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0F89" w:rsidRPr="00D70308" w:rsidRDefault="00E90F89" w:rsidP="004E203B"/>
    <w:p w:rsidR="00050F3E" w:rsidRPr="00D70308" w:rsidRDefault="00050F3E" w:rsidP="004E203B"/>
    <w:p w:rsidR="00050F3E" w:rsidRPr="00D70308" w:rsidRDefault="00050F3E" w:rsidP="004E203B"/>
    <w:p w:rsidR="00050F3E" w:rsidRPr="00D70308" w:rsidRDefault="00050F3E" w:rsidP="004E203B"/>
    <w:p w:rsidR="00050F3E" w:rsidRPr="00D70308" w:rsidRDefault="00050F3E" w:rsidP="004E203B"/>
    <w:p w:rsidR="00050F3E" w:rsidRPr="00D70308" w:rsidRDefault="00050F3E" w:rsidP="004E203B"/>
    <w:p w:rsidR="00050F3E" w:rsidRPr="00D70308" w:rsidRDefault="00050F3E" w:rsidP="004E203B"/>
    <w:p w:rsidR="00050F3E" w:rsidRPr="00D70308" w:rsidRDefault="00050F3E" w:rsidP="004E203B"/>
    <w:p w:rsidR="00050F3E" w:rsidRPr="00D70308" w:rsidRDefault="00050F3E" w:rsidP="004E203B"/>
    <w:p w:rsidR="009D47FC" w:rsidRPr="00D70308" w:rsidRDefault="009D47FC" w:rsidP="004E203B"/>
    <w:p w:rsidR="00050F3E" w:rsidRPr="00D70308" w:rsidRDefault="00050F3E" w:rsidP="004E203B"/>
    <w:p w:rsidR="00050F3E" w:rsidRPr="00D70308" w:rsidRDefault="00A61963" w:rsidP="004E203B">
      <w:r>
        <w:rPr>
          <w:noProof/>
        </w:rPr>
        <w:pict>
          <v:shapetype id="_x0000_t202" coordsize="21600,21600" o:spt="202" path="m,l,21600r21600,l21600,xe">
            <v:stroke joinstyle="miter"/>
            <v:path gradientshapeok="t" o:connecttype="rect"/>
          </v:shapetype>
          <v:shape id="Text Box 2" o:spid="_x0000_s1026" type="#_x0000_t202" style="position:absolute;margin-left:213pt;margin-top:8.8pt;width:291.85pt;height:80.1pt;z-index:2516536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7BZtgIAALo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" filled="f" stroked="f">
            <v:textbox style="mso-next-textbox:#Text Box 2;mso-fit-shape-to-text:t">
              <w:txbxContent>
                <w:sdt>
                  <w:sdtPr>
                    <w:rPr>
                      <w:color w:val="AE1A1D"/>
                      <w:sz w:val="52"/>
                      <w:szCs w:val="52"/>
                    </w:rPr>
                    <w:id w:val="330269861"/>
                    <w:placeholder>
                      <w:docPart w:val="901FD22D3E2647BCB3AA6CA990B8951C"/>
                    </w:placeholder>
                    <w:text/>
                  </w:sdtPr>
                  <w:sdtContent>
                    <w:p w:rsidR="00DF3AED" w:rsidRDefault="00D03E1F" w:rsidP="00020F7E">
                      <w:pPr>
                        <w:jc w:val="right"/>
                        <w:rPr>
                          <w:color w:val="AE1A1D"/>
                          <w:sz w:val="52"/>
                          <w:szCs w:val="52"/>
                        </w:rPr>
                      </w:pPr>
                      <w:r>
                        <w:rPr>
                          <w:color w:val="AE1A1D"/>
                          <w:sz w:val="52"/>
                          <w:szCs w:val="52"/>
                        </w:rPr>
                        <w:t>RRC</w:t>
                      </w:r>
                      <w:r w:rsidR="00C83F53">
                        <w:rPr>
                          <w:color w:val="AE1A1D"/>
                          <w:sz w:val="52"/>
                          <w:szCs w:val="52"/>
                        </w:rPr>
                        <w:t xml:space="preserve"> User Guide</w:t>
                      </w:r>
                    </w:p>
                  </w:sdtContent>
                </w:sdt>
                <w:sdt>
                  <w:sdtPr>
                    <w:rPr>
                      <w:sz w:val="28"/>
                      <w:szCs w:val="28"/>
                    </w:rPr>
                    <w:id w:val="330269860"/>
                    <w:placeholder>
                      <w:docPart w:val="901FD22D3E2647BCB3AA6CA990B8951C"/>
                    </w:placeholder>
                    <w:text/>
                  </w:sdtPr>
                  <w:sdtContent>
                    <w:p w:rsidR="00DF3AED" w:rsidRPr="00020F7E" w:rsidRDefault="00C83F53" w:rsidP="00020F7E">
                      <w:pPr>
                        <w:jc w:val="right"/>
                        <w:rPr>
                          <w:sz w:val="28"/>
                          <w:szCs w:val="28"/>
                        </w:rPr>
                      </w:pPr>
                      <w:r>
                        <w:rPr>
                          <w:sz w:val="28"/>
                          <w:szCs w:val="28"/>
                        </w:rPr>
                        <w:t>Version</w:t>
                      </w:r>
                      <w:r w:rsidR="00D03E1F">
                        <w:rPr>
                          <w:sz w:val="28"/>
                          <w:szCs w:val="28"/>
                        </w:rPr>
                        <w:t xml:space="preserve"> 4.14</w:t>
                      </w:r>
                    </w:p>
                  </w:sdtContent>
                </w:sdt>
              </w:txbxContent>
            </v:textbox>
          </v:shape>
        </w:pict>
      </w:r>
      <w:r>
        <w:rPr>
          <w:noProof/>
        </w:rPr>
        <w:pict>
          <v:shape id="Text Box 5" o:spid="_x0000_s1027" type="#_x0000_t202" style="position:absolute;margin-left:213pt;margin-top:103.9pt;width:291.85pt;height:51.6pt;z-index:2516556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" filled="f" stroked="f">
            <v:textbox style="mso-next-textbox:#Text Box 5;mso-fit-shape-to-text:t">
              <w:txbxContent>
                <w:p w:rsidR="00DF3AED" w:rsidRPr="00C83F53" w:rsidRDefault="00C83F53" w:rsidP="00C83F53">
                  <w:pPr>
                    <w:rPr>
                      <w:szCs w:val="52"/>
                    </w:rPr>
                  </w:pPr>
                  <w:r>
                    <w:rPr>
                      <w:szCs w:val="52"/>
                    </w:rPr>
                    <w:t xml:space="preserve"> </w:t>
                  </w:r>
                </w:p>
              </w:txbxContent>
            </v:textbox>
          </v:shape>
        </w:pict>
      </w:r>
    </w:p>
    <w:p w:rsidR="00050F3E" w:rsidRPr="00D70308" w:rsidRDefault="00050F3E" w:rsidP="004E203B"/>
    <w:p w:rsidR="00050F3E" w:rsidRPr="00D70308" w:rsidRDefault="00050F3E" w:rsidP="004E203B"/>
    <w:p w:rsidR="00050F3E" w:rsidRPr="00D70308" w:rsidRDefault="00050F3E" w:rsidP="004E203B"/>
    <w:p w:rsidR="00050F3E" w:rsidRPr="00D70308" w:rsidRDefault="00050F3E" w:rsidP="004E203B"/>
    <w:p w:rsidR="00050F3E" w:rsidRPr="00D70308" w:rsidRDefault="00050F3E" w:rsidP="004E203B"/>
    <w:p w:rsidR="00050F3E" w:rsidRPr="00D70308" w:rsidRDefault="00050F3E" w:rsidP="004E203B"/>
    <w:p w:rsidR="00050F3E" w:rsidRPr="00D70308" w:rsidRDefault="00A61963" w:rsidP="004E203B">
      <w:r>
        <w:rPr>
          <w:noProof/>
        </w:rPr>
        <w:pict>
          <v:shape id="Text Box 3" o:spid="_x0000_s1028" type="#_x0000_t202" style="position:absolute;margin-left:-25.15pt;margin-top:23.35pt;width:291.85pt;height:195.2pt;z-index:2516546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hqugIAAME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" filled="f" stroked="f">
            <v:textbox style="mso-next-textbox:#Text Box 3;mso-fit-shape-to-text:t">
              <w:txbxContent>
                <w:p w:rsidR="00DF3AED" w:rsidRPr="00654F68" w:rsidRDefault="00DF3AED" w:rsidP="00020F7E">
                  <w:pPr>
                    <w:pStyle w:val="BasicParagraph"/>
                    <w:rPr>
                      <w:rFonts w:ascii="Arial" w:hAnsi="Arial" w:cs="Arial"/>
                      <w:b/>
                      <w:color w:val="1C1C1C"/>
                    </w:rPr>
                  </w:pPr>
                  <w:r w:rsidRPr="00654F68">
                    <w:rPr>
                      <w:rFonts w:ascii="Arial" w:hAnsi="Arial" w:cs="Arial"/>
                      <w:b/>
                      <w:color w:val="1C1C1C"/>
                    </w:rPr>
                    <w:t>Phoenix</w:t>
                  </w:r>
                </w:p>
                <w:p w:rsidR="00DF3AED" w:rsidRPr="006A4B7E" w:rsidRDefault="00B339CF" w:rsidP="006A4B7E">
                  <w:pPr>
                    <w:pStyle w:val="ListParagraph"/>
                    <w:ind w:left="0"/>
                    <w:rPr>
                      <w:sz w:val="24"/>
                      <w:szCs w:val="24"/>
                    </w:rPr>
                  </w:pPr>
                  <w:r>
                    <w:rPr>
                      <w:sz w:val="24"/>
                      <w:szCs w:val="24"/>
                    </w:rPr>
                    <w:t>Head Office</w:t>
                  </w:r>
                </w:p>
                <w:p w:rsidR="00DF3AED" w:rsidRPr="006A4B7E" w:rsidRDefault="00B339CF" w:rsidP="006A4B7E">
                  <w:pPr>
                    <w:pStyle w:val="ListParagraph"/>
                    <w:ind w:left="0"/>
                    <w:rPr>
                      <w:sz w:val="24"/>
                      <w:szCs w:val="24"/>
                    </w:rPr>
                  </w:pPr>
                  <w:r>
                    <w:rPr>
                      <w:sz w:val="24"/>
                      <w:szCs w:val="24"/>
                    </w:rPr>
                    <w:t>Technology House</w:t>
                  </w:r>
                </w:p>
                <w:p w:rsidR="00DF3AED" w:rsidRPr="006A4B7E" w:rsidRDefault="00B339CF" w:rsidP="006A4B7E">
                  <w:pPr>
                    <w:pStyle w:val="ListParagraph"/>
                    <w:ind w:left="0"/>
                    <w:rPr>
                      <w:sz w:val="24"/>
                      <w:szCs w:val="24"/>
                    </w:rPr>
                  </w:pPr>
                  <w:r>
                    <w:rPr>
                      <w:sz w:val="24"/>
                      <w:szCs w:val="24"/>
                    </w:rPr>
                    <w:t>Hunsbury Hill Avenue</w:t>
                  </w:r>
                </w:p>
                <w:p w:rsidR="00DF3AED" w:rsidRPr="006A4B7E" w:rsidRDefault="00B339CF" w:rsidP="006A4B7E">
                  <w:pPr>
                    <w:pStyle w:val="ListParagraph"/>
                    <w:ind w:left="0"/>
                    <w:rPr>
                      <w:sz w:val="24"/>
                      <w:szCs w:val="24"/>
                    </w:rPr>
                  </w:pPr>
                  <w:r>
                    <w:rPr>
                      <w:sz w:val="24"/>
                      <w:szCs w:val="24"/>
                    </w:rPr>
                    <w:t>Northampton</w:t>
                  </w:r>
                </w:p>
                <w:p w:rsidR="00DF3AED" w:rsidRPr="006A4B7E" w:rsidRDefault="00B339CF" w:rsidP="006A4B7E">
                  <w:pPr>
                    <w:pStyle w:val="ListParagraph"/>
                    <w:ind w:left="0"/>
                    <w:rPr>
                      <w:sz w:val="24"/>
                      <w:szCs w:val="24"/>
                    </w:rPr>
                  </w:pPr>
                  <w:r>
                    <w:rPr>
                      <w:sz w:val="24"/>
                      <w:szCs w:val="24"/>
                    </w:rPr>
                    <w:t>NN4 8QS</w:t>
                  </w:r>
                  <w:r w:rsidR="00DF3AED">
                    <w:rPr>
                      <w:sz w:val="24"/>
                      <w:szCs w:val="24"/>
                    </w:rPr>
                    <w:br/>
                  </w:r>
                </w:p>
                <w:p w:rsidR="00DF3AED" w:rsidRPr="002B278D" w:rsidRDefault="00DF3AED" w:rsidP="00020F7E">
                  <w:pPr>
                    <w:pStyle w:val="BasicParagraph"/>
                    <w:rPr>
                      <w:rFonts w:ascii="Arial" w:hAnsi="Arial" w:cs="Arial"/>
                    </w:rPr>
                  </w:pPr>
                  <w:r w:rsidRPr="002B278D">
                    <w:rPr>
                      <w:rFonts w:ascii="Arial" w:hAnsi="Arial" w:cs="Arial"/>
                      <w:color w:val="A30000"/>
                    </w:rPr>
                    <w:t xml:space="preserve">Tel: </w:t>
                  </w:r>
                  <w:r w:rsidRPr="002B278D">
                    <w:rPr>
                      <w:rFonts w:ascii="Arial" w:hAnsi="Arial" w:cs="Arial"/>
                      <w:color w:val="1C1C1C"/>
                    </w:rPr>
                    <w:t xml:space="preserve">0844 </w:t>
                  </w:r>
                  <w:r w:rsidR="00B339CF">
                    <w:rPr>
                      <w:rFonts w:ascii="Arial" w:hAnsi="Arial" w:cs="Arial"/>
                      <w:color w:val="1C1C1C"/>
                    </w:rPr>
                    <w:t>863 0000</w:t>
                  </w:r>
                </w:p>
                <w:p w:rsidR="00DF3AED" w:rsidRPr="002B278D" w:rsidRDefault="00DF3AED" w:rsidP="00020F7E">
                  <w:pPr>
                    <w:pStyle w:val="BasicParagraph"/>
                    <w:rPr>
                      <w:rFonts w:ascii="Arial" w:hAnsi="Arial" w:cs="Arial"/>
                    </w:rPr>
                  </w:pPr>
                  <w:r w:rsidRPr="002B278D">
                    <w:rPr>
                      <w:rFonts w:ascii="Arial" w:hAnsi="Arial" w:cs="Arial"/>
                      <w:color w:val="A30000"/>
                    </w:rPr>
                    <w:t xml:space="preserve">Fax: </w:t>
                  </w:r>
                  <w:r w:rsidRPr="002B278D">
                    <w:rPr>
                      <w:rFonts w:ascii="Arial" w:hAnsi="Arial" w:cs="Arial"/>
                      <w:color w:val="1C1C1C"/>
                    </w:rPr>
                    <w:t xml:space="preserve">0844 </w:t>
                  </w:r>
                  <w:r w:rsidR="00B339CF">
                    <w:rPr>
                      <w:rFonts w:ascii="Arial" w:hAnsi="Arial" w:cs="Arial"/>
                      <w:color w:val="1C1C1C"/>
                    </w:rPr>
                    <w:t>863 0002</w:t>
                  </w:r>
                </w:p>
                <w:p w:rsidR="00DF3AED" w:rsidRPr="002B278D" w:rsidRDefault="00DF3AED" w:rsidP="00020F7E">
                  <w:pPr>
                    <w:pStyle w:val="BasicParagraph"/>
                    <w:rPr>
                      <w:rFonts w:ascii="Arial" w:hAnsi="Arial" w:cs="Arial"/>
                    </w:rPr>
                  </w:pPr>
                  <w:r w:rsidRPr="002B278D">
                    <w:rPr>
                      <w:rFonts w:ascii="Arial" w:hAnsi="Arial" w:cs="Arial"/>
                      <w:color w:val="A30000"/>
                    </w:rPr>
                    <w:t xml:space="preserve">Email: </w:t>
                  </w:r>
                  <w:r w:rsidRPr="002B278D">
                    <w:rPr>
                      <w:rFonts w:ascii="Arial" w:hAnsi="Arial" w:cs="Arial"/>
                      <w:color w:val="1C1C1C"/>
                    </w:rPr>
                    <w:t>enquir</w:t>
                  </w:r>
                  <w:r w:rsidR="001A6739">
                    <w:rPr>
                      <w:rFonts w:ascii="Arial" w:hAnsi="Arial" w:cs="Arial"/>
                      <w:color w:val="1C1C1C"/>
                    </w:rPr>
                    <w:t>i</w:t>
                  </w:r>
                  <w:r w:rsidRPr="002B278D">
                    <w:rPr>
                      <w:rFonts w:ascii="Arial" w:hAnsi="Arial" w:cs="Arial"/>
                      <w:color w:val="1C1C1C"/>
                    </w:rPr>
                    <w:t>es@phoenix.co.uk</w:t>
                  </w:r>
                </w:p>
                <w:p w:rsidR="00DF3AED" w:rsidRPr="002B278D" w:rsidRDefault="00DF3AED" w:rsidP="00020F7E">
                  <w:pPr>
                    <w:pStyle w:val="BasicParagraph"/>
                    <w:rPr>
                      <w:rStyle w:val="IntenseEmphasis"/>
                    </w:rPr>
                  </w:pPr>
                  <w:r w:rsidRPr="002B278D">
                    <w:rPr>
                      <w:rFonts w:ascii="Arial" w:hAnsi="Arial" w:cs="Arial"/>
                      <w:color w:val="A30000"/>
                    </w:rPr>
                    <w:t xml:space="preserve">Web: </w:t>
                  </w:r>
                  <w:r w:rsidRPr="002B278D">
                    <w:rPr>
                      <w:rFonts w:ascii="Arial" w:hAnsi="Arial" w:cs="Arial"/>
                      <w:color w:val="1C1C1C"/>
                    </w:rPr>
                    <w:t>phoenix.co.uk</w:t>
                  </w:r>
                </w:p>
              </w:txbxContent>
            </v:textbox>
          </v:shape>
        </w:pict>
      </w:r>
    </w:p>
    <w:p w:rsidR="00050F3E" w:rsidRPr="00D70308" w:rsidRDefault="00050F3E" w:rsidP="004E203B"/>
    <w:p w:rsidR="00050F3E" w:rsidRPr="00D70308" w:rsidRDefault="00050F3E" w:rsidP="004E203B"/>
    <w:p w:rsidR="00050F3E" w:rsidRPr="00D70308" w:rsidRDefault="00050F3E" w:rsidP="004E203B"/>
    <w:p w:rsidR="00050F3E" w:rsidRPr="00D70308" w:rsidRDefault="00050F3E" w:rsidP="004E203B"/>
    <w:p w:rsidR="00050F3E" w:rsidRPr="00D70308" w:rsidRDefault="00050F3E" w:rsidP="004E203B"/>
    <w:p w:rsidR="00050F3E" w:rsidRPr="00D70308" w:rsidRDefault="00050F3E" w:rsidP="004E203B"/>
    <w:p w:rsidR="00633C6C" w:rsidRDefault="00633C6C" w:rsidP="004E203B">
      <w:r>
        <w:br w:type="page"/>
      </w:r>
    </w:p>
    <w:p w:rsidR="00020F7E" w:rsidRPr="00020F7E" w:rsidRDefault="00B968F8" w:rsidP="004E203B">
      <w:pPr>
        <w:pStyle w:val="NoSpacing"/>
        <w:rPr>
          <w:rStyle w:val="BookTitle"/>
        </w:rPr>
      </w:pPr>
      <w:bookmarkStart w:id="0" w:name="_Toc289354992"/>
      <w:bookmarkStart w:id="1" w:name="_Toc289355523"/>
      <w:r w:rsidRPr="00020F7E">
        <w:rPr>
          <w:rStyle w:val="BookTitle"/>
        </w:rPr>
        <w:lastRenderedPageBreak/>
        <w:t>Contents</w:t>
      </w:r>
      <w:bookmarkEnd w:id="0"/>
      <w:bookmarkEnd w:id="1"/>
    </w:p>
    <w:p w:rsidR="00B968F8" w:rsidRPr="00D70308" w:rsidRDefault="00B968F8" w:rsidP="00F31232"/>
    <w:bookmarkStart w:id="2" w:name="_GoBack"/>
    <w:bookmarkEnd w:id="2"/>
    <w:p w:rsidR="00B12F84" w:rsidRDefault="00A61963">
      <w:pPr>
        <w:pStyle w:val="TOC1"/>
        <w:rPr>
          <w:rFonts w:asciiTheme="minorHAnsi" w:eastAsiaTheme="minorEastAsia" w:hAnsiTheme="minorHAnsi" w:cstheme="minorBidi"/>
        </w:rPr>
      </w:pPr>
      <w:r w:rsidRPr="00A61963">
        <w:fldChar w:fldCharType="begin"/>
      </w:r>
      <w:r w:rsidR="00907533" w:rsidRPr="002706D4">
        <w:instrText xml:space="preserve"> TOC \o "1-3" \h \z \u </w:instrText>
      </w:r>
      <w:r w:rsidRPr="00A61963">
        <w:fldChar w:fldCharType="separate"/>
      </w:r>
      <w:hyperlink w:anchor="_Toc366229580" w:history="1">
        <w:r w:rsidR="00B12F84" w:rsidRPr="001B6C20">
          <w:rPr>
            <w:rStyle w:val="Hyperlink"/>
          </w:rPr>
          <w:t>1</w:t>
        </w:r>
        <w:r w:rsidR="00B12F84">
          <w:rPr>
            <w:rFonts w:asciiTheme="minorHAnsi" w:eastAsiaTheme="minorEastAsia" w:hAnsiTheme="minorHAnsi" w:cstheme="minorBidi"/>
          </w:rPr>
          <w:tab/>
        </w:r>
        <w:r w:rsidR="00B12F84" w:rsidRPr="001B6C20">
          <w:rPr>
            <w:rStyle w:val="Hyperlink"/>
          </w:rPr>
          <w:t>Introduction</w:t>
        </w:r>
        <w:r w:rsidR="00B12F84">
          <w:rPr>
            <w:webHidden/>
          </w:rPr>
          <w:tab/>
        </w:r>
        <w:r>
          <w:rPr>
            <w:webHidden/>
          </w:rPr>
          <w:fldChar w:fldCharType="begin"/>
        </w:r>
        <w:r w:rsidR="00B12F84">
          <w:rPr>
            <w:webHidden/>
          </w:rPr>
          <w:instrText xml:space="preserve"> PAGEREF _Toc366229580 \h </w:instrText>
        </w:r>
        <w:r>
          <w:rPr>
            <w:webHidden/>
          </w:rPr>
        </w:r>
        <w:r>
          <w:rPr>
            <w:webHidden/>
          </w:rPr>
          <w:fldChar w:fldCharType="separate"/>
        </w:r>
        <w:r w:rsidR="00B12F84">
          <w:rPr>
            <w:webHidden/>
          </w:rPr>
          <w:t>9</w:t>
        </w:r>
        <w:r>
          <w:rPr>
            <w:webHidden/>
          </w:rPr>
          <w:fldChar w:fldCharType="end"/>
        </w:r>
      </w:hyperlink>
    </w:p>
    <w:p w:rsidR="00B12F84" w:rsidRDefault="00A61963">
      <w:pPr>
        <w:pStyle w:val="TOC1"/>
        <w:rPr>
          <w:rFonts w:asciiTheme="minorHAnsi" w:eastAsiaTheme="minorEastAsia" w:hAnsiTheme="minorHAnsi" w:cstheme="minorBidi"/>
        </w:rPr>
      </w:pPr>
      <w:hyperlink w:anchor="_Toc366229583" w:history="1">
        <w:r w:rsidR="00B12F84" w:rsidRPr="001B6C20">
          <w:rPr>
            <w:rStyle w:val="Hyperlink"/>
          </w:rPr>
          <w:t>2</w:t>
        </w:r>
        <w:r w:rsidR="00B12F84">
          <w:rPr>
            <w:rFonts w:asciiTheme="minorHAnsi" w:eastAsiaTheme="minorEastAsia" w:hAnsiTheme="minorHAnsi" w:cstheme="minorBidi"/>
          </w:rPr>
          <w:tab/>
        </w:r>
        <w:r w:rsidR="00B12F84" w:rsidRPr="001B6C20">
          <w:rPr>
            <w:rStyle w:val="Hyperlink"/>
          </w:rPr>
          <w:t>Features</w:t>
        </w:r>
        <w:r w:rsidR="00B12F84">
          <w:rPr>
            <w:webHidden/>
          </w:rPr>
          <w:tab/>
        </w:r>
        <w:r>
          <w:rPr>
            <w:webHidden/>
          </w:rPr>
          <w:fldChar w:fldCharType="begin"/>
        </w:r>
        <w:r w:rsidR="00B12F84">
          <w:rPr>
            <w:webHidden/>
          </w:rPr>
          <w:instrText xml:space="preserve"> PAGEREF _Toc366229583 \h </w:instrText>
        </w:r>
        <w:r>
          <w:rPr>
            <w:webHidden/>
          </w:rPr>
        </w:r>
        <w:r>
          <w:rPr>
            <w:webHidden/>
          </w:rPr>
          <w:fldChar w:fldCharType="separate"/>
        </w:r>
        <w:r w:rsidR="00B12F84">
          <w:rPr>
            <w:webHidden/>
          </w:rPr>
          <w:t>10</w:t>
        </w:r>
        <w:r>
          <w:rPr>
            <w:webHidden/>
          </w:rPr>
          <w:fldChar w:fldCharType="end"/>
        </w:r>
      </w:hyperlink>
    </w:p>
    <w:p w:rsidR="00B12F84" w:rsidRDefault="00A61963">
      <w:pPr>
        <w:pStyle w:val="TOC1"/>
        <w:rPr>
          <w:rFonts w:asciiTheme="minorHAnsi" w:eastAsiaTheme="minorEastAsia" w:hAnsiTheme="minorHAnsi" w:cstheme="minorBidi"/>
        </w:rPr>
      </w:pPr>
      <w:hyperlink w:anchor="_Toc366229584" w:history="1">
        <w:r w:rsidR="00B12F84" w:rsidRPr="001B6C20">
          <w:rPr>
            <w:rStyle w:val="Hyperlink"/>
          </w:rPr>
          <w:t>3</w:t>
        </w:r>
        <w:r w:rsidR="00B12F84">
          <w:rPr>
            <w:rFonts w:asciiTheme="minorHAnsi" w:eastAsiaTheme="minorEastAsia" w:hAnsiTheme="minorHAnsi" w:cstheme="minorBidi"/>
          </w:rPr>
          <w:tab/>
        </w:r>
        <w:r w:rsidR="00B12F84" w:rsidRPr="001B6C20">
          <w:rPr>
            <w:rStyle w:val="Hyperlink"/>
          </w:rPr>
          <w:t>Installation</w:t>
        </w:r>
        <w:r w:rsidR="00B12F84">
          <w:rPr>
            <w:webHidden/>
          </w:rPr>
          <w:tab/>
        </w:r>
        <w:r>
          <w:rPr>
            <w:webHidden/>
          </w:rPr>
          <w:fldChar w:fldCharType="begin"/>
        </w:r>
        <w:r w:rsidR="00B12F84">
          <w:rPr>
            <w:webHidden/>
          </w:rPr>
          <w:instrText xml:space="preserve"> PAGEREF _Toc366229584 \h </w:instrText>
        </w:r>
        <w:r>
          <w:rPr>
            <w:webHidden/>
          </w:rPr>
        </w:r>
        <w:r>
          <w:rPr>
            <w:webHidden/>
          </w:rPr>
          <w:fldChar w:fldCharType="separate"/>
        </w:r>
        <w:r w:rsidR="00B12F84">
          <w:rPr>
            <w:webHidden/>
          </w:rPr>
          <w:t>12</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585" w:history="1">
        <w:r w:rsidR="00B12F84" w:rsidRPr="001B6C20">
          <w:rPr>
            <w:rStyle w:val="Hyperlink"/>
          </w:rPr>
          <w:t>3.1</w:t>
        </w:r>
        <w:r w:rsidR="00B12F84">
          <w:rPr>
            <w:rFonts w:asciiTheme="minorHAnsi" w:eastAsiaTheme="minorEastAsia" w:hAnsiTheme="minorHAnsi" w:cstheme="minorBidi"/>
            <w:sz w:val="22"/>
            <w:szCs w:val="22"/>
          </w:rPr>
          <w:tab/>
        </w:r>
        <w:r w:rsidR="00B12F84" w:rsidRPr="001B6C20">
          <w:rPr>
            <w:rStyle w:val="Hyperlink"/>
          </w:rPr>
          <w:t>Requirements</w:t>
        </w:r>
        <w:r w:rsidR="00B12F84">
          <w:rPr>
            <w:webHidden/>
          </w:rPr>
          <w:tab/>
        </w:r>
        <w:r>
          <w:rPr>
            <w:webHidden/>
          </w:rPr>
          <w:fldChar w:fldCharType="begin"/>
        </w:r>
        <w:r w:rsidR="00B12F84">
          <w:rPr>
            <w:webHidden/>
          </w:rPr>
          <w:instrText xml:space="preserve"> PAGEREF _Toc366229585 \h </w:instrText>
        </w:r>
        <w:r>
          <w:rPr>
            <w:webHidden/>
          </w:rPr>
        </w:r>
        <w:r>
          <w:rPr>
            <w:webHidden/>
          </w:rPr>
          <w:fldChar w:fldCharType="separate"/>
        </w:r>
        <w:r w:rsidR="00B12F84">
          <w:rPr>
            <w:webHidden/>
          </w:rPr>
          <w:t>12</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586" w:history="1">
        <w:r w:rsidR="00B12F84" w:rsidRPr="001B6C20">
          <w:rPr>
            <w:rStyle w:val="Hyperlink"/>
          </w:rPr>
          <w:t>3.2</w:t>
        </w:r>
        <w:r w:rsidR="00B12F84">
          <w:rPr>
            <w:rFonts w:asciiTheme="minorHAnsi" w:eastAsiaTheme="minorEastAsia" w:hAnsiTheme="minorHAnsi" w:cstheme="minorBidi"/>
            <w:sz w:val="22"/>
            <w:szCs w:val="22"/>
          </w:rPr>
          <w:tab/>
        </w:r>
        <w:r w:rsidR="00B12F84" w:rsidRPr="001B6C20">
          <w:rPr>
            <w:rStyle w:val="Hyperlink"/>
          </w:rPr>
          <w:t>Unpacking</w:t>
        </w:r>
        <w:r w:rsidR="00B12F84">
          <w:rPr>
            <w:webHidden/>
          </w:rPr>
          <w:tab/>
        </w:r>
        <w:r>
          <w:rPr>
            <w:webHidden/>
          </w:rPr>
          <w:fldChar w:fldCharType="begin"/>
        </w:r>
        <w:r w:rsidR="00B12F84">
          <w:rPr>
            <w:webHidden/>
          </w:rPr>
          <w:instrText xml:space="preserve"> PAGEREF _Toc366229586 \h </w:instrText>
        </w:r>
        <w:r>
          <w:rPr>
            <w:webHidden/>
          </w:rPr>
        </w:r>
        <w:r>
          <w:rPr>
            <w:webHidden/>
          </w:rPr>
          <w:fldChar w:fldCharType="separate"/>
        </w:r>
        <w:r w:rsidR="00B12F84">
          <w:rPr>
            <w:webHidden/>
          </w:rPr>
          <w:t>12</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587" w:history="1">
        <w:r w:rsidR="00B12F84" w:rsidRPr="001B6C20">
          <w:rPr>
            <w:rStyle w:val="Hyperlink"/>
          </w:rPr>
          <w:t>3.3</w:t>
        </w:r>
        <w:r w:rsidR="00B12F84">
          <w:rPr>
            <w:rFonts w:asciiTheme="minorHAnsi" w:eastAsiaTheme="minorEastAsia" w:hAnsiTheme="minorHAnsi" w:cstheme="minorBidi"/>
            <w:sz w:val="22"/>
            <w:szCs w:val="22"/>
          </w:rPr>
          <w:tab/>
        </w:r>
        <w:r w:rsidR="00B12F84" w:rsidRPr="001B6C20">
          <w:rPr>
            <w:rStyle w:val="Hyperlink"/>
          </w:rPr>
          <w:t>Starting and Stopping</w:t>
        </w:r>
        <w:r w:rsidR="00B12F84">
          <w:rPr>
            <w:webHidden/>
          </w:rPr>
          <w:tab/>
        </w:r>
        <w:r>
          <w:rPr>
            <w:webHidden/>
          </w:rPr>
          <w:fldChar w:fldCharType="begin"/>
        </w:r>
        <w:r w:rsidR="00B12F84">
          <w:rPr>
            <w:webHidden/>
          </w:rPr>
          <w:instrText xml:space="preserve"> PAGEREF _Toc366229587 \h </w:instrText>
        </w:r>
        <w:r>
          <w:rPr>
            <w:webHidden/>
          </w:rPr>
        </w:r>
        <w:r>
          <w:rPr>
            <w:webHidden/>
          </w:rPr>
          <w:fldChar w:fldCharType="separate"/>
        </w:r>
        <w:r w:rsidR="00B12F84">
          <w:rPr>
            <w:webHidden/>
          </w:rPr>
          <w:t>13</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588" w:history="1">
        <w:r w:rsidR="00B12F84" w:rsidRPr="001B6C20">
          <w:rPr>
            <w:rStyle w:val="Hyperlink"/>
          </w:rPr>
          <w:t>3.4</w:t>
        </w:r>
        <w:r w:rsidR="00B12F84">
          <w:rPr>
            <w:rFonts w:asciiTheme="minorHAnsi" w:eastAsiaTheme="minorEastAsia" w:hAnsiTheme="minorHAnsi" w:cstheme="minorBidi"/>
            <w:sz w:val="22"/>
            <w:szCs w:val="22"/>
          </w:rPr>
          <w:tab/>
        </w:r>
        <w:r w:rsidR="00B12F84" w:rsidRPr="001B6C20">
          <w:rPr>
            <w:rStyle w:val="Hyperlink"/>
          </w:rPr>
          <w:t>Starting RRC at Boot Time</w:t>
        </w:r>
        <w:r w:rsidR="00B12F84">
          <w:rPr>
            <w:webHidden/>
          </w:rPr>
          <w:tab/>
        </w:r>
        <w:r>
          <w:rPr>
            <w:webHidden/>
          </w:rPr>
          <w:fldChar w:fldCharType="begin"/>
        </w:r>
        <w:r w:rsidR="00B12F84">
          <w:rPr>
            <w:webHidden/>
          </w:rPr>
          <w:instrText xml:space="preserve"> PAGEREF _Toc366229588 \h </w:instrText>
        </w:r>
        <w:r>
          <w:rPr>
            <w:webHidden/>
          </w:rPr>
        </w:r>
        <w:r>
          <w:rPr>
            <w:webHidden/>
          </w:rPr>
          <w:fldChar w:fldCharType="separate"/>
        </w:r>
        <w:r w:rsidR="00B12F84">
          <w:rPr>
            <w:webHidden/>
          </w:rPr>
          <w:t>13</w:t>
        </w:r>
        <w:r>
          <w:rPr>
            <w:webHidden/>
          </w:rPr>
          <w:fldChar w:fldCharType="end"/>
        </w:r>
      </w:hyperlink>
    </w:p>
    <w:p w:rsidR="00B12F84" w:rsidRDefault="00A61963">
      <w:pPr>
        <w:pStyle w:val="TOC1"/>
        <w:rPr>
          <w:rFonts w:asciiTheme="minorHAnsi" w:eastAsiaTheme="minorEastAsia" w:hAnsiTheme="minorHAnsi" w:cstheme="minorBidi"/>
        </w:rPr>
      </w:pPr>
      <w:hyperlink w:anchor="_Toc366229589" w:history="1">
        <w:r w:rsidR="00B12F84" w:rsidRPr="001B6C20">
          <w:rPr>
            <w:rStyle w:val="Hyperlink"/>
          </w:rPr>
          <w:t>4</w:t>
        </w:r>
        <w:r w:rsidR="00B12F84">
          <w:rPr>
            <w:rFonts w:asciiTheme="minorHAnsi" w:eastAsiaTheme="minorEastAsia" w:hAnsiTheme="minorHAnsi" w:cstheme="minorBidi"/>
          </w:rPr>
          <w:tab/>
        </w:r>
        <w:r w:rsidR="00B12F84" w:rsidRPr="001B6C20">
          <w:rPr>
            <w:rStyle w:val="Hyperlink"/>
          </w:rPr>
          <w:t>Overview</w:t>
        </w:r>
        <w:r w:rsidR="00B12F84">
          <w:rPr>
            <w:webHidden/>
          </w:rPr>
          <w:tab/>
        </w:r>
        <w:r>
          <w:rPr>
            <w:webHidden/>
          </w:rPr>
          <w:fldChar w:fldCharType="begin"/>
        </w:r>
        <w:r w:rsidR="00B12F84">
          <w:rPr>
            <w:webHidden/>
          </w:rPr>
          <w:instrText xml:space="preserve"> PAGEREF _Toc366229589 \h </w:instrText>
        </w:r>
        <w:r>
          <w:rPr>
            <w:webHidden/>
          </w:rPr>
        </w:r>
        <w:r>
          <w:rPr>
            <w:webHidden/>
          </w:rPr>
          <w:fldChar w:fldCharType="separate"/>
        </w:r>
        <w:r w:rsidR="00B12F84">
          <w:rPr>
            <w:webHidden/>
          </w:rPr>
          <w:t>14</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590" w:history="1">
        <w:r w:rsidR="00B12F84" w:rsidRPr="001B6C20">
          <w:rPr>
            <w:rStyle w:val="Hyperlink"/>
          </w:rPr>
          <w:t>4.1</w:t>
        </w:r>
        <w:r w:rsidR="00B12F84">
          <w:rPr>
            <w:rFonts w:asciiTheme="minorHAnsi" w:eastAsiaTheme="minorEastAsia" w:hAnsiTheme="minorHAnsi" w:cstheme="minorBidi"/>
            <w:sz w:val="22"/>
            <w:szCs w:val="22"/>
          </w:rPr>
          <w:tab/>
        </w:r>
        <w:r w:rsidR="00B12F84" w:rsidRPr="001B6C20">
          <w:rPr>
            <w:rStyle w:val="Hyperlink"/>
          </w:rPr>
          <w:t>Proxying</w:t>
        </w:r>
        <w:r w:rsidR="00B12F84">
          <w:rPr>
            <w:webHidden/>
          </w:rPr>
          <w:tab/>
        </w:r>
        <w:r>
          <w:rPr>
            <w:webHidden/>
          </w:rPr>
          <w:fldChar w:fldCharType="begin"/>
        </w:r>
        <w:r w:rsidR="00B12F84">
          <w:rPr>
            <w:webHidden/>
          </w:rPr>
          <w:instrText xml:space="preserve"> PAGEREF _Toc366229590 \h </w:instrText>
        </w:r>
        <w:r>
          <w:rPr>
            <w:webHidden/>
          </w:rPr>
        </w:r>
        <w:r>
          <w:rPr>
            <w:webHidden/>
          </w:rPr>
          <w:fldChar w:fldCharType="separate"/>
        </w:r>
        <w:r w:rsidR="00B12F84">
          <w:rPr>
            <w:webHidden/>
          </w:rPr>
          <w:t>15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591" w:history="1">
        <w:r w:rsidR="00B12F84" w:rsidRPr="001B6C20">
          <w:rPr>
            <w:rStyle w:val="Hyperlink"/>
          </w:rPr>
          <w:t>4.2</w:t>
        </w:r>
        <w:r w:rsidR="00B12F84">
          <w:rPr>
            <w:rFonts w:asciiTheme="minorHAnsi" w:eastAsiaTheme="minorEastAsia" w:hAnsiTheme="minorHAnsi" w:cstheme="minorBidi"/>
            <w:sz w:val="22"/>
            <w:szCs w:val="22"/>
          </w:rPr>
          <w:tab/>
        </w:r>
        <w:r w:rsidR="00B12F84" w:rsidRPr="001B6C20">
          <w:rPr>
            <w:rStyle w:val="Hyperlink"/>
          </w:rPr>
          <w:t>DPI Processing</w:t>
        </w:r>
        <w:r w:rsidR="00B12F84">
          <w:rPr>
            <w:webHidden/>
          </w:rPr>
          <w:tab/>
        </w:r>
        <w:r>
          <w:rPr>
            <w:webHidden/>
          </w:rPr>
          <w:fldChar w:fldCharType="begin"/>
        </w:r>
        <w:r w:rsidR="00B12F84">
          <w:rPr>
            <w:webHidden/>
          </w:rPr>
          <w:instrText xml:space="preserve"> PAGEREF _Toc366229591 \h </w:instrText>
        </w:r>
        <w:r>
          <w:rPr>
            <w:webHidden/>
          </w:rPr>
        </w:r>
        <w:r>
          <w:rPr>
            <w:webHidden/>
          </w:rPr>
          <w:fldChar w:fldCharType="separate"/>
        </w:r>
        <w:r w:rsidR="00B12F84">
          <w:rPr>
            <w:webHidden/>
          </w:rPr>
          <w:t>15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592" w:history="1">
        <w:r w:rsidR="00B12F84" w:rsidRPr="001B6C20">
          <w:rPr>
            <w:rStyle w:val="Hyperlink"/>
          </w:rPr>
          <w:t>4.3</w:t>
        </w:r>
        <w:r w:rsidR="00B12F84">
          <w:rPr>
            <w:rFonts w:asciiTheme="minorHAnsi" w:eastAsiaTheme="minorEastAsia" w:hAnsiTheme="minorHAnsi" w:cstheme="minorBidi"/>
            <w:sz w:val="22"/>
            <w:szCs w:val="22"/>
          </w:rPr>
          <w:tab/>
        </w:r>
        <w:r w:rsidR="00B12F84" w:rsidRPr="001B6C20">
          <w:rPr>
            <w:rStyle w:val="Hyperlink"/>
          </w:rPr>
          <w:t>Authentication Proxy Overview</w:t>
        </w:r>
        <w:r w:rsidR="00B12F84">
          <w:rPr>
            <w:webHidden/>
          </w:rPr>
          <w:tab/>
        </w:r>
        <w:r>
          <w:rPr>
            <w:webHidden/>
          </w:rPr>
          <w:fldChar w:fldCharType="begin"/>
        </w:r>
        <w:r w:rsidR="00B12F84">
          <w:rPr>
            <w:webHidden/>
          </w:rPr>
          <w:instrText xml:space="preserve"> PAGEREF _Toc366229592 \h </w:instrText>
        </w:r>
        <w:r>
          <w:rPr>
            <w:webHidden/>
          </w:rPr>
        </w:r>
        <w:r>
          <w:rPr>
            <w:webHidden/>
          </w:rPr>
          <w:fldChar w:fldCharType="separate"/>
        </w:r>
        <w:r w:rsidR="00B12F84">
          <w:rPr>
            <w:webHidden/>
          </w:rPr>
          <w:t>15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593" w:history="1">
        <w:r w:rsidR="00B12F84" w:rsidRPr="001B6C20">
          <w:rPr>
            <w:rStyle w:val="Hyperlink"/>
          </w:rPr>
          <w:t>4.4</w:t>
        </w:r>
        <w:r w:rsidR="00B12F84">
          <w:rPr>
            <w:rFonts w:asciiTheme="minorHAnsi" w:eastAsiaTheme="minorEastAsia" w:hAnsiTheme="minorHAnsi" w:cstheme="minorBidi"/>
            <w:sz w:val="22"/>
            <w:szCs w:val="22"/>
          </w:rPr>
          <w:tab/>
        </w:r>
        <w:r w:rsidR="00B12F84" w:rsidRPr="001B6C20">
          <w:rPr>
            <w:rStyle w:val="Hyperlink"/>
          </w:rPr>
          <w:t>Accounting Proxy Overview</w:t>
        </w:r>
        <w:r w:rsidR="00B12F84">
          <w:rPr>
            <w:webHidden/>
          </w:rPr>
          <w:tab/>
        </w:r>
        <w:r>
          <w:rPr>
            <w:webHidden/>
          </w:rPr>
          <w:fldChar w:fldCharType="begin"/>
        </w:r>
        <w:r w:rsidR="00B12F84">
          <w:rPr>
            <w:webHidden/>
          </w:rPr>
          <w:instrText xml:space="preserve"> PAGEREF _Toc366229593 \h </w:instrText>
        </w:r>
        <w:r>
          <w:rPr>
            <w:webHidden/>
          </w:rPr>
        </w:r>
        <w:r>
          <w:rPr>
            <w:webHidden/>
          </w:rPr>
          <w:fldChar w:fldCharType="separate"/>
        </w:r>
        <w:r w:rsidR="00B12F84">
          <w:rPr>
            <w:webHidden/>
          </w:rPr>
          <w:t>16</w:t>
        </w:r>
        <w:r>
          <w:rPr>
            <w:webHidden/>
          </w:rPr>
          <w:fldChar w:fldCharType="end"/>
        </w:r>
      </w:hyperlink>
    </w:p>
    <w:p w:rsidR="00B12F84" w:rsidRDefault="00A61963">
      <w:pPr>
        <w:pStyle w:val="TOC1"/>
        <w:rPr>
          <w:rFonts w:asciiTheme="minorHAnsi" w:eastAsiaTheme="minorEastAsia" w:hAnsiTheme="minorHAnsi" w:cstheme="minorBidi"/>
        </w:rPr>
      </w:pPr>
      <w:hyperlink w:anchor="_Toc366229594" w:history="1">
        <w:r w:rsidR="00B12F84" w:rsidRPr="001B6C20">
          <w:rPr>
            <w:rStyle w:val="Hyperlink"/>
          </w:rPr>
          <w:t>5</w:t>
        </w:r>
        <w:r w:rsidR="00B12F84">
          <w:rPr>
            <w:rFonts w:asciiTheme="minorHAnsi" w:eastAsiaTheme="minorEastAsia" w:hAnsiTheme="minorHAnsi" w:cstheme="minorBidi"/>
          </w:rPr>
          <w:tab/>
        </w:r>
        <w:r w:rsidR="00B12F84" w:rsidRPr="001B6C20">
          <w:rPr>
            <w:rStyle w:val="Hyperlink"/>
          </w:rPr>
          <w:t>Rules and Rulesets</w:t>
        </w:r>
        <w:r w:rsidR="00B12F84">
          <w:rPr>
            <w:webHidden/>
          </w:rPr>
          <w:tab/>
        </w:r>
        <w:r>
          <w:rPr>
            <w:webHidden/>
          </w:rPr>
          <w:fldChar w:fldCharType="begin"/>
        </w:r>
        <w:r w:rsidR="00B12F84">
          <w:rPr>
            <w:webHidden/>
          </w:rPr>
          <w:instrText xml:space="preserve"> PAGEREF _Toc366229594 \h </w:instrText>
        </w:r>
        <w:r>
          <w:rPr>
            <w:webHidden/>
          </w:rPr>
        </w:r>
        <w:r>
          <w:rPr>
            <w:webHidden/>
          </w:rPr>
          <w:fldChar w:fldCharType="separate"/>
        </w:r>
        <w:r w:rsidR="00B12F84">
          <w:rPr>
            <w:webHidden/>
          </w:rPr>
          <w:t>17</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595" w:history="1">
        <w:r w:rsidR="00B12F84" w:rsidRPr="001B6C20">
          <w:rPr>
            <w:rStyle w:val="Hyperlink"/>
          </w:rPr>
          <w:t>5.1</w:t>
        </w:r>
        <w:r w:rsidR="00B12F84">
          <w:rPr>
            <w:rFonts w:asciiTheme="minorHAnsi" w:eastAsiaTheme="minorEastAsia" w:hAnsiTheme="minorHAnsi" w:cstheme="minorBidi"/>
            <w:sz w:val="22"/>
            <w:szCs w:val="22"/>
          </w:rPr>
          <w:tab/>
        </w:r>
        <w:r w:rsidR="00B12F84" w:rsidRPr="001B6C20">
          <w:rPr>
            <w:rStyle w:val="Hyperlink"/>
          </w:rPr>
          <w:t>Rules</w:t>
        </w:r>
        <w:r w:rsidR="00B12F84">
          <w:rPr>
            <w:webHidden/>
          </w:rPr>
          <w:tab/>
        </w:r>
        <w:r>
          <w:rPr>
            <w:webHidden/>
          </w:rPr>
          <w:fldChar w:fldCharType="begin"/>
        </w:r>
        <w:r w:rsidR="00B12F84">
          <w:rPr>
            <w:webHidden/>
          </w:rPr>
          <w:instrText xml:space="preserve"> PAGEREF _Toc366229595 \h </w:instrText>
        </w:r>
        <w:r>
          <w:rPr>
            <w:webHidden/>
          </w:rPr>
        </w:r>
        <w:r>
          <w:rPr>
            <w:webHidden/>
          </w:rPr>
          <w:fldChar w:fldCharType="separate"/>
        </w:r>
        <w:r w:rsidR="00B12F84">
          <w:rPr>
            <w:webHidden/>
          </w:rPr>
          <w:t>18</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596" w:history="1">
        <w:r w:rsidR="00B12F84" w:rsidRPr="001B6C20">
          <w:rPr>
            <w:rStyle w:val="Hyperlink"/>
          </w:rPr>
          <w:t>5.1.1</w:t>
        </w:r>
        <w:r w:rsidR="00B12F84">
          <w:rPr>
            <w:rFonts w:asciiTheme="minorHAnsi" w:eastAsiaTheme="minorEastAsia" w:hAnsiTheme="minorHAnsi" w:cstheme="minorBidi"/>
            <w:sz w:val="22"/>
          </w:rPr>
          <w:tab/>
        </w:r>
        <w:r w:rsidR="00B12F84" w:rsidRPr="001B6C20">
          <w:rPr>
            <w:rStyle w:val="Hyperlink"/>
          </w:rPr>
          <w:t>Variables and Expressions</w:t>
        </w:r>
        <w:r w:rsidR="00B12F84">
          <w:rPr>
            <w:webHidden/>
          </w:rPr>
          <w:tab/>
        </w:r>
        <w:r>
          <w:rPr>
            <w:webHidden/>
          </w:rPr>
          <w:fldChar w:fldCharType="begin"/>
        </w:r>
        <w:r w:rsidR="00B12F84">
          <w:rPr>
            <w:webHidden/>
          </w:rPr>
          <w:instrText xml:space="preserve"> PAGEREF _Toc366229596 \h </w:instrText>
        </w:r>
        <w:r>
          <w:rPr>
            <w:webHidden/>
          </w:rPr>
        </w:r>
        <w:r>
          <w:rPr>
            <w:webHidden/>
          </w:rPr>
          <w:fldChar w:fldCharType="separate"/>
        </w:r>
        <w:r w:rsidR="00B12F84">
          <w:rPr>
            <w:webHidden/>
          </w:rPr>
          <w:t>18</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597" w:history="1">
        <w:r w:rsidR="00B12F84" w:rsidRPr="001B6C20">
          <w:rPr>
            <w:rStyle w:val="Hyperlink"/>
          </w:rPr>
          <w:t>5.2</w:t>
        </w:r>
        <w:r w:rsidR="00B12F84">
          <w:rPr>
            <w:webHidden/>
          </w:rPr>
          <w:tab/>
        </w:r>
        <w:r>
          <w:rPr>
            <w:webHidden/>
          </w:rPr>
          <w:fldChar w:fldCharType="begin"/>
        </w:r>
        <w:r w:rsidR="00B12F84">
          <w:rPr>
            <w:webHidden/>
          </w:rPr>
          <w:instrText xml:space="preserve"> PAGEREF _Toc366229597 \h </w:instrText>
        </w:r>
        <w:r>
          <w:rPr>
            <w:webHidden/>
          </w:rPr>
        </w:r>
        <w:r>
          <w:rPr>
            <w:webHidden/>
          </w:rPr>
          <w:fldChar w:fldCharType="separate"/>
        </w:r>
        <w:r w:rsidR="00B12F84">
          <w:rPr>
            <w:webHidden/>
          </w:rPr>
          <w:t>19</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598" w:history="1">
        <w:r w:rsidR="00B12F84" w:rsidRPr="001B6C20">
          <w:rPr>
            <w:rStyle w:val="Hyperlink"/>
          </w:rPr>
          <w:t>5.3</w:t>
        </w:r>
        <w:r w:rsidR="00B12F84">
          <w:rPr>
            <w:rFonts w:asciiTheme="minorHAnsi" w:eastAsiaTheme="minorEastAsia" w:hAnsiTheme="minorHAnsi" w:cstheme="minorBidi"/>
            <w:sz w:val="22"/>
            <w:szCs w:val="22"/>
          </w:rPr>
          <w:tab/>
        </w:r>
        <w:r w:rsidR="00B12F84" w:rsidRPr="001B6C20">
          <w:rPr>
            <w:rStyle w:val="Hyperlink"/>
          </w:rPr>
          <w:t>Rule and Ruleset Checking</w:t>
        </w:r>
        <w:r w:rsidR="00B12F84">
          <w:rPr>
            <w:webHidden/>
          </w:rPr>
          <w:tab/>
        </w:r>
        <w:r>
          <w:rPr>
            <w:webHidden/>
          </w:rPr>
          <w:fldChar w:fldCharType="begin"/>
        </w:r>
        <w:r w:rsidR="00B12F84">
          <w:rPr>
            <w:webHidden/>
          </w:rPr>
          <w:instrText xml:space="preserve"> PAGEREF _Toc366229598 \h </w:instrText>
        </w:r>
        <w:r>
          <w:rPr>
            <w:webHidden/>
          </w:rPr>
        </w:r>
        <w:r>
          <w:rPr>
            <w:webHidden/>
          </w:rPr>
          <w:fldChar w:fldCharType="separate"/>
        </w:r>
        <w:r w:rsidR="00B12F84">
          <w:rPr>
            <w:webHidden/>
          </w:rPr>
          <w:t>21</w:t>
        </w:r>
        <w:r>
          <w:rPr>
            <w:webHidden/>
          </w:rPr>
          <w:fldChar w:fldCharType="end"/>
        </w:r>
      </w:hyperlink>
    </w:p>
    <w:p w:rsidR="00B12F84" w:rsidRDefault="00A61963">
      <w:pPr>
        <w:pStyle w:val="TOC1"/>
        <w:rPr>
          <w:rFonts w:asciiTheme="minorHAnsi" w:eastAsiaTheme="minorEastAsia" w:hAnsiTheme="minorHAnsi" w:cstheme="minorBidi"/>
        </w:rPr>
      </w:pPr>
      <w:hyperlink w:anchor="_Toc366229599" w:history="1">
        <w:r w:rsidR="00B12F84" w:rsidRPr="001B6C20">
          <w:rPr>
            <w:rStyle w:val="Hyperlink"/>
          </w:rPr>
          <w:t>6</w:t>
        </w:r>
        <w:r w:rsidR="00B12F84">
          <w:rPr>
            <w:rFonts w:asciiTheme="minorHAnsi" w:eastAsiaTheme="minorEastAsia" w:hAnsiTheme="minorHAnsi" w:cstheme="minorBidi"/>
          </w:rPr>
          <w:tab/>
        </w:r>
        <w:r w:rsidR="00B12F84" w:rsidRPr="001B6C20">
          <w:rPr>
            <w:rStyle w:val="Hyperlink"/>
          </w:rPr>
          <w:t>Configuration Overview</w:t>
        </w:r>
        <w:r w:rsidR="00B12F84">
          <w:rPr>
            <w:webHidden/>
          </w:rPr>
          <w:tab/>
        </w:r>
        <w:r>
          <w:rPr>
            <w:webHidden/>
          </w:rPr>
          <w:fldChar w:fldCharType="begin"/>
        </w:r>
        <w:r w:rsidR="00B12F84">
          <w:rPr>
            <w:webHidden/>
          </w:rPr>
          <w:instrText xml:space="preserve"> PAGEREF _Toc366229599 \h </w:instrText>
        </w:r>
        <w:r>
          <w:rPr>
            <w:webHidden/>
          </w:rPr>
        </w:r>
        <w:r>
          <w:rPr>
            <w:webHidden/>
          </w:rPr>
          <w:fldChar w:fldCharType="separate"/>
        </w:r>
        <w:r w:rsidR="00B12F84">
          <w:rPr>
            <w:webHidden/>
          </w:rPr>
          <w:t>21</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00" w:history="1">
        <w:r w:rsidR="00B12F84" w:rsidRPr="001B6C20">
          <w:rPr>
            <w:rStyle w:val="Hyperlink"/>
          </w:rPr>
          <w:t>6.1</w:t>
        </w:r>
        <w:r w:rsidR="00B12F84">
          <w:rPr>
            <w:rFonts w:asciiTheme="minorHAnsi" w:eastAsiaTheme="minorEastAsia" w:hAnsiTheme="minorHAnsi" w:cstheme="minorBidi"/>
            <w:sz w:val="22"/>
            <w:szCs w:val="22"/>
          </w:rPr>
          <w:tab/>
        </w:r>
        <w:r w:rsidR="00B12F84" w:rsidRPr="001B6C20">
          <w:rPr>
            <w:rStyle w:val="Hyperlink"/>
          </w:rPr>
          <w:t>Configuration Files</w:t>
        </w:r>
        <w:r w:rsidR="00B12F84">
          <w:rPr>
            <w:webHidden/>
          </w:rPr>
          <w:tab/>
        </w:r>
        <w:r>
          <w:rPr>
            <w:webHidden/>
          </w:rPr>
          <w:fldChar w:fldCharType="begin"/>
        </w:r>
        <w:r w:rsidR="00B12F84">
          <w:rPr>
            <w:webHidden/>
          </w:rPr>
          <w:instrText xml:space="preserve"> PAGEREF _Toc366229600 \h </w:instrText>
        </w:r>
        <w:r>
          <w:rPr>
            <w:webHidden/>
          </w:rPr>
        </w:r>
        <w:r>
          <w:rPr>
            <w:webHidden/>
          </w:rPr>
          <w:fldChar w:fldCharType="separate"/>
        </w:r>
        <w:r w:rsidR="00B12F84">
          <w:rPr>
            <w:webHidden/>
          </w:rPr>
          <w:t>21</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01" w:history="1">
        <w:r w:rsidR="00B12F84" w:rsidRPr="001B6C20">
          <w:rPr>
            <w:rStyle w:val="Hyperlink"/>
          </w:rPr>
          <w:t>6.1.1</w:t>
        </w:r>
        <w:r w:rsidR="00B12F84">
          <w:rPr>
            <w:rFonts w:asciiTheme="minorHAnsi" w:eastAsiaTheme="minorEastAsia" w:hAnsiTheme="minorHAnsi" w:cstheme="minorBidi"/>
            <w:sz w:val="22"/>
          </w:rPr>
          <w:tab/>
        </w:r>
        <w:r w:rsidR="00B12F84" w:rsidRPr="001B6C20">
          <w:rPr>
            <w:rStyle w:val="Hyperlink"/>
          </w:rPr>
          <w:t>Referencing Other Configuration Property Values</w:t>
        </w:r>
        <w:r w:rsidR="00B12F84">
          <w:rPr>
            <w:webHidden/>
          </w:rPr>
          <w:tab/>
        </w:r>
        <w:r>
          <w:rPr>
            <w:webHidden/>
          </w:rPr>
          <w:fldChar w:fldCharType="begin"/>
        </w:r>
        <w:r w:rsidR="00B12F84">
          <w:rPr>
            <w:webHidden/>
          </w:rPr>
          <w:instrText xml:space="preserve"> PAGEREF _Toc366229601 \h </w:instrText>
        </w:r>
        <w:r>
          <w:rPr>
            <w:webHidden/>
          </w:rPr>
        </w:r>
        <w:r>
          <w:rPr>
            <w:webHidden/>
          </w:rPr>
          <w:fldChar w:fldCharType="separate"/>
        </w:r>
        <w:r w:rsidR="00B12F84">
          <w:rPr>
            <w:webHidden/>
          </w:rPr>
          <w:t>21</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02" w:history="1">
        <w:r w:rsidR="00B12F84" w:rsidRPr="001B6C20">
          <w:rPr>
            <w:rStyle w:val="Hyperlink"/>
          </w:rPr>
          <w:t>6.2</w:t>
        </w:r>
        <w:r w:rsidR="00B12F84">
          <w:rPr>
            <w:rFonts w:asciiTheme="minorHAnsi" w:eastAsiaTheme="minorEastAsia" w:hAnsiTheme="minorHAnsi" w:cstheme="minorBidi"/>
            <w:sz w:val="22"/>
            <w:szCs w:val="22"/>
          </w:rPr>
          <w:tab/>
        </w:r>
        <w:r w:rsidR="00B12F84" w:rsidRPr="001B6C20">
          <w:rPr>
            <w:rStyle w:val="Hyperlink"/>
          </w:rPr>
          <w:t>Radius</w:t>
        </w:r>
        <w:r w:rsidR="00B12F84">
          <w:rPr>
            <w:webHidden/>
          </w:rPr>
          <w:tab/>
        </w:r>
        <w:r>
          <w:rPr>
            <w:webHidden/>
          </w:rPr>
          <w:fldChar w:fldCharType="begin"/>
        </w:r>
        <w:r w:rsidR="00B12F84">
          <w:rPr>
            <w:webHidden/>
          </w:rPr>
          <w:instrText xml:space="preserve"> PAGEREF _Toc366229602 \h </w:instrText>
        </w:r>
        <w:r>
          <w:rPr>
            <w:webHidden/>
          </w:rPr>
        </w:r>
        <w:r>
          <w:rPr>
            <w:webHidden/>
          </w:rPr>
          <w:fldChar w:fldCharType="separate"/>
        </w:r>
        <w:r w:rsidR="00B12F84">
          <w:rPr>
            <w:webHidden/>
          </w:rPr>
          <w:t>22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03" w:history="1">
        <w:r w:rsidR="00B12F84" w:rsidRPr="001B6C20">
          <w:rPr>
            <w:rStyle w:val="Hyperlink"/>
          </w:rPr>
          <w:t>6.2.1</w:t>
        </w:r>
        <w:r w:rsidR="00B12F84">
          <w:rPr>
            <w:rFonts w:asciiTheme="minorHAnsi" w:eastAsiaTheme="minorEastAsia" w:hAnsiTheme="minorHAnsi" w:cstheme="minorBidi"/>
            <w:sz w:val="22"/>
          </w:rPr>
          <w:tab/>
        </w:r>
        <w:r w:rsidR="00B12F84" w:rsidRPr="001B6C20">
          <w:rPr>
            <w:rStyle w:val="Hyperlink"/>
          </w:rPr>
          <w:t>Radius Servers</w:t>
        </w:r>
        <w:r w:rsidR="00B12F84">
          <w:rPr>
            <w:webHidden/>
          </w:rPr>
          <w:tab/>
        </w:r>
        <w:r>
          <w:rPr>
            <w:webHidden/>
          </w:rPr>
          <w:fldChar w:fldCharType="begin"/>
        </w:r>
        <w:r w:rsidR="00B12F84">
          <w:rPr>
            <w:webHidden/>
          </w:rPr>
          <w:instrText xml:space="preserve"> PAGEREF _Toc366229603 \h </w:instrText>
        </w:r>
        <w:r>
          <w:rPr>
            <w:webHidden/>
          </w:rPr>
        </w:r>
        <w:r>
          <w:rPr>
            <w:webHidden/>
          </w:rPr>
          <w:fldChar w:fldCharType="separate"/>
        </w:r>
        <w:r w:rsidR="00B12F84">
          <w:rPr>
            <w:webHidden/>
          </w:rPr>
          <w:t>22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04" w:history="1">
        <w:r w:rsidR="00B12F84" w:rsidRPr="001B6C20">
          <w:rPr>
            <w:rStyle w:val="Hyperlink"/>
          </w:rPr>
          <w:t>6.2.2</w:t>
        </w:r>
        <w:r w:rsidR="00B12F84">
          <w:rPr>
            <w:rFonts w:asciiTheme="minorHAnsi" w:eastAsiaTheme="minorEastAsia" w:hAnsiTheme="minorHAnsi" w:cstheme="minorBidi"/>
            <w:sz w:val="22"/>
          </w:rPr>
          <w:tab/>
        </w:r>
        <w:r w:rsidR="00B12F84" w:rsidRPr="001B6C20">
          <w:rPr>
            <w:rStyle w:val="Hyperlink"/>
          </w:rPr>
          <w:t>Radius Server Groups</w:t>
        </w:r>
        <w:r w:rsidR="00B12F84">
          <w:rPr>
            <w:webHidden/>
          </w:rPr>
          <w:tab/>
        </w:r>
        <w:r>
          <w:rPr>
            <w:webHidden/>
          </w:rPr>
          <w:fldChar w:fldCharType="begin"/>
        </w:r>
        <w:r w:rsidR="00B12F84">
          <w:rPr>
            <w:webHidden/>
          </w:rPr>
          <w:instrText xml:space="preserve"> PAGEREF _Toc366229604 \h </w:instrText>
        </w:r>
        <w:r>
          <w:rPr>
            <w:webHidden/>
          </w:rPr>
        </w:r>
        <w:r>
          <w:rPr>
            <w:webHidden/>
          </w:rPr>
          <w:fldChar w:fldCharType="separate"/>
        </w:r>
        <w:r w:rsidR="00B12F84">
          <w:rPr>
            <w:webHidden/>
          </w:rPr>
          <w:t>22</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05" w:history="1">
        <w:r w:rsidR="00B12F84" w:rsidRPr="001B6C20">
          <w:rPr>
            <w:rStyle w:val="Hyperlink"/>
          </w:rPr>
          <w:t>6.3</w:t>
        </w:r>
        <w:r w:rsidR="00B12F84">
          <w:rPr>
            <w:rFonts w:asciiTheme="minorHAnsi" w:eastAsiaTheme="minorEastAsia" w:hAnsiTheme="minorHAnsi" w:cstheme="minorBidi"/>
            <w:sz w:val="22"/>
            <w:szCs w:val="22"/>
          </w:rPr>
          <w:tab/>
        </w:r>
        <w:r w:rsidR="00B12F84" w:rsidRPr="001B6C20">
          <w:rPr>
            <w:rStyle w:val="Hyperlink"/>
          </w:rPr>
          <w:t>Access Control Lists</w:t>
        </w:r>
        <w:r w:rsidR="00B12F84">
          <w:rPr>
            <w:webHidden/>
          </w:rPr>
          <w:tab/>
        </w:r>
        <w:r>
          <w:rPr>
            <w:webHidden/>
          </w:rPr>
          <w:fldChar w:fldCharType="begin"/>
        </w:r>
        <w:r w:rsidR="00B12F84">
          <w:rPr>
            <w:webHidden/>
          </w:rPr>
          <w:instrText xml:space="preserve"> PAGEREF _Toc366229605 \h </w:instrText>
        </w:r>
        <w:r>
          <w:rPr>
            <w:webHidden/>
          </w:rPr>
        </w:r>
        <w:r>
          <w:rPr>
            <w:webHidden/>
          </w:rPr>
          <w:fldChar w:fldCharType="separate"/>
        </w:r>
        <w:r w:rsidR="00B12F84">
          <w:rPr>
            <w:webHidden/>
          </w:rPr>
          <w:t>23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06" w:history="1">
        <w:r w:rsidR="00B12F84" w:rsidRPr="001B6C20">
          <w:rPr>
            <w:rStyle w:val="Hyperlink"/>
          </w:rPr>
          <w:t>6.3.1</w:t>
        </w:r>
        <w:r w:rsidR="00B12F84">
          <w:rPr>
            <w:rFonts w:asciiTheme="minorHAnsi" w:eastAsiaTheme="minorEastAsia" w:hAnsiTheme="minorHAnsi" w:cstheme="minorBidi"/>
            <w:sz w:val="22"/>
          </w:rPr>
          <w:tab/>
        </w:r>
        <w:r w:rsidR="00B12F84" w:rsidRPr="001B6C20">
          <w:rPr>
            <w:rStyle w:val="Hyperlink"/>
          </w:rPr>
          <w:t>Regular Expressions</w:t>
        </w:r>
        <w:r w:rsidR="00B12F84">
          <w:rPr>
            <w:webHidden/>
          </w:rPr>
          <w:tab/>
        </w:r>
        <w:r>
          <w:rPr>
            <w:webHidden/>
          </w:rPr>
          <w:fldChar w:fldCharType="begin"/>
        </w:r>
        <w:r w:rsidR="00B12F84">
          <w:rPr>
            <w:webHidden/>
          </w:rPr>
          <w:instrText xml:space="preserve"> PAGEREF _Toc366229606 \h </w:instrText>
        </w:r>
        <w:r>
          <w:rPr>
            <w:webHidden/>
          </w:rPr>
        </w:r>
        <w:r>
          <w:rPr>
            <w:webHidden/>
          </w:rPr>
          <w:fldChar w:fldCharType="separate"/>
        </w:r>
        <w:r w:rsidR="00B12F84">
          <w:rPr>
            <w:webHidden/>
          </w:rPr>
          <w:t>24</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07" w:history="1">
        <w:r w:rsidR="00B12F84" w:rsidRPr="001B6C20">
          <w:rPr>
            <w:rStyle w:val="Hyperlink"/>
          </w:rPr>
          <w:t>6.4</w:t>
        </w:r>
        <w:r w:rsidR="00B12F84">
          <w:rPr>
            <w:rFonts w:asciiTheme="minorHAnsi" w:eastAsiaTheme="minorEastAsia" w:hAnsiTheme="minorHAnsi" w:cstheme="minorBidi"/>
            <w:sz w:val="22"/>
            <w:szCs w:val="22"/>
          </w:rPr>
          <w:tab/>
        </w:r>
        <w:r w:rsidR="00B12F84" w:rsidRPr="001B6C20">
          <w:rPr>
            <w:rStyle w:val="Hyperlink"/>
          </w:rPr>
          <w:t>Proxy Configuration</w:t>
        </w:r>
        <w:r w:rsidR="00B12F84">
          <w:rPr>
            <w:webHidden/>
          </w:rPr>
          <w:tab/>
        </w:r>
        <w:r>
          <w:rPr>
            <w:webHidden/>
          </w:rPr>
          <w:fldChar w:fldCharType="begin"/>
        </w:r>
        <w:r w:rsidR="00B12F84">
          <w:rPr>
            <w:webHidden/>
          </w:rPr>
          <w:instrText xml:space="preserve"> PAGEREF _Toc366229607 \h </w:instrText>
        </w:r>
        <w:r>
          <w:rPr>
            <w:webHidden/>
          </w:rPr>
        </w:r>
        <w:r>
          <w:rPr>
            <w:webHidden/>
          </w:rPr>
          <w:fldChar w:fldCharType="separate"/>
        </w:r>
        <w:r w:rsidR="00B12F84">
          <w:rPr>
            <w:webHidden/>
          </w:rPr>
          <w:t>25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08" w:history="1">
        <w:r w:rsidR="00B12F84" w:rsidRPr="001B6C20">
          <w:rPr>
            <w:rStyle w:val="Hyperlink"/>
          </w:rPr>
          <w:t>6.4.1</w:t>
        </w:r>
        <w:r w:rsidR="00B12F84">
          <w:rPr>
            <w:rFonts w:asciiTheme="minorHAnsi" w:eastAsiaTheme="minorEastAsia" w:hAnsiTheme="minorHAnsi" w:cstheme="minorBidi"/>
            <w:sz w:val="22"/>
          </w:rPr>
          <w:tab/>
        </w:r>
        <w:r w:rsidR="00B12F84" w:rsidRPr="001B6C20">
          <w:rPr>
            <w:rStyle w:val="Hyperlink"/>
          </w:rPr>
          <w:t>Authentication Proxy</w:t>
        </w:r>
        <w:r w:rsidR="00B12F84">
          <w:rPr>
            <w:webHidden/>
          </w:rPr>
          <w:tab/>
        </w:r>
        <w:r>
          <w:rPr>
            <w:webHidden/>
          </w:rPr>
          <w:fldChar w:fldCharType="begin"/>
        </w:r>
        <w:r w:rsidR="00B12F84">
          <w:rPr>
            <w:webHidden/>
          </w:rPr>
          <w:instrText xml:space="preserve"> PAGEREF _Toc366229608 \h </w:instrText>
        </w:r>
        <w:r>
          <w:rPr>
            <w:webHidden/>
          </w:rPr>
        </w:r>
        <w:r>
          <w:rPr>
            <w:webHidden/>
          </w:rPr>
          <w:fldChar w:fldCharType="separate"/>
        </w:r>
        <w:r w:rsidR="00B12F84">
          <w:rPr>
            <w:webHidden/>
          </w:rPr>
          <w:t>25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09" w:history="1">
        <w:r w:rsidR="00B12F84" w:rsidRPr="001B6C20">
          <w:rPr>
            <w:rStyle w:val="Hyperlink"/>
          </w:rPr>
          <w:t>6.4.2</w:t>
        </w:r>
        <w:r w:rsidR="00B12F84">
          <w:rPr>
            <w:rFonts w:asciiTheme="minorHAnsi" w:eastAsiaTheme="minorEastAsia" w:hAnsiTheme="minorHAnsi" w:cstheme="minorBidi"/>
            <w:sz w:val="22"/>
          </w:rPr>
          <w:tab/>
        </w:r>
        <w:r w:rsidR="00B12F84" w:rsidRPr="001B6C20">
          <w:rPr>
            <w:rStyle w:val="Hyperlink"/>
          </w:rPr>
          <w:t>Logging Authentication Requests and Responses</w:t>
        </w:r>
        <w:r w:rsidR="00B12F84">
          <w:rPr>
            <w:webHidden/>
          </w:rPr>
          <w:tab/>
        </w:r>
        <w:r>
          <w:rPr>
            <w:webHidden/>
          </w:rPr>
          <w:fldChar w:fldCharType="begin"/>
        </w:r>
        <w:r w:rsidR="00B12F84">
          <w:rPr>
            <w:webHidden/>
          </w:rPr>
          <w:instrText xml:space="preserve"> PAGEREF _Toc366229609 \h </w:instrText>
        </w:r>
        <w:r>
          <w:rPr>
            <w:webHidden/>
          </w:rPr>
        </w:r>
        <w:r>
          <w:rPr>
            <w:webHidden/>
          </w:rPr>
          <w:fldChar w:fldCharType="separate"/>
        </w:r>
        <w:r w:rsidR="00B12F84">
          <w:rPr>
            <w:webHidden/>
          </w:rPr>
          <w:t>25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10" w:history="1">
        <w:r w:rsidR="00B12F84" w:rsidRPr="001B6C20">
          <w:rPr>
            <w:rStyle w:val="Hyperlink"/>
          </w:rPr>
          <w:t>6.4.3</w:t>
        </w:r>
        <w:r w:rsidR="00B12F84">
          <w:rPr>
            <w:rFonts w:asciiTheme="minorHAnsi" w:eastAsiaTheme="minorEastAsia" w:hAnsiTheme="minorHAnsi" w:cstheme="minorBidi"/>
            <w:sz w:val="22"/>
          </w:rPr>
          <w:tab/>
        </w:r>
        <w:r w:rsidR="00B12F84" w:rsidRPr="001B6C20">
          <w:rPr>
            <w:rStyle w:val="Hyperlink"/>
          </w:rPr>
          <w:t>Example authentication log;</w:t>
        </w:r>
        <w:r w:rsidR="00B12F84">
          <w:rPr>
            <w:webHidden/>
          </w:rPr>
          <w:tab/>
        </w:r>
        <w:r>
          <w:rPr>
            <w:webHidden/>
          </w:rPr>
          <w:fldChar w:fldCharType="begin"/>
        </w:r>
        <w:r w:rsidR="00B12F84">
          <w:rPr>
            <w:webHidden/>
          </w:rPr>
          <w:instrText xml:space="preserve"> PAGEREF _Toc366229610 \h </w:instrText>
        </w:r>
        <w:r>
          <w:rPr>
            <w:webHidden/>
          </w:rPr>
        </w:r>
        <w:r>
          <w:rPr>
            <w:webHidden/>
          </w:rPr>
          <w:fldChar w:fldCharType="separate"/>
        </w:r>
        <w:r w:rsidR="00B12F84">
          <w:rPr>
            <w:webHidden/>
          </w:rPr>
          <w:t>26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11" w:history="1">
        <w:r w:rsidR="00B12F84" w:rsidRPr="001B6C20">
          <w:rPr>
            <w:rStyle w:val="Hyperlink"/>
          </w:rPr>
          <w:t>6.4.4</w:t>
        </w:r>
        <w:r w:rsidR="00B12F84">
          <w:rPr>
            <w:rFonts w:asciiTheme="minorHAnsi" w:eastAsiaTheme="minorEastAsia" w:hAnsiTheme="minorHAnsi" w:cstheme="minorBidi"/>
            <w:sz w:val="22"/>
          </w:rPr>
          <w:tab/>
        </w:r>
        <w:r w:rsidR="00B12F84" w:rsidRPr="001B6C20">
          <w:rPr>
            <w:rStyle w:val="Hyperlink"/>
          </w:rPr>
          <w:t>Accounting Proxy</w:t>
        </w:r>
        <w:r w:rsidR="00B12F84">
          <w:rPr>
            <w:webHidden/>
          </w:rPr>
          <w:tab/>
        </w:r>
        <w:r>
          <w:rPr>
            <w:webHidden/>
          </w:rPr>
          <w:fldChar w:fldCharType="begin"/>
        </w:r>
        <w:r w:rsidR="00B12F84">
          <w:rPr>
            <w:webHidden/>
          </w:rPr>
          <w:instrText xml:space="preserve"> PAGEREF _Toc366229611 \h </w:instrText>
        </w:r>
        <w:r>
          <w:rPr>
            <w:webHidden/>
          </w:rPr>
        </w:r>
        <w:r>
          <w:rPr>
            <w:webHidden/>
          </w:rPr>
          <w:fldChar w:fldCharType="separate"/>
        </w:r>
        <w:r w:rsidR="00B12F84">
          <w:rPr>
            <w:webHidden/>
          </w:rPr>
          <w:t>26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12" w:history="1">
        <w:r w:rsidR="00B12F84" w:rsidRPr="001B6C20">
          <w:rPr>
            <w:rStyle w:val="Hyperlink"/>
          </w:rPr>
          <w:t>6.4.5</w:t>
        </w:r>
        <w:r w:rsidR="00B12F84">
          <w:rPr>
            <w:rFonts w:asciiTheme="minorHAnsi" w:eastAsiaTheme="minorEastAsia" w:hAnsiTheme="minorHAnsi" w:cstheme="minorBidi"/>
            <w:sz w:val="22"/>
          </w:rPr>
          <w:tab/>
        </w:r>
        <w:r w:rsidR="00B12F84" w:rsidRPr="001B6C20">
          <w:rPr>
            <w:rStyle w:val="Hyperlink"/>
          </w:rPr>
          <w:t>Proxy Only Mode</w:t>
        </w:r>
        <w:r w:rsidR="00B12F84">
          <w:rPr>
            <w:webHidden/>
          </w:rPr>
          <w:tab/>
        </w:r>
        <w:r>
          <w:rPr>
            <w:webHidden/>
          </w:rPr>
          <w:fldChar w:fldCharType="begin"/>
        </w:r>
        <w:r w:rsidR="00B12F84">
          <w:rPr>
            <w:webHidden/>
          </w:rPr>
          <w:instrText xml:space="preserve"> PAGEREF _Toc366229612 \h </w:instrText>
        </w:r>
        <w:r>
          <w:rPr>
            <w:webHidden/>
          </w:rPr>
        </w:r>
        <w:r>
          <w:rPr>
            <w:webHidden/>
          </w:rPr>
          <w:fldChar w:fldCharType="separate"/>
        </w:r>
        <w:r w:rsidR="00B12F84">
          <w:rPr>
            <w:webHidden/>
          </w:rPr>
          <w:t>27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13" w:history="1">
        <w:r w:rsidR="00B12F84" w:rsidRPr="001B6C20">
          <w:rPr>
            <w:rStyle w:val="Hyperlink"/>
          </w:rPr>
          <w:t>6.4.6</w:t>
        </w:r>
        <w:r w:rsidR="00B12F84">
          <w:rPr>
            <w:rFonts w:asciiTheme="minorHAnsi" w:eastAsiaTheme="minorEastAsia" w:hAnsiTheme="minorHAnsi" w:cstheme="minorBidi"/>
            <w:sz w:val="22"/>
          </w:rPr>
          <w:tab/>
        </w:r>
        <w:r w:rsidR="00B12F84" w:rsidRPr="001B6C20">
          <w:rPr>
            <w:rStyle w:val="Hyperlink"/>
          </w:rPr>
          <w:t>Fire and Forget Accounting Proxy</w:t>
        </w:r>
        <w:r w:rsidR="00B12F84">
          <w:rPr>
            <w:webHidden/>
          </w:rPr>
          <w:tab/>
        </w:r>
        <w:r>
          <w:rPr>
            <w:webHidden/>
          </w:rPr>
          <w:fldChar w:fldCharType="begin"/>
        </w:r>
        <w:r w:rsidR="00B12F84">
          <w:rPr>
            <w:webHidden/>
          </w:rPr>
          <w:instrText xml:space="preserve"> PAGEREF _Toc366229613 \h </w:instrText>
        </w:r>
        <w:r>
          <w:rPr>
            <w:webHidden/>
          </w:rPr>
        </w:r>
        <w:r>
          <w:rPr>
            <w:webHidden/>
          </w:rPr>
          <w:fldChar w:fldCharType="separate"/>
        </w:r>
        <w:r w:rsidR="00B12F84">
          <w:rPr>
            <w:webHidden/>
          </w:rPr>
          <w:t>27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14" w:history="1">
        <w:r w:rsidR="00B12F84" w:rsidRPr="001B6C20">
          <w:rPr>
            <w:rStyle w:val="Hyperlink"/>
          </w:rPr>
          <w:t>6.4.7</w:t>
        </w:r>
        <w:r w:rsidR="00B12F84">
          <w:rPr>
            <w:rFonts w:asciiTheme="minorHAnsi" w:eastAsiaTheme="minorEastAsia" w:hAnsiTheme="minorHAnsi" w:cstheme="minorBidi"/>
            <w:sz w:val="22"/>
          </w:rPr>
          <w:tab/>
        </w:r>
        <w:r w:rsidR="00B12F84" w:rsidRPr="001B6C20">
          <w:rPr>
            <w:rStyle w:val="Hyperlink"/>
          </w:rPr>
          <w:t>Logging Accounting Requests</w:t>
        </w:r>
        <w:r w:rsidR="00B12F84">
          <w:rPr>
            <w:webHidden/>
          </w:rPr>
          <w:tab/>
        </w:r>
        <w:r>
          <w:rPr>
            <w:webHidden/>
          </w:rPr>
          <w:fldChar w:fldCharType="begin"/>
        </w:r>
        <w:r w:rsidR="00B12F84">
          <w:rPr>
            <w:webHidden/>
          </w:rPr>
          <w:instrText xml:space="preserve"> PAGEREF _Toc366229614 \h </w:instrText>
        </w:r>
        <w:r>
          <w:rPr>
            <w:webHidden/>
          </w:rPr>
        </w:r>
        <w:r>
          <w:rPr>
            <w:webHidden/>
          </w:rPr>
          <w:fldChar w:fldCharType="separate"/>
        </w:r>
        <w:r w:rsidR="00B12F84">
          <w:rPr>
            <w:webHidden/>
          </w:rPr>
          <w:t>27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15" w:history="1">
        <w:r w:rsidR="00B12F84" w:rsidRPr="001B6C20">
          <w:rPr>
            <w:rStyle w:val="Hyperlink"/>
          </w:rPr>
          <w:t>6.4.8</w:t>
        </w:r>
        <w:r w:rsidR="00B12F84">
          <w:rPr>
            <w:rFonts w:asciiTheme="minorHAnsi" w:eastAsiaTheme="minorEastAsia" w:hAnsiTheme="minorHAnsi" w:cstheme="minorBidi"/>
            <w:sz w:val="22"/>
          </w:rPr>
          <w:tab/>
        </w:r>
        <w:r w:rsidR="00B12F84" w:rsidRPr="001B6C20">
          <w:rPr>
            <w:rStyle w:val="Hyperlink"/>
          </w:rPr>
          <w:t>Example accounting log</w:t>
        </w:r>
        <w:r w:rsidR="00B12F84">
          <w:rPr>
            <w:webHidden/>
          </w:rPr>
          <w:tab/>
        </w:r>
        <w:r>
          <w:rPr>
            <w:webHidden/>
          </w:rPr>
          <w:fldChar w:fldCharType="begin"/>
        </w:r>
        <w:r w:rsidR="00B12F84">
          <w:rPr>
            <w:webHidden/>
          </w:rPr>
          <w:instrText xml:space="preserve"> PAGEREF _Toc366229615 \h </w:instrText>
        </w:r>
        <w:r>
          <w:rPr>
            <w:webHidden/>
          </w:rPr>
        </w:r>
        <w:r>
          <w:rPr>
            <w:webHidden/>
          </w:rPr>
          <w:fldChar w:fldCharType="separate"/>
        </w:r>
        <w:r w:rsidR="00B12F84">
          <w:rPr>
            <w:webHidden/>
          </w:rPr>
          <w:t>28</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16" w:history="1">
        <w:r w:rsidR="00B12F84" w:rsidRPr="001B6C20">
          <w:rPr>
            <w:rStyle w:val="Hyperlink"/>
          </w:rPr>
          <w:t>6.5</w:t>
        </w:r>
        <w:r w:rsidR="00B12F84">
          <w:rPr>
            <w:rFonts w:asciiTheme="minorHAnsi" w:eastAsiaTheme="minorEastAsia" w:hAnsiTheme="minorHAnsi" w:cstheme="minorBidi"/>
            <w:sz w:val="22"/>
            <w:szCs w:val="22"/>
          </w:rPr>
          <w:tab/>
        </w:r>
        <w:r w:rsidR="00B12F84" w:rsidRPr="001B6C20">
          <w:rPr>
            <w:rStyle w:val="Hyperlink"/>
          </w:rPr>
          <w:t>Arbor Session Management</w:t>
        </w:r>
        <w:r w:rsidR="00B12F84">
          <w:rPr>
            <w:webHidden/>
          </w:rPr>
          <w:tab/>
        </w:r>
        <w:r>
          <w:rPr>
            <w:webHidden/>
          </w:rPr>
          <w:fldChar w:fldCharType="begin"/>
        </w:r>
        <w:r w:rsidR="00B12F84">
          <w:rPr>
            <w:webHidden/>
          </w:rPr>
          <w:instrText xml:space="preserve"> PAGEREF _Toc366229616 \h </w:instrText>
        </w:r>
        <w:r>
          <w:rPr>
            <w:webHidden/>
          </w:rPr>
        </w:r>
        <w:r>
          <w:rPr>
            <w:webHidden/>
          </w:rPr>
          <w:fldChar w:fldCharType="separate"/>
        </w:r>
        <w:r w:rsidR="00B12F84">
          <w:rPr>
            <w:webHidden/>
          </w:rPr>
          <w:t>28</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17" w:history="1">
        <w:r w:rsidR="00B12F84" w:rsidRPr="001B6C20">
          <w:rPr>
            <w:rStyle w:val="Hyperlink"/>
          </w:rPr>
          <w:t>6.6</w:t>
        </w:r>
        <w:r w:rsidR="00B12F84">
          <w:rPr>
            <w:rFonts w:asciiTheme="minorHAnsi" w:eastAsiaTheme="minorEastAsia" w:hAnsiTheme="minorHAnsi" w:cstheme="minorBidi"/>
            <w:sz w:val="22"/>
            <w:szCs w:val="22"/>
          </w:rPr>
          <w:tab/>
        </w:r>
        <w:r w:rsidR="00B12F84" w:rsidRPr="001B6C20">
          <w:rPr>
            <w:rStyle w:val="Hyperlink"/>
          </w:rPr>
          <w:t>External Lookups</w:t>
        </w:r>
        <w:r w:rsidR="00B12F84">
          <w:rPr>
            <w:webHidden/>
          </w:rPr>
          <w:tab/>
        </w:r>
        <w:r>
          <w:rPr>
            <w:webHidden/>
          </w:rPr>
          <w:fldChar w:fldCharType="begin"/>
        </w:r>
        <w:r w:rsidR="00B12F84">
          <w:rPr>
            <w:webHidden/>
          </w:rPr>
          <w:instrText xml:space="preserve"> PAGEREF _Toc366229617 \h </w:instrText>
        </w:r>
        <w:r>
          <w:rPr>
            <w:webHidden/>
          </w:rPr>
        </w:r>
        <w:r>
          <w:rPr>
            <w:webHidden/>
          </w:rPr>
          <w:fldChar w:fldCharType="separate"/>
        </w:r>
        <w:r w:rsidR="00B12F84">
          <w:rPr>
            <w:webHidden/>
          </w:rPr>
          <w:t>29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18" w:history="1">
        <w:r w:rsidR="00B12F84" w:rsidRPr="001B6C20">
          <w:rPr>
            <w:rStyle w:val="Hyperlink"/>
          </w:rPr>
          <w:t>6.6.1</w:t>
        </w:r>
        <w:r w:rsidR="00B12F84">
          <w:rPr>
            <w:rFonts w:asciiTheme="minorHAnsi" w:eastAsiaTheme="minorEastAsia" w:hAnsiTheme="minorHAnsi" w:cstheme="minorBidi"/>
            <w:sz w:val="22"/>
          </w:rPr>
          <w:tab/>
        </w:r>
        <w:r w:rsidR="00B12F84" w:rsidRPr="001B6C20">
          <w:rPr>
            <w:rStyle w:val="Hyperlink"/>
          </w:rPr>
          <w:t>LDAP Lookup</w:t>
        </w:r>
        <w:r w:rsidR="00B12F84">
          <w:rPr>
            <w:webHidden/>
          </w:rPr>
          <w:tab/>
        </w:r>
        <w:r>
          <w:rPr>
            <w:webHidden/>
          </w:rPr>
          <w:fldChar w:fldCharType="begin"/>
        </w:r>
        <w:r w:rsidR="00B12F84">
          <w:rPr>
            <w:webHidden/>
          </w:rPr>
          <w:instrText xml:space="preserve"> PAGEREF _Toc366229618 \h </w:instrText>
        </w:r>
        <w:r>
          <w:rPr>
            <w:webHidden/>
          </w:rPr>
        </w:r>
        <w:r>
          <w:rPr>
            <w:webHidden/>
          </w:rPr>
          <w:fldChar w:fldCharType="separate"/>
        </w:r>
        <w:r w:rsidR="00B12F84">
          <w:rPr>
            <w:webHidden/>
          </w:rPr>
          <w:t>30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19" w:history="1">
        <w:r w:rsidR="00B12F84" w:rsidRPr="001B6C20">
          <w:rPr>
            <w:rStyle w:val="Hyperlink"/>
          </w:rPr>
          <w:t>6.6.2</w:t>
        </w:r>
        <w:r w:rsidR="00B12F84">
          <w:rPr>
            <w:rFonts w:asciiTheme="minorHAnsi" w:eastAsiaTheme="minorEastAsia" w:hAnsiTheme="minorHAnsi" w:cstheme="minorBidi"/>
            <w:sz w:val="22"/>
          </w:rPr>
          <w:tab/>
        </w:r>
        <w:r w:rsidR="00B12F84" w:rsidRPr="001B6C20">
          <w:rPr>
            <w:rStyle w:val="Hyperlink"/>
          </w:rPr>
          <w:t>File Lookup</w:t>
        </w:r>
        <w:r w:rsidR="00B12F84">
          <w:rPr>
            <w:webHidden/>
          </w:rPr>
          <w:tab/>
        </w:r>
        <w:r>
          <w:rPr>
            <w:webHidden/>
          </w:rPr>
          <w:fldChar w:fldCharType="begin"/>
        </w:r>
        <w:r w:rsidR="00B12F84">
          <w:rPr>
            <w:webHidden/>
          </w:rPr>
          <w:instrText xml:space="preserve"> PAGEREF _Toc366229619 \h </w:instrText>
        </w:r>
        <w:r>
          <w:rPr>
            <w:webHidden/>
          </w:rPr>
        </w:r>
        <w:r>
          <w:rPr>
            <w:webHidden/>
          </w:rPr>
          <w:fldChar w:fldCharType="separate"/>
        </w:r>
        <w:r w:rsidR="00B12F84">
          <w:rPr>
            <w:webHidden/>
          </w:rPr>
          <w:t>31</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20" w:history="1">
        <w:r w:rsidR="00B12F84" w:rsidRPr="001B6C20">
          <w:rPr>
            <w:rStyle w:val="Hyperlink"/>
          </w:rPr>
          <w:t>6.6.3</w:t>
        </w:r>
        <w:r w:rsidR="00B12F84">
          <w:rPr>
            <w:rFonts w:asciiTheme="minorHAnsi" w:eastAsiaTheme="minorEastAsia" w:hAnsiTheme="minorHAnsi" w:cstheme="minorBidi"/>
            <w:sz w:val="22"/>
          </w:rPr>
          <w:tab/>
        </w:r>
        <w:r w:rsidR="00B12F84" w:rsidRPr="001B6C20">
          <w:rPr>
            <w:rStyle w:val="Hyperlink"/>
          </w:rPr>
          <w:t>Database Lookup</w:t>
        </w:r>
        <w:r w:rsidR="00B12F84">
          <w:rPr>
            <w:webHidden/>
          </w:rPr>
          <w:tab/>
        </w:r>
        <w:r>
          <w:rPr>
            <w:webHidden/>
          </w:rPr>
          <w:fldChar w:fldCharType="begin"/>
        </w:r>
        <w:r w:rsidR="00B12F84">
          <w:rPr>
            <w:webHidden/>
          </w:rPr>
          <w:instrText xml:space="preserve"> PAGEREF _Toc366229620 \h </w:instrText>
        </w:r>
        <w:r>
          <w:rPr>
            <w:webHidden/>
          </w:rPr>
        </w:r>
        <w:r>
          <w:rPr>
            <w:webHidden/>
          </w:rPr>
          <w:fldChar w:fldCharType="separate"/>
        </w:r>
        <w:r w:rsidR="00B12F84">
          <w:rPr>
            <w:webHidden/>
          </w:rPr>
          <w:t>33</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21" w:history="1">
        <w:r w:rsidR="00B12F84" w:rsidRPr="001B6C20">
          <w:rPr>
            <w:rStyle w:val="Hyperlink"/>
          </w:rPr>
          <w:t>6.7</w:t>
        </w:r>
        <w:r w:rsidR="00B12F84">
          <w:rPr>
            <w:rFonts w:asciiTheme="minorHAnsi" w:eastAsiaTheme="minorEastAsia" w:hAnsiTheme="minorHAnsi" w:cstheme="minorBidi"/>
            <w:sz w:val="22"/>
            <w:szCs w:val="22"/>
          </w:rPr>
          <w:tab/>
        </w:r>
        <w:r w:rsidR="00B12F84" w:rsidRPr="001B6C20">
          <w:rPr>
            <w:rStyle w:val="Hyperlink"/>
          </w:rPr>
          <w:t>Interface to External Load Balancers</w:t>
        </w:r>
        <w:r w:rsidR="00B12F84">
          <w:rPr>
            <w:webHidden/>
          </w:rPr>
          <w:tab/>
        </w:r>
        <w:r>
          <w:rPr>
            <w:webHidden/>
          </w:rPr>
          <w:fldChar w:fldCharType="begin"/>
        </w:r>
        <w:r w:rsidR="00B12F84">
          <w:rPr>
            <w:webHidden/>
          </w:rPr>
          <w:instrText xml:space="preserve"> PAGEREF _Toc366229621 \h </w:instrText>
        </w:r>
        <w:r>
          <w:rPr>
            <w:webHidden/>
          </w:rPr>
        </w:r>
        <w:r>
          <w:rPr>
            <w:webHidden/>
          </w:rPr>
          <w:fldChar w:fldCharType="separate"/>
        </w:r>
        <w:r w:rsidR="00B12F84">
          <w:rPr>
            <w:webHidden/>
          </w:rPr>
          <w:t>35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22" w:history="1">
        <w:r w:rsidR="00B12F84" w:rsidRPr="001B6C20">
          <w:rPr>
            <w:rStyle w:val="Hyperlink"/>
          </w:rPr>
          <w:t>6.8</w:t>
        </w:r>
        <w:r w:rsidR="00B12F84">
          <w:rPr>
            <w:rFonts w:asciiTheme="minorHAnsi" w:eastAsiaTheme="minorEastAsia" w:hAnsiTheme="minorHAnsi" w:cstheme="minorBidi"/>
            <w:sz w:val="22"/>
            <w:szCs w:val="22"/>
          </w:rPr>
          <w:tab/>
        </w:r>
        <w:r w:rsidR="00B12F84" w:rsidRPr="001B6C20">
          <w:rPr>
            <w:rStyle w:val="Hyperlink"/>
          </w:rPr>
          <w:t>Statistics</w:t>
        </w:r>
        <w:r w:rsidR="00B12F84">
          <w:rPr>
            <w:webHidden/>
          </w:rPr>
          <w:tab/>
        </w:r>
        <w:r>
          <w:rPr>
            <w:webHidden/>
          </w:rPr>
          <w:fldChar w:fldCharType="begin"/>
        </w:r>
        <w:r w:rsidR="00B12F84">
          <w:rPr>
            <w:webHidden/>
          </w:rPr>
          <w:instrText xml:space="preserve"> PAGEREF _Toc366229622 \h </w:instrText>
        </w:r>
        <w:r>
          <w:rPr>
            <w:webHidden/>
          </w:rPr>
        </w:r>
        <w:r>
          <w:rPr>
            <w:webHidden/>
          </w:rPr>
          <w:fldChar w:fldCharType="separate"/>
        </w:r>
        <w:r w:rsidR="00B12F84">
          <w:rPr>
            <w:webHidden/>
          </w:rPr>
          <w:t>36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23" w:history="1">
        <w:r w:rsidR="00B12F84" w:rsidRPr="001B6C20">
          <w:rPr>
            <w:rStyle w:val="Hyperlink"/>
          </w:rPr>
          <w:t>6.8.1</w:t>
        </w:r>
        <w:r w:rsidR="00B12F84">
          <w:rPr>
            <w:rFonts w:asciiTheme="minorHAnsi" w:eastAsiaTheme="minorEastAsia" w:hAnsiTheme="minorHAnsi" w:cstheme="minorBidi"/>
            <w:sz w:val="22"/>
          </w:rPr>
          <w:tab/>
        </w:r>
        <w:r w:rsidR="00B12F84" w:rsidRPr="001B6C20">
          <w:rPr>
            <w:rStyle w:val="Hyperlink"/>
          </w:rPr>
          <w:t>JConsole (JMX Management)</w:t>
        </w:r>
        <w:r w:rsidR="00B12F84">
          <w:rPr>
            <w:webHidden/>
          </w:rPr>
          <w:tab/>
        </w:r>
        <w:r>
          <w:rPr>
            <w:webHidden/>
          </w:rPr>
          <w:fldChar w:fldCharType="begin"/>
        </w:r>
        <w:r w:rsidR="00B12F84">
          <w:rPr>
            <w:webHidden/>
          </w:rPr>
          <w:instrText xml:space="preserve"> PAGEREF _Toc366229623 \h </w:instrText>
        </w:r>
        <w:r>
          <w:rPr>
            <w:webHidden/>
          </w:rPr>
        </w:r>
        <w:r>
          <w:rPr>
            <w:webHidden/>
          </w:rPr>
          <w:fldChar w:fldCharType="separate"/>
        </w:r>
        <w:r w:rsidR="00B12F84">
          <w:rPr>
            <w:webHidden/>
          </w:rPr>
          <w:t>38</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24" w:history="1">
        <w:r w:rsidR="00B12F84" w:rsidRPr="001B6C20">
          <w:rPr>
            <w:rStyle w:val="Hyperlink"/>
          </w:rPr>
          <w:t>6.8.2</w:t>
        </w:r>
        <w:r w:rsidR="00B12F84">
          <w:rPr>
            <w:rFonts w:asciiTheme="minorHAnsi" w:eastAsiaTheme="minorEastAsia" w:hAnsiTheme="minorHAnsi" w:cstheme="minorBidi"/>
            <w:sz w:val="22"/>
          </w:rPr>
          <w:tab/>
        </w:r>
        <w:r w:rsidR="00B12F84" w:rsidRPr="001B6C20">
          <w:rPr>
            <w:rStyle w:val="Hyperlink"/>
          </w:rPr>
          <w:t>MIB Statistics Files</w:t>
        </w:r>
        <w:r w:rsidR="00B12F84">
          <w:rPr>
            <w:webHidden/>
          </w:rPr>
          <w:tab/>
        </w:r>
        <w:r>
          <w:rPr>
            <w:webHidden/>
          </w:rPr>
          <w:fldChar w:fldCharType="begin"/>
        </w:r>
        <w:r w:rsidR="00B12F84">
          <w:rPr>
            <w:webHidden/>
          </w:rPr>
          <w:instrText xml:space="preserve"> PAGEREF _Toc366229624 \h </w:instrText>
        </w:r>
        <w:r>
          <w:rPr>
            <w:webHidden/>
          </w:rPr>
        </w:r>
        <w:r>
          <w:rPr>
            <w:webHidden/>
          </w:rPr>
          <w:fldChar w:fldCharType="separate"/>
        </w:r>
        <w:r w:rsidR="00B12F84">
          <w:rPr>
            <w:webHidden/>
          </w:rPr>
          <w:t>38</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25" w:history="1">
        <w:r w:rsidR="00B12F84" w:rsidRPr="001B6C20">
          <w:rPr>
            <w:rStyle w:val="Hyperlink"/>
          </w:rPr>
          <w:t>6.8.3</w:t>
        </w:r>
        <w:r w:rsidR="00B12F84">
          <w:rPr>
            <w:rFonts w:asciiTheme="minorHAnsi" w:eastAsiaTheme="minorEastAsia" w:hAnsiTheme="minorHAnsi" w:cstheme="minorBidi"/>
            <w:sz w:val="22"/>
          </w:rPr>
          <w:tab/>
        </w:r>
        <w:r w:rsidR="00B12F84" w:rsidRPr="001B6C20">
          <w:rPr>
            <w:rStyle w:val="Hyperlink"/>
          </w:rPr>
          <w:t>Mapping OIDs to MIB Statistics</w:t>
        </w:r>
        <w:r w:rsidR="00B12F84">
          <w:rPr>
            <w:webHidden/>
          </w:rPr>
          <w:tab/>
        </w:r>
        <w:r>
          <w:rPr>
            <w:webHidden/>
          </w:rPr>
          <w:fldChar w:fldCharType="begin"/>
        </w:r>
        <w:r w:rsidR="00B12F84">
          <w:rPr>
            <w:webHidden/>
          </w:rPr>
          <w:instrText xml:space="preserve"> PAGEREF _Toc366229625 \h </w:instrText>
        </w:r>
        <w:r>
          <w:rPr>
            <w:webHidden/>
          </w:rPr>
        </w:r>
        <w:r>
          <w:rPr>
            <w:webHidden/>
          </w:rPr>
          <w:fldChar w:fldCharType="separate"/>
        </w:r>
        <w:r w:rsidR="00B12F84">
          <w:rPr>
            <w:webHidden/>
          </w:rPr>
          <w:t>40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26" w:history="1">
        <w:r w:rsidR="00B12F84" w:rsidRPr="001B6C20">
          <w:rPr>
            <w:rStyle w:val="Hyperlink"/>
          </w:rPr>
          <w:t>6.8.4</w:t>
        </w:r>
        <w:r w:rsidR="00B12F84">
          <w:rPr>
            <w:rFonts w:asciiTheme="minorHAnsi" w:eastAsiaTheme="minorEastAsia" w:hAnsiTheme="minorHAnsi" w:cstheme="minorBidi"/>
            <w:sz w:val="22"/>
          </w:rPr>
          <w:tab/>
        </w:r>
        <w:r w:rsidR="00B12F84" w:rsidRPr="001B6C20">
          <w:rPr>
            <w:rStyle w:val="Hyperlink"/>
          </w:rPr>
          <w:t>MIB Statistics Scaling</w:t>
        </w:r>
        <w:r w:rsidR="00B12F84">
          <w:rPr>
            <w:webHidden/>
          </w:rPr>
          <w:tab/>
        </w:r>
        <w:r>
          <w:rPr>
            <w:webHidden/>
          </w:rPr>
          <w:fldChar w:fldCharType="begin"/>
        </w:r>
        <w:r w:rsidR="00B12F84">
          <w:rPr>
            <w:webHidden/>
          </w:rPr>
          <w:instrText xml:space="preserve"> PAGEREF _Toc366229626 \h </w:instrText>
        </w:r>
        <w:r>
          <w:rPr>
            <w:webHidden/>
          </w:rPr>
        </w:r>
        <w:r>
          <w:rPr>
            <w:webHidden/>
          </w:rPr>
          <w:fldChar w:fldCharType="separate"/>
        </w:r>
        <w:r w:rsidR="00B12F84">
          <w:rPr>
            <w:webHidden/>
          </w:rPr>
          <w:t>42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27" w:history="1">
        <w:r w:rsidR="00B12F84" w:rsidRPr="001B6C20">
          <w:rPr>
            <w:rStyle w:val="Hyperlink"/>
          </w:rPr>
          <w:t>6.8.5</w:t>
        </w:r>
        <w:r w:rsidR="00B12F84">
          <w:rPr>
            <w:rFonts w:asciiTheme="minorHAnsi" w:eastAsiaTheme="minorEastAsia" w:hAnsiTheme="minorHAnsi" w:cstheme="minorBidi"/>
            <w:sz w:val="22"/>
          </w:rPr>
          <w:tab/>
        </w:r>
        <w:r w:rsidR="00B12F84" w:rsidRPr="001B6C20">
          <w:rPr>
            <w:rStyle w:val="Hyperlink"/>
          </w:rPr>
          <w:t>Detailed Telnet Statistics</w:t>
        </w:r>
        <w:r w:rsidR="00B12F84">
          <w:rPr>
            <w:webHidden/>
          </w:rPr>
          <w:tab/>
        </w:r>
        <w:r>
          <w:rPr>
            <w:webHidden/>
          </w:rPr>
          <w:fldChar w:fldCharType="begin"/>
        </w:r>
        <w:r w:rsidR="00B12F84">
          <w:rPr>
            <w:webHidden/>
          </w:rPr>
          <w:instrText xml:space="preserve"> PAGEREF _Toc366229627 \h </w:instrText>
        </w:r>
        <w:r>
          <w:rPr>
            <w:webHidden/>
          </w:rPr>
        </w:r>
        <w:r>
          <w:rPr>
            <w:webHidden/>
          </w:rPr>
          <w:fldChar w:fldCharType="separate"/>
        </w:r>
        <w:r w:rsidR="00B12F84">
          <w:rPr>
            <w:webHidden/>
          </w:rPr>
          <w:t>43</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28" w:history="1">
        <w:r w:rsidR="00B12F84" w:rsidRPr="001B6C20">
          <w:rPr>
            <w:rStyle w:val="Hyperlink"/>
          </w:rPr>
          <w:t>6.9</w:t>
        </w:r>
        <w:r w:rsidR="00B12F84">
          <w:rPr>
            <w:rFonts w:asciiTheme="minorHAnsi" w:eastAsiaTheme="minorEastAsia" w:hAnsiTheme="minorHAnsi" w:cstheme="minorBidi"/>
            <w:sz w:val="22"/>
            <w:szCs w:val="22"/>
          </w:rPr>
          <w:tab/>
        </w:r>
        <w:r w:rsidR="00B12F84" w:rsidRPr="001B6C20">
          <w:rPr>
            <w:rStyle w:val="Hyperlink"/>
          </w:rPr>
          <w:t>Configuration Validation and Testing</w:t>
        </w:r>
        <w:r w:rsidR="00B12F84">
          <w:rPr>
            <w:webHidden/>
          </w:rPr>
          <w:tab/>
        </w:r>
        <w:r>
          <w:rPr>
            <w:webHidden/>
          </w:rPr>
          <w:fldChar w:fldCharType="begin"/>
        </w:r>
        <w:r w:rsidR="00B12F84">
          <w:rPr>
            <w:webHidden/>
          </w:rPr>
          <w:instrText xml:space="preserve"> PAGEREF _Toc366229628 \h </w:instrText>
        </w:r>
        <w:r>
          <w:rPr>
            <w:webHidden/>
          </w:rPr>
        </w:r>
        <w:r>
          <w:rPr>
            <w:webHidden/>
          </w:rPr>
          <w:fldChar w:fldCharType="separate"/>
        </w:r>
        <w:r w:rsidR="00B12F84">
          <w:rPr>
            <w:webHidden/>
          </w:rPr>
          <w:t>44</w:t>
        </w:r>
        <w:r>
          <w:rPr>
            <w:webHidden/>
          </w:rPr>
          <w:fldChar w:fldCharType="end"/>
        </w:r>
      </w:hyperlink>
    </w:p>
    <w:p w:rsidR="00B12F84" w:rsidRDefault="00A61963">
      <w:pPr>
        <w:pStyle w:val="TOC1"/>
        <w:rPr>
          <w:rFonts w:asciiTheme="minorHAnsi" w:eastAsiaTheme="minorEastAsia" w:hAnsiTheme="minorHAnsi" w:cstheme="minorBidi"/>
        </w:rPr>
      </w:pPr>
      <w:hyperlink w:anchor="_Toc366229629" w:history="1">
        <w:r w:rsidR="00B12F84" w:rsidRPr="001B6C20">
          <w:rPr>
            <w:rStyle w:val="Hyperlink"/>
          </w:rPr>
          <w:t>7</w:t>
        </w:r>
        <w:r w:rsidR="00B12F84">
          <w:rPr>
            <w:rFonts w:asciiTheme="minorHAnsi" w:eastAsiaTheme="minorEastAsia" w:hAnsiTheme="minorHAnsi" w:cstheme="minorBidi"/>
          </w:rPr>
          <w:tab/>
        </w:r>
        <w:r w:rsidR="00B12F84" w:rsidRPr="001B6C20">
          <w:rPr>
            <w:rStyle w:val="Hyperlink"/>
          </w:rPr>
          <w:t>Logging</w:t>
        </w:r>
        <w:r w:rsidR="00B12F84">
          <w:rPr>
            <w:webHidden/>
          </w:rPr>
          <w:tab/>
        </w:r>
        <w:r>
          <w:rPr>
            <w:webHidden/>
          </w:rPr>
          <w:fldChar w:fldCharType="begin"/>
        </w:r>
        <w:r w:rsidR="00B12F84">
          <w:rPr>
            <w:webHidden/>
          </w:rPr>
          <w:instrText xml:space="preserve"> PAGEREF _Toc366229629 \h </w:instrText>
        </w:r>
        <w:r>
          <w:rPr>
            <w:webHidden/>
          </w:rPr>
        </w:r>
        <w:r>
          <w:rPr>
            <w:webHidden/>
          </w:rPr>
          <w:fldChar w:fldCharType="separate"/>
        </w:r>
        <w:r w:rsidR="00B12F84">
          <w:rPr>
            <w:webHidden/>
          </w:rPr>
          <w:t>45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30" w:history="1">
        <w:r w:rsidR="00B12F84" w:rsidRPr="001B6C20">
          <w:rPr>
            <w:rStyle w:val="Hyperlink"/>
          </w:rPr>
          <w:t>7.1</w:t>
        </w:r>
        <w:r w:rsidR="00B12F84">
          <w:rPr>
            <w:rFonts w:asciiTheme="minorHAnsi" w:eastAsiaTheme="minorEastAsia" w:hAnsiTheme="minorHAnsi" w:cstheme="minorBidi"/>
            <w:sz w:val="22"/>
            <w:szCs w:val="22"/>
          </w:rPr>
          <w:tab/>
        </w:r>
        <w:r w:rsidR="00B12F84" w:rsidRPr="001B6C20">
          <w:rPr>
            <w:rStyle w:val="Hyperlink"/>
          </w:rPr>
          <w:t>RRC Log</w:t>
        </w:r>
        <w:r w:rsidR="00B12F84">
          <w:rPr>
            <w:webHidden/>
          </w:rPr>
          <w:tab/>
        </w:r>
        <w:r>
          <w:rPr>
            <w:webHidden/>
          </w:rPr>
          <w:fldChar w:fldCharType="begin"/>
        </w:r>
        <w:r w:rsidR="00B12F84">
          <w:rPr>
            <w:webHidden/>
          </w:rPr>
          <w:instrText xml:space="preserve"> PAGEREF _Toc366229630 \h </w:instrText>
        </w:r>
        <w:r>
          <w:rPr>
            <w:webHidden/>
          </w:rPr>
        </w:r>
        <w:r>
          <w:rPr>
            <w:webHidden/>
          </w:rPr>
          <w:fldChar w:fldCharType="separate"/>
        </w:r>
        <w:r w:rsidR="00B12F84">
          <w:rPr>
            <w:webHidden/>
          </w:rPr>
          <w:t>47</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31" w:history="1">
        <w:r w:rsidR="00B12F84" w:rsidRPr="001B6C20">
          <w:rPr>
            <w:rStyle w:val="Hyperlink"/>
          </w:rPr>
          <w:t>7.2</w:t>
        </w:r>
        <w:r w:rsidR="00B12F84">
          <w:rPr>
            <w:rFonts w:asciiTheme="minorHAnsi" w:eastAsiaTheme="minorEastAsia" w:hAnsiTheme="minorHAnsi" w:cstheme="minorBidi"/>
            <w:sz w:val="22"/>
            <w:szCs w:val="22"/>
          </w:rPr>
          <w:tab/>
        </w:r>
        <w:r w:rsidR="00B12F84" w:rsidRPr="001B6C20">
          <w:rPr>
            <w:rStyle w:val="Hyperlink"/>
          </w:rPr>
          <w:t>Bad Packet Log</w:t>
        </w:r>
        <w:r w:rsidR="00B12F84">
          <w:rPr>
            <w:webHidden/>
          </w:rPr>
          <w:tab/>
        </w:r>
        <w:r>
          <w:rPr>
            <w:webHidden/>
          </w:rPr>
          <w:fldChar w:fldCharType="begin"/>
        </w:r>
        <w:r w:rsidR="00B12F84">
          <w:rPr>
            <w:webHidden/>
          </w:rPr>
          <w:instrText xml:space="preserve"> PAGEREF _Toc366229631 \h </w:instrText>
        </w:r>
        <w:r>
          <w:rPr>
            <w:webHidden/>
          </w:rPr>
        </w:r>
        <w:r>
          <w:rPr>
            <w:webHidden/>
          </w:rPr>
          <w:fldChar w:fldCharType="separate"/>
        </w:r>
        <w:r w:rsidR="00B12F84">
          <w:rPr>
            <w:webHidden/>
          </w:rPr>
          <w:t>48</w:t>
        </w:r>
        <w:r>
          <w:rPr>
            <w:webHidden/>
          </w:rPr>
          <w:fldChar w:fldCharType="end"/>
        </w:r>
      </w:hyperlink>
    </w:p>
    <w:p w:rsidR="00B12F84" w:rsidRDefault="00A61963">
      <w:pPr>
        <w:pStyle w:val="TOC1"/>
        <w:rPr>
          <w:rFonts w:asciiTheme="minorHAnsi" w:eastAsiaTheme="minorEastAsia" w:hAnsiTheme="minorHAnsi" w:cstheme="minorBidi"/>
        </w:rPr>
      </w:pPr>
      <w:hyperlink w:anchor="_Toc366229632" w:history="1">
        <w:r w:rsidR="00B12F84" w:rsidRPr="001B6C20">
          <w:rPr>
            <w:rStyle w:val="Hyperlink"/>
          </w:rPr>
          <w:t>8</w:t>
        </w:r>
        <w:r w:rsidR="00B12F84">
          <w:rPr>
            <w:rFonts w:asciiTheme="minorHAnsi" w:eastAsiaTheme="minorEastAsia" w:hAnsiTheme="minorHAnsi" w:cstheme="minorBidi"/>
          </w:rPr>
          <w:tab/>
        </w:r>
        <w:r w:rsidR="00B12F84" w:rsidRPr="001B6C20">
          <w:rPr>
            <w:rStyle w:val="Hyperlink"/>
          </w:rPr>
          <w:t>Logging Configuration</w:t>
        </w:r>
        <w:r w:rsidR="00B12F84">
          <w:rPr>
            <w:webHidden/>
          </w:rPr>
          <w:tab/>
        </w:r>
        <w:r>
          <w:rPr>
            <w:webHidden/>
          </w:rPr>
          <w:fldChar w:fldCharType="begin"/>
        </w:r>
        <w:r w:rsidR="00B12F84">
          <w:rPr>
            <w:webHidden/>
          </w:rPr>
          <w:instrText xml:space="preserve"> PAGEREF _Toc366229632 \h </w:instrText>
        </w:r>
        <w:r>
          <w:rPr>
            <w:webHidden/>
          </w:rPr>
        </w:r>
        <w:r>
          <w:rPr>
            <w:webHidden/>
          </w:rPr>
          <w:fldChar w:fldCharType="separate"/>
        </w:r>
        <w:r w:rsidR="00B12F84">
          <w:rPr>
            <w:webHidden/>
          </w:rPr>
          <w:t>49</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33" w:history="1">
        <w:r w:rsidR="00B12F84" w:rsidRPr="001B6C20">
          <w:rPr>
            <w:rStyle w:val="Hyperlink"/>
          </w:rPr>
          <w:t>8.1</w:t>
        </w:r>
        <w:r w:rsidR="00B12F84">
          <w:rPr>
            <w:rFonts w:asciiTheme="minorHAnsi" w:eastAsiaTheme="minorEastAsia" w:hAnsiTheme="minorHAnsi" w:cstheme="minorBidi"/>
            <w:sz w:val="22"/>
            <w:szCs w:val="22"/>
          </w:rPr>
          <w:tab/>
        </w:r>
        <w:r w:rsidR="00B12F84" w:rsidRPr="001B6C20">
          <w:rPr>
            <w:rStyle w:val="Hyperlink"/>
          </w:rPr>
          <w:t>Basic Concepts</w:t>
        </w:r>
        <w:r w:rsidR="00B12F84">
          <w:rPr>
            <w:webHidden/>
          </w:rPr>
          <w:tab/>
        </w:r>
        <w:r>
          <w:rPr>
            <w:webHidden/>
          </w:rPr>
          <w:fldChar w:fldCharType="begin"/>
        </w:r>
        <w:r w:rsidR="00B12F84">
          <w:rPr>
            <w:webHidden/>
          </w:rPr>
          <w:instrText xml:space="preserve"> PAGEREF _Toc366229633 \h </w:instrText>
        </w:r>
        <w:r>
          <w:rPr>
            <w:webHidden/>
          </w:rPr>
        </w:r>
        <w:r>
          <w:rPr>
            <w:webHidden/>
          </w:rPr>
          <w:fldChar w:fldCharType="separate"/>
        </w:r>
        <w:r w:rsidR="00B12F84">
          <w:rPr>
            <w:webHidden/>
          </w:rPr>
          <w:t>49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34" w:history="1">
        <w:r w:rsidR="00B12F84" w:rsidRPr="001B6C20">
          <w:rPr>
            <w:rStyle w:val="Hyperlink"/>
          </w:rPr>
          <w:t>8.1.1</w:t>
        </w:r>
        <w:r w:rsidR="00B12F84">
          <w:rPr>
            <w:rFonts w:asciiTheme="minorHAnsi" w:eastAsiaTheme="minorEastAsia" w:hAnsiTheme="minorHAnsi" w:cstheme="minorBidi"/>
            <w:sz w:val="22"/>
          </w:rPr>
          <w:tab/>
        </w:r>
        <w:r w:rsidR="00B12F84" w:rsidRPr="001B6C20">
          <w:rPr>
            <w:rStyle w:val="Hyperlink"/>
          </w:rPr>
          <w:t>Logger</w:t>
        </w:r>
        <w:r w:rsidR="00B12F84">
          <w:rPr>
            <w:webHidden/>
          </w:rPr>
          <w:tab/>
        </w:r>
        <w:r>
          <w:rPr>
            <w:webHidden/>
          </w:rPr>
          <w:fldChar w:fldCharType="begin"/>
        </w:r>
        <w:r w:rsidR="00B12F84">
          <w:rPr>
            <w:webHidden/>
          </w:rPr>
          <w:instrText xml:space="preserve"> PAGEREF _Toc366229634 \h </w:instrText>
        </w:r>
        <w:r>
          <w:rPr>
            <w:webHidden/>
          </w:rPr>
        </w:r>
        <w:r>
          <w:rPr>
            <w:webHidden/>
          </w:rPr>
          <w:fldChar w:fldCharType="separate"/>
        </w:r>
        <w:r w:rsidR="00B12F84">
          <w:rPr>
            <w:webHidden/>
          </w:rPr>
          <w:t>49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35" w:history="1">
        <w:r w:rsidR="00B12F84" w:rsidRPr="001B6C20">
          <w:rPr>
            <w:rStyle w:val="Hyperlink"/>
          </w:rPr>
          <w:t>8.1.2</w:t>
        </w:r>
        <w:r w:rsidR="00B12F84">
          <w:rPr>
            <w:rFonts w:asciiTheme="minorHAnsi" w:eastAsiaTheme="minorEastAsia" w:hAnsiTheme="minorHAnsi" w:cstheme="minorBidi"/>
            <w:sz w:val="22"/>
          </w:rPr>
          <w:tab/>
        </w:r>
        <w:r w:rsidR="00B12F84" w:rsidRPr="001B6C20">
          <w:rPr>
            <w:rStyle w:val="Hyperlink"/>
          </w:rPr>
          <w:t>Appender</w:t>
        </w:r>
        <w:r w:rsidR="00B12F84">
          <w:rPr>
            <w:webHidden/>
          </w:rPr>
          <w:tab/>
        </w:r>
        <w:r>
          <w:rPr>
            <w:webHidden/>
          </w:rPr>
          <w:fldChar w:fldCharType="begin"/>
        </w:r>
        <w:r w:rsidR="00B12F84">
          <w:rPr>
            <w:webHidden/>
          </w:rPr>
          <w:instrText xml:space="preserve"> PAGEREF _Toc366229635 \h </w:instrText>
        </w:r>
        <w:r>
          <w:rPr>
            <w:webHidden/>
          </w:rPr>
        </w:r>
        <w:r>
          <w:rPr>
            <w:webHidden/>
          </w:rPr>
          <w:fldChar w:fldCharType="separate"/>
        </w:r>
        <w:r w:rsidR="00B12F84">
          <w:rPr>
            <w:webHidden/>
          </w:rPr>
          <w:t>50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36" w:history="1">
        <w:r w:rsidR="00B12F84" w:rsidRPr="001B6C20">
          <w:rPr>
            <w:rStyle w:val="Hyperlink"/>
          </w:rPr>
          <w:t>8.1.3</w:t>
        </w:r>
        <w:r w:rsidR="00B12F84">
          <w:rPr>
            <w:rFonts w:asciiTheme="minorHAnsi" w:eastAsiaTheme="minorEastAsia" w:hAnsiTheme="minorHAnsi" w:cstheme="minorBidi"/>
            <w:sz w:val="22"/>
          </w:rPr>
          <w:tab/>
        </w:r>
        <w:r w:rsidR="00B12F84" w:rsidRPr="001B6C20">
          <w:rPr>
            <w:rStyle w:val="Hyperlink"/>
          </w:rPr>
          <w:t>Stout and Stderr Appenders</w:t>
        </w:r>
        <w:r w:rsidR="00B12F84">
          <w:rPr>
            <w:webHidden/>
          </w:rPr>
          <w:tab/>
        </w:r>
        <w:r>
          <w:rPr>
            <w:webHidden/>
          </w:rPr>
          <w:fldChar w:fldCharType="begin"/>
        </w:r>
        <w:r w:rsidR="00B12F84">
          <w:rPr>
            <w:webHidden/>
          </w:rPr>
          <w:instrText xml:space="preserve"> PAGEREF _Toc366229636 \h </w:instrText>
        </w:r>
        <w:r>
          <w:rPr>
            <w:webHidden/>
          </w:rPr>
        </w:r>
        <w:r>
          <w:rPr>
            <w:webHidden/>
          </w:rPr>
          <w:fldChar w:fldCharType="separate"/>
        </w:r>
        <w:r w:rsidR="00B12F84">
          <w:rPr>
            <w:webHidden/>
          </w:rPr>
          <w:t>51</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37" w:history="1">
        <w:r w:rsidR="00B12F84" w:rsidRPr="001B6C20">
          <w:rPr>
            <w:rStyle w:val="Hyperlink"/>
          </w:rPr>
          <w:t>8.1.4</w:t>
        </w:r>
        <w:r w:rsidR="00B12F84">
          <w:rPr>
            <w:rFonts w:asciiTheme="minorHAnsi" w:eastAsiaTheme="minorEastAsia" w:hAnsiTheme="minorHAnsi" w:cstheme="minorBidi"/>
            <w:sz w:val="22"/>
          </w:rPr>
          <w:tab/>
        </w:r>
        <w:r w:rsidR="00B12F84" w:rsidRPr="001B6C20">
          <w:rPr>
            <w:rStyle w:val="Hyperlink"/>
          </w:rPr>
          <w:t>Rolling File Appender</w:t>
        </w:r>
        <w:r w:rsidR="00B12F84">
          <w:rPr>
            <w:webHidden/>
          </w:rPr>
          <w:tab/>
        </w:r>
        <w:r>
          <w:rPr>
            <w:webHidden/>
          </w:rPr>
          <w:fldChar w:fldCharType="begin"/>
        </w:r>
        <w:r w:rsidR="00B12F84">
          <w:rPr>
            <w:webHidden/>
          </w:rPr>
          <w:instrText xml:space="preserve"> PAGEREF _Toc366229637 \h </w:instrText>
        </w:r>
        <w:r>
          <w:rPr>
            <w:webHidden/>
          </w:rPr>
        </w:r>
        <w:r>
          <w:rPr>
            <w:webHidden/>
          </w:rPr>
          <w:fldChar w:fldCharType="separate"/>
        </w:r>
        <w:r w:rsidR="00B12F84">
          <w:rPr>
            <w:webHidden/>
          </w:rPr>
          <w:t>51</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38" w:history="1">
        <w:r w:rsidR="00B12F84" w:rsidRPr="001B6C20">
          <w:rPr>
            <w:rStyle w:val="Hyperlink"/>
          </w:rPr>
          <w:t>8.2</w:t>
        </w:r>
        <w:r w:rsidR="00B12F84">
          <w:rPr>
            <w:rFonts w:asciiTheme="minorHAnsi" w:eastAsiaTheme="minorEastAsia" w:hAnsiTheme="minorHAnsi" w:cstheme="minorBidi"/>
            <w:sz w:val="22"/>
            <w:szCs w:val="22"/>
          </w:rPr>
          <w:tab/>
        </w:r>
        <w:r w:rsidR="00B12F84" w:rsidRPr="001B6C20">
          <w:rPr>
            <w:rStyle w:val="Hyperlink"/>
          </w:rPr>
          <w:t>Log Levels</w:t>
        </w:r>
        <w:r w:rsidR="00B12F84">
          <w:rPr>
            <w:webHidden/>
          </w:rPr>
          <w:tab/>
        </w:r>
        <w:r>
          <w:rPr>
            <w:webHidden/>
          </w:rPr>
          <w:fldChar w:fldCharType="begin"/>
        </w:r>
        <w:r w:rsidR="00B12F84">
          <w:rPr>
            <w:webHidden/>
          </w:rPr>
          <w:instrText xml:space="preserve"> PAGEREF _Toc366229638 \h </w:instrText>
        </w:r>
        <w:r>
          <w:rPr>
            <w:webHidden/>
          </w:rPr>
        </w:r>
        <w:r>
          <w:rPr>
            <w:webHidden/>
          </w:rPr>
          <w:fldChar w:fldCharType="separate"/>
        </w:r>
        <w:r w:rsidR="00B12F84">
          <w:rPr>
            <w:webHidden/>
          </w:rPr>
          <w:t>51</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39" w:history="1">
        <w:r w:rsidR="00B12F84" w:rsidRPr="001B6C20">
          <w:rPr>
            <w:rStyle w:val="Hyperlink"/>
          </w:rPr>
          <w:t>8.3</w:t>
        </w:r>
        <w:r w:rsidR="00B12F84">
          <w:rPr>
            <w:rFonts w:asciiTheme="minorHAnsi" w:eastAsiaTheme="minorEastAsia" w:hAnsiTheme="minorHAnsi" w:cstheme="minorBidi"/>
            <w:sz w:val="22"/>
            <w:szCs w:val="22"/>
          </w:rPr>
          <w:tab/>
        </w:r>
        <w:r w:rsidR="00B12F84" w:rsidRPr="001B6C20">
          <w:rPr>
            <w:rStyle w:val="Hyperlink"/>
          </w:rPr>
          <w:t>Configuration File</w:t>
        </w:r>
        <w:r w:rsidR="00B12F84">
          <w:rPr>
            <w:webHidden/>
          </w:rPr>
          <w:tab/>
        </w:r>
        <w:r>
          <w:rPr>
            <w:webHidden/>
          </w:rPr>
          <w:fldChar w:fldCharType="begin"/>
        </w:r>
        <w:r w:rsidR="00B12F84">
          <w:rPr>
            <w:webHidden/>
          </w:rPr>
          <w:instrText xml:space="preserve"> PAGEREF _Toc366229639 \h </w:instrText>
        </w:r>
        <w:r>
          <w:rPr>
            <w:webHidden/>
          </w:rPr>
        </w:r>
        <w:r>
          <w:rPr>
            <w:webHidden/>
          </w:rPr>
          <w:fldChar w:fldCharType="separate"/>
        </w:r>
        <w:r w:rsidR="00B12F84">
          <w:rPr>
            <w:webHidden/>
          </w:rPr>
          <w:t>52</w:t>
        </w:r>
        <w:r>
          <w:rPr>
            <w:webHidden/>
          </w:rPr>
          <w:fldChar w:fldCharType="end"/>
        </w:r>
      </w:hyperlink>
    </w:p>
    <w:p w:rsidR="00B12F84" w:rsidRDefault="00A61963">
      <w:pPr>
        <w:pStyle w:val="TOC1"/>
        <w:rPr>
          <w:rFonts w:asciiTheme="minorHAnsi" w:eastAsiaTheme="minorEastAsia" w:hAnsiTheme="minorHAnsi" w:cstheme="minorBidi"/>
        </w:rPr>
      </w:pPr>
      <w:hyperlink w:anchor="_Toc366229640" w:history="1">
        <w:r w:rsidR="00B12F84" w:rsidRPr="001B6C20">
          <w:rPr>
            <w:rStyle w:val="Hyperlink"/>
          </w:rPr>
          <w:t>9</w:t>
        </w:r>
        <w:r w:rsidR="00B12F84">
          <w:rPr>
            <w:rFonts w:asciiTheme="minorHAnsi" w:eastAsiaTheme="minorEastAsia" w:hAnsiTheme="minorHAnsi" w:cstheme="minorBidi"/>
          </w:rPr>
          <w:tab/>
        </w:r>
        <w:r w:rsidR="00B12F84" w:rsidRPr="001B6C20">
          <w:rPr>
            <w:rStyle w:val="Hyperlink"/>
          </w:rPr>
          <w:t>Command Line Client</w:t>
        </w:r>
        <w:r w:rsidR="00B12F84">
          <w:rPr>
            <w:webHidden/>
          </w:rPr>
          <w:tab/>
        </w:r>
        <w:r>
          <w:rPr>
            <w:webHidden/>
          </w:rPr>
          <w:fldChar w:fldCharType="begin"/>
        </w:r>
        <w:r w:rsidR="00B12F84">
          <w:rPr>
            <w:webHidden/>
          </w:rPr>
          <w:instrText xml:space="preserve"> PAGEREF _Toc366229640 \h </w:instrText>
        </w:r>
        <w:r>
          <w:rPr>
            <w:webHidden/>
          </w:rPr>
        </w:r>
        <w:r>
          <w:rPr>
            <w:webHidden/>
          </w:rPr>
          <w:fldChar w:fldCharType="separate"/>
        </w:r>
        <w:r w:rsidR="00B12F84">
          <w:rPr>
            <w:webHidden/>
          </w:rPr>
          <w:t>53</w:t>
        </w:r>
        <w:r>
          <w:rPr>
            <w:webHidden/>
          </w:rPr>
          <w:fldChar w:fldCharType="end"/>
        </w:r>
      </w:hyperlink>
    </w:p>
    <w:p w:rsidR="00B12F84" w:rsidRDefault="00A61963">
      <w:pPr>
        <w:pStyle w:val="TOC1"/>
        <w:rPr>
          <w:rFonts w:asciiTheme="minorHAnsi" w:eastAsiaTheme="minorEastAsia" w:hAnsiTheme="minorHAnsi" w:cstheme="minorBidi"/>
        </w:rPr>
      </w:pPr>
      <w:hyperlink w:anchor="_Toc366229641" w:history="1">
        <w:r w:rsidR="00B12F84" w:rsidRPr="001B6C20">
          <w:rPr>
            <w:rStyle w:val="Hyperlink"/>
          </w:rPr>
          <w:t>10</w:t>
        </w:r>
        <w:r w:rsidR="00B12F84">
          <w:rPr>
            <w:rFonts w:asciiTheme="minorHAnsi" w:eastAsiaTheme="minorEastAsia" w:hAnsiTheme="minorHAnsi" w:cstheme="minorBidi"/>
          </w:rPr>
          <w:tab/>
        </w:r>
        <w:r w:rsidR="00B12F84" w:rsidRPr="001B6C20">
          <w:rPr>
            <w:rStyle w:val="Hyperlink"/>
          </w:rPr>
          <w:t>RADIUS Dictionary</w:t>
        </w:r>
        <w:r w:rsidR="00B12F84">
          <w:rPr>
            <w:webHidden/>
          </w:rPr>
          <w:tab/>
        </w:r>
        <w:r>
          <w:rPr>
            <w:webHidden/>
          </w:rPr>
          <w:fldChar w:fldCharType="begin"/>
        </w:r>
        <w:r w:rsidR="00B12F84">
          <w:rPr>
            <w:webHidden/>
          </w:rPr>
          <w:instrText xml:space="preserve"> PAGEREF _Toc366229641 \h </w:instrText>
        </w:r>
        <w:r>
          <w:rPr>
            <w:webHidden/>
          </w:rPr>
        </w:r>
        <w:r>
          <w:rPr>
            <w:webHidden/>
          </w:rPr>
          <w:fldChar w:fldCharType="separate"/>
        </w:r>
        <w:r w:rsidR="00B12F84">
          <w:rPr>
            <w:webHidden/>
          </w:rPr>
          <w:t>55</w:t>
        </w:r>
        <w:r>
          <w:rPr>
            <w:webHidden/>
          </w:rPr>
          <w:fldChar w:fldCharType="end"/>
        </w:r>
      </w:hyperlink>
    </w:p>
    <w:p w:rsidR="00B12F84" w:rsidRDefault="00A61963">
      <w:pPr>
        <w:pStyle w:val="TOC1"/>
        <w:rPr>
          <w:rFonts w:asciiTheme="minorHAnsi" w:eastAsiaTheme="minorEastAsia" w:hAnsiTheme="minorHAnsi" w:cstheme="minorBidi"/>
        </w:rPr>
      </w:pPr>
      <w:hyperlink w:anchor="_Toc366229642" w:history="1">
        <w:r w:rsidR="00B12F84" w:rsidRPr="001B6C20">
          <w:rPr>
            <w:rStyle w:val="Hyperlink"/>
          </w:rPr>
          <w:t>11</w:t>
        </w:r>
        <w:r w:rsidR="00B12F84">
          <w:rPr>
            <w:rFonts w:asciiTheme="minorHAnsi" w:eastAsiaTheme="minorEastAsia" w:hAnsiTheme="minorHAnsi" w:cstheme="minorBidi"/>
          </w:rPr>
          <w:tab/>
        </w:r>
        <w:r w:rsidR="00B12F84" w:rsidRPr="001B6C20">
          <w:rPr>
            <w:rStyle w:val="Hyperlink"/>
          </w:rPr>
          <w:t>Regular Expression Reference</w:t>
        </w:r>
        <w:r w:rsidR="00B12F84">
          <w:rPr>
            <w:webHidden/>
          </w:rPr>
          <w:tab/>
        </w:r>
        <w:r>
          <w:rPr>
            <w:webHidden/>
          </w:rPr>
          <w:fldChar w:fldCharType="begin"/>
        </w:r>
        <w:r w:rsidR="00B12F84">
          <w:rPr>
            <w:webHidden/>
          </w:rPr>
          <w:instrText xml:space="preserve"> PAGEREF _Toc366229642 \h </w:instrText>
        </w:r>
        <w:r>
          <w:rPr>
            <w:webHidden/>
          </w:rPr>
        </w:r>
        <w:r>
          <w:rPr>
            <w:webHidden/>
          </w:rPr>
          <w:fldChar w:fldCharType="separate"/>
        </w:r>
        <w:r w:rsidR="00B12F84">
          <w:rPr>
            <w:webHidden/>
          </w:rPr>
          <w:t>55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43" w:history="1">
        <w:r w:rsidR="00B12F84" w:rsidRPr="001B6C20">
          <w:rPr>
            <w:rStyle w:val="Hyperlink"/>
          </w:rPr>
          <w:t>11.1</w:t>
        </w:r>
        <w:r w:rsidR="00B12F84">
          <w:rPr>
            <w:rFonts w:asciiTheme="minorHAnsi" w:eastAsiaTheme="minorEastAsia" w:hAnsiTheme="minorHAnsi" w:cstheme="minorBidi"/>
            <w:sz w:val="22"/>
            <w:szCs w:val="22"/>
          </w:rPr>
          <w:tab/>
        </w:r>
        <w:r w:rsidR="00B12F84" w:rsidRPr="001B6C20">
          <w:rPr>
            <w:rStyle w:val="Hyperlink"/>
          </w:rPr>
          <w:t>Summary of regular-expression constructs</w:t>
        </w:r>
        <w:r w:rsidR="00B12F84">
          <w:rPr>
            <w:webHidden/>
          </w:rPr>
          <w:tab/>
        </w:r>
        <w:r>
          <w:rPr>
            <w:webHidden/>
          </w:rPr>
          <w:fldChar w:fldCharType="begin"/>
        </w:r>
        <w:r w:rsidR="00B12F84">
          <w:rPr>
            <w:webHidden/>
          </w:rPr>
          <w:instrText xml:space="preserve"> PAGEREF _Toc366229643 \h </w:instrText>
        </w:r>
        <w:r>
          <w:rPr>
            <w:webHidden/>
          </w:rPr>
        </w:r>
        <w:r>
          <w:rPr>
            <w:webHidden/>
          </w:rPr>
          <w:fldChar w:fldCharType="separate"/>
        </w:r>
        <w:r w:rsidR="00B12F84">
          <w:rPr>
            <w:webHidden/>
          </w:rPr>
          <w:t>55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44" w:history="1">
        <w:r w:rsidR="00B12F84" w:rsidRPr="001B6C20">
          <w:rPr>
            <w:rStyle w:val="Hyperlink"/>
          </w:rPr>
          <w:t>11.2</w:t>
        </w:r>
        <w:r w:rsidR="00B12F84">
          <w:rPr>
            <w:rFonts w:asciiTheme="minorHAnsi" w:eastAsiaTheme="minorEastAsia" w:hAnsiTheme="minorHAnsi" w:cstheme="minorBidi"/>
            <w:sz w:val="22"/>
            <w:szCs w:val="22"/>
          </w:rPr>
          <w:tab/>
        </w:r>
        <w:r w:rsidR="00B12F84" w:rsidRPr="001B6C20">
          <w:rPr>
            <w:rStyle w:val="Hyperlink"/>
          </w:rPr>
          <w:t>Backslashes, escapes, and quoting</w:t>
        </w:r>
        <w:r w:rsidR="00B12F84">
          <w:rPr>
            <w:webHidden/>
          </w:rPr>
          <w:tab/>
        </w:r>
        <w:r>
          <w:rPr>
            <w:webHidden/>
          </w:rPr>
          <w:fldChar w:fldCharType="begin"/>
        </w:r>
        <w:r w:rsidR="00B12F84">
          <w:rPr>
            <w:webHidden/>
          </w:rPr>
          <w:instrText xml:space="preserve"> PAGEREF _Toc366229644 \h </w:instrText>
        </w:r>
        <w:r>
          <w:rPr>
            <w:webHidden/>
          </w:rPr>
        </w:r>
        <w:r>
          <w:rPr>
            <w:webHidden/>
          </w:rPr>
          <w:fldChar w:fldCharType="separate"/>
        </w:r>
        <w:r w:rsidR="00B12F84">
          <w:rPr>
            <w:webHidden/>
          </w:rPr>
          <w:t>60</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45" w:history="1">
        <w:r w:rsidR="00B12F84" w:rsidRPr="001B6C20">
          <w:rPr>
            <w:rStyle w:val="Hyperlink"/>
          </w:rPr>
          <w:t>11.3</w:t>
        </w:r>
        <w:r w:rsidR="00B12F84">
          <w:rPr>
            <w:rFonts w:asciiTheme="minorHAnsi" w:eastAsiaTheme="minorEastAsia" w:hAnsiTheme="minorHAnsi" w:cstheme="minorBidi"/>
            <w:sz w:val="22"/>
            <w:szCs w:val="22"/>
          </w:rPr>
          <w:tab/>
        </w:r>
        <w:r w:rsidR="00B12F84" w:rsidRPr="001B6C20">
          <w:rPr>
            <w:rStyle w:val="Hyperlink"/>
          </w:rPr>
          <w:t>Character Classes</w:t>
        </w:r>
        <w:r w:rsidR="00B12F84">
          <w:rPr>
            <w:webHidden/>
          </w:rPr>
          <w:tab/>
        </w:r>
        <w:r>
          <w:rPr>
            <w:webHidden/>
          </w:rPr>
          <w:fldChar w:fldCharType="begin"/>
        </w:r>
        <w:r w:rsidR="00B12F84">
          <w:rPr>
            <w:webHidden/>
          </w:rPr>
          <w:instrText xml:space="preserve"> PAGEREF _Toc366229645 \h </w:instrText>
        </w:r>
        <w:r>
          <w:rPr>
            <w:webHidden/>
          </w:rPr>
        </w:r>
        <w:r>
          <w:rPr>
            <w:webHidden/>
          </w:rPr>
          <w:fldChar w:fldCharType="separate"/>
        </w:r>
        <w:r w:rsidR="00B12F84">
          <w:rPr>
            <w:webHidden/>
          </w:rPr>
          <w:t>60</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46" w:history="1">
        <w:r w:rsidR="00B12F84" w:rsidRPr="001B6C20">
          <w:rPr>
            <w:rStyle w:val="Hyperlink"/>
          </w:rPr>
          <w:t>11.4</w:t>
        </w:r>
        <w:r w:rsidR="00B12F84">
          <w:rPr>
            <w:rFonts w:asciiTheme="minorHAnsi" w:eastAsiaTheme="minorEastAsia" w:hAnsiTheme="minorHAnsi" w:cstheme="minorBidi"/>
            <w:sz w:val="22"/>
            <w:szCs w:val="22"/>
          </w:rPr>
          <w:tab/>
        </w:r>
        <w:r w:rsidR="00B12F84" w:rsidRPr="001B6C20">
          <w:rPr>
            <w:rStyle w:val="Hyperlink"/>
          </w:rPr>
          <w:t>Line terminators</w:t>
        </w:r>
        <w:r w:rsidR="00B12F84">
          <w:rPr>
            <w:webHidden/>
          </w:rPr>
          <w:tab/>
        </w:r>
        <w:r>
          <w:rPr>
            <w:webHidden/>
          </w:rPr>
          <w:fldChar w:fldCharType="begin"/>
        </w:r>
        <w:r w:rsidR="00B12F84">
          <w:rPr>
            <w:webHidden/>
          </w:rPr>
          <w:instrText xml:space="preserve"> PAGEREF _Toc366229646 \h </w:instrText>
        </w:r>
        <w:r>
          <w:rPr>
            <w:webHidden/>
          </w:rPr>
        </w:r>
        <w:r>
          <w:rPr>
            <w:webHidden/>
          </w:rPr>
          <w:fldChar w:fldCharType="separate"/>
        </w:r>
        <w:r w:rsidR="00B12F84">
          <w:rPr>
            <w:webHidden/>
          </w:rPr>
          <w:t>61</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47" w:history="1">
        <w:r w:rsidR="00B12F84" w:rsidRPr="001B6C20">
          <w:rPr>
            <w:rStyle w:val="Hyperlink"/>
          </w:rPr>
          <w:t>11.5</w:t>
        </w:r>
        <w:r w:rsidR="00B12F84">
          <w:rPr>
            <w:rFonts w:asciiTheme="minorHAnsi" w:eastAsiaTheme="minorEastAsia" w:hAnsiTheme="minorHAnsi" w:cstheme="minorBidi"/>
            <w:sz w:val="22"/>
            <w:szCs w:val="22"/>
          </w:rPr>
          <w:tab/>
        </w:r>
        <w:r w:rsidR="00B12F84" w:rsidRPr="001B6C20">
          <w:rPr>
            <w:rStyle w:val="Hyperlink"/>
          </w:rPr>
          <w:t>Groups and capturing</w:t>
        </w:r>
        <w:r w:rsidR="00B12F84">
          <w:rPr>
            <w:webHidden/>
          </w:rPr>
          <w:tab/>
        </w:r>
        <w:r>
          <w:rPr>
            <w:webHidden/>
          </w:rPr>
          <w:fldChar w:fldCharType="begin"/>
        </w:r>
        <w:r w:rsidR="00B12F84">
          <w:rPr>
            <w:webHidden/>
          </w:rPr>
          <w:instrText xml:space="preserve"> PAGEREF _Toc366229647 \h </w:instrText>
        </w:r>
        <w:r>
          <w:rPr>
            <w:webHidden/>
          </w:rPr>
        </w:r>
        <w:r>
          <w:rPr>
            <w:webHidden/>
          </w:rPr>
          <w:fldChar w:fldCharType="separate"/>
        </w:r>
        <w:r w:rsidR="00B12F84">
          <w:rPr>
            <w:webHidden/>
          </w:rPr>
          <w:t>62</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48" w:history="1">
        <w:r w:rsidR="00B12F84" w:rsidRPr="001B6C20">
          <w:rPr>
            <w:rStyle w:val="Hyperlink"/>
          </w:rPr>
          <w:t>11.6</w:t>
        </w:r>
        <w:r w:rsidR="00B12F84">
          <w:rPr>
            <w:rFonts w:asciiTheme="minorHAnsi" w:eastAsiaTheme="minorEastAsia" w:hAnsiTheme="minorHAnsi" w:cstheme="minorBidi"/>
            <w:sz w:val="22"/>
            <w:szCs w:val="22"/>
          </w:rPr>
          <w:tab/>
        </w:r>
        <w:r w:rsidR="00B12F84" w:rsidRPr="001B6C20">
          <w:rPr>
            <w:rStyle w:val="Hyperlink"/>
          </w:rPr>
          <w:t>Unicode support</w:t>
        </w:r>
        <w:r w:rsidR="00B12F84">
          <w:rPr>
            <w:webHidden/>
          </w:rPr>
          <w:tab/>
        </w:r>
        <w:r>
          <w:rPr>
            <w:webHidden/>
          </w:rPr>
          <w:fldChar w:fldCharType="begin"/>
        </w:r>
        <w:r w:rsidR="00B12F84">
          <w:rPr>
            <w:webHidden/>
          </w:rPr>
          <w:instrText xml:space="preserve"> PAGEREF _Toc366229648 \h </w:instrText>
        </w:r>
        <w:r>
          <w:rPr>
            <w:webHidden/>
          </w:rPr>
        </w:r>
        <w:r>
          <w:rPr>
            <w:webHidden/>
          </w:rPr>
          <w:fldChar w:fldCharType="separate"/>
        </w:r>
        <w:r w:rsidR="00B12F84">
          <w:rPr>
            <w:webHidden/>
          </w:rPr>
          <w:t>62</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49" w:history="1">
        <w:r w:rsidR="00B12F84" w:rsidRPr="001B6C20">
          <w:rPr>
            <w:rStyle w:val="Hyperlink"/>
          </w:rPr>
          <w:t>11.7</w:t>
        </w:r>
        <w:r w:rsidR="00B12F84">
          <w:rPr>
            <w:rFonts w:asciiTheme="minorHAnsi" w:eastAsiaTheme="minorEastAsia" w:hAnsiTheme="minorHAnsi" w:cstheme="minorBidi"/>
            <w:sz w:val="22"/>
            <w:szCs w:val="22"/>
          </w:rPr>
          <w:tab/>
        </w:r>
        <w:r w:rsidR="00B12F84" w:rsidRPr="001B6C20">
          <w:rPr>
            <w:rStyle w:val="Hyperlink"/>
          </w:rPr>
          <w:t>Comparison to Perl 5</w:t>
        </w:r>
        <w:r w:rsidR="00B12F84">
          <w:rPr>
            <w:webHidden/>
          </w:rPr>
          <w:tab/>
        </w:r>
        <w:r>
          <w:rPr>
            <w:webHidden/>
          </w:rPr>
          <w:fldChar w:fldCharType="begin"/>
        </w:r>
        <w:r w:rsidR="00B12F84">
          <w:rPr>
            <w:webHidden/>
          </w:rPr>
          <w:instrText xml:space="preserve"> PAGEREF _Toc366229649 \h </w:instrText>
        </w:r>
        <w:r>
          <w:rPr>
            <w:webHidden/>
          </w:rPr>
        </w:r>
        <w:r>
          <w:rPr>
            <w:webHidden/>
          </w:rPr>
          <w:fldChar w:fldCharType="separate"/>
        </w:r>
        <w:r w:rsidR="00B12F84">
          <w:rPr>
            <w:webHidden/>
          </w:rPr>
          <w:t>63</w:t>
        </w:r>
        <w:r>
          <w:rPr>
            <w:webHidden/>
          </w:rPr>
          <w:fldChar w:fldCharType="end"/>
        </w:r>
      </w:hyperlink>
    </w:p>
    <w:p w:rsidR="00B12F84" w:rsidRDefault="00A61963">
      <w:pPr>
        <w:pStyle w:val="TOC1"/>
        <w:rPr>
          <w:rFonts w:asciiTheme="minorHAnsi" w:eastAsiaTheme="minorEastAsia" w:hAnsiTheme="minorHAnsi" w:cstheme="minorBidi"/>
        </w:rPr>
      </w:pPr>
      <w:hyperlink w:anchor="_Toc366229650" w:history="1">
        <w:r w:rsidR="00B12F84" w:rsidRPr="001B6C20">
          <w:rPr>
            <w:rStyle w:val="Hyperlink"/>
          </w:rPr>
          <w:t>12</w:t>
        </w:r>
        <w:r w:rsidR="00B12F84">
          <w:rPr>
            <w:rFonts w:asciiTheme="minorHAnsi" w:eastAsiaTheme="minorEastAsia" w:hAnsiTheme="minorHAnsi" w:cstheme="minorBidi"/>
          </w:rPr>
          <w:tab/>
        </w:r>
        <w:r w:rsidR="00B12F84" w:rsidRPr="001B6C20">
          <w:rPr>
            <w:rStyle w:val="Hyperlink"/>
          </w:rPr>
          <w:t>Monitoring The Java Virtual Machine</w:t>
        </w:r>
        <w:r w:rsidR="00B12F84">
          <w:rPr>
            <w:webHidden/>
          </w:rPr>
          <w:tab/>
        </w:r>
        <w:r>
          <w:rPr>
            <w:webHidden/>
          </w:rPr>
          <w:fldChar w:fldCharType="begin"/>
        </w:r>
        <w:r w:rsidR="00B12F84">
          <w:rPr>
            <w:webHidden/>
          </w:rPr>
          <w:instrText xml:space="preserve"> PAGEREF _Toc366229650 \h </w:instrText>
        </w:r>
        <w:r>
          <w:rPr>
            <w:webHidden/>
          </w:rPr>
        </w:r>
        <w:r>
          <w:rPr>
            <w:webHidden/>
          </w:rPr>
          <w:fldChar w:fldCharType="separate"/>
        </w:r>
        <w:r w:rsidR="00B12F84">
          <w:rPr>
            <w:webHidden/>
          </w:rPr>
          <w:t>64</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51" w:history="1">
        <w:r w:rsidR="00B12F84" w:rsidRPr="001B6C20">
          <w:rPr>
            <w:rStyle w:val="Hyperlink"/>
          </w:rPr>
          <w:t>12.1</w:t>
        </w:r>
        <w:r w:rsidR="00B12F84">
          <w:rPr>
            <w:rFonts w:asciiTheme="minorHAnsi" w:eastAsiaTheme="minorEastAsia" w:hAnsiTheme="minorHAnsi" w:cstheme="minorBidi"/>
            <w:sz w:val="22"/>
            <w:szCs w:val="22"/>
          </w:rPr>
          <w:tab/>
        </w:r>
        <w:r w:rsidR="00B12F84" w:rsidRPr="001B6C20">
          <w:rPr>
            <w:rStyle w:val="Hyperlink"/>
          </w:rPr>
          <w:t>SNMP.ACL</w:t>
        </w:r>
        <w:r w:rsidR="00B12F84">
          <w:rPr>
            <w:webHidden/>
          </w:rPr>
          <w:tab/>
        </w:r>
        <w:r>
          <w:rPr>
            <w:webHidden/>
          </w:rPr>
          <w:fldChar w:fldCharType="begin"/>
        </w:r>
        <w:r w:rsidR="00B12F84">
          <w:rPr>
            <w:webHidden/>
          </w:rPr>
          <w:instrText xml:space="preserve"> PAGEREF _Toc366229651 \h </w:instrText>
        </w:r>
        <w:r>
          <w:rPr>
            <w:webHidden/>
          </w:rPr>
        </w:r>
        <w:r>
          <w:rPr>
            <w:webHidden/>
          </w:rPr>
          <w:fldChar w:fldCharType="separate"/>
        </w:r>
        <w:r w:rsidR="00B12F84">
          <w:rPr>
            <w:webHidden/>
          </w:rPr>
          <w:t>64</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52" w:history="1">
        <w:r w:rsidR="00B12F84" w:rsidRPr="001B6C20">
          <w:rPr>
            <w:rStyle w:val="Hyperlink"/>
          </w:rPr>
          <w:t>12.2</w:t>
        </w:r>
        <w:r w:rsidR="00B12F84">
          <w:rPr>
            <w:rFonts w:asciiTheme="minorHAnsi" w:eastAsiaTheme="minorEastAsia" w:hAnsiTheme="minorHAnsi" w:cstheme="minorBidi"/>
            <w:sz w:val="22"/>
            <w:szCs w:val="22"/>
          </w:rPr>
          <w:tab/>
        </w:r>
        <w:r w:rsidR="00B12F84" w:rsidRPr="001B6C20">
          <w:rPr>
            <w:rStyle w:val="Hyperlink"/>
          </w:rPr>
          <w:t>Java Virtual Machine SNMP MIB</w:t>
        </w:r>
        <w:r w:rsidR="00B12F84">
          <w:rPr>
            <w:webHidden/>
          </w:rPr>
          <w:tab/>
        </w:r>
        <w:r>
          <w:rPr>
            <w:webHidden/>
          </w:rPr>
          <w:fldChar w:fldCharType="begin"/>
        </w:r>
        <w:r w:rsidR="00B12F84">
          <w:rPr>
            <w:webHidden/>
          </w:rPr>
          <w:instrText xml:space="preserve"> PAGEREF _Toc366229652 \h </w:instrText>
        </w:r>
        <w:r>
          <w:rPr>
            <w:webHidden/>
          </w:rPr>
        </w:r>
        <w:r>
          <w:rPr>
            <w:webHidden/>
          </w:rPr>
          <w:fldChar w:fldCharType="separate"/>
        </w:r>
        <w:r w:rsidR="00B12F84">
          <w:rPr>
            <w:webHidden/>
          </w:rPr>
          <w:t>65</w:t>
        </w:r>
        <w:r>
          <w:rPr>
            <w:webHidden/>
          </w:rPr>
          <w:fldChar w:fldCharType="end"/>
        </w:r>
      </w:hyperlink>
    </w:p>
    <w:p w:rsidR="00B12F84" w:rsidRDefault="00A61963">
      <w:pPr>
        <w:pStyle w:val="TOC1"/>
        <w:rPr>
          <w:rFonts w:asciiTheme="minorHAnsi" w:eastAsiaTheme="minorEastAsia" w:hAnsiTheme="minorHAnsi" w:cstheme="minorBidi"/>
        </w:rPr>
      </w:pPr>
      <w:hyperlink w:anchor="_Toc366229653" w:history="1">
        <w:r w:rsidR="00B12F84" w:rsidRPr="001B6C20">
          <w:rPr>
            <w:rStyle w:val="Hyperlink"/>
          </w:rPr>
          <w:t>13</w:t>
        </w:r>
        <w:r w:rsidR="00B12F84">
          <w:rPr>
            <w:rFonts w:asciiTheme="minorHAnsi" w:eastAsiaTheme="minorEastAsia" w:hAnsiTheme="minorHAnsi" w:cstheme="minorBidi"/>
          </w:rPr>
          <w:tab/>
        </w:r>
        <w:r w:rsidR="00B12F84" w:rsidRPr="001B6C20">
          <w:rPr>
            <w:rStyle w:val="Hyperlink"/>
          </w:rPr>
          <w:t>References</w:t>
        </w:r>
        <w:r w:rsidR="00B12F84">
          <w:rPr>
            <w:webHidden/>
          </w:rPr>
          <w:tab/>
        </w:r>
        <w:r>
          <w:rPr>
            <w:webHidden/>
          </w:rPr>
          <w:fldChar w:fldCharType="begin"/>
        </w:r>
        <w:r w:rsidR="00B12F84">
          <w:rPr>
            <w:webHidden/>
          </w:rPr>
          <w:instrText xml:space="preserve"> PAGEREF _Toc366229653 \h </w:instrText>
        </w:r>
        <w:r>
          <w:rPr>
            <w:webHidden/>
          </w:rPr>
        </w:r>
        <w:r>
          <w:rPr>
            <w:webHidden/>
          </w:rPr>
          <w:fldChar w:fldCharType="separate"/>
        </w:r>
        <w:r w:rsidR="00B12F84">
          <w:rPr>
            <w:webHidden/>
          </w:rPr>
          <w:t>65</w:t>
        </w:r>
        <w:r>
          <w:rPr>
            <w:webHidden/>
          </w:rPr>
          <w:fldChar w:fldCharType="end"/>
        </w:r>
      </w:hyperlink>
    </w:p>
    <w:p w:rsidR="00B12F84" w:rsidRDefault="00A61963">
      <w:pPr>
        <w:pStyle w:val="TOC1"/>
        <w:rPr>
          <w:rFonts w:asciiTheme="minorHAnsi" w:eastAsiaTheme="minorEastAsia" w:hAnsiTheme="minorHAnsi" w:cstheme="minorBidi"/>
        </w:rPr>
      </w:pPr>
      <w:hyperlink w:anchor="_Toc366229654" w:history="1">
        <w:r w:rsidR="00B12F84" w:rsidRPr="001B6C20">
          <w:rPr>
            <w:rStyle w:val="Hyperlink"/>
          </w:rPr>
          <w:t>14</w:t>
        </w:r>
        <w:r w:rsidR="00B12F84">
          <w:rPr>
            <w:rFonts w:asciiTheme="minorHAnsi" w:eastAsiaTheme="minorEastAsia" w:hAnsiTheme="minorHAnsi" w:cstheme="minorBidi"/>
          </w:rPr>
          <w:tab/>
        </w:r>
        <w:r w:rsidR="00B12F84" w:rsidRPr="001B6C20">
          <w:rPr>
            <w:rStyle w:val="Hyperlink"/>
          </w:rPr>
          <w:t>Change Log</w:t>
        </w:r>
        <w:r w:rsidR="00B12F84">
          <w:rPr>
            <w:webHidden/>
          </w:rPr>
          <w:tab/>
        </w:r>
        <w:r>
          <w:rPr>
            <w:webHidden/>
          </w:rPr>
          <w:fldChar w:fldCharType="begin"/>
        </w:r>
        <w:r w:rsidR="00B12F84">
          <w:rPr>
            <w:webHidden/>
          </w:rPr>
          <w:instrText xml:space="preserve"> PAGEREF _Toc366229654 \h </w:instrText>
        </w:r>
        <w:r>
          <w:rPr>
            <w:webHidden/>
          </w:rPr>
        </w:r>
        <w:r>
          <w:rPr>
            <w:webHidden/>
          </w:rPr>
          <w:fldChar w:fldCharType="separate"/>
        </w:r>
        <w:r w:rsidR="00B12F84">
          <w:rPr>
            <w:webHidden/>
          </w:rPr>
          <w:t>65</w:t>
        </w:r>
        <w:r>
          <w:rPr>
            <w:webHidden/>
          </w:rPr>
          <w:fldChar w:fldCharType="end"/>
        </w:r>
      </w:hyperlink>
    </w:p>
    <w:p w:rsidR="00B12F84" w:rsidRDefault="00A61963">
      <w:pPr>
        <w:pStyle w:val="TOC1"/>
        <w:rPr>
          <w:rFonts w:asciiTheme="minorHAnsi" w:eastAsiaTheme="minorEastAsia" w:hAnsiTheme="minorHAnsi" w:cstheme="minorBidi"/>
        </w:rPr>
      </w:pPr>
      <w:hyperlink w:anchor="_Toc366229655" w:history="1">
        <w:r w:rsidR="00B12F84" w:rsidRPr="001B6C20">
          <w:rPr>
            <w:rStyle w:val="Hyperlink"/>
          </w:rPr>
          <w:t>15</w:t>
        </w:r>
        <w:r w:rsidR="00B12F84">
          <w:rPr>
            <w:rFonts w:asciiTheme="minorHAnsi" w:eastAsiaTheme="minorEastAsia" w:hAnsiTheme="minorHAnsi" w:cstheme="minorBidi"/>
          </w:rPr>
          <w:tab/>
        </w:r>
        <w:r w:rsidR="00B12F84" w:rsidRPr="001B6C20">
          <w:rPr>
            <w:rStyle w:val="Hyperlink"/>
          </w:rPr>
          <w:t>Glossary</w:t>
        </w:r>
        <w:r w:rsidR="00B12F84">
          <w:rPr>
            <w:webHidden/>
          </w:rPr>
          <w:tab/>
        </w:r>
        <w:r>
          <w:rPr>
            <w:webHidden/>
          </w:rPr>
          <w:fldChar w:fldCharType="begin"/>
        </w:r>
        <w:r w:rsidR="00B12F84">
          <w:rPr>
            <w:webHidden/>
          </w:rPr>
          <w:instrText xml:space="preserve"> PAGEREF _Toc366229655 \h </w:instrText>
        </w:r>
        <w:r>
          <w:rPr>
            <w:webHidden/>
          </w:rPr>
        </w:r>
        <w:r>
          <w:rPr>
            <w:webHidden/>
          </w:rPr>
          <w:fldChar w:fldCharType="separate"/>
        </w:r>
        <w:r w:rsidR="00B12F84">
          <w:rPr>
            <w:webHidden/>
          </w:rPr>
          <w:t>65</w:t>
        </w:r>
        <w:r>
          <w:rPr>
            <w:webHidden/>
          </w:rPr>
          <w:fldChar w:fldCharType="end"/>
        </w:r>
      </w:hyperlink>
    </w:p>
    <w:p w:rsidR="00B12F84" w:rsidRDefault="00A61963">
      <w:pPr>
        <w:pStyle w:val="TOC1"/>
        <w:rPr>
          <w:rFonts w:asciiTheme="minorHAnsi" w:eastAsiaTheme="minorEastAsia" w:hAnsiTheme="minorHAnsi" w:cstheme="minorBidi"/>
        </w:rPr>
      </w:pPr>
      <w:hyperlink w:anchor="_Toc366229656" w:history="1">
        <w:r w:rsidR="00B12F84" w:rsidRPr="001B6C20">
          <w:rPr>
            <w:rStyle w:val="Hyperlink"/>
          </w:rPr>
          <w:t>16</w:t>
        </w:r>
        <w:r w:rsidR="00B12F84">
          <w:rPr>
            <w:rFonts w:asciiTheme="minorHAnsi" w:eastAsiaTheme="minorEastAsia" w:hAnsiTheme="minorHAnsi" w:cstheme="minorBidi"/>
          </w:rPr>
          <w:tab/>
        </w:r>
        <w:r w:rsidR="00B12F84" w:rsidRPr="001B6C20">
          <w:rPr>
            <w:rStyle w:val="Hyperlink"/>
          </w:rPr>
          <w:t>RRC Configuration Schema Reference</w:t>
        </w:r>
        <w:r w:rsidR="00B12F84">
          <w:rPr>
            <w:webHidden/>
          </w:rPr>
          <w:tab/>
        </w:r>
        <w:r>
          <w:rPr>
            <w:webHidden/>
          </w:rPr>
          <w:fldChar w:fldCharType="begin"/>
        </w:r>
        <w:r w:rsidR="00B12F84">
          <w:rPr>
            <w:webHidden/>
          </w:rPr>
          <w:instrText xml:space="preserve"> PAGEREF _Toc366229656 \h </w:instrText>
        </w:r>
        <w:r>
          <w:rPr>
            <w:webHidden/>
          </w:rPr>
        </w:r>
        <w:r>
          <w:rPr>
            <w:webHidden/>
          </w:rPr>
          <w:fldChar w:fldCharType="separate"/>
        </w:r>
        <w:r w:rsidR="00B12F84">
          <w:rPr>
            <w:webHidden/>
          </w:rPr>
          <w:t>69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57" w:history="1">
        <w:r w:rsidR="00B12F84" w:rsidRPr="001B6C20">
          <w:rPr>
            <w:rStyle w:val="Hyperlink"/>
          </w:rPr>
          <w:t>16.1.1</w:t>
        </w:r>
        <w:r w:rsidR="00B12F84">
          <w:rPr>
            <w:rFonts w:asciiTheme="minorHAnsi" w:eastAsiaTheme="minorEastAsia" w:hAnsiTheme="minorHAnsi" w:cstheme="minorBidi"/>
            <w:sz w:val="22"/>
          </w:rPr>
          <w:tab/>
        </w:r>
        <w:r w:rsidR="00B12F84" w:rsidRPr="001B6C20">
          <w:rPr>
            <w:rStyle w:val="Hyperlink"/>
          </w:rPr>
          <w:t>element rrc</w:t>
        </w:r>
        <w:r w:rsidR="00B12F84">
          <w:rPr>
            <w:webHidden/>
          </w:rPr>
          <w:tab/>
        </w:r>
        <w:r>
          <w:rPr>
            <w:webHidden/>
          </w:rPr>
          <w:fldChar w:fldCharType="begin"/>
        </w:r>
        <w:r w:rsidR="00B12F84">
          <w:rPr>
            <w:webHidden/>
          </w:rPr>
          <w:instrText xml:space="preserve"> PAGEREF _Toc366229657 \h </w:instrText>
        </w:r>
        <w:r>
          <w:rPr>
            <w:webHidden/>
          </w:rPr>
        </w:r>
        <w:r>
          <w:rPr>
            <w:webHidden/>
          </w:rPr>
          <w:fldChar w:fldCharType="separate"/>
        </w:r>
        <w:r w:rsidR="00B12F84">
          <w:rPr>
            <w:webHidden/>
          </w:rPr>
          <w:t>72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58" w:history="1">
        <w:r w:rsidR="00B12F84" w:rsidRPr="001B6C20">
          <w:rPr>
            <w:rStyle w:val="Hyperlink"/>
          </w:rPr>
          <w:t>16.1.2</w:t>
        </w:r>
        <w:r w:rsidR="00B12F84">
          <w:rPr>
            <w:rFonts w:asciiTheme="minorHAnsi" w:eastAsiaTheme="minorEastAsia" w:hAnsiTheme="minorHAnsi" w:cstheme="minorBidi"/>
            <w:sz w:val="22"/>
          </w:rPr>
          <w:tab/>
        </w:r>
        <w:r w:rsidR="00B12F84" w:rsidRPr="001B6C20">
          <w:rPr>
            <w:rStyle w:val="Hyperlink"/>
          </w:rPr>
          <w:t>element rrc/property</w:t>
        </w:r>
        <w:r w:rsidR="00B12F84">
          <w:rPr>
            <w:webHidden/>
          </w:rPr>
          <w:tab/>
        </w:r>
        <w:r>
          <w:rPr>
            <w:webHidden/>
          </w:rPr>
          <w:fldChar w:fldCharType="begin"/>
        </w:r>
        <w:r w:rsidR="00B12F84">
          <w:rPr>
            <w:webHidden/>
          </w:rPr>
          <w:instrText xml:space="preserve"> PAGEREF _Toc366229658 \h </w:instrText>
        </w:r>
        <w:r>
          <w:rPr>
            <w:webHidden/>
          </w:rPr>
        </w:r>
        <w:r>
          <w:rPr>
            <w:webHidden/>
          </w:rPr>
          <w:fldChar w:fldCharType="separate"/>
        </w:r>
        <w:r w:rsidR="00B12F84">
          <w:rPr>
            <w:webHidden/>
          </w:rPr>
          <w:t>73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59" w:history="1">
        <w:r w:rsidR="00B12F84" w:rsidRPr="001B6C20">
          <w:rPr>
            <w:rStyle w:val="Hyperlink"/>
          </w:rPr>
          <w:t>16.1.3</w:t>
        </w:r>
        <w:r w:rsidR="00B12F84">
          <w:rPr>
            <w:rFonts w:asciiTheme="minorHAnsi" w:eastAsiaTheme="minorEastAsia" w:hAnsiTheme="minorHAnsi" w:cstheme="minorBidi"/>
            <w:sz w:val="22"/>
          </w:rPr>
          <w:tab/>
        </w:r>
        <w:r w:rsidR="00B12F84" w:rsidRPr="001B6C20">
          <w:rPr>
            <w:rStyle w:val="Hyperlink"/>
          </w:rPr>
          <w:t>element rrc/listener</w:t>
        </w:r>
        <w:r w:rsidR="00B12F84">
          <w:rPr>
            <w:webHidden/>
          </w:rPr>
          <w:tab/>
        </w:r>
        <w:r>
          <w:rPr>
            <w:webHidden/>
          </w:rPr>
          <w:fldChar w:fldCharType="begin"/>
        </w:r>
        <w:r w:rsidR="00B12F84">
          <w:rPr>
            <w:webHidden/>
          </w:rPr>
          <w:instrText xml:space="preserve"> PAGEREF _Toc366229659 \h </w:instrText>
        </w:r>
        <w:r>
          <w:rPr>
            <w:webHidden/>
          </w:rPr>
        </w:r>
        <w:r>
          <w:rPr>
            <w:webHidden/>
          </w:rPr>
          <w:fldChar w:fldCharType="separate"/>
        </w:r>
        <w:r w:rsidR="00B12F84">
          <w:rPr>
            <w:webHidden/>
          </w:rPr>
          <w:t>74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60" w:history="1">
        <w:r w:rsidR="00B12F84" w:rsidRPr="001B6C20">
          <w:rPr>
            <w:rStyle w:val="Hyperlink"/>
          </w:rPr>
          <w:t>16.1.4</w:t>
        </w:r>
        <w:r w:rsidR="00B12F84">
          <w:rPr>
            <w:rFonts w:asciiTheme="minorHAnsi" w:eastAsiaTheme="minorEastAsia" w:hAnsiTheme="minorHAnsi" w:cstheme="minorBidi"/>
            <w:sz w:val="22"/>
          </w:rPr>
          <w:tab/>
        </w:r>
        <w:r w:rsidR="00B12F84" w:rsidRPr="001B6C20">
          <w:rPr>
            <w:rStyle w:val="Hyperlink"/>
          </w:rPr>
          <w:t>element rrc/statistics</w:t>
        </w:r>
        <w:r w:rsidR="00B12F84">
          <w:rPr>
            <w:webHidden/>
          </w:rPr>
          <w:tab/>
        </w:r>
        <w:r>
          <w:rPr>
            <w:webHidden/>
          </w:rPr>
          <w:fldChar w:fldCharType="begin"/>
        </w:r>
        <w:r w:rsidR="00B12F84">
          <w:rPr>
            <w:webHidden/>
          </w:rPr>
          <w:instrText xml:space="preserve"> PAGEREF _Toc366229660 \h </w:instrText>
        </w:r>
        <w:r>
          <w:rPr>
            <w:webHidden/>
          </w:rPr>
        </w:r>
        <w:r>
          <w:rPr>
            <w:webHidden/>
          </w:rPr>
          <w:fldChar w:fldCharType="separate"/>
        </w:r>
        <w:r w:rsidR="00B12F84">
          <w:rPr>
            <w:webHidden/>
          </w:rPr>
          <w:t>75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61" w:history="1">
        <w:r w:rsidR="00B12F84" w:rsidRPr="001B6C20">
          <w:rPr>
            <w:rStyle w:val="Hyperlink"/>
          </w:rPr>
          <w:t>16.1.5</w:t>
        </w:r>
        <w:r w:rsidR="00B12F84">
          <w:rPr>
            <w:rFonts w:asciiTheme="minorHAnsi" w:eastAsiaTheme="minorEastAsia" w:hAnsiTheme="minorHAnsi" w:cstheme="minorBidi"/>
            <w:sz w:val="22"/>
          </w:rPr>
          <w:tab/>
        </w:r>
        <w:r w:rsidR="00B12F84" w:rsidRPr="001B6C20">
          <w:rPr>
            <w:rStyle w:val="Hyperlink"/>
          </w:rPr>
          <w:t>element rrc/lookups</w:t>
        </w:r>
        <w:r w:rsidR="00B12F84">
          <w:rPr>
            <w:webHidden/>
          </w:rPr>
          <w:tab/>
        </w:r>
        <w:r>
          <w:rPr>
            <w:webHidden/>
          </w:rPr>
          <w:fldChar w:fldCharType="begin"/>
        </w:r>
        <w:r w:rsidR="00B12F84">
          <w:rPr>
            <w:webHidden/>
          </w:rPr>
          <w:instrText xml:space="preserve"> PAGEREF _Toc366229661 \h </w:instrText>
        </w:r>
        <w:r>
          <w:rPr>
            <w:webHidden/>
          </w:rPr>
        </w:r>
        <w:r>
          <w:rPr>
            <w:webHidden/>
          </w:rPr>
          <w:fldChar w:fldCharType="separate"/>
        </w:r>
        <w:r w:rsidR="00B12F84">
          <w:rPr>
            <w:webHidden/>
          </w:rPr>
          <w:t>77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62" w:history="1">
        <w:r w:rsidR="00B12F84" w:rsidRPr="001B6C20">
          <w:rPr>
            <w:rStyle w:val="Hyperlink"/>
          </w:rPr>
          <w:t>16.1.6</w:t>
        </w:r>
        <w:r w:rsidR="00B12F84">
          <w:rPr>
            <w:rFonts w:asciiTheme="minorHAnsi" w:eastAsiaTheme="minorEastAsia" w:hAnsiTheme="minorHAnsi" w:cstheme="minorBidi"/>
            <w:sz w:val="22"/>
          </w:rPr>
          <w:tab/>
        </w:r>
        <w:r w:rsidR="00B12F84" w:rsidRPr="001B6C20">
          <w:rPr>
            <w:rStyle w:val="Hyperlink"/>
          </w:rPr>
          <w:t>element rrc/access-lists</w:t>
        </w:r>
        <w:r w:rsidR="00B12F84">
          <w:rPr>
            <w:webHidden/>
          </w:rPr>
          <w:tab/>
        </w:r>
        <w:r>
          <w:rPr>
            <w:webHidden/>
          </w:rPr>
          <w:fldChar w:fldCharType="begin"/>
        </w:r>
        <w:r w:rsidR="00B12F84">
          <w:rPr>
            <w:webHidden/>
          </w:rPr>
          <w:instrText xml:space="preserve"> PAGEREF _Toc366229662 \h </w:instrText>
        </w:r>
        <w:r>
          <w:rPr>
            <w:webHidden/>
          </w:rPr>
        </w:r>
        <w:r>
          <w:rPr>
            <w:webHidden/>
          </w:rPr>
          <w:fldChar w:fldCharType="separate"/>
        </w:r>
        <w:r w:rsidR="00B12F84">
          <w:rPr>
            <w:webHidden/>
          </w:rPr>
          <w:t>77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63" w:history="1">
        <w:r w:rsidR="00B12F84" w:rsidRPr="001B6C20">
          <w:rPr>
            <w:rStyle w:val="Hyperlink"/>
          </w:rPr>
          <w:t>16.1.7</w:t>
        </w:r>
        <w:r w:rsidR="00B12F84">
          <w:rPr>
            <w:rFonts w:asciiTheme="minorHAnsi" w:eastAsiaTheme="minorEastAsia" w:hAnsiTheme="minorHAnsi" w:cstheme="minorBidi"/>
            <w:sz w:val="22"/>
          </w:rPr>
          <w:tab/>
        </w:r>
        <w:r w:rsidR="00B12F84" w:rsidRPr="001B6C20">
          <w:rPr>
            <w:rStyle w:val="Hyperlink"/>
          </w:rPr>
          <w:t>element rrc/radius</w:t>
        </w:r>
        <w:r w:rsidR="00B12F84">
          <w:rPr>
            <w:webHidden/>
          </w:rPr>
          <w:tab/>
        </w:r>
        <w:r>
          <w:rPr>
            <w:webHidden/>
          </w:rPr>
          <w:fldChar w:fldCharType="begin"/>
        </w:r>
        <w:r w:rsidR="00B12F84">
          <w:rPr>
            <w:webHidden/>
          </w:rPr>
          <w:instrText xml:space="preserve"> PAGEREF _Toc366229663 \h </w:instrText>
        </w:r>
        <w:r>
          <w:rPr>
            <w:webHidden/>
          </w:rPr>
        </w:r>
        <w:r>
          <w:rPr>
            <w:webHidden/>
          </w:rPr>
          <w:fldChar w:fldCharType="separate"/>
        </w:r>
        <w:r w:rsidR="00B12F84">
          <w:rPr>
            <w:webHidden/>
          </w:rPr>
          <w:t>78</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64" w:history="1">
        <w:r w:rsidR="00B12F84" w:rsidRPr="001B6C20">
          <w:rPr>
            <w:rStyle w:val="Hyperlink"/>
          </w:rPr>
          <w:t>16.1.8</w:t>
        </w:r>
        <w:r w:rsidR="00B12F84">
          <w:rPr>
            <w:rFonts w:asciiTheme="minorHAnsi" w:eastAsiaTheme="minorEastAsia" w:hAnsiTheme="minorHAnsi" w:cstheme="minorBidi"/>
            <w:sz w:val="22"/>
          </w:rPr>
          <w:tab/>
        </w:r>
        <w:r w:rsidR="00B12F84" w:rsidRPr="001B6C20">
          <w:rPr>
            <w:rStyle w:val="Hyperlink"/>
          </w:rPr>
          <w:t>element rrc/dpi</w:t>
        </w:r>
        <w:r w:rsidR="00B12F84">
          <w:rPr>
            <w:webHidden/>
          </w:rPr>
          <w:tab/>
        </w:r>
        <w:r>
          <w:rPr>
            <w:webHidden/>
          </w:rPr>
          <w:fldChar w:fldCharType="begin"/>
        </w:r>
        <w:r w:rsidR="00B12F84">
          <w:rPr>
            <w:webHidden/>
          </w:rPr>
          <w:instrText xml:space="preserve"> PAGEREF _Toc366229664 \h </w:instrText>
        </w:r>
        <w:r>
          <w:rPr>
            <w:webHidden/>
          </w:rPr>
        </w:r>
        <w:r>
          <w:rPr>
            <w:webHidden/>
          </w:rPr>
          <w:fldChar w:fldCharType="separate"/>
        </w:r>
        <w:r w:rsidR="00B12F84">
          <w:rPr>
            <w:webHidden/>
          </w:rPr>
          <w:t>79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65" w:history="1">
        <w:r w:rsidR="00B12F84" w:rsidRPr="001B6C20">
          <w:rPr>
            <w:rStyle w:val="Hyperlink"/>
          </w:rPr>
          <w:t>16.1.9</w:t>
        </w:r>
        <w:r w:rsidR="00B12F84">
          <w:rPr>
            <w:rFonts w:asciiTheme="minorHAnsi" w:eastAsiaTheme="minorEastAsia" w:hAnsiTheme="minorHAnsi" w:cstheme="minorBidi"/>
            <w:sz w:val="22"/>
          </w:rPr>
          <w:tab/>
        </w:r>
        <w:r w:rsidR="00B12F84" w:rsidRPr="001B6C20">
          <w:rPr>
            <w:rStyle w:val="Hyperlink"/>
          </w:rPr>
          <w:t>element rrc/auth-proxy</w:t>
        </w:r>
        <w:r w:rsidR="00B12F84">
          <w:rPr>
            <w:webHidden/>
          </w:rPr>
          <w:tab/>
        </w:r>
        <w:r>
          <w:rPr>
            <w:webHidden/>
          </w:rPr>
          <w:fldChar w:fldCharType="begin"/>
        </w:r>
        <w:r w:rsidR="00B12F84">
          <w:rPr>
            <w:webHidden/>
          </w:rPr>
          <w:instrText xml:space="preserve"> PAGEREF _Toc366229665 \h </w:instrText>
        </w:r>
        <w:r>
          <w:rPr>
            <w:webHidden/>
          </w:rPr>
        </w:r>
        <w:r>
          <w:rPr>
            <w:webHidden/>
          </w:rPr>
          <w:fldChar w:fldCharType="separate"/>
        </w:r>
        <w:r w:rsidR="00B12F84">
          <w:rPr>
            <w:webHidden/>
          </w:rPr>
          <w:t>82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66" w:history="1">
        <w:r w:rsidR="00B12F84" w:rsidRPr="001B6C20">
          <w:rPr>
            <w:rStyle w:val="Hyperlink"/>
          </w:rPr>
          <w:t>16.1.10</w:t>
        </w:r>
        <w:r w:rsidR="00B12F84">
          <w:rPr>
            <w:rFonts w:asciiTheme="minorHAnsi" w:eastAsiaTheme="minorEastAsia" w:hAnsiTheme="minorHAnsi" w:cstheme="minorBidi"/>
            <w:sz w:val="22"/>
          </w:rPr>
          <w:tab/>
        </w:r>
        <w:r w:rsidR="00B12F84" w:rsidRPr="001B6C20">
          <w:rPr>
            <w:rStyle w:val="Hyperlink"/>
          </w:rPr>
          <w:t>element rrc/acct-proxy</w:t>
        </w:r>
        <w:r w:rsidR="00B12F84">
          <w:rPr>
            <w:webHidden/>
          </w:rPr>
          <w:tab/>
        </w:r>
        <w:r>
          <w:rPr>
            <w:webHidden/>
          </w:rPr>
          <w:fldChar w:fldCharType="begin"/>
        </w:r>
        <w:r w:rsidR="00B12F84">
          <w:rPr>
            <w:webHidden/>
          </w:rPr>
          <w:instrText xml:space="preserve"> PAGEREF _Toc366229666 \h </w:instrText>
        </w:r>
        <w:r>
          <w:rPr>
            <w:webHidden/>
          </w:rPr>
        </w:r>
        <w:r>
          <w:rPr>
            <w:webHidden/>
          </w:rPr>
          <w:fldChar w:fldCharType="separate"/>
        </w:r>
        <w:r w:rsidR="00B12F84">
          <w:rPr>
            <w:webHidden/>
          </w:rPr>
          <w:t>84</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67" w:history="1">
        <w:r w:rsidR="00B12F84" w:rsidRPr="001B6C20">
          <w:rPr>
            <w:rStyle w:val="Hyperlink"/>
          </w:rPr>
          <w:t>16.2</w:t>
        </w:r>
        <w:r w:rsidR="00B12F84">
          <w:rPr>
            <w:rFonts w:asciiTheme="minorHAnsi" w:eastAsiaTheme="minorEastAsia" w:hAnsiTheme="minorHAnsi" w:cstheme="minorBidi"/>
            <w:sz w:val="22"/>
            <w:szCs w:val="22"/>
          </w:rPr>
          <w:tab/>
        </w:r>
        <w:r w:rsidR="00B12F84" w:rsidRPr="001B6C20">
          <w:rPr>
            <w:rStyle w:val="Hyperlink"/>
          </w:rPr>
          <w:t>group booleanOp</w:t>
        </w:r>
        <w:r w:rsidR="00B12F84">
          <w:rPr>
            <w:webHidden/>
          </w:rPr>
          <w:tab/>
        </w:r>
        <w:r>
          <w:rPr>
            <w:webHidden/>
          </w:rPr>
          <w:fldChar w:fldCharType="begin"/>
        </w:r>
        <w:r w:rsidR="00B12F84">
          <w:rPr>
            <w:webHidden/>
          </w:rPr>
          <w:instrText xml:space="preserve"> PAGEREF _Toc366229667 \h </w:instrText>
        </w:r>
        <w:r>
          <w:rPr>
            <w:webHidden/>
          </w:rPr>
        </w:r>
        <w:r>
          <w:rPr>
            <w:webHidden/>
          </w:rPr>
          <w:fldChar w:fldCharType="separate"/>
        </w:r>
        <w:r w:rsidR="00B12F84">
          <w:rPr>
            <w:webHidden/>
          </w:rPr>
          <w:t>86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68" w:history="1">
        <w:r w:rsidR="00B12F84" w:rsidRPr="001B6C20">
          <w:rPr>
            <w:rStyle w:val="Hyperlink"/>
          </w:rPr>
          <w:t>16.2.1</w:t>
        </w:r>
        <w:r w:rsidR="00B12F84">
          <w:rPr>
            <w:rFonts w:asciiTheme="minorHAnsi" w:eastAsiaTheme="minorEastAsia" w:hAnsiTheme="minorHAnsi" w:cstheme="minorBidi"/>
            <w:sz w:val="22"/>
          </w:rPr>
          <w:tab/>
        </w:r>
        <w:r w:rsidR="00B12F84" w:rsidRPr="001B6C20">
          <w:rPr>
            <w:rStyle w:val="Hyperlink"/>
          </w:rPr>
          <w:t>element booleanOp/and</w:t>
        </w:r>
        <w:r w:rsidR="00B12F84">
          <w:rPr>
            <w:webHidden/>
          </w:rPr>
          <w:tab/>
        </w:r>
        <w:r>
          <w:rPr>
            <w:webHidden/>
          </w:rPr>
          <w:fldChar w:fldCharType="begin"/>
        </w:r>
        <w:r w:rsidR="00B12F84">
          <w:rPr>
            <w:webHidden/>
          </w:rPr>
          <w:instrText xml:space="preserve"> PAGEREF _Toc366229668 \h </w:instrText>
        </w:r>
        <w:r>
          <w:rPr>
            <w:webHidden/>
          </w:rPr>
        </w:r>
        <w:r>
          <w:rPr>
            <w:webHidden/>
          </w:rPr>
          <w:fldChar w:fldCharType="separate"/>
        </w:r>
        <w:r w:rsidR="00B12F84">
          <w:rPr>
            <w:webHidden/>
          </w:rPr>
          <w:t>87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69" w:history="1">
        <w:r w:rsidR="00B12F84" w:rsidRPr="001B6C20">
          <w:rPr>
            <w:rStyle w:val="Hyperlink"/>
          </w:rPr>
          <w:t>16.2.2</w:t>
        </w:r>
        <w:r w:rsidR="00B12F84">
          <w:rPr>
            <w:rFonts w:asciiTheme="minorHAnsi" w:eastAsiaTheme="minorEastAsia" w:hAnsiTheme="minorHAnsi" w:cstheme="minorBidi"/>
            <w:sz w:val="22"/>
          </w:rPr>
          <w:tab/>
        </w:r>
        <w:r w:rsidR="00B12F84" w:rsidRPr="001B6C20">
          <w:rPr>
            <w:rStyle w:val="Hyperlink"/>
          </w:rPr>
          <w:t>element booleanOp/or</w:t>
        </w:r>
        <w:r w:rsidR="00B12F84">
          <w:rPr>
            <w:webHidden/>
          </w:rPr>
          <w:tab/>
        </w:r>
        <w:r>
          <w:rPr>
            <w:webHidden/>
          </w:rPr>
          <w:fldChar w:fldCharType="begin"/>
        </w:r>
        <w:r w:rsidR="00B12F84">
          <w:rPr>
            <w:webHidden/>
          </w:rPr>
          <w:instrText xml:space="preserve"> PAGEREF _Toc366229669 \h </w:instrText>
        </w:r>
        <w:r>
          <w:rPr>
            <w:webHidden/>
          </w:rPr>
        </w:r>
        <w:r>
          <w:rPr>
            <w:webHidden/>
          </w:rPr>
          <w:fldChar w:fldCharType="separate"/>
        </w:r>
        <w:r w:rsidR="00B12F84">
          <w:rPr>
            <w:webHidden/>
          </w:rPr>
          <w:t>89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70" w:history="1">
        <w:r w:rsidR="00B12F84" w:rsidRPr="001B6C20">
          <w:rPr>
            <w:rStyle w:val="Hyperlink"/>
          </w:rPr>
          <w:t>16.2.3</w:t>
        </w:r>
        <w:r w:rsidR="00B12F84">
          <w:rPr>
            <w:rFonts w:asciiTheme="minorHAnsi" w:eastAsiaTheme="minorEastAsia" w:hAnsiTheme="minorHAnsi" w:cstheme="minorBidi"/>
            <w:sz w:val="22"/>
          </w:rPr>
          <w:tab/>
        </w:r>
        <w:r w:rsidR="00B12F84" w:rsidRPr="001B6C20">
          <w:rPr>
            <w:rStyle w:val="Hyperlink"/>
          </w:rPr>
          <w:t>element booleanOp/not</w:t>
        </w:r>
        <w:r w:rsidR="00B12F84">
          <w:rPr>
            <w:webHidden/>
          </w:rPr>
          <w:tab/>
        </w:r>
        <w:r>
          <w:rPr>
            <w:webHidden/>
          </w:rPr>
          <w:fldChar w:fldCharType="begin"/>
        </w:r>
        <w:r w:rsidR="00B12F84">
          <w:rPr>
            <w:webHidden/>
          </w:rPr>
          <w:instrText xml:space="preserve"> PAGEREF _Toc366229670 \h </w:instrText>
        </w:r>
        <w:r>
          <w:rPr>
            <w:webHidden/>
          </w:rPr>
        </w:r>
        <w:r>
          <w:rPr>
            <w:webHidden/>
          </w:rPr>
          <w:fldChar w:fldCharType="separate"/>
        </w:r>
        <w:r w:rsidR="00B12F84">
          <w:rPr>
            <w:webHidden/>
          </w:rPr>
          <w:t>91</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71" w:history="1">
        <w:r w:rsidR="00B12F84" w:rsidRPr="001B6C20">
          <w:rPr>
            <w:rStyle w:val="Hyperlink"/>
          </w:rPr>
          <w:t>16.3</w:t>
        </w:r>
        <w:r w:rsidR="00B12F84">
          <w:rPr>
            <w:rFonts w:asciiTheme="minorHAnsi" w:eastAsiaTheme="minorEastAsia" w:hAnsiTheme="minorHAnsi" w:cstheme="minorBidi"/>
            <w:sz w:val="22"/>
            <w:szCs w:val="22"/>
          </w:rPr>
          <w:tab/>
        </w:r>
        <w:r w:rsidR="00B12F84" w:rsidRPr="001B6C20">
          <w:rPr>
            <w:rStyle w:val="Hyperlink"/>
          </w:rPr>
          <w:t>group logicClause</w:t>
        </w:r>
        <w:r w:rsidR="00B12F84">
          <w:rPr>
            <w:webHidden/>
          </w:rPr>
          <w:tab/>
        </w:r>
        <w:r>
          <w:rPr>
            <w:webHidden/>
          </w:rPr>
          <w:fldChar w:fldCharType="begin"/>
        </w:r>
        <w:r w:rsidR="00B12F84">
          <w:rPr>
            <w:webHidden/>
          </w:rPr>
          <w:instrText xml:space="preserve"> PAGEREF _Toc366229671 \h </w:instrText>
        </w:r>
        <w:r>
          <w:rPr>
            <w:webHidden/>
          </w:rPr>
        </w:r>
        <w:r>
          <w:rPr>
            <w:webHidden/>
          </w:rPr>
          <w:fldChar w:fldCharType="separate"/>
        </w:r>
        <w:r w:rsidR="00B12F84">
          <w:rPr>
            <w:webHidden/>
          </w:rPr>
          <w:t>93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72" w:history="1">
        <w:r w:rsidR="00B12F84" w:rsidRPr="001B6C20">
          <w:rPr>
            <w:rStyle w:val="Hyperlink"/>
          </w:rPr>
          <w:t>16.3.1</w:t>
        </w:r>
        <w:r w:rsidR="00B12F84">
          <w:rPr>
            <w:rFonts w:asciiTheme="minorHAnsi" w:eastAsiaTheme="minorEastAsia" w:hAnsiTheme="minorHAnsi" w:cstheme="minorBidi"/>
            <w:sz w:val="22"/>
          </w:rPr>
          <w:tab/>
        </w:r>
        <w:r w:rsidR="00B12F84" w:rsidRPr="001B6C20">
          <w:rPr>
            <w:rStyle w:val="Hyperlink"/>
          </w:rPr>
          <w:t>element logicClause/is-valid-product</w:t>
        </w:r>
        <w:r w:rsidR="00B12F84">
          <w:rPr>
            <w:webHidden/>
          </w:rPr>
          <w:tab/>
        </w:r>
        <w:r>
          <w:rPr>
            <w:webHidden/>
          </w:rPr>
          <w:fldChar w:fldCharType="begin"/>
        </w:r>
        <w:r w:rsidR="00B12F84">
          <w:rPr>
            <w:webHidden/>
          </w:rPr>
          <w:instrText xml:space="preserve"> PAGEREF _Toc366229672 \h </w:instrText>
        </w:r>
        <w:r>
          <w:rPr>
            <w:webHidden/>
          </w:rPr>
        </w:r>
        <w:r>
          <w:rPr>
            <w:webHidden/>
          </w:rPr>
          <w:fldChar w:fldCharType="separate"/>
        </w:r>
        <w:r w:rsidR="00B12F84">
          <w:rPr>
            <w:webHidden/>
          </w:rPr>
          <w:t>94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73" w:history="1">
        <w:r w:rsidR="00B12F84" w:rsidRPr="001B6C20">
          <w:rPr>
            <w:rStyle w:val="Hyperlink"/>
          </w:rPr>
          <w:t>16.3.2</w:t>
        </w:r>
        <w:r w:rsidR="00B12F84">
          <w:rPr>
            <w:rFonts w:asciiTheme="minorHAnsi" w:eastAsiaTheme="minorEastAsia" w:hAnsiTheme="minorHAnsi" w:cstheme="minorBidi"/>
            <w:sz w:val="22"/>
          </w:rPr>
          <w:tab/>
        </w:r>
        <w:r w:rsidR="00B12F84" w:rsidRPr="001B6C20">
          <w:rPr>
            <w:rStyle w:val="Hyperlink"/>
          </w:rPr>
          <w:t>element logicClause/is-valid-password</w:t>
        </w:r>
        <w:r w:rsidR="00B12F84">
          <w:rPr>
            <w:webHidden/>
          </w:rPr>
          <w:tab/>
        </w:r>
        <w:r>
          <w:rPr>
            <w:webHidden/>
          </w:rPr>
          <w:fldChar w:fldCharType="begin"/>
        </w:r>
        <w:r w:rsidR="00B12F84">
          <w:rPr>
            <w:webHidden/>
          </w:rPr>
          <w:instrText xml:space="preserve"> PAGEREF _Toc366229673 \h </w:instrText>
        </w:r>
        <w:r>
          <w:rPr>
            <w:webHidden/>
          </w:rPr>
        </w:r>
        <w:r>
          <w:rPr>
            <w:webHidden/>
          </w:rPr>
          <w:fldChar w:fldCharType="separate"/>
        </w:r>
        <w:r w:rsidR="00B12F84">
          <w:rPr>
            <w:webHidden/>
          </w:rPr>
          <w:t>95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74" w:history="1">
        <w:r w:rsidR="00B12F84" w:rsidRPr="001B6C20">
          <w:rPr>
            <w:rStyle w:val="Hyperlink"/>
          </w:rPr>
          <w:t>16.3.3</w:t>
        </w:r>
        <w:r w:rsidR="00B12F84">
          <w:rPr>
            <w:rFonts w:asciiTheme="minorHAnsi" w:eastAsiaTheme="minorEastAsia" w:hAnsiTheme="minorHAnsi" w:cstheme="minorBidi"/>
            <w:sz w:val="22"/>
          </w:rPr>
          <w:tab/>
        </w:r>
        <w:r w:rsidR="00B12F84" w:rsidRPr="001B6C20">
          <w:rPr>
            <w:rStyle w:val="Hyperlink"/>
          </w:rPr>
          <w:t>element logicClause/variable</w:t>
        </w:r>
        <w:r w:rsidR="00B12F84">
          <w:rPr>
            <w:webHidden/>
          </w:rPr>
          <w:tab/>
        </w:r>
        <w:r>
          <w:rPr>
            <w:webHidden/>
          </w:rPr>
          <w:fldChar w:fldCharType="begin"/>
        </w:r>
        <w:r w:rsidR="00B12F84">
          <w:rPr>
            <w:webHidden/>
          </w:rPr>
          <w:instrText xml:space="preserve"> PAGEREF _Toc366229674 \h </w:instrText>
        </w:r>
        <w:r>
          <w:rPr>
            <w:webHidden/>
          </w:rPr>
        </w:r>
        <w:r>
          <w:rPr>
            <w:webHidden/>
          </w:rPr>
          <w:fldChar w:fldCharType="separate"/>
        </w:r>
        <w:r w:rsidR="00B12F84">
          <w:rPr>
            <w:webHidden/>
          </w:rPr>
          <w:t>96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75" w:history="1">
        <w:r w:rsidR="00B12F84" w:rsidRPr="001B6C20">
          <w:rPr>
            <w:rStyle w:val="Hyperlink"/>
          </w:rPr>
          <w:t>16.3.4</w:t>
        </w:r>
        <w:r w:rsidR="00B12F84">
          <w:rPr>
            <w:rFonts w:asciiTheme="minorHAnsi" w:eastAsiaTheme="minorEastAsia" w:hAnsiTheme="minorHAnsi" w:cstheme="minorBidi"/>
            <w:sz w:val="22"/>
          </w:rPr>
          <w:tab/>
        </w:r>
        <w:r w:rsidR="00B12F84" w:rsidRPr="001B6C20">
          <w:rPr>
            <w:rStyle w:val="Hyperlink"/>
          </w:rPr>
          <w:t>element logicClause/is-list</w:t>
        </w:r>
        <w:r w:rsidR="00B12F84">
          <w:rPr>
            <w:webHidden/>
          </w:rPr>
          <w:tab/>
        </w:r>
        <w:r>
          <w:rPr>
            <w:webHidden/>
          </w:rPr>
          <w:fldChar w:fldCharType="begin"/>
        </w:r>
        <w:r w:rsidR="00B12F84">
          <w:rPr>
            <w:webHidden/>
          </w:rPr>
          <w:instrText xml:space="preserve"> PAGEREF _Toc366229675 \h </w:instrText>
        </w:r>
        <w:r>
          <w:rPr>
            <w:webHidden/>
          </w:rPr>
        </w:r>
        <w:r>
          <w:rPr>
            <w:webHidden/>
          </w:rPr>
          <w:fldChar w:fldCharType="separate"/>
        </w:r>
        <w:r w:rsidR="00B12F84">
          <w:rPr>
            <w:webHidden/>
          </w:rPr>
          <w:t>97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76" w:history="1">
        <w:r w:rsidR="00B12F84" w:rsidRPr="001B6C20">
          <w:rPr>
            <w:rStyle w:val="Hyperlink"/>
          </w:rPr>
          <w:t>16.3.5</w:t>
        </w:r>
        <w:r w:rsidR="00B12F84">
          <w:rPr>
            <w:rFonts w:asciiTheme="minorHAnsi" w:eastAsiaTheme="minorEastAsia" w:hAnsiTheme="minorHAnsi" w:cstheme="minorBidi"/>
            <w:sz w:val="22"/>
          </w:rPr>
          <w:tab/>
        </w:r>
        <w:r w:rsidR="00B12F84" w:rsidRPr="001B6C20">
          <w:rPr>
            <w:rStyle w:val="Hyperlink"/>
          </w:rPr>
          <w:t>element logicClause/starts-with</w:t>
        </w:r>
        <w:r w:rsidR="00B12F84">
          <w:rPr>
            <w:webHidden/>
          </w:rPr>
          <w:tab/>
        </w:r>
        <w:r>
          <w:rPr>
            <w:webHidden/>
          </w:rPr>
          <w:fldChar w:fldCharType="begin"/>
        </w:r>
        <w:r w:rsidR="00B12F84">
          <w:rPr>
            <w:webHidden/>
          </w:rPr>
          <w:instrText xml:space="preserve"> PAGEREF _Toc366229676 \h </w:instrText>
        </w:r>
        <w:r>
          <w:rPr>
            <w:webHidden/>
          </w:rPr>
        </w:r>
        <w:r>
          <w:rPr>
            <w:webHidden/>
          </w:rPr>
          <w:fldChar w:fldCharType="separate"/>
        </w:r>
        <w:r w:rsidR="00B12F84">
          <w:rPr>
            <w:webHidden/>
          </w:rPr>
          <w:t>97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77" w:history="1">
        <w:r w:rsidR="00B12F84" w:rsidRPr="001B6C20">
          <w:rPr>
            <w:rStyle w:val="Hyperlink"/>
          </w:rPr>
          <w:t>16.3.6</w:t>
        </w:r>
        <w:r w:rsidR="00B12F84">
          <w:rPr>
            <w:rFonts w:asciiTheme="minorHAnsi" w:eastAsiaTheme="minorEastAsia" w:hAnsiTheme="minorHAnsi" w:cstheme="minorBidi"/>
            <w:sz w:val="22"/>
          </w:rPr>
          <w:tab/>
        </w:r>
        <w:r w:rsidR="00B12F84" w:rsidRPr="001B6C20">
          <w:rPr>
            <w:rStyle w:val="Hyperlink"/>
          </w:rPr>
          <w:t>element logicClause/ends-with</w:t>
        </w:r>
        <w:r w:rsidR="00B12F84">
          <w:rPr>
            <w:webHidden/>
          </w:rPr>
          <w:tab/>
        </w:r>
        <w:r>
          <w:rPr>
            <w:webHidden/>
          </w:rPr>
          <w:fldChar w:fldCharType="begin"/>
        </w:r>
        <w:r w:rsidR="00B12F84">
          <w:rPr>
            <w:webHidden/>
          </w:rPr>
          <w:instrText xml:space="preserve"> PAGEREF _Toc366229677 \h </w:instrText>
        </w:r>
        <w:r>
          <w:rPr>
            <w:webHidden/>
          </w:rPr>
        </w:r>
        <w:r>
          <w:rPr>
            <w:webHidden/>
          </w:rPr>
          <w:fldChar w:fldCharType="separate"/>
        </w:r>
        <w:r w:rsidR="00B12F84">
          <w:rPr>
            <w:webHidden/>
          </w:rPr>
          <w:t>98</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78" w:history="1">
        <w:r w:rsidR="00B12F84" w:rsidRPr="001B6C20">
          <w:rPr>
            <w:rStyle w:val="Hyperlink"/>
          </w:rPr>
          <w:t>16.3.7</w:t>
        </w:r>
        <w:r w:rsidR="00B12F84">
          <w:rPr>
            <w:rFonts w:asciiTheme="minorHAnsi" w:eastAsiaTheme="minorEastAsia" w:hAnsiTheme="minorHAnsi" w:cstheme="minorBidi"/>
            <w:sz w:val="22"/>
          </w:rPr>
          <w:tab/>
        </w:r>
        <w:r w:rsidR="00B12F84" w:rsidRPr="001B6C20">
          <w:rPr>
            <w:rStyle w:val="Hyperlink"/>
          </w:rPr>
          <w:t>element logicClause/contains</w:t>
        </w:r>
        <w:r w:rsidR="00B12F84">
          <w:rPr>
            <w:webHidden/>
          </w:rPr>
          <w:tab/>
        </w:r>
        <w:r>
          <w:rPr>
            <w:webHidden/>
          </w:rPr>
          <w:fldChar w:fldCharType="begin"/>
        </w:r>
        <w:r w:rsidR="00B12F84">
          <w:rPr>
            <w:webHidden/>
          </w:rPr>
          <w:instrText xml:space="preserve"> PAGEREF _Toc366229678 \h </w:instrText>
        </w:r>
        <w:r>
          <w:rPr>
            <w:webHidden/>
          </w:rPr>
        </w:r>
        <w:r>
          <w:rPr>
            <w:webHidden/>
          </w:rPr>
          <w:fldChar w:fldCharType="separate"/>
        </w:r>
        <w:r w:rsidR="00B12F84">
          <w:rPr>
            <w:webHidden/>
          </w:rPr>
          <w:t>100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79" w:history="1">
        <w:r w:rsidR="00B12F84" w:rsidRPr="001B6C20">
          <w:rPr>
            <w:rStyle w:val="Hyperlink"/>
          </w:rPr>
          <w:t>16.3.8</w:t>
        </w:r>
        <w:r w:rsidR="00B12F84">
          <w:rPr>
            <w:rFonts w:asciiTheme="minorHAnsi" w:eastAsiaTheme="minorEastAsia" w:hAnsiTheme="minorHAnsi" w:cstheme="minorBidi"/>
            <w:sz w:val="22"/>
          </w:rPr>
          <w:tab/>
        </w:r>
        <w:r w:rsidR="00B12F84" w:rsidRPr="001B6C20">
          <w:rPr>
            <w:rStyle w:val="Hyperlink"/>
          </w:rPr>
          <w:t>element logicClause/match-regex</w:t>
        </w:r>
        <w:r w:rsidR="00B12F84">
          <w:rPr>
            <w:webHidden/>
          </w:rPr>
          <w:tab/>
        </w:r>
        <w:r>
          <w:rPr>
            <w:webHidden/>
          </w:rPr>
          <w:fldChar w:fldCharType="begin"/>
        </w:r>
        <w:r w:rsidR="00B12F84">
          <w:rPr>
            <w:webHidden/>
          </w:rPr>
          <w:instrText xml:space="preserve"> PAGEREF _Toc366229679 \h </w:instrText>
        </w:r>
        <w:r>
          <w:rPr>
            <w:webHidden/>
          </w:rPr>
        </w:r>
        <w:r>
          <w:rPr>
            <w:webHidden/>
          </w:rPr>
          <w:fldChar w:fldCharType="separate"/>
        </w:r>
        <w:r w:rsidR="00B12F84">
          <w:rPr>
            <w:webHidden/>
          </w:rPr>
          <w:t>101</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80" w:history="1">
        <w:r w:rsidR="00B12F84" w:rsidRPr="001B6C20">
          <w:rPr>
            <w:rStyle w:val="Hyperlink"/>
          </w:rPr>
          <w:t>16.3.9</w:t>
        </w:r>
        <w:r w:rsidR="00B12F84">
          <w:rPr>
            <w:rFonts w:asciiTheme="minorHAnsi" w:eastAsiaTheme="minorEastAsia" w:hAnsiTheme="minorHAnsi" w:cstheme="minorBidi"/>
            <w:sz w:val="22"/>
          </w:rPr>
          <w:tab/>
        </w:r>
        <w:r w:rsidR="00B12F84" w:rsidRPr="001B6C20">
          <w:rPr>
            <w:rStyle w:val="Hyperlink"/>
          </w:rPr>
          <w:t>element logicClause/match-ip</w:t>
        </w:r>
        <w:r w:rsidR="00B12F84">
          <w:rPr>
            <w:webHidden/>
          </w:rPr>
          <w:tab/>
        </w:r>
        <w:r>
          <w:rPr>
            <w:webHidden/>
          </w:rPr>
          <w:fldChar w:fldCharType="begin"/>
        </w:r>
        <w:r w:rsidR="00B12F84">
          <w:rPr>
            <w:webHidden/>
          </w:rPr>
          <w:instrText xml:space="preserve"> PAGEREF _Toc366229680 \h </w:instrText>
        </w:r>
        <w:r>
          <w:rPr>
            <w:webHidden/>
          </w:rPr>
        </w:r>
        <w:r>
          <w:rPr>
            <w:webHidden/>
          </w:rPr>
          <w:fldChar w:fldCharType="separate"/>
        </w:r>
        <w:r w:rsidR="00B12F84">
          <w:rPr>
            <w:webHidden/>
          </w:rPr>
          <w:t>102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81" w:history="1">
        <w:r w:rsidR="00B12F84" w:rsidRPr="001B6C20">
          <w:rPr>
            <w:rStyle w:val="Hyperlink"/>
          </w:rPr>
          <w:t>16.3.10</w:t>
        </w:r>
        <w:r w:rsidR="00B12F84">
          <w:rPr>
            <w:rFonts w:asciiTheme="minorHAnsi" w:eastAsiaTheme="minorEastAsia" w:hAnsiTheme="minorHAnsi" w:cstheme="minorBidi"/>
            <w:sz w:val="22"/>
          </w:rPr>
          <w:tab/>
        </w:r>
        <w:r w:rsidR="00B12F84" w:rsidRPr="001B6C20">
          <w:rPr>
            <w:rStyle w:val="Hyperlink"/>
          </w:rPr>
          <w:t>element logicClause/match-acl</w:t>
        </w:r>
        <w:r w:rsidR="00B12F84">
          <w:rPr>
            <w:webHidden/>
          </w:rPr>
          <w:tab/>
        </w:r>
        <w:r>
          <w:rPr>
            <w:webHidden/>
          </w:rPr>
          <w:fldChar w:fldCharType="begin"/>
        </w:r>
        <w:r w:rsidR="00B12F84">
          <w:rPr>
            <w:webHidden/>
          </w:rPr>
          <w:instrText xml:space="preserve"> PAGEREF _Toc366229681 \h </w:instrText>
        </w:r>
        <w:r>
          <w:rPr>
            <w:webHidden/>
          </w:rPr>
        </w:r>
        <w:r>
          <w:rPr>
            <w:webHidden/>
          </w:rPr>
          <w:fldChar w:fldCharType="separate"/>
        </w:r>
        <w:r w:rsidR="00B12F84">
          <w:rPr>
            <w:webHidden/>
          </w:rPr>
          <w:t>102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82" w:history="1">
        <w:r w:rsidR="00B12F84" w:rsidRPr="001B6C20">
          <w:rPr>
            <w:rStyle w:val="Hyperlink"/>
          </w:rPr>
          <w:t>16.3.11</w:t>
        </w:r>
        <w:r w:rsidR="00B12F84">
          <w:rPr>
            <w:rFonts w:asciiTheme="minorHAnsi" w:eastAsiaTheme="minorEastAsia" w:hAnsiTheme="minorHAnsi" w:cstheme="minorBidi"/>
            <w:sz w:val="22"/>
          </w:rPr>
          <w:tab/>
        </w:r>
        <w:r w:rsidR="00B12F84" w:rsidRPr="001B6C20">
          <w:rPr>
            <w:rStyle w:val="Hyperlink"/>
          </w:rPr>
          <w:t>element logicClause/equals</w:t>
        </w:r>
        <w:r w:rsidR="00B12F84">
          <w:rPr>
            <w:webHidden/>
          </w:rPr>
          <w:tab/>
        </w:r>
        <w:r>
          <w:rPr>
            <w:webHidden/>
          </w:rPr>
          <w:fldChar w:fldCharType="begin"/>
        </w:r>
        <w:r w:rsidR="00B12F84">
          <w:rPr>
            <w:webHidden/>
          </w:rPr>
          <w:instrText xml:space="preserve"> PAGEREF _Toc366229682 \h </w:instrText>
        </w:r>
        <w:r>
          <w:rPr>
            <w:webHidden/>
          </w:rPr>
        </w:r>
        <w:r>
          <w:rPr>
            <w:webHidden/>
          </w:rPr>
          <w:fldChar w:fldCharType="separate"/>
        </w:r>
        <w:r w:rsidR="00B12F84">
          <w:rPr>
            <w:webHidden/>
          </w:rPr>
          <w:t>103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83" w:history="1">
        <w:r w:rsidR="00B12F84" w:rsidRPr="001B6C20">
          <w:rPr>
            <w:rStyle w:val="Hyperlink"/>
          </w:rPr>
          <w:t>16.3.12</w:t>
        </w:r>
        <w:r w:rsidR="00B12F84">
          <w:rPr>
            <w:rFonts w:asciiTheme="minorHAnsi" w:eastAsiaTheme="minorEastAsia" w:hAnsiTheme="minorHAnsi" w:cstheme="minorBidi"/>
            <w:sz w:val="22"/>
          </w:rPr>
          <w:tab/>
        </w:r>
        <w:r w:rsidR="00B12F84" w:rsidRPr="001B6C20">
          <w:rPr>
            <w:rStyle w:val="Hyperlink"/>
          </w:rPr>
          <w:t>element logicClause/less-than</w:t>
        </w:r>
        <w:r w:rsidR="00B12F84">
          <w:rPr>
            <w:webHidden/>
          </w:rPr>
          <w:tab/>
        </w:r>
        <w:r>
          <w:rPr>
            <w:webHidden/>
          </w:rPr>
          <w:fldChar w:fldCharType="begin"/>
        </w:r>
        <w:r w:rsidR="00B12F84">
          <w:rPr>
            <w:webHidden/>
          </w:rPr>
          <w:instrText xml:space="preserve"> PAGEREF _Toc366229683 \h </w:instrText>
        </w:r>
        <w:r>
          <w:rPr>
            <w:webHidden/>
          </w:rPr>
        </w:r>
        <w:r>
          <w:rPr>
            <w:webHidden/>
          </w:rPr>
          <w:fldChar w:fldCharType="separate"/>
        </w:r>
        <w:r w:rsidR="00B12F84">
          <w:rPr>
            <w:webHidden/>
          </w:rPr>
          <w:t>104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84" w:history="1">
        <w:r w:rsidR="00B12F84" w:rsidRPr="001B6C20">
          <w:rPr>
            <w:rStyle w:val="Hyperlink"/>
          </w:rPr>
          <w:t>16.3.13</w:t>
        </w:r>
        <w:r w:rsidR="00B12F84">
          <w:rPr>
            <w:rFonts w:asciiTheme="minorHAnsi" w:eastAsiaTheme="minorEastAsia" w:hAnsiTheme="minorHAnsi" w:cstheme="minorBidi"/>
            <w:sz w:val="22"/>
          </w:rPr>
          <w:tab/>
        </w:r>
        <w:r w:rsidR="00B12F84" w:rsidRPr="001B6C20">
          <w:rPr>
            <w:rStyle w:val="Hyperlink"/>
          </w:rPr>
          <w:t>element logicClause/less-than-equals</w:t>
        </w:r>
        <w:r w:rsidR="00B12F84">
          <w:rPr>
            <w:webHidden/>
          </w:rPr>
          <w:tab/>
        </w:r>
        <w:r>
          <w:rPr>
            <w:webHidden/>
          </w:rPr>
          <w:fldChar w:fldCharType="begin"/>
        </w:r>
        <w:r w:rsidR="00B12F84">
          <w:rPr>
            <w:webHidden/>
          </w:rPr>
          <w:instrText xml:space="preserve"> PAGEREF _Toc366229684 \h </w:instrText>
        </w:r>
        <w:r>
          <w:rPr>
            <w:webHidden/>
          </w:rPr>
        </w:r>
        <w:r>
          <w:rPr>
            <w:webHidden/>
          </w:rPr>
          <w:fldChar w:fldCharType="separate"/>
        </w:r>
        <w:r w:rsidR="00B12F84">
          <w:rPr>
            <w:webHidden/>
          </w:rPr>
          <w:t>105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85" w:history="1">
        <w:r w:rsidR="00B12F84" w:rsidRPr="001B6C20">
          <w:rPr>
            <w:rStyle w:val="Hyperlink"/>
          </w:rPr>
          <w:t>16.3.14</w:t>
        </w:r>
        <w:r w:rsidR="00B12F84">
          <w:rPr>
            <w:rFonts w:asciiTheme="minorHAnsi" w:eastAsiaTheme="minorEastAsia" w:hAnsiTheme="minorHAnsi" w:cstheme="minorBidi"/>
            <w:sz w:val="22"/>
          </w:rPr>
          <w:tab/>
        </w:r>
        <w:r w:rsidR="00B12F84" w:rsidRPr="001B6C20">
          <w:rPr>
            <w:rStyle w:val="Hyperlink"/>
          </w:rPr>
          <w:t>element logicClause/greater-than</w:t>
        </w:r>
        <w:r w:rsidR="00B12F84">
          <w:rPr>
            <w:webHidden/>
          </w:rPr>
          <w:tab/>
        </w:r>
        <w:r>
          <w:rPr>
            <w:webHidden/>
          </w:rPr>
          <w:fldChar w:fldCharType="begin"/>
        </w:r>
        <w:r w:rsidR="00B12F84">
          <w:rPr>
            <w:webHidden/>
          </w:rPr>
          <w:instrText xml:space="preserve"> PAGEREF _Toc366229685 \h </w:instrText>
        </w:r>
        <w:r>
          <w:rPr>
            <w:webHidden/>
          </w:rPr>
        </w:r>
        <w:r>
          <w:rPr>
            <w:webHidden/>
          </w:rPr>
          <w:fldChar w:fldCharType="separate"/>
        </w:r>
        <w:r w:rsidR="00B12F84">
          <w:rPr>
            <w:webHidden/>
          </w:rPr>
          <w:t>106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86" w:history="1">
        <w:r w:rsidR="00B12F84" w:rsidRPr="001B6C20">
          <w:rPr>
            <w:rStyle w:val="Hyperlink"/>
          </w:rPr>
          <w:t>16.3.15</w:t>
        </w:r>
        <w:r w:rsidR="00B12F84">
          <w:rPr>
            <w:rFonts w:asciiTheme="minorHAnsi" w:eastAsiaTheme="minorEastAsia" w:hAnsiTheme="minorHAnsi" w:cstheme="minorBidi"/>
            <w:sz w:val="22"/>
          </w:rPr>
          <w:tab/>
        </w:r>
        <w:r w:rsidR="00B12F84" w:rsidRPr="001B6C20">
          <w:rPr>
            <w:rStyle w:val="Hyperlink"/>
          </w:rPr>
          <w:t>element logicClause/greater-than-equals</w:t>
        </w:r>
        <w:r w:rsidR="00B12F84">
          <w:rPr>
            <w:webHidden/>
          </w:rPr>
          <w:tab/>
        </w:r>
        <w:r>
          <w:rPr>
            <w:webHidden/>
          </w:rPr>
          <w:fldChar w:fldCharType="begin"/>
        </w:r>
        <w:r w:rsidR="00B12F84">
          <w:rPr>
            <w:webHidden/>
          </w:rPr>
          <w:instrText xml:space="preserve"> PAGEREF _Toc366229686 \h </w:instrText>
        </w:r>
        <w:r>
          <w:rPr>
            <w:webHidden/>
          </w:rPr>
        </w:r>
        <w:r>
          <w:rPr>
            <w:webHidden/>
          </w:rPr>
          <w:fldChar w:fldCharType="separate"/>
        </w:r>
        <w:r w:rsidR="00B12F84">
          <w:rPr>
            <w:webHidden/>
          </w:rPr>
          <w:t>107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87" w:history="1">
        <w:r w:rsidR="00B12F84" w:rsidRPr="001B6C20">
          <w:rPr>
            <w:rStyle w:val="Hyperlink"/>
          </w:rPr>
          <w:t>16.3.16</w:t>
        </w:r>
        <w:r w:rsidR="00B12F84">
          <w:rPr>
            <w:rFonts w:asciiTheme="minorHAnsi" w:eastAsiaTheme="minorEastAsia" w:hAnsiTheme="minorHAnsi" w:cstheme="minorBidi"/>
            <w:sz w:val="22"/>
          </w:rPr>
          <w:tab/>
        </w:r>
        <w:r w:rsidR="00B12F84" w:rsidRPr="001B6C20">
          <w:rPr>
            <w:rStyle w:val="Hyperlink"/>
          </w:rPr>
          <w:t>element logicClause/is-defined</w:t>
        </w:r>
        <w:r w:rsidR="00B12F84">
          <w:rPr>
            <w:webHidden/>
          </w:rPr>
          <w:tab/>
        </w:r>
        <w:r>
          <w:rPr>
            <w:webHidden/>
          </w:rPr>
          <w:fldChar w:fldCharType="begin"/>
        </w:r>
        <w:r w:rsidR="00B12F84">
          <w:rPr>
            <w:webHidden/>
          </w:rPr>
          <w:instrText xml:space="preserve"> PAGEREF _Toc366229687 \h </w:instrText>
        </w:r>
        <w:r>
          <w:rPr>
            <w:webHidden/>
          </w:rPr>
        </w:r>
        <w:r>
          <w:rPr>
            <w:webHidden/>
          </w:rPr>
          <w:fldChar w:fldCharType="separate"/>
        </w:r>
        <w:r w:rsidR="00B12F84">
          <w:rPr>
            <w:webHidden/>
          </w:rPr>
          <w:t>108</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88" w:history="1">
        <w:r w:rsidR="00B12F84" w:rsidRPr="001B6C20">
          <w:rPr>
            <w:rStyle w:val="Hyperlink"/>
          </w:rPr>
          <w:t>16.3.17</w:t>
        </w:r>
        <w:r w:rsidR="00B12F84">
          <w:rPr>
            <w:rFonts w:asciiTheme="minorHAnsi" w:eastAsiaTheme="minorEastAsia" w:hAnsiTheme="minorHAnsi" w:cstheme="minorBidi"/>
            <w:sz w:val="22"/>
          </w:rPr>
          <w:tab/>
        </w:r>
        <w:r w:rsidR="00B12F84" w:rsidRPr="001B6C20">
          <w:rPr>
            <w:rStyle w:val="Hyperlink"/>
          </w:rPr>
          <w:t>element logicClause/is-not-defined</w:t>
        </w:r>
        <w:r w:rsidR="00B12F84">
          <w:rPr>
            <w:webHidden/>
          </w:rPr>
          <w:tab/>
        </w:r>
        <w:r>
          <w:rPr>
            <w:webHidden/>
          </w:rPr>
          <w:fldChar w:fldCharType="begin"/>
        </w:r>
        <w:r w:rsidR="00B12F84">
          <w:rPr>
            <w:webHidden/>
          </w:rPr>
          <w:instrText xml:space="preserve"> PAGEREF _Toc366229688 \h </w:instrText>
        </w:r>
        <w:r>
          <w:rPr>
            <w:webHidden/>
          </w:rPr>
        </w:r>
        <w:r>
          <w:rPr>
            <w:webHidden/>
          </w:rPr>
          <w:fldChar w:fldCharType="separate"/>
        </w:r>
        <w:r w:rsidR="00B12F84">
          <w:rPr>
            <w:webHidden/>
          </w:rPr>
          <w:t>109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89" w:history="1">
        <w:r w:rsidR="00B12F84" w:rsidRPr="001B6C20">
          <w:rPr>
            <w:rStyle w:val="Hyperlink"/>
          </w:rPr>
          <w:t>16.3.18</w:t>
        </w:r>
        <w:r w:rsidR="00B12F84">
          <w:rPr>
            <w:rFonts w:asciiTheme="minorHAnsi" w:eastAsiaTheme="minorEastAsia" w:hAnsiTheme="minorHAnsi" w:cstheme="minorBidi"/>
            <w:sz w:val="22"/>
          </w:rPr>
          <w:tab/>
        </w:r>
        <w:r w:rsidR="00B12F84" w:rsidRPr="001B6C20">
          <w:rPr>
            <w:rStyle w:val="Hyperlink"/>
          </w:rPr>
          <w:t>element logicClause/is-authentication</w:t>
        </w:r>
        <w:r w:rsidR="00B12F84">
          <w:rPr>
            <w:webHidden/>
          </w:rPr>
          <w:tab/>
        </w:r>
        <w:r>
          <w:rPr>
            <w:webHidden/>
          </w:rPr>
          <w:fldChar w:fldCharType="begin"/>
        </w:r>
        <w:r w:rsidR="00B12F84">
          <w:rPr>
            <w:webHidden/>
          </w:rPr>
          <w:instrText xml:space="preserve"> PAGEREF _Toc366229689 \h </w:instrText>
        </w:r>
        <w:r>
          <w:rPr>
            <w:webHidden/>
          </w:rPr>
        </w:r>
        <w:r>
          <w:rPr>
            <w:webHidden/>
          </w:rPr>
          <w:fldChar w:fldCharType="separate"/>
        </w:r>
        <w:r w:rsidR="00B12F84">
          <w:rPr>
            <w:webHidden/>
          </w:rPr>
          <w:t>109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90" w:history="1">
        <w:r w:rsidR="00B12F84" w:rsidRPr="001B6C20">
          <w:rPr>
            <w:rStyle w:val="Hyperlink"/>
          </w:rPr>
          <w:t>16.3.19</w:t>
        </w:r>
        <w:r w:rsidR="00B12F84">
          <w:rPr>
            <w:rFonts w:asciiTheme="minorHAnsi" w:eastAsiaTheme="minorEastAsia" w:hAnsiTheme="minorHAnsi" w:cstheme="minorBidi"/>
            <w:sz w:val="22"/>
          </w:rPr>
          <w:tab/>
        </w:r>
        <w:r w:rsidR="00B12F84" w:rsidRPr="001B6C20">
          <w:rPr>
            <w:rStyle w:val="Hyperlink"/>
          </w:rPr>
          <w:t>element logicClause/is-accounting</w:t>
        </w:r>
        <w:r w:rsidR="00B12F84">
          <w:rPr>
            <w:webHidden/>
          </w:rPr>
          <w:tab/>
        </w:r>
        <w:r>
          <w:rPr>
            <w:webHidden/>
          </w:rPr>
          <w:fldChar w:fldCharType="begin"/>
        </w:r>
        <w:r w:rsidR="00B12F84">
          <w:rPr>
            <w:webHidden/>
          </w:rPr>
          <w:instrText xml:space="preserve"> PAGEREF _Toc366229690 \h </w:instrText>
        </w:r>
        <w:r>
          <w:rPr>
            <w:webHidden/>
          </w:rPr>
        </w:r>
        <w:r>
          <w:rPr>
            <w:webHidden/>
          </w:rPr>
          <w:fldChar w:fldCharType="separate"/>
        </w:r>
        <w:r w:rsidR="00B12F84">
          <w:rPr>
            <w:webHidden/>
          </w:rPr>
          <w:t>109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91" w:history="1">
        <w:r w:rsidR="00B12F84" w:rsidRPr="001B6C20">
          <w:rPr>
            <w:rStyle w:val="Hyperlink"/>
          </w:rPr>
          <w:t>16.3.20</w:t>
        </w:r>
        <w:r w:rsidR="00B12F84">
          <w:rPr>
            <w:rFonts w:asciiTheme="minorHAnsi" w:eastAsiaTheme="minorEastAsia" w:hAnsiTheme="minorHAnsi" w:cstheme="minorBidi"/>
            <w:sz w:val="22"/>
          </w:rPr>
          <w:tab/>
        </w:r>
        <w:r w:rsidR="00B12F84" w:rsidRPr="001B6C20">
          <w:rPr>
            <w:rStyle w:val="Hyperlink"/>
          </w:rPr>
          <w:t>element logicClause/is-start</w:t>
        </w:r>
        <w:r w:rsidR="00B12F84">
          <w:rPr>
            <w:webHidden/>
          </w:rPr>
          <w:tab/>
        </w:r>
        <w:r>
          <w:rPr>
            <w:webHidden/>
          </w:rPr>
          <w:fldChar w:fldCharType="begin"/>
        </w:r>
        <w:r w:rsidR="00B12F84">
          <w:rPr>
            <w:webHidden/>
          </w:rPr>
          <w:instrText xml:space="preserve"> PAGEREF _Toc366229691 \h </w:instrText>
        </w:r>
        <w:r>
          <w:rPr>
            <w:webHidden/>
          </w:rPr>
        </w:r>
        <w:r>
          <w:rPr>
            <w:webHidden/>
          </w:rPr>
          <w:fldChar w:fldCharType="separate"/>
        </w:r>
        <w:r w:rsidR="00B12F84">
          <w:rPr>
            <w:webHidden/>
          </w:rPr>
          <w:t>110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92" w:history="1">
        <w:r w:rsidR="00B12F84" w:rsidRPr="001B6C20">
          <w:rPr>
            <w:rStyle w:val="Hyperlink"/>
          </w:rPr>
          <w:t>16.3.21</w:t>
        </w:r>
        <w:r w:rsidR="00B12F84">
          <w:rPr>
            <w:rFonts w:asciiTheme="minorHAnsi" w:eastAsiaTheme="minorEastAsia" w:hAnsiTheme="minorHAnsi" w:cstheme="minorBidi"/>
            <w:sz w:val="22"/>
          </w:rPr>
          <w:tab/>
        </w:r>
        <w:r w:rsidR="00B12F84" w:rsidRPr="001B6C20">
          <w:rPr>
            <w:rStyle w:val="Hyperlink"/>
          </w:rPr>
          <w:t>element logicClause/is-stop</w:t>
        </w:r>
        <w:r w:rsidR="00B12F84">
          <w:rPr>
            <w:webHidden/>
          </w:rPr>
          <w:tab/>
        </w:r>
        <w:r>
          <w:rPr>
            <w:webHidden/>
          </w:rPr>
          <w:fldChar w:fldCharType="begin"/>
        </w:r>
        <w:r w:rsidR="00B12F84">
          <w:rPr>
            <w:webHidden/>
          </w:rPr>
          <w:instrText xml:space="preserve"> PAGEREF _Toc366229692 \h </w:instrText>
        </w:r>
        <w:r>
          <w:rPr>
            <w:webHidden/>
          </w:rPr>
        </w:r>
        <w:r>
          <w:rPr>
            <w:webHidden/>
          </w:rPr>
          <w:fldChar w:fldCharType="separate"/>
        </w:r>
        <w:r w:rsidR="00B12F84">
          <w:rPr>
            <w:webHidden/>
          </w:rPr>
          <w:t>110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93" w:history="1">
        <w:r w:rsidR="00B12F84" w:rsidRPr="001B6C20">
          <w:rPr>
            <w:rStyle w:val="Hyperlink"/>
          </w:rPr>
          <w:t>16.3.22</w:t>
        </w:r>
        <w:r w:rsidR="00B12F84">
          <w:rPr>
            <w:rFonts w:asciiTheme="minorHAnsi" w:eastAsiaTheme="minorEastAsia" w:hAnsiTheme="minorHAnsi" w:cstheme="minorBidi"/>
            <w:sz w:val="22"/>
          </w:rPr>
          <w:tab/>
        </w:r>
        <w:r w:rsidR="00B12F84" w:rsidRPr="001B6C20">
          <w:rPr>
            <w:rStyle w:val="Hyperlink"/>
          </w:rPr>
          <w:t>element logicClause/is-interim</w:t>
        </w:r>
        <w:r w:rsidR="00B12F84">
          <w:rPr>
            <w:webHidden/>
          </w:rPr>
          <w:tab/>
        </w:r>
        <w:r>
          <w:rPr>
            <w:webHidden/>
          </w:rPr>
          <w:fldChar w:fldCharType="begin"/>
        </w:r>
        <w:r w:rsidR="00B12F84">
          <w:rPr>
            <w:webHidden/>
          </w:rPr>
          <w:instrText xml:space="preserve"> PAGEREF _Toc366229693 \h </w:instrText>
        </w:r>
        <w:r>
          <w:rPr>
            <w:webHidden/>
          </w:rPr>
        </w:r>
        <w:r>
          <w:rPr>
            <w:webHidden/>
          </w:rPr>
          <w:fldChar w:fldCharType="separate"/>
        </w:r>
        <w:r w:rsidR="00B12F84">
          <w:rPr>
            <w:webHidden/>
          </w:rPr>
          <w:t>110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94" w:history="1">
        <w:r w:rsidR="00B12F84" w:rsidRPr="001B6C20">
          <w:rPr>
            <w:rStyle w:val="Hyperlink"/>
          </w:rPr>
          <w:t>16.3.23</w:t>
        </w:r>
        <w:r w:rsidR="00B12F84">
          <w:rPr>
            <w:rFonts w:asciiTheme="minorHAnsi" w:eastAsiaTheme="minorEastAsia" w:hAnsiTheme="minorHAnsi" w:cstheme="minorBidi"/>
            <w:sz w:val="22"/>
          </w:rPr>
          <w:tab/>
        </w:r>
        <w:r w:rsidR="00B12F84" w:rsidRPr="001B6C20">
          <w:rPr>
            <w:rStyle w:val="Hyperlink"/>
          </w:rPr>
          <w:t>element logicClause/is-accept</w:t>
        </w:r>
        <w:r w:rsidR="00B12F84">
          <w:rPr>
            <w:webHidden/>
          </w:rPr>
          <w:tab/>
        </w:r>
        <w:r>
          <w:rPr>
            <w:webHidden/>
          </w:rPr>
          <w:fldChar w:fldCharType="begin"/>
        </w:r>
        <w:r w:rsidR="00B12F84">
          <w:rPr>
            <w:webHidden/>
          </w:rPr>
          <w:instrText xml:space="preserve"> PAGEREF _Toc366229694 \h </w:instrText>
        </w:r>
        <w:r>
          <w:rPr>
            <w:webHidden/>
          </w:rPr>
        </w:r>
        <w:r>
          <w:rPr>
            <w:webHidden/>
          </w:rPr>
          <w:fldChar w:fldCharType="separate"/>
        </w:r>
        <w:r w:rsidR="00B12F84">
          <w:rPr>
            <w:webHidden/>
          </w:rPr>
          <w:t>110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95" w:history="1">
        <w:r w:rsidR="00B12F84" w:rsidRPr="001B6C20">
          <w:rPr>
            <w:rStyle w:val="Hyperlink"/>
          </w:rPr>
          <w:t>16.3.24</w:t>
        </w:r>
        <w:r w:rsidR="00B12F84">
          <w:rPr>
            <w:rFonts w:asciiTheme="minorHAnsi" w:eastAsiaTheme="minorEastAsia" w:hAnsiTheme="minorHAnsi" w:cstheme="minorBidi"/>
            <w:sz w:val="22"/>
          </w:rPr>
          <w:tab/>
        </w:r>
        <w:r w:rsidR="00B12F84" w:rsidRPr="001B6C20">
          <w:rPr>
            <w:rStyle w:val="Hyperlink"/>
          </w:rPr>
          <w:t>element logicClause/is-reject</w:t>
        </w:r>
        <w:r w:rsidR="00B12F84">
          <w:rPr>
            <w:webHidden/>
          </w:rPr>
          <w:tab/>
        </w:r>
        <w:r>
          <w:rPr>
            <w:webHidden/>
          </w:rPr>
          <w:fldChar w:fldCharType="begin"/>
        </w:r>
        <w:r w:rsidR="00B12F84">
          <w:rPr>
            <w:webHidden/>
          </w:rPr>
          <w:instrText xml:space="preserve"> PAGEREF _Toc366229695 \h </w:instrText>
        </w:r>
        <w:r>
          <w:rPr>
            <w:webHidden/>
          </w:rPr>
        </w:r>
        <w:r>
          <w:rPr>
            <w:webHidden/>
          </w:rPr>
          <w:fldChar w:fldCharType="separate"/>
        </w:r>
        <w:r w:rsidR="00B12F84">
          <w:rPr>
            <w:webHidden/>
          </w:rPr>
          <w:t>110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96" w:history="1">
        <w:r w:rsidR="00B12F84" w:rsidRPr="001B6C20">
          <w:rPr>
            <w:rStyle w:val="Hyperlink"/>
          </w:rPr>
          <w:t>16.3.25</w:t>
        </w:r>
        <w:r w:rsidR="00B12F84">
          <w:rPr>
            <w:rFonts w:asciiTheme="minorHAnsi" w:eastAsiaTheme="minorEastAsia" w:hAnsiTheme="minorHAnsi" w:cstheme="minorBidi"/>
            <w:sz w:val="22"/>
          </w:rPr>
          <w:tab/>
        </w:r>
        <w:r w:rsidR="00B12F84" w:rsidRPr="001B6C20">
          <w:rPr>
            <w:rStyle w:val="Hyperlink"/>
          </w:rPr>
          <w:t>element logicClause/is-deny</w:t>
        </w:r>
        <w:r w:rsidR="00B12F84">
          <w:rPr>
            <w:webHidden/>
          </w:rPr>
          <w:tab/>
        </w:r>
        <w:r>
          <w:rPr>
            <w:webHidden/>
          </w:rPr>
          <w:fldChar w:fldCharType="begin"/>
        </w:r>
        <w:r w:rsidR="00B12F84">
          <w:rPr>
            <w:webHidden/>
          </w:rPr>
          <w:instrText xml:space="preserve"> PAGEREF _Toc366229696 \h </w:instrText>
        </w:r>
        <w:r>
          <w:rPr>
            <w:webHidden/>
          </w:rPr>
        </w:r>
        <w:r>
          <w:rPr>
            <w:webHidden/>
          </w:rPr>
          <w:fldChar w:fldCharType="separate"/>
        </w:r>
        <w:r w:rsidR="00B12F84">
          <w:rPr>
            <w:webHidden/>
          </w:rPr>
          <w:t>111</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697" w:history="1">
        <w:r w:rsidR="00B12F84" w:rsidRPr="001B6C20">
          <w:rPr>
            <w:rStyle w:val="Hyperlink"/>
          </w:rPr>
          <w:t>16.4</w:t>
        </w:r>
        <w:r w:rsidR="00B12F84">
          <w:rPr>
            <w:rFonts w:asciiTheme="minorHAnsi" w:eastAsiaTheme="minorEastAsia" w:hAnsiTheme="minorHAnsi" w:cstheme="minorBidi"/>
            <w:sz w:val="22"/>
            <w:szCs w:val="22"/>
          </w:rPr>
          <w:tab/>
        </w:r>
        <w:r w:rsidR="00B12F84" w:rsidRPr="001B6C20">
          <w:rPr>
            <w:rStyle w:val="Hyperlink"/>
          </w:rPr>
          <w:t>group statement</w:t>
        </w:r>
        <w:r w:rsidR="00B12F84">
          <w:rPr>
            <w:webHidden/>
          </w:rPr>
          <w:tab/>
        </w:r>
        <w:r>
          <w:rPr>
            <w:webHidden/>
          </w:rPr>
          <w:fldChar w:fldCharType="begin"/>
        </w:r>
        <w:r w:rsidR="00B12F84">
          <w:rPr>
            <w:webHidden/>
          </w:rPr>
          <w:instrText xml:space="preserve"> PAGEREF _Toc366229697 \h </w:instrText>
        </w:r>
        <w:r>
          <w:rPr>
            <w:webHidden/>
          </w:rPr>
        </w:r>
        <w:r>
          <w:rPr>
            <w:webHidden/>
          </w:rPr>
          <w:fldChar w:fldCharType="separate"/>
        </w:r>
        <w:r w:rsidR="00B12F84">
          <w:rPr>
            <w:webHidden/>
          </w:rPr>
          <w:t>112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98" w:history="1">
        <w:r w:rsidR="00B12F84" w:rsidRPr="001B6C20">
          <w:rPr>
            <w:rStyle w:val="Hyperlink"/>
          </w:rPr>
          <w:t>16.4.1</w:t>
        </w:r>
        <w:r w:rsidR="00B12F84">
          <w:rPr>
            <w:rFonts w:asciiTheme="minorHAnsi" w:eastAsiaTheme="minorEastAsia" w:hAnsiTheme="minorHAnsi" w:cstheme="minorBidi"/>
            <w:sz w:val="22"/>
          </w:rPr>
          <w:tab/>
        </w:r>
        <w:r w:rsidR="00B12F84" w:rsidRPr="001B6C20">
          <w:rPr>
            <w:rStyle w:val="Hyperlink"/>
          </w:rPr>
          <w:t>element statement/set</w:t>
        </w:r>
        <w:r w:rsidR="00B12F84">
          <w:rPr>
            <w:webHidden/>
          </w:rPr>
          <w:tab/>
        </w:r>
        <w:r>
          <w:rPr>
            <w:webHidden/>
          </w:rPr>
          <w:fldChar w:fldCharType="begin"/>
        </w:r>
        <w:r w:rsidR="00B12F84">
          <w:rPr>
            <w:webHidden/>
          </w:rPr>
          <w:instrText xml:space="preserve"> PAGEREF _Toc366229698 \h </w:instrText>
        </w:r>
        <w:r>
          <w:rPr>
            <w:webHidden/>
          </w:rPr>
        </w:r>
        <w:r>
          <w:rPr>
            <w:webHidden/>
          </w:rPr>
          <w:fldChar w:fldCharType="separate"/>
        </w:r>
        <w:r w:rsidR="00B12F84">
          <w:rPr>
            <w:webHidden/>
          </w:rPr>
          <w:t>113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699" w:history="1">
        <w:r w:rsidR="00B12F84" w:rsidRPr="001B6C20">
          <w:rPr>
            <w:rStyle w:val="Hyperlink"/>
          </w:rPr>
          <w:t>16.4.2</w:t>
        </w:r>
        <w:r w:rsidR="00B12F84">
          <w:rPr>
            <w:rFonts w:asciiTheme="minorHAnsi" w:eastAsiaTheme="minorEastAsia" w:hAnsiTheme="minorHAnsi" w:cstheme="minorBidi"/>
            <w:sz w:val="22"/>
          </w:rPr>
          <w:tab/>
        </w:r>
        <w:r w:rsidR="00B12F84" w:rsidRPr="001B6C20">
          <w:rPr>
            <w:rStyle w:val="Hyperlink"/>
          </w:rPr>
          <w:t>element statement/set-if-null</w:t>
        </w:r>
        <w:r w:rsidR="00B12F84">
          <w:rPr>
            <w:webHidden/>
          </w:rPr>
          <w:tab/>
        </w:r>
        <w:r>
          <w:rPr>
            <w:webHidden/>
          </w:rPr>
          <w:fldChar w:fldCharType="begin"/>
        </w:r>
        <w:r w:rsidR="00B12F84">
          <w:rPr>
            <w:webHidden/>
          </w:rPr>
          <w:instrText xml:space="preserve"> PAGEREF _Toc366229699 \h </w:instrText>
        </w:r>
        <w:r>
          <w:rPr>
            <w:webHidden/>
          </w:rPr>
        </w:r>
        <w:r>
          <w:rPr>
            <w:webHidden/>
          </w:rPr>
          <w:fldChar w:fldCharType="separate"/>
        </w:r>
        <w:r w:rsidR="00B12F84">
          <w:rPr>
            <w:webHidden/>
          </w:rPr>
          <w:t>115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00" w:history="1">
        <w:r w:rsidR="00B12F84" w:rsidRPr="001B6C20">
          <w:rPr>
            <w:rStyle w:val="Hyperlink"/>
          </w:rPr>
          <w:t>16.4.3</w:t>
        </w:r>
        <w:r w:rsidR="00B12F84">
          <w:rPr>
            <w:rFonts w:asciiTheme="minorHAnsi" w:eastAsiaTheme="minorEastAsia" w:hAnsiTheme="minorHAnsi" w:cstheme="minorBidi"/>
            <w:sz w:val="22"/>
          </w:rPr>
          <w:tab/>
        </w:r>
        <w:r w:rsidR="00B12F84" w:rsidRPr="001B6C20">
          <w:rPr>
            <w:rStyle w:val="Hyperlink"/>
          </w:rPr>
          <w:t>element statement/add</w:t>
        </w:r>
        <w:r w:rsidR="00B12F84">
          <w:rPr>
            <w:webHidden/>
          </w:rPr>
          <w:tab/>
        </w:r>
        <w:r>
          <w:rPr>
            <w:webHidden/>
          </w:rPr>
          <w:fldChar w:fldCharType="begin"/>
        </w:r>
        <w:r w:rsidR="00B12F84">
          <w:rPr>
            <w:webHidden/>
          </w:rPr>
          <w:instrText xml:space="preserve"> PAGEREF _Toc366229700 \h </w:instrText>
        </w:r>
        <w:r>
          <w:rPr>
            <w:webHidden/>
          </w:rPr>
        </w:r>
        <w:r>
          <w:rPr>
            <w:webHidden/>
          </w:rPr>
          <w:fldChar w:fldCharType="separate"/>
        </w:r>
        <w:r w:rsidR="00B12F84">
          <w:rPr>
            <w:webHidden/>
          </w:rPr>
          <w:t>116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01" w:history="1">
        <w:r w:rsidR="00B12F84" w:rsidRPr="001B6C20">
          <w:rPr>
            <w:rStyle w:val="Hyperlink"/>
          </w:rPr>
          <w:t>16.4.4</w:t>
        </w:r>
        <w:r w:rsidR="00B12F84">
          <w:rPr>
            <w:rFonts w:asciiTheme="minorHAnsi" w:eastAsiaTheme="minorEastAsia" w:hAnsiTheme="minorHAnsi" w:cstheme="minorBidi"/>
            <w:sz w:val="22"/>
          </w:rPr>
          <w:tab/>
        </w:r>
        <w:r w:rsidR="00B12F84" w:rsidRPr="001B6C20">
          <w:rPr>
            <w:rStyle w:val="Hyperlink"/>
          </w:rPr>
          <w:t>element statement/remove</w:t>
        </w:r>
        <w:r w:rsidR="00B12F84">
          <w:rPr>
            <w:webHidden/>
          </w:rPr>
          <w:tab/>
        </w:r>
        <w:r>
          <w:rPr>
            <w:webHidden/>
          </w:rPr>
          <w:fldChar w:fldCharType="begin"/>
        </w:r>
        <w:r w:rsidR="00B12F84">
          <w:rPr>
            <w:webHidden/>
          </w:rPr>
          <w:instrText xml:space="preserve"> PAGEREF _Toc366229701 \h </w:instrText>
        </w:r>
        <w:r>
          <w:rPr>
            <w:webHidden/>
          </w:rPr>
        </w:r>
        <w:r>
          <w:rPr>
            <w:webHidden/>
          </w:rPr>
          <w:fldChar w:fldCharType="separate"/>
        </w:r>
        <w:r w:rsidR="00B12F84">
          <w:rPr>
            <w:webHidden/>
          </w:rPr>
          <w:t>118</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02" w:history="1">
        <w:r w:rsidR="00B12F84" w:rsidRPr="001B6C20">
          <w:rPr>
            <w:rStyle w:val="Hyperlink"/>
          </w:rPr>
          <w:t>16.4.5</w:t>
        </w:r>
        <w:r w:rsidR="00B12F84">
          <w:rPr>
            <w:rFonts w:asciiTheme="minorHAnsi" w:eastAsiaTheme="minorEastAsia" w:hAnsiTheme="minorHAnsi" w:cstheme="minorBidi"/>
            <w:sz w:val="22"/>
          </w:rPr>
          <w:tab/>
        </w:r>
        <w:r w:rsidR="00B12F84" w:rsidRPr="001B6C20">
          <w:rPr>
            <w:rStyle w:val="Hyperlink"/>
          </w:rPr>
          <w:t>element statement/delete</w:t>
        </w:r>
        <w:r w:rsidR="00B12F84">
          <w:rPr>
            <w:webHidden/>
          </w:rPr>
          <w:tab/>
        </w:r>
        <w:r>
          <w:rPr>
            <w:webHidden/>
          </w:rPr>
          <w:fldChar w:fldCharType="begin"/>
        </w:r>
        <w:r w:rsidR="00B12F84">
          <w:rPr>
            <w:webHidden/>
          </w:rPr>
          <w:instrText xml:space="preserve"> PAGEREF _Toc366229702 \h </w:instrText>
        </w:r>
        <w:r>
          <w:rPr>
            <w:webHidden/>
          </w:rPr>
        </w:r>
        <w:r>
          <w:rPr>
            <w:webHidden/>
          </w:rPr>
          <w:fldChar w:fldCharType="separate"/>
        </w:r>
        <w:r w:rsidR="00B12F84">
          <w:rPr>
            <w:webHidden/>
          </w:rPr>
          <w:t>119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03" w:history="1">
        <w:r w:rsidR="00B12F84" w:rsidRPr="001B6C20">
          <w:rPr>
            <w:rStyle w:val="Hyperlink"/>
          </w:rPr>
          <w:t>16.4.6</w:t>
        </w:r>
        <w:r w:rsidR="00B12F84">
          <w:rPr>
            <w:rFonts w:asciiTheme="minorHAnsi" w:eastAsiaTheme="minorEastAsia" w:hAnsiTheme="minorHAnsi" w:cstheme="minorBidi"/>
            <w:sz w:val="22"/>
          </w:rPr>
          <w:tab/>
        </w:r>
        <w:r w:rsidR="00B12F84" w:rsidRPr="001B6C20">
          <w:rPr>
            <w:rStyle w:val="Hyperlink"/>
          </w:rPr>
          <w:t>element statement/lookup</w:t>
        </w:r>
        <w:r w:rsidR="00B12F84">
          <w:rPr>
            <w:webHidden/>
          </w:rPr>
          <w:tab/>
        </w:r>
        <w:r>
          <w:rPr>
            <w:webHidden/>
          </w:rPr>
          <w:fldChar w:fldCharType="begin"/>
        </w:r>
        <w:r w:rsidR="00B12F84">
          <w:rPr>
            <w:webHidden/>
          </w:rPr>
          <w:instrText xml:space="preserve"> PAGEREF _Toc366229703 \h </w:instrText>
        </w:r>
        <w:r>
          <w:rPr>
            <w:webHidden/>
          </w:rPr>
        </w:r>
        <w:r>
          <w:rPr>
            <w:webHidden/>
          </w:rPr>
          <w:fldChar w:fldCharType="separate"/>
        </w:r>
        <w:r w:rsidR="00B12F84">
          <w:rPr>
            <w:webHidden/>
          </w:rPr>
          <w:t>120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04" w:history="1">
        <w:r w:rsidR="00B12F84" w:rsidRPr="001B6C20">
          <w:rPr>
            <w:rStyle w:val="Hyperlink"/>
          </w:rPr>
          <w:t>16.4.7</w:t>
        </w:r>
        <w:r w:rsidR="00B12F84">
          <w:rPr>
            <w:rFonts w:asciiTheme="minorHAnsi" w:eastAsiaTheme="minorEastAsia" w:hAnsiTheme="minorHAnsi" w:cstheme="minorBidi"/>
            <w:sz w:val="22"/>
          </w:rPr>
          <w:tab/>
        </w:r>
        <w:r w:rsidR="00B12F84" w:rsidRPr="001B6C20">
          <w:rPr>
            <w:rStyle w:val="Hyperlink"/>
          </w:rPr>
          <w:t>element statement/break</w:t>
        </w:r>
        <w:r w:rsidR="00B12F84">
          <w:rPr>
            <w:webHidden/>
          </w:rPr>
          <w:tab/>
        </w:r>
        <w:r>
          <w:rPr>
            <w:webHidden/>
          </w:rPr>
          <w:fldChar w:fldCharType="begin"/>
        </w:r>
        <w:r w:rsidR="00B12F84">
          <w:rPr>
            <w:webHidden/>
          </w:rPr>
          <w:instrText xml:space="preserve"> PAGEREF _Toc366229704 \h </w:instrText>
        </w:r>
        <w:r>
          <w:rPr>
            <w:webHidden/>
          </w:rPr>
        </w:r>
        <w:r>
          <w:rPr>
            <w:webHidden/>
          </w:rPr>
          <w:fldChar w:fldCharType="separate"/>
        </w:r>
        <w:r w:rsidR="00B12F84">
          <w:rPr>
            <w:webHidden/>
          </w:rPr>
          <w:t>120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05" w:history="1">
        <w:r w:rsidR="00B12F84" w:rsidRPr="001B6C20">
          <w:rPr>
            <w:rStyle w:val="Hyperlink"/>
          </w:rPr>
          <w:t>16.4.8</w:t>
        </w:r>
        <w:r w:rsidR="00B12F84">
          <w:rPr>
            <w:rFonts w:asciiTheme="minorHAnsi" w:eastAsiaTheme="minorEastAsia" w:hAnsiTheme="minorHAnsi" w:cstheme="minorBidi"/>
            <w:sz w:val="22"/>
          </w:rPr>
          <w:tab/>
        </w:r>
        <w:r w:rsidR="00B12F84" w:rsidRPr="001B6C20">
          <w:rPr>
            <w:rStyle w:val="Hyperlink"/>
          </w:rPr>
          <w:t>element statement/end</w:t>
        </w:r>
        <w:r w:rsidR="00B12F84">
          <w:rPr>
            <w:webHidden/>
          </w:rPr>
          <w:tab/>
        </w:r>
        <w:r>
          <w:rPr>
            <w:webHidden/>
          </w:rPr>
          <w:fldChar w:fldCharType="begin"/>
        </w:r>
        <w:r w:rsidR="00B12F84">
          <w:rPr>
            <w:webHidden/>
          </w:rPr>
          <w:instrText xml:space="preserve"> PAGEREF _Toc366229705 \h </w:instrText>
        </w:r>
        <w:r>
          <w:rPr>
            <w:webHidden/>
          </w:rPr>
        </w:r>
        <w:r>
          <w:rPr>
            <w:webHidden/>
          </w:rPr>
          <w:fldChar w:fldCharType="separate"/>
        </w:r>
        <w:r w:rsidR="00B12F84">
          <w:rPr>
            <w:webHidden/>
          </w:rPr>
          <w:t>121</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06" w:history="1">
        <w:r w:rsidR="00B12F84" w:rsidRPr="001B6C20">
          <w:rPr>
            <w:rStyle w:val="Hyperlink"/>
          </w:rPr>
          <w:t>16.4.9</w:t>
        </w:r>
        <w:r w:rsidR="00B12F84">
          <w:rPr>
            <w:rFonts w:asciiTheme="minorHAnsi" w:eastAsiaTheme="minorEastAsia" w:hAnsiTheme="minorHAnsi" w:cstheme="minorBidi"/>
            <w:sz w:val="22"/>
          </w:rPr>
          <w:tab/>
        </w:r>
        <w:r w:rsidR="00B12F84" w:rsidRPr="001B6C20">
          <w:rPr>
            <w:rStyle w:val="Hyperlink"/>
          </w:rPr>
          <w:t>element statement/call</w:t>
        </w:r>
        <w:r w:rsidR="00B12F84">
          <w:rPr>
            <w:webHidden/>
          </w:rPr>
          <w:tab/>
        </w:r>
        <w:r>
          <w:rPr>
            <w:webHidden/>
          </w:rPr>
          <w:fldChar w:fldCharType="begin"/>
        </w:r>
        <w:r w:rsidR="00B12F84">
          <w:rPr>
            <w:webHidden/>
          </w:rPr>
          <w:instrText xml:space="preserve"> PAGEREF _Toc366229706 \h </w:instrText>
        </w:r>
        <w:r>
          <w:rPr>
            <w:webHidden/>
          </w:rPr>
        </w:r>
        <w:r>
          <w:rPr>
            <w:webHidden/>
          </w:rPr>
          <w:fldChar w:fldCharType="separate"/>
        </w:r>
        <w:r w:rsidR="00B12F84">
          <w:rPr>
            <w:webHidden/>
          </w:rPr>
          <w:t>121</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07" w:history="1">
        <w:r w:rsidR="00B12F84" w:rsidRPr="001B6C20">
          <w:rPr>
            <w:rStyle w:val="Hyperlink"/>
          </w:rPr>
          <w:t>16.4.10</w:t>
        </w:r>
        <w:r w:rsidR="00B12F84">
          <w:rPr>
            <w:rFonts w:asciiTheme="minorHAnsi" w:eastAsiaTheme="minorEastAsia" w:hAnsiTheme="minorHAnsi" w:cstheme="minorBidi"/>
            <w:sz w:val="22"/>
          </w:rPr>
          <w:tab/>
        </w:r>
        <w:r w:rsidR="00B12F84" w:rsidRPr="001B6C20">
          <w:rPr>
            <w:rStyle w:val="Hyperlink"/>
          </w:rPr>
          <w:t>element statement/log</w:t>
        </w:r>
        <w:r w:rsidR="00B12F84">
          <w:rPr>
            <w:webHidden/>
          </w:rPr>
          <w:tab/>
        </w:r>
        <w:r>
          <w:rPr>
            <w:webHidden/>
          </w:rPr>
          <w:fldChar w:fldCharType="begin"/>
        </w:r>
        <w:r w:rsidR="00B12F84">
          <w:rPr>
            <w:webHidden/>
          </w:rPr>
          <w:instrText xml:space="preserve"> PAGEREF _Toc366229707 \h </w:instrText>
        </w:r>
        <w:r>
          <w:rPr>
            <w:webHidden/>
          </w:rPr>
        </w:r>
        <w:r>
          <w:rPr>
            <w:webHidden/>
          </w:rPr>
          <w:fldChar w:fldCharType="separate"/>
        </w:r>
        <w:r w:rsidR="00B12F84">
          <w:rPr>
            <w:webHidden/>
          </w:rPr>
          <w:t>122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08" w:history="1">
        <w:r w:rsidR="00B12F84" w:rsidRPr="001B6C20">
          <w:rPr>
            <w:rStyle w:val="Hyperlink"/>
          </w:rPr>
          <w:t>16.4.11</w:t>
        </w:r>
        <w:r w:rsidR="00B12F84">
          <w:rPr>
            <w:rFonts w:asciiTheme="minorHAnsi" w:eastAsiaTheme="minorEastAsia" w:hAnsiTheme="minorHAnsi" w:cstheme="minorBidi"/>
            <w:sz w:val="22"/>
          </w:rPr>
          <w:tab/>
        </w:r>
        <w:r w:rsidR="00B12F84" w:rsidRPr="001B6C20">
          <w:rPr>
            <w:rStyle w:val="Hyperlink"/>
          </w:rPr>
          <w:t>element statement/if</w:t>
        </w:r>
        <w:r w:rsidR="00B12F84">
          <w:rPr>
            <w:webHidden/>
          </w:rPr>
          <w:tab/>
        </w:r>
        <w:r>
          <w:rPr>
            <w:webHidden/>
          </w:rPr>
          <w:fldChar w:fldCharType="begin"/>
        </w:r>
        <w:r w:rsidR="00B12F84">
          <w:rPr>
            <w:webHidden/>
          </w:rPr>
          <w:instrText xml:space="preserve"> PAGEREF _Toc366229708 \h </w:instrText>
        </w:r>
        <w:r>
          <w:rPr>
            <w:webHidden/>
          </w:rPr>
        </w:r>
        <w:r>
          <w:rPr>
            <w:webHidden/>
          </w:rPr>
          <w:fldChar w:fldCharType="separate"/>
        </w:r>
        <w:r w:rsidR="00B12F84">
          <w:rPr>
            <w:webHidden/>
          </w:rPr>
          <w:t>123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09" w:history="1">
        <w:r w:rsidR="00B12F84" w:rsidRPr="001B6C20">
          <w:rPr>
            <w:rStyle w:val="Hyperlink"/>
          </w:rPr>
          <w:t>16.4.12</w:t>
        </w:r>
        <w:r w:rsidR="00B12F84">
          <w:rPr>
            <w:rFonts w:asciiTheme="minorHAnsi" w:eastAsiaTheme="minorEastAsia" w:hAnsiTheme="minorHAnsi" w:cstheme="minorBidi"/>
            <w:sz w:val="22"/>
          </w:rPr>
          <w:tab/>
        </w:r>
        <w:r w:rsidR="00B12F84" w:rsidRPr="001B6C20">
          <w:rPr>
            <w:rStyle w:val="Hyperlink"/>
          </w:rPr>
          <w:t>element statement/foreach</w:t>
        </w:r>
        <w:r w:rsidR="00B12F84">
          <w:rPr>
            <w:webHidden/>
          </w:rPr>
          <w:tab/>
        </w:r>
        <w:r>
          <w:rPr>
            <w:webHidden/>
          </w:rPr>
          <w:fldChar w:fldCharType="begin"/>
        </w:r>
        <w:r w:rsidR="00B12F84">
          <w:rPr>
            <w:webHidden/>
          </w:rPr>
          <w:instrText xml:space="preserve"> PAGEREF _Toc366229709 \h </w:instrText>
        </w:r>
        <w:r>
          <w:rPr>
            <w:webHidden/>
          </w:rPr>
        </w:r>
        <w:r>
          <w:rPr>
            <w:webHidden/>
          </w:rPr>
          <w:fldChar w:fldCharType="separate"/>
        </w:r>
        <w:r w:rsidR="00B12F84">
          <w:rPr>
            <w:webHidden/>
          </w:rPr>
          <w:t>125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10" w:history="1">
        <w:r w:rsidR="00B12F84" w:rsidRPr="001B6C20">
          <w:rPr>
            <w:rStyle w:val="Hyperlink"/>
          </w:rPr>
          <w:t>16.4.13</w:t>
        </w:r>
        <w:r w:rsidR="00B12F84">
          <w:rPr>
            <w:rFonts w:asciiTheme="minorHAnsi" w:eastAsiaTheme="minorEastAsia" w:hAnsiTheme="minorHAnsi" w:cstheme="minorBidi"/>
            <w:sz w:val="22"/>
          </w:rPr>
          <w:tab/>
        </w:r>
        <w:r w:rsidR="00B12F84" w:rsidRPr="001B6C20">
          <w:rPr>
            <w:rStyle w:val="Hyperlink"/>
          </w:rPr>
          <w:t>element statement/dump-vars</w:t>
        </w:r>
        <w:r w:rsidR="00B12F84">
          <w:rPr>
            <w:webHidden/>
          </w:rPr>
          <w:tab/>
        </w:r>
        <w:r>
          <w:rPr>
            <w:webHidden/>
          </w:rPr>
          <w:fldChar w:fldCharType="begin"/>
        </w:r>
        <w:r w:rsidR="00B12F84">
          <w:rPr>
            <w:webHidden/>
          </w:rPr>
          <w:instrText xml:space="preserve"> PAGEREF _Toc366229710 \h </w:instrText>
        </w:r>
        <w:r>
          <w:rPr>
            <w:webHidden/>
          </w:rPr>
        </w:r>
        <w:r>
          <w:rPr>
            <w:webHidden/>
          </w:rPr>
          <w:fldChar w:fldCharType="separate"/>
        </w:r>
        <w:r w:rsidR="00B12F84">
          <w:rPr>
            <w:webHidden/>
          </w:rPr>
          <w:t>126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11" w:history="1">
        <w:r w:rsidR="00B12F84" w:rsidRPr="001B6C20">
          <w:rPr>
            <w:rStyle w:val="Hyperlink"/>
          </w:rPr>
          <w:t>16.4.14</w:t>
        </w:r>
        <w:r w:rsidR="00B12F84">
          <w:rPr>
            <w:rFonts w:asciiTheme="minorHAnsi" w:eastAsiaTheme="minorEastAsia" w:hAnsiTheme="minorHAnsi" w:cstheme="minorBidi"/>
            <w:sz w:val="22"/>
          </w:rPr>
          <w:tab/>
        </w:r>
        <w:r w:rsidR="00B12F84" w:rsidRPr="001B6C20">
          <w:rPr>
            <w:rStyle w:val="Hyperlink"/>
          </w:rPr>
          <w:t>element statement/pause</w:t>
        </w:r>
        <w:r w:rsidR="00B12F84">
          <w:rPr>
            <w:webHidden/>
          </w:rPr>
          <w:tab/>
        </w:r>
        <w:r>
          <w:rPr>
            <w:webHidden/>
          </w:rPr>
          <w:fldChar w:fldCharType="begin"/>
        </w:r>
        <w:r w:rsidR="00B12F84">
          <w:rPr>
            <w:webHidden/>
          </w:rPr>
          <w:instrText xml:space="preserve"> PAGEREF _Toc366229711 \h </w:instrText>
        </w:r>
        <w:r>
          <w:rPr>
            <w:webHidden/>
          </w:rPr>
        </w:r>
        <w:r>
          <w:rPr>
            <w:webHidden/>
          </w:rPr>
          <w:fldChar w:fldCharType="separate"/>
        </w:r>
        <w:r w:rsidR="00B12F84">
          <w:rPr>
            <w:webHidden/>
          </w:rPr>
          <w:t>127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12" w:history="1">
        <w:r w:rsidR="00B12F84" w:rsidRPr="001B6C20">
          <w:rPr>
            <w:rStyle w:val="Hyperlink"/>
          </w:rPr>
          <w:t>16.4.15</w:t>
        </w:r>
        <w:r w:rsidR="00B12F84">
          <w:rPr>
            <w:rFonts w:asciiTheme="minorHAnsi" w:eastAsiaTheme="minorEastAsia" w:hAnsiTheme="minorHAnsi" w:cstheme="minorBidi"/>
            <w:sz w:val="22"/>
          </w:rPr>
          <w:tab/>
        </w:r>
        <w:r w:rsidR="00B12F84" w:rsidRPr="001B6C20">
          <w:rPr>
            <w:rStyle w:val="Hyperlink"/>
          </w:rPr>
          <w:t>element statement/radius-set</w:t>
        </w:r>
        <w:r w:rsidR="00B12F84">
          <w:rPr>
            <w:webHidden/>
          </w:rPr>
          <w:tab/>
        </w:r>
        <w:r>
          <w:rPr>
            <w:webHidden/>
          </w:rPr>
          <w:fldChar w:fldCharType="begin"/>
        </w:r>
        <w:r w:rsidR="00B12F84">
          <w:rPr>
            <w:webHidden/>
          </w:rPr>
          <w:instrText xml:space="preserve"> PAGEREF _Toc366229712 \h </w:instrText>
        </w:r>
        <w:r>
          <w:rPr>
            <w:webHidden/>
          </w:rPr>
        </w:r>
        <w:r>
          <w:rPr>
            <w:webHidden/>
          </w:rPr>
          <w:fldChar w:fldCharType="separate"/>
        </w:r>
        <w:r w:rsidR="00B12F84">
          <w:rPr>
            <w:webHidden/>
          </w:rPr>
          <w:t>127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13" w:history="1">
        <w:r w:rsidR="00B12F84" w:rsidRPr="001B6C20">
          <w:rPr>
            <w:rStyle w:val="Hyperlink"/>
          </w:rPr>
          <w:t>16.4.16</w:t>
        </w:r>
        <w:r w:rsidR="00B12F84">
          <w:rPr>
            <w:rFonts w:asciiTheme="minorHAnsi" w:eastAsiaTheme="minorEastAsia" w:hAnsiTheme="minorHAnsi" w:cstheme="minorBidi"/>
            <w:sz w:val="22"/>
          </w:rPr>
          <w:tab/>
        </w:r>
        <w:r w:rsidR="00B12F84" w:rsidRPr="001B6C20">
          <w:rPr>
            <w:rStyle w:val="Hyperlink"/>
          </w:rPr>
          <w:t>element statement/radius-add</w:t>
        </w:r>
        <w:r w:rsidR="00B12F84">
          <w:rPr>
            <w:webHidden/>
          </w:rPr>
          <w:tab/>
        </w:r>
        <w:r>
          <w:rPr>
            <w:webHidden/>
          </w:rPr>
          <w:fldChar w:fldCharType="begin"/>
        </w:r>
        <w:r w:rsidR="00B12F84">
          <w:rPr>
            <w:webHidden/>
          </w:rPr>
          <w:instrText xml:space="preserve"> PAGEREF _Toc366229713 \h </w:instrText>
        </w:r>
        <w:r>
          <w:rPr>
            <w:webHidden/>
          </w:rPr>
        </w:r>
        <w:r>
          <w:rPr>
            <w:webHidden/>
          </w:rPr>
          <w:fldChar w:fldCharType="separate"/>
        </w:r>
        <w:r w:rsidR="00B12F84">
          <w:rPr>
            <w:webHidden/>
          </w:rPr>
          <w:t>129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14" w:history="1">
        <w:r w:rsidR="00B12F84" w:rsidRPr="001B6C20">
          <w:rPr>
            <w:rStyle w:val="Hyperlink"/>
          </w:rPr>
          <w:t>16.4.17</w:t>
        </w:r>
        <w:r w:rsidR="00B12F84">
          <w:rPr>
            <w:rFonts w:asciiTheme="minorHAnsi" w:eastAsiaTheme="minorEastAsia" w:hAnsiTheme="minorHAnsi" w:cstheme="minorBidi"/>
            <w:sz w:val="22"/>
          </w:rPr>
          <w:tab/>
        </w:r>
        <w:r w:rsidR="00B12F84" w:rsidRPr="001B6C20">
          <w:rPr>
            <w:rStyle w:val="Hyperlink"/>
          </w:rPr>
          <w:t>element statement/radius-remove</w:t>
        </w:r>
        <w:r w:rsidR="00B12F84">
          <w:rPr>
            <w:webHidden/>
          </w:rPr>
          <w:tab/>
        </w:r>
        <w:r>
          <w:rPr>
            <w:webHidden/>
          </w:rPr>
          <w:fldChar w:fldCharType="begin"/>
        </w:r>
        <w:r w:rsidR="00B12F84">
          <w:rPr>
            <w:webHidden/>
          </w:rPr>
          <w:instrText xml:space="preserve"> PAGEREF _Toc366229714 \h </w:instrText>
        </w:r>
        <w:r>
          <w:rPr>
            <w:webHidden/>
          </w:rPr>
        </w:r>
        <w:r>
          <w:rPr>
            <w:webHidden/>
          </w:rPr>
          <w:fldChar w:fldCharType="separate"/>
        </w:r>
        <w:r w:rsidR="00B12F84">
          <w:rPr>
            <w:webHidden/>
          </w:rPr>
          <w:t>130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15" w:history="1">
        <w:r w:rsidR="00B12F84" w:rsidRPr="001B6C20">
          <w:rPr>
            <w:rStyle w:val="Hyperlink"/>
          </w:rPr>
          <w:t>16.4.18</w:t>
        </w:r>
        <w:r w:rsidR="00B12F84">
          <w:rPr>
            <w:rFonts w:asciiTheme="minorHAnsi" w:eastAsiaTheme="minorEastAsia" w:hAnsiTheme="minorHAnsi" w:cstheme="minorBidi"/>
            <w:sz w:val="22"/>
          </w:rPr>
          <w:tab/>
        </w:r>
        <w:r w:rsidR="00B12F84" w:rsidRPr="001B6C20">
          <w:rPr>
            <w:rStyle w:val="Hyperlink"/>
          </w:rPr>
          <w:t>element statement/radius-delete</w:t>
        </w:r>
        <w:r w:rsidR="00B12F84">
          <w:rPr>
            <w:webHidden/>
          </w:rPr>
          <w:tab/>
        </w:r>
        <w:r>
          <w:rPr>
            <w:webHidden/>
          </w:rPr>
          <w:fldChar w:fldCharType="begin"/>
        </w:r>
        <w:r w:rsidR="00B12F84">
          <w:rPr>
            <w:webHidden/>
          </w:rPr>
          <w:instrText xml:space="preserve"> PAGEREF _Toc366229715 \h </w:instrText>
        </w:r>
        <w:r>
          <w:rPr>
            <w:webHidden/>
          </w:rPr>
        </w:r>
        <w:r>
          <w:rPr>
            <w:webHidden/>
          </w:rPr>
          <w:fldChar w:fldCharType="separate"/>
        </w:r>
        <w:r w:rsidR="00B12F84">
          <w:rPr>
            <w:webHidden/>
          </w:rPr>
          <w:t>132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16" w:history="1">
        <w:r w:rsidR="00B12F84" w:rsidRPr="001B6C20">
          <w:rPr>
            <w:rStyle w:val="Hyperlink"/>
          </w:rPr>
          <w:t>16.4.19</w:t>
        </w:r>
        <w:r w:rsidR="00B12F84">
          <w:rPr>
            <w:rFonts w:asciiTheme="minorHAnsi" w:eastAsiaTheme="minorEastAsia" w:hAnsiTheme="minorHAnsi" w:cstheme="minorBidi"/>
            <w:sz w:val="22"/>
          </w:rPr>
          <w:tab/>
        </w:r>
        <w:r w:rsidR="00B12F84" w:rsidRPr="001B6C20">
          <w:rPr>
            <w:rStyle w:val="Hyperlink"/>
          </w:rPr>
          <w:t>element statement/log-radius-packet</w:t>
        </w:r>
        <w:r w:rsidR="00B12F84">
          <w:rPr>
            <w:webHidden/>
          </w:rPr>
          <w:tab/>
        </w:r>
        <w:r>
          <w:rPr>
            <w:webHidden/>
          </w:rPr>
          <w:fldChar w:fldCharType="begin"/>
        </w:r>
        <w:r w:rsidR="00B12F84">
          <w:rPr>
            <w:webHidden/>
          </w:rPr>
          <w:instrText xml:space="preserve"> PAGEREF _Toc366229716 \h </w:instrText>
        </w:r>
        <w:r>
          <w:rPr>
            <w:webHidden/>
          </w:rPr>
        </w:r>
        <w:r>
          <w:rPr>
            <w:webHidden/>
          </w:rPr>
          <w:fldChar w:fldCharType="separate"/>
        </w:r>
        <w:r w:rsidR="00B12F84">
          <w:rPr>
            <w:webHidden/>
          </w:rPr>
          <w:t>133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17" w:history="1">
        <w:r w:rsidR="00B12F84" w:rsidRPr="001B6C20">
          <w:rPr>
            <w:rStyle w:val="Hyperlink"/>
          </w:rPr>
          <w:t>16.4.20</w:t>
        </w:r>
        <w:r w:rsidR="00B12F84">
          <w:rPr>
            <w:rFonts w:asciiTheme="minorHAnsi" w:eastAsiaTheme="minorEastAsia" w:hAnsiTheme="minorHAnsi" w:cstheme="minorBidi"/>
            <w:sz w:val="22"/>
          </w:rPr>
          <w:tab/>
        </w:r>
        <w:r w:rsidR="00B12F84" w:rsidRPr="001B6C20">
          <w:rPr>
            <w:rStyle w:val="Hyperlink"/>
          </w:rPr>
          <w:t>element statement/copy-framed-routes</w:t>
        </w:r>
        <w:r w:rsidR="00B12F84">
          <w:rPr>
            <w:webHidden/>
          </w:rPr>
          <w:tab/>
        </w:r>
        <w:r>
          <w:rPr>
            <w:webHidden/>
          </w:rPr>
          <w:fldChar w:fldCharType="begin"/>
        </w:r>
        <w:r w:rsidR="00B12F84">
          <w:rPr>
            <w:webHidden/>
          </w:rPr>
          <w:instrText xml:space="preserve"> PAGEREF _Toc366229717 \h </w:instrText>
        </w:r>
        <w:r>
          <w:rPr>
            <w:webHidden/>
          </w:rPr>
        </w:r>
        <w:r>
          <w:rPr>
            <w:webHidden/>
          </w:rPr>
          <w:fldChar w:fldCharType="separate"/>
        </w:r>
        <w:r w:rsidR="00B12F84">
          <w:rPr>
            <w:webHidden/>
          </w:rPr>
          <w:t>134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18" w:history="1">
        <w:r w:rsidR="00B12F84" w:rsidRPr="001B6C20">
          <w:rPr>
            <w:rStyle w:val="Hyperlink"/>
          </w:rPr>
          <w:t>16.4.21</w:t>
        </w:r>
        <w:r w:rsidR="00B12F84">
          <w:rPr>
            <w:rFonts w:asciiTheme="minorHAnsi" w:eastAsiaTheme="minorEastAsia" w:hAnsiTheme="minorHAnsi" w:cstheme="minorBidi"/>
            <w:sz w:val="22"/>
          </w:rPr>
          <w:tab/>
        </w:r>
        <w:r w:rsidR="00B12F84" w:rsidRPr="001B6C20">
          <w:rPr>
            <w:rStyle w:val="Hyperlink"/>
          </w:rPr>
          <w:t>element statement/add-session-type</w:t>
        </w:r>
        <w:r w:rsidR="00B12F84">
          <w:rPr>
            <w:webHidden/>
          </w:rPr>
          <w:tab/>
        </w:r>
        <w:r>
          <w:rPr>
            <w:webHidden/>
          </w:rPr>
          <w:fldChar w:fldCharType="begin"/>
        </w:r>
        <w:r w:rsidR="00B12F84">
          <w:rPr>
            <w:webHidden/>
          </w:rPr>
          <w:instrText xml:space="preserve"> PAGEREF _Toc366229718 \h </w:instrText>
        </w:r>
        <w:r>
          <w:rPr>
            <w:webHidden/>
          </w:rPr>
        </w:r>
        <w:r>
          <w:rPr>
            <w:webHidden/>
          </w:rPr>
          <w:fldChar w:fldCharType="separate"/>
        </w:r>
        <w:r w:rsidR="00B12F84">
          <w:rPr>
            <w:webHidden/>
          </w:rPr>
          <w:t>135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19" w:history="1">
        <w:r w:rsidR="00B12F84" w:rsidRPr="001B6C20">
          <w:rPr>
            <w:rStyle w:val="Hyperlink"/>
          </w:rPr>
          <w:t>16.4.22</w:t>
        </w:r>
        <w:r w:rsidR="00B12F84">
          <w:rPr>
            <w:rFonts w:asciiTheme="minorHAnsi" w:eastAsiaTheme="minorEastAsia" w:hAnsiTheme="minorHAnsi" w:cstheme="minorBidi"/>
            <w:sz w:val="22"/>
          </w:rPr>
          <w:tab/>
        </w:r>
        <w:r w:rsidR="00B12F84" w:rsidRPr="001B6C20">
          <w:rPr>
            <w:rStyle w:val="Hyperlink"/>
          </w:rPr>
          <w:t>element statement/dpi-get-profile</w:t>
        </w:r>
        <w:r w:rsidR="00B12F84">
          <w:rPr>
            <w:webHidden/>
          </w:rPr>
          <w:tab/>
        </w:r>
        <w:r>
          <w:rPr>
            <w:webHidden/>
          </w:rPr>
          <w:fldChar w:fldCharType="begin"/>
        </w:r>
        <w:r w:rsidR="00B12F84">
          <w:rPr>
            <w:webHidden/>
          </w:rPr>
          <w:instrText xml:space="preserve"> PAGEREF _Toc366229719 \h </w:instrText>
        </w:r>
        <w:r>
          <w:rPr>
            <w:webHidden/>
          </w:rPr>
        </w:r>
        <w:r>
          <w:rPr>
            <w:webHidden/>
          </w:rPr>
          <w:fldChar w:fldCharType="separate"/>
        </w:r>
        <w:r w:rsidR="00B12F84">
          <w:rPr>
            <w:webHidden/>
          </w:rPr>
          <w:t>136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20" w:history="1">
        <w:r w:rsidR="00B12F84" w:rsidRPr="001B6C20">
          <w:rPr>
            <w:rStyle w:val="Hyperlink"/>
          </w:rPr>
          <w:t>16.4.23</w:t>
        </w:r>
        <w:r w:rsidR="00B12F84">
          <w:rPr>
            <w:rFonts w:asciiTheme="minorHAnsi" w:eastAsiaTheme="minorEastAsia" w:hAnsiTheme="minorHAnsi" w:cstheme="minorBidi"/>
            <w:sz w:val="22"/>
          </w:rPr>
          <w:tab/>
        </w:r>
        <w:r w:rsidR="00B12F84" w:rsidRPr="001B6C20">
          <w:rPr>
            <w:rStyle w:val="Hyperlink"/>
          </w:rPr>
          <w:t>element statement/dpi-update</w:t>
        </w:r>
        <w:r w:rsidR="00B12F84">
          <w:rPr>
            <w:webHidden/>
          </w:rPr>
          <w:tab/>
        </w:r>
        <w:r>
          <w:rPr>
            <w:webHidden/>
          </w:rPr>
          <w:fldChar w:fldCharType="begin"/>
        </w:r>
        <w:r w:rsidR="00B12F84">
          <w:rPr>
            <w:webHidden/>
          </w:rPr>
          <w:instrText xml:space="preserve"> PAGEREF _Toc366229720 \h </w:instrText>
        </w:r>
        <w:r>
          <w:rPr>
            <w:webHidden/>
          </w:rPr>
        </w:r>
        <w:r>
          <w:rPr>
            <w:webHidden/>
          </w:rPr>
          <w:fldChar w:fldCharType="separate"/>
        </w:r>
        <w:r w:rsidR="00B12F84">
          <w:rPr>
            <w:webHidden/>
          </w:rPr>
          <w:t>139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21" w:history="1">
        <w:r w:rsidR="00B12F84" w:rsidRPr="001B6C20">
          <w:rPr>
            <w:rStyle w:val="Hyperlink"/>
          </w:rPr>
          <w:t>16.4.24</w:t>
        </w:r>
        <w:r w:rsidR="00B12F84">
          <w:rPr>
            <w:rFonts w:asciiTheme="minorHAnsi" w:eastAsiaTheme="minorEastAsia" w:hAnsiTheme="minorHAnsi" w:cstheme="minorBidi"/>
            <w:sz w:val="22"/>
          </w:rPr>
          <w:tab/>
        </w:r>
        <w:r w:rsidR="00B12F84" w:rsidRPr="001B6C20">
          <w:rPr>
            <w:rStyle w:val="Hyperlink"/>
          </w:rPr>
          <w:t>element statement/access-accept</w:t>
        </w:r>
        <w:r w:rsidR="00B12F84">
          <w:rPr>
            <w:webHidden/>
          </w:rPr>
          <w:tab/>
        </w:r>
        <w:r>
          <w:rPr>
            <w:webHidden/>
          </w:rPr>
          <w:fldChar w:fldCharType="begin"/>
        </w:r>
        <w:r w:rsidR="00B12F84">
          <w:rPr>
            <w:webHidden/>
          </w:rPr>
          <w:instrText xml:space="preserve"> PAGEREF _Toc366229721 \h </w:instrText>
        </w:r>
        <w:r>
          <w:rPr>
            <w:webHidden/>
          </w:rPr>
        </w:r>
        <w:r>
          <w:rPr>
            <w:webHidden/>
          </w:rPr>
          <w:fldChar w:fldCharType="separate"/>
        </w:r>
        <w:r w:rsidR="00B12F84">
          <w:rPr>
            <w:webHidden/>
          </w:rPr>
          <w:t>143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22" w:history="1">
        <w:r w:rsidR="00B12F84" w:rsidRPr="001B6C20">
          <w:rPr>
            <w:rStyle w:val="Hyperlink"/>
          </w:rPr>
          <w:t>16.4.25</w:t>
        </w:r>
        <w:r w:rsidR="00B12F84">
          <w:rPr>
            <w:rFonts w:asciiTheme="minorHAnsi" w:eastAsiaTheme="minorEastAsia" w:hAnsiTheme="minorHAnsi" w:cstheme="minorBidi"/>
            <w:sz w:val="22"/>
          </w:rPr>
          <w:tab/>
        </w:r>
        <w:r w:rsidR="00B12F84" w:rsidRPr="001B6C20">
          <w:rPr>
            <w:rStyle w:val="Hyperlink"/>
          </w:rPr>
          <w:t>element statement/access-reject</w:t>
        </w:r>
        <w:r w:rsidR="00B12F84">
          <w:rPr>
            <w:webHidden/>
          </w:rPr>
          <w:tab/>
        </w:r>
        <w:r>
          <w:rPr>
            <w:webHidden/>
          </w:rPr>
          <w:fldChar w:fldCharType="begin"/>
        </w:r>
        <w:r w:rsidR="00B12F84">
          <w:rPr>
            <w:webHidden/>
          </w:rPr>
          <w:instrText xml:space="preserve"> PAGEREF _Toc366229722 \h </w:instrText>
        </w:r>
        <w:r>
          <w:rPr>
            <w:webHidden/>
          </w:rPr>
        </w:r>
        <w:r>
          <w:rPr>
            <w:webHidden/>
          </w:rPr>
          <w:fldChar w:fldCharType="separate"/>
        </w:r>
        <w:r w:rsidR="00B12F84">
          <w:rPr>
            <w:webHidden/>
          </w:rPr>
          <w:t>145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23" w:history="1">
        <w:r w:rsidR="00B12F84" w:rsidRPr="001B6C20">
          <w:rPr>
            <w:rStyle w:val="Hyperlink"/>
          </w:rPr>
          <w:t>16.4.26</w:t>
        </w:r>
        <w:r w:rsidR="00B12F84">
          <w:rPr>
            <w:rFonts w:asciiTheme="minorHAnsi" w:eastAsiaTheme="minorEastAsia" w:hAnsiTheme="minorHAnsi" w:cstheme="minorBidi"/>
            <w:sz w:val="22"/>
          </w:rPr>
          <w:tab/>
        </w:r>
        <w:r w:rsidR="00B12F84" w:rsidRPr="001B6C20">
          <w:rPr>
            <w:rStyle w:val="Hyperlink"/>
          </w:rPr>
          <w:t>element statement/proxy</w:t>
        </w:r>
        <w:r w:rsidR="00B12F84">
          <w:rPr>
            <w:webHidden/>
          </w:rPr>
          <w:tab/>
        </w:r>
        <w:r>
          <w:rPr>
            <w:webHidden/>
          </w:rPr>
          <w:fldChar w:fldCharType="begin"/>
        </w:r>
        <w:r w:rsidR="00B12F84">
          <w:rPr>
            <w:webHidden/>
          </w:rPr>
          <w:instrText xml:space="preserve"> PAGEREF _Toc366229723 \h </w:instrText>
        </w:r>
        <w:r>
          <w:rPr>
            <w:webHidden/>
          </w:rPr>
        </w:r>
        <w:r>
          <w:rPr>
            <w:webHidden/>
          </w:rPr>
          <w:fldChar w:fldCharType="separate"/>
        </w:r>
        <w:r w:rsidR="00B12F84">
          <w:rPr>
            <w:webHidden/>
          </w:rPr>
          <w:t>147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24" w:history="1">
        <w:r w:rsidR="00B12F84" w:rsidRPr="001B6C20">
          <w:rPr>
            <w:rStyle w:val="Hyperlink"/>
          </w:rPr>
          <w:t>16.4.27</w:t>
        </w:r>
        <w:r w:rsidR="00B12F84">
          <w:rPr>
            <w:rFonts w:asciiTheme="minorHAnsi" w:eastAsiaTheme="minorEastAsia" w:hAnsiTheme="minorHAnsi" w:cstheme="minorBidi"/>
            <w:sz w:val="22"/>
          </w:rPr>
          <w:tab/>
        </w:r>
        <w:r w:rsidR="00B12F84" w:rsidRPr="001B6C20">
          <w:rPr>
            <w:rStyle w:val="Hyperlink"/>
          </w:rPr>
          <w:t>element statement/check-reorder-discard</w:t>
        </w:r>
        <w:r w:rsidR="00B12F84">
          <w:rPr>
            <w:webHidden/>
          </w:rPr>
          <w:tab/>
        </w:r>
        <w:r>
          <w:rPr>
            <w:webHidden/>
          </w:rPr>
          <w:fldChar w:fldCharType="begin"/>
        </w:r>
        <w:r w:rsidR="00B12F84">
          <w:rPr>
            <w:webHidden/>
          </w:rPr>
          <w:instrText xml:space="preserve"> PAGEREF _Toc366229724 \h </w:instrText>
        </w:r>
        <w:r>
          <w:rPr>
            <w:webHidden/>
          </w:rPr>
        </w:r>
        <w:r>
          <w:rPr>
            <w:webHidden/>
          </w:rPr>
          <w:fldChar w:fldCharType="separate"/>
        </w:r>
        <w:r w:rsidR="00B12F84">
          <w:rPr>
            <w:webHidden/>
          </w:rPr>
          <w:t>149</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25" w:history="1">
        <w:r w:rsidR="00B12F84" w:rsidRPr="001B6C20">
          <w:rPr>
            <w:rStyle w:val="Hyperlink"/>
          </w:rPr>
          <w:t>16.5</w:t>
        </w:r>
        <w:r w:rsidR="00B12F84">
          <w:rPr>
            <w:rFonts w:asciiTheme="minorHAnsi" w:eastAsiaTheme="minorEastAsia" w:hAnsiTheme="minorHAnsi" w:cstheme="minorBidi"/>
            <w:sz w:val="22"/>
            <w:szCs w:val="22"/>
          </w:rPr>
          <w:tab/>
        </w:r>
        <w:r w:rsidR="00B12F84" w:rsidRPr="001B6C20">
          <w:rPr>
            <w:rStyle w:val="Hyperlink"/>
          </w:rPr>
          <w:t>complexType access-lists</w:t>
        </w:r>
        <w:r w:rsidR="00B12F84">
          <w:rPr>
            <w:webHidden/>
          </w:rPr>
          <w:tab/>
        </w:r>
        <w:r>
          <w:rPr>
            <w:webHidden/>
          </w:rPr>
          <w:fldChar w:fldCharType="begin"/>
        </w:r>
        <w:r w:rsidR="00B12F84">
          <w:rPr>
            <w:webHidden/>
          </w:rPr>
          <w:instrText xml:space="preserve"> PAGEREF _Toc366229725 \h </w:instrText>
        </w:r>
        <w:r>
          <w:rPr>
            <w:webHidden/>
          </w:rPr>
        </w:r>
        <w:r>
          <w:rPr>
            <w:webHidden/>
          </w:rPr>
          <w:fldChar w:fldCharType="separate"/>
        </w:r>
        <w:r w:rsidR="00B12F84">
          <w:rPr>
            <w:webHidden/>
          </w:rPr>
          <w:t>151</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26" w:history="1">
        <w:r w:rsidR="00B12F84" w:rsidRPr="001B6C20">
          <w:rPr>
            <w:rStyle w:val="Hyperlink"/>
          </w:rPr>
          <w:t>16.5.1</w:t>
        </w:r>
        <w:r w:rsidR="00B12F84">
          <w:rPr>
            <w:rFonts w:asciiTheme="minorHAnsi" w:eastAsiaTheme="minorEastAsia" w:hAnsiTheme="minorHAnsi" w:cstheme="minorBidi"/>
            <w:sz w:val="22"/>
          </w:rPr>
          <w:tab/>
        </w:r>
        <w:r w:rsidR="00B12F84" w:rsidRPr="001B6C20">
          <w:rPr>
            <w:rStyle w:val="Hyperlink"/>
          </w:rPr>
          <w:t>element access-lists/acl</w:t>
        </w:r>
        <w:r w:rsidR="00B12F84">
          <w:rPr>
            <w:webHidden/>
          </w:rPr>
          <w:tab/>
        </w:r>
        <w:r>
          <w:rPr>
            <w:webHidden/>
          </w:rPr>
          <w:fldChar w:fldCharType="begin"/>
        </w:r>
        <w:r w:rsidR="00B12F84">
          <w:rPr>
            <w:webHidden/>
          </w:rPr>
          <w:instrText xml:space="preserve"> PAGEREF _Toc366229726 \h </w:instrText>
        </w:r>
        <w:r>
          <w:rPr>
            <w:webHidden/>
          </w:rPr>
        </w:r>
        <w:r>
          <w:rPr>
            <w:webHidden/>
          </w:rPr>
          <w:fldChar w:fldCharType="separate"/>
        </w:r>
        <w:r w:rsidR="00B12F84">
          <w:rPr>
            <w:webHidden/>
          </w:rPr>
          <w:t>153</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27" w:history="1">
        <w:r w:rsidR="00B12F84" w:rsidRPr="001B6C20">
          <w:rPr>
            <w:rStyle w:val="Hyperlink"/>
          </w:rPr>
          <w:t>16.6</w:t>
        </w:r>
        <w:r w:rsidR="00B12F84">
          <w:rPr>
            <w:rFonts w:asciiTheme="minorHAnsi" w:eastAsiaTheme="minorEastAsia" w:hAnsiTheme="minorHAnsi" w:cstheme="minorBidi"/>
            <w:sz w:val="22"/>
            <w:szCs w:val="22"/>
          </w:rPr>
          <w:tab/>
        </w:r>
        <w:r w:rsidR="00B12F84" w:rsidRPr="001B6C20">
          <w:rPr>
            <w:rStyle w:val="Hyperlink"/>
          </w:rPr>
          <w:t>complexType access-reject</w:t>
        </w:r>
        <w:r w:rsidR="00B12F84">
          <w:rPr>
            <w:webHidden/>
          </w:rPr>
          <w:tab/>
        </w:r>
        <w:r>
          <w:rPr>
            <w:webHidden/>
          </w:rPr>
          <w:fldChar w:fldCharType="begin"/>
        </w:r>
        <w:r w:rsidR="00B12F84">
          <w:rPr>
            <w:webHidden/>
          </w:rPr>
          <w:instrText xml:space="preserve"> PAGEREF _Toc366229727 \h </w:instrText>
        </w:r>
        <w:r>
          <w:rPr>
            <w:webHidden/>
          </w:rPr>
        </w:r>
        <w:r>
          <w:rPr>
            <w:webHidden/>
          </w:rPr>
          <w:fldChar w:fldCharType="separate"/>
        </w:r>
        <w:r w:rsidR="00B12F84">
          <w:rPr>
            <w:webHidden/>
          </w:rPr>
          <w:t>155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28" w:history="1">
        <w:r w:rsidR="00B12F84" w:rsidRPr="001B6C20">
          <w:rPr>
            <w:rStyle w:val="Hyperlink"/>
          </w:rPr>
          <w:t>16.7</w:t>
        </w:r>
        <w:r w:rsidR="00B12F84">
          <w:rPr>
            <w:rFonts w:asciiTheme="minorHAnsi" w:eastAsiaTheme="minorEastAsia" w:hAnsiTheme="minorHAnsi" w:cstheme="minorBidi"/>
            <w:sz w:val="22"/>
            <w:szCs w:val="22"/>
          </w:rPr>
          <w:tab/>
        </w:r>
        <w:r w:rsidR="00B12F84" w:rsidRPr="001B6C20">
          <w:rPr>
            <w:rStyle w:val="Hyperlink"/>
          </w:rPr>
          <w:t>complexType acct-proxy</w:t>
        </w:r>
        <w:r w:rsidR="00B12F84">
          <w:rPr>
            <w:webHidden/>
          </w:rPr>
          <w:tab/>
        </w:r>
        <w:r>
          <w:rPr>
            <w:webHidden/>
          </w:rPr>
          <w:fldChar w:fldCharType="begin"/>
        </w:r>
        <w:r w:rsidR="00B12F84">
          <w:rPr>
            <w:webHidden/>
          </w:rPr>
          <w:instrText xml:space="preserve"> PAGEREF _Toc366229728 \h </w:instrText>
        </w:r>
        <w:r>
          <w:rPr>
            <w:webHidden/>
          </w:rPr>
        </w:r>
        <w:r>
          <w:rPr>
            <w:webHidden/>
          </w:rPr>
          <w:fldChar w:fldCharType="separate"/>
        </w:r>
        <w:r w:rsidR="00B12F84">
          <w:rPr>
            <w:webHidden/>
          </w:rPr>
          <w:t>157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29" w:history="1">
        <w:r w:rsidR="00B12F84" w:rsidRPr="001B6C20">
          <w:rPr>
            <w:rStyle w:val="Hyperlink"/>
          </w:rPr>
          <w:t>16.7.1</w:t>
        </w:r>
        <w:r w:rsidR="00B12F84">
          <w:rPr>
            <w:rFonts w:asciiTheme="minorHAnsi" w:eastAsiaTheme="minorEastAsia" w:hAnsiTheme="minorHAnsi" w:cstheme="minorBidi"/>
            <w:sz w:val="22"/>
          </w:rPr>
          <w:tab/>
        </w:r>
        <w:r w:rsidR="00B12F84" w:rsidRPr="001B6C20">
          <w:rPr>
            <w:rStyle w:val="Hyperlink"/>
          </w:rPr>
          <w:t>element acct-proxy/ruleset</w:t>
        </w:r>
        <w:r w:rsidR="00B12F84">
          <w:rPr>
            <w:webHidden/>
          </w:rPr>
          <w:tab/>
        </w:r>
        <w:r>
          <w:rPr>
            <w:webHidden/>
          </w:rPr>
          <w:fldChar w:fldCharType="begin"/>
        </w:r>
        <w:r w:rsidR="00B12F84">
          <w:rPr>
            <w:webHidden/>
          </w:rPr>
          <w:instrText xml:space="preserve"> PAGEREF _Toc366229729 \h </w:instrText>
        </w:r>
        <w:r>
          <w:rPr>
            <w:webHidden/>
          </w:rPr>
        </w:r>
        <w:r>
          <w:rPr>
            <w:webHidden/>
          </w:rPr>
          <w:fldChar w:fldCharType="separate"/>
        </w:r>
        <w:r w:rsidR="00B12F84">
          <w:rPr>
            <w:webHidden/>
          </w:rPr>
          <w:t>160</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30" w:history="1">
        <w:r w:rsidR="00B12F84" w:rsidRPr="001B6C20">
          <w:rPr>
            <w:rStyle w:val="Hyperlink"/>
          </w:rPr>
          <w:t>16.8</w:t>
        </w:r>
        <w:r w:rsidR="00B12F84">
          <w:rPr>
            <w:rFonts w:asciiTheme="minorHAnsi" w:eastAsiaTheme="minorEastAsia" w:hAnsiTheme="minorHAnsi" w:cstheme="minorBidi"/>
            <w:sz w:val="22"/>
            <w:szCs w:val="22"/>
          </w:rPr>
          <w:tab/>
        </w:r>
        <w:r w:rsidR="00B12F84" w:rsidRPr="001B6C20">
          <w:rPr>
            <w:rStyle w:val="Hyperlink"/>
          </w:rPr>
          <w:t>complexType acl</w:t>
        </w:r>
        <w:r w:rsidR="00B12F84">
          <w:rPr>
            <w:webHidden/>
          </w:rPr>
          <w:tab/>
        </w:r>
        <w:r>
          <w:rPr>
            <w:webHidden/>
          </w:rPr>
          <w:fldChar w:fldCharType="begin"/>
        </w:r>
        <w:r w:rsidR="00B12F84">
          <w:rPr>
            <w:webHidden/>
          </w:rPr>
          <w:instrText xml:space="preserve"> PAGEREF _Toc366229730 \h </w:instrText>
        </w:r>
        <w:r>
          <w:rPr>
            <w:webHidden/>
          </w:rPr>
        </w:r>
        <w:r>
          <w:rPr>
            <w:webHidden/>
          </w:rPr>
          <w:fldChar w:fldCharType="separate"/>
        </w:r>
        <w:r w:rsidR="00B12F84">
          <w:rPr>
            <w:webHidden/>
          </w:rPr>
          <w:t>162</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31" w:history="1">
        <w:r w:rsidR="00B12F84" w:rsidRPr="001B6C20">
          <w:rPr>
            <w:rStyle w:val="Hyperlink"/>
          </w:rPr>
          <w:t>16.9</w:t>
        </w:r>
        <w:r w:rsidR="00B12F84">
          <w:rPr>
            <w:rFonts w:asciiTheme="minorHAnsi" w:eastAsiaTheme="minorEastAsia" w:hAnsiTheme="minorHAnsi" w:cstheme="minorBidi"/>
            <w:sz w:val="22"/>
            <w:szCs w:val="22"/>
          </w:rPr>
          <w:tab/>
        </w:r>
        <w:r w:rsidR="00B12F84" w:rsidRPr="001B6C20">
          <w:rPr>
            <w:rStyle w:val="Hyperlink"/>
          </w:rPr>
          <w:t>complexType add</w:t>
        </w:r>
        <w:r w:rsidR="00B12F84">
          <w:rPr>
            <w:webHidden/>
          </w:rPr>
          <w:tab/>
        </w:r>
        <w:r>
          <w:rPr>
            <w:webHidden/>
          </w:rPr>
          <w:fldChar w:fldCharType="begin"/>
        </w:r>
        <w:r w:rsidR="00B12F84">
          <w:rPr>
            <w:webHidden/>
          </w:rPr>
          <w:instrText xml:space="preserve"> PAGEREF _Toc366229731 \h </w:instrText>
        </w:r>
        <w:r>
          <w:rPr>
            <w:webHidden/>
          </w:rPr>
        </w:r>
        <w:r>
          <w:rPr>
            <w:webHidden/>
          </w:rPr>
          <w:fldChar w:fldCharType="separate"/>
        </w:r>
        <w:r w:rsidR="00B12F84">
          <w:rPr>
            <w:webHidden/>
          </w:rPr>
          <w:t>164</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32" w:history="1">
        <w:r w:rsidR="00B12F84" w:rsidRPr="001B6C20">
          <w:rPr>
            <w:rStyle w:val="Hyperlink"/>
          </w:rPr>
          <w:t>16.10</w:t>
        </w:r>
        <w:r w:rsidR="00B12F84">
          <w:rPr>
            <w:rFonts w:asciiTheme="minorHAnsi" w:eastAsiaTheme="minorEastAsia" w:hAnsiTheme="minorHAnsi" w:cstheme="minorBidi"/>
            <w:sz w:val="22"/>
            <w:szCs w:val="22"/>
          </w:rPr>
          <w:tab/>
        </w:r>
        <w:r w:rsidR="00B12F84" w:rsidRPr="001B6C20">
          <w:rPr>
            <w:rStyle w:val="Hyperlink"/>
          </w:rPr>
          <w:t>complexType and</w:t>
        </w:r>
        <w:r w:rsidR="00B12F84">
          <w:rPr>
            <w:webHidden/>
          </w:rPr>
          <w:tab/>
        </w:r>
        <w:r>
          <w:rPr>
            <w:webHidden/>
          </w:rPr>
          <w:fldChar w:fldCharType="begin"/>
        </w:r>
        <w:r w:rsidR="00B12F84">
          <w:rPr>
            <w:webHidden/>
          </w:rPr>
          <w:instrText xml:space="preserve"> PAGEREF _Toc366229732 \h </w:instrText>
        </w:r>
        <w:r>
          <w:rPr>
            <w:webHidden/>
          </w:rPr>
        </w:r>
        <w:r>
          <w:rPr>
            <w:webHidden/>
          </w:rPr>
          <w:fldChar w:fldCharType="separate"/>
        </w:r>
        <w:r w:rsidR="00B12F84">
          <w:rPr>
            <w:webHidden/>
          </w:rPr>
          <w:t>167</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33" w:history="1">
        <w:r w:rsidR="00B12F84" w:rsidRPr="001B6C20">
          <w:rPr>
            <w:rStyle w:val="Hyperlink"/>
          </w:rPr>
          <w:t>16.11</w:t>
        </w:r>
        <w:r w:rsidR="00B12F84">
          <w:rPr>
            <w:rFonts w:asciiTheme="minorHAnsi" w:eastAsiaTheme="minorEastAsia" w:hAnsiTheme="minorHAnsi" w:cstheme="minorBidi"/>
            <w:sz w:val="22"/>
            <w:szCs w:val="22"/>
          </w:rPr>
          <w:tab/>
        </w:r>
        <w:r w:rsidR="00B12F84" w:rsidRPr="001B6C20">
          <w:rPr>
            <w:rStyle w:val="Hyperlink"/>
          </w:rPr>
          <w:t>complexType auth-proxy</w:t>
        </w:r>
        <w:r w:rsidR="00B12F84">
          <w:rPr>
            <w:webHidden/>
          </w:rPr>
          <w:tab/>
        </w:r>
        <w:r>
          <w:rPr>
            <w:webHidden/>
          </w:rPr>
          <w:fldChar w:fldCharType="begin"/>
        </w:r>
        <w:r w:rsidR="00B12F84">
          <w:rPr>
            <w:webHidden/>
          </w:rPr>
          <w:instrText xml:space="preserve"> PAGEREF _Toc366229733 \h </w:instrText>
        </w:r>
        <w:r>
          <w:rPr>
            <w:webHidden/>
          </w:rPr>
        </w:r>
        <w:r>
          <w:rPr>
            <w:webHidden/>
          </w:rPr>
          <w:fldChar w:fldCharType="separate"/>
        </w:r>
        <w:r w:rsidR="00B12F84">
          <w:rPr>
            <w:webHidden/>
          </w:rPr>
          <w:t>168</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34" w:history="1">
        <w:r w:rsidR="00B12F84" w:rsidRPr="001B6C20">
          <w:rPr>
            <w:rStyle w:val="Hyperlink"/>
          </w:rPr>
          <w:t>16.11.1</w:t>
        </w:r>
        <w:r w:rsidR="00B12F84">
          <w:rPr>
            <w:rFonts w:asciiTheme="minorHAnsi" w:eastAsiaTheme="minorEastAsia" w:hAnsiTheme="minorHAnsi" w:cstheme="minorBidi"/>
            <w:sz w:val="22"/>
          </w:rPr>
          <w:tab/>
        </w:r>
        <w:r w:rsidR="00B12F84" w:rsidRPr="001B6C20">
          <w:rPr>
            <w:rStyle w:val="Hyperlink"/>
          </w:rPr>
          <w:t>element auth-proxy/request</w:t>
        </w:r>
        <w:r w:rsidR="00B12F84">
          <w:rPr>
            <w:webHidden/>
          </w:rPr>
          <w:tab/>
        </w:r>
        <w:r>
          <w:rPr>
            <w:webHidden/>
          </w:rPr>
          <w:fldChar w:fldCharType="begin"/>
        </w:r>
        <w:r w:rsidR="00B12F84">
          <w:rPr>
            <w:webHidden/>
          </w:rPr>
          <w:instrText xml:space="preserve"> PAGEREF _Toc366229734 \h </w:instrText>
        </w:r>
        <w:r>
          <w:rPr>
            <w:webHidden/>
          </w:rPr>
        </w:r>
        <w:r>
          <w:rPr>
            <w:webHidden/>
          </w:rPr>
          <w:fldChar w:fldCharType="separate"/>
        </w:r>
        <w:r w:rsidR="00B12F84">
          <w:rPr>
            <w:webHidden/>
          </w:rPr>
          <w:t>171</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35" w:history="1">
        <w:r w:rsidR="00B12F84" w:rsidRPr="001B6C20">
          <w:rPr>
            <w:rStyle w:val="Hyperlink"/>
          </w:rPr>
          <w:t>16.11.2</w:t>
        </w:r>
        <w:r w:rsidR="00B12F84">
          <w:rPr>
            <w:rFonts w:asciiTheme="minorHAnsi" w:eastAsiaTheme="minorEastAsia" w:hAnsiTheme="minorHAnsi" w:cstheme="minorBidi"/>
            <w:sz w:val="22"/>
          </w:rPr>
          <w:tab/>
        </w:r>
        <w:r w:rsidR="00B12F84" w:rsidRPr="001B6C20">
          <w:rPr>
            <w:rStyle w:val="Hyperlink"/>
          </w:rPr>
          <w:t>element auth-proxy/response</w:t>
        </w:r>
        <w:r w:rsidR="00B12F84">
          <w:rPr>
            <w:webHidden/>
          </w:rPr>
          <w:tab/>
        </w:r>
        <w:r>
          <w:rPr>
            <w:webHidden/>
          </w:rPr>
          <w:fldChar w:fldCharType="begin"/>
        </w:r>
        <w:r w:rsidR="00B12F84">
          <w:rPr>
            <w:webHidden/>
          </w:rPr>
          <w:instrText xml:space="preserve"> PAGEREF _Toc366229735 \h </w:instrText>
        </w:r>
        <w:r>
          <w:rPr>
            <w:webHidden/>
          </w:rPr>
        </w:r>
        <w:r>
          <w:rPr>
            <w:webHidden/>
          </w:rPr>
          <w:fldChar w:fldCharType="separate"/>
        </w:r>
        <w:r w:rsidR="00B12F84">
          <w:rPr>
            <w:webHidden/>
          </w:rPr>
          <w:t>172</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36" w:history="1">
        <w:r w:rsidR="00B12F84" w:rsidRPr="001B6C20">
          <w:rPr>
            <w:rStyle w:val="Hyperlink"/>
          </w:rPr>
          <w:t>16.12</w:t>
        </w:r>
        <w:r w:rsidR="00B12F84">
          <w:rPr>
            <w:rFonts w:asciiTheme="minorHAnsi" w:eastAsiaTheme="minorEastAsia" w:hAnsiTheme="minorHAnsi" w:cstheme="minorBidi"/>
            <w:sz w:val="22"/>
            <w:szCs w:val="22"/>
          </w:rPr>
          <w:tab/>
        </w:r>
        <w:r w:rsidR="00B12F84" w:rsidRPr="001B6C20">
          <w:rPr>
            <w:rStyle w:val="Hyperlink"/>
          </w:rPr>
          <w:t>complexType auth-proxy-request</w:t>
        </w:r>
        <w:r w:rsidR="00B12F84">
          <w:rPr>
            <w:webHidden/>
          </w:rPr>
          <w:tab/>
        </w:r>
        <w:r>
          <w:rPr>
            <w:webHidden/>
          </w:rPr>
          <w:fldChar w:fldCharType="begin"/>
        </w:r>
        <w:r w:rsidR="00B12F84">
          <w:rPr>
            <w:webHidden/>
          </w:rPr>
          <w:instrText xml:space="preserve"> PAGEREF _Toc366229736 \h </w:instrText>
        </w:r>
        <w:r>
          <w:rPr>
            <w:webHidden/>
          </w:rPr>
        </w:r>
        <w:r>
          <w:rPr>
            <w:webHidden/>
          </w:rPr>
          <w:fldChar w:fldCharType="separate"/>
        </w:r>
        <w:r w:rsidR="00B12F84">
          <w:rPr>
            <w:webHidden/>
          </w:rPr>
          <w:t>172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37" w:history="1">
        <w:r w:rsidR="00B12F84" w:rsidRPr="001B6C20">
          <w:rPr>
            <w:rStyle w:val="Hyperlink"/>
          </w:rPr>
          <w:t>16.12.1</w:t>
        </w:r>
        <w:r w:rsidR="00B12F84">
          <w:rPr>
            <w:rFonts w:asciiTheme="minorHAnsi" w:eastAsiaTheme="minorEastAsia" w:hAnsiTheme="minorHAnsi" w:cstheme="minorBidi"/>
            <w:sz w:val="22"/>
          </w:rPr>
          <w:tab/>
        </w:r>
        <w:r w:rsidR="00B12F84" w:rsidRPr="001B6C20">
          <w:rPr>
            <w:rStyle w:val="Hyperlink"/>
          </w:rPr>
          <w:t>element auth-proxy-request/ruleset</w:t>
        </w:r>
        <w:r w:rsidR="00B12F84">
          <w:rPr>
            <w:webHidden/>
          </w:rPr>
          <w:tab/>
        </w:r>
        <w:r>
          <w:rPr>
            <w:webHidden/>
          </w:rPr>
          <w:fldChar w:fldCharType="begin"/>
        </w:r>
        <w:r w:rsidR="00B12F84">
          <w:rPr>
            <w:webHidden/>
          </w:rPr>
          <w:instrText xml:space="preserve"> PAGEREF _Toc366229737 \h </w:instrText>
        </w:r>
        <w:r>
          <w:rPr>
            <w:webHidden/>
          </w:rPr>
        </w:r>
        <w:r>
          <w:rPr>
            <w:webHidden/>
          </w:rPr>
          <w:fldChar w:fldCharType="separate"/>
        </w:r>
        <w:r w:rsidR="00B12F84">
          <w:rPr>
            <w:webHidden/>
          </w:rPr>
          <w:t>173</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38" w:history="1">
        <w:r w:rsidR="00B12F84" w:rsidRPr="001B6C20">
          <w:rPr>
            <w:rStyle w:val="Hyperlink"/>
          </w:rPr>
          <w:t>16.13</w:t>
        </w:r>
        <w:r w:rsidR="00B12F84">
          <w:rPr>
            <w:rFonts w:asciiTheme="minorHAnsi" w:eastAsiaTheme="minorEastAsia" w:hAnsiTheme="minorHAnsi" w:cstheme="minorBidi"/>
            <w:sz w:val="22"/>
            <w:szCs w:val="22"/>
          </w:rPr>
          <w:tab/>
        </w:r>
        <w:r w:rsidR="00B12F84" w:rsidRPr="001B6C20">
          <w:rPr>
            <w:rStyle w:val="Hyperlink"/>
          </w:rPr>
          <w:t>complexType auth-proxy-response</w:t>
        </w:r>
        <w:r w:rsidR="00B12F84">
          <w:rPr>
            <w:webHidden/>
          </w:rPr>
          <w:tab/>
        </w:r>
        <w:r>
          <w:rPr>
            <w:webHidden/>
          </w:rPr>
          <w:fldChar w:fldCharType="begin"/>
        </w:r>
        <w:r w:rsidR="00B12F84">
          <w:rPr>
            <w:webHidden/>
          </w:rPr>
          <w:instrText xml:space="preserve"> PAGEREF _Toc366229738 \h </w:instrText>
        </w:r>
        <w:r>
          <w:rPr>
            <w:webHidden/>
          </w:rPr>
        </w:r>
        <w:r>
          <w:rPr>
            <w:webHidden/>
          </w:rPr>
          <w:fldChar w:fldCharType="separate"/>
        </w:r>
        <w:r w:rsidR="00B12F84">
          <w:rPr>
            <w:webHidden/>
          </w:rPr>
          <w:t>174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39" w:history="1">
        <w:r w:rsidR="00B12F84" w:rsidRPr="001B6C20">
          <w:rPr>
            <w:rStyle w:val="Hyperlink"/>
          </w:rPr>
          <w:t>16.13.1</w:t>
        </w:r>
        <w:r w:rsidR="00B12F84">
          <w:rPr>
            <w:rFonts w:asciiTheme="minorHAnsi" w:eastAsiaTheme="minorEastAsia" w:hAnsiTheme="minorHAnsi" w:cstheme="minorBidi"/>
            <w:sz w:val="22"/>
          </w:rPr>
          <w:tab/>
        </w:r>
        <w:r w:rsidR="00B12F84" w:rsidRPr="001B6C20">
          <w:rPr>
            <w:rStyle w:val="Hyperlink"/>
          </w:rPr>
          <w:t>element auth-proxy-response/ruleset</w:t>
        </w:r>
        <w:r w:rsidR="00B12F84">
          <w:rPr>
            <w:webHidden/>
          </w:rPr>
          <w:tab/>
        </w:r>
        <w:r>
          <w:rPr>
            <w:webHidden/>
          </w:rPr>
          <w:fldChar w:fldCharType="begin"/>
        </w:r>
        <w:r w:rsidR="00B12F84">
          <w:rPr>
            <w:webHidden/>
          </w:rPr>
          <w:instrText xml:space="preserve"> PAGEREF _Toc366229739 \h </w:instrText>
        </w:r>
        <w:r>
          <w:rPr>
            <w:webHidden/>
          </w:rPr>
        </w:r>
        <w:r>
          <w:rPr>
            <w:webHidden/>
          </w:rPr>
          <w:fldChar w:fldCharType="separate"/>
        </w:r>
        <w:r w:rsidR="00B12F84">
          <w:rPr>
            <w:webHidden/>
          </w:rPr>
          <w:t>174</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40" w:history="1">
        <w:r w:rsidR="00B12F84" w:rsidRPr="001B6C20">
          <w:rPr>
            <w:rStyle w:val="Hyperlink"/>
          </w:rPr>
          <w:t>16.14</w:t>
        </w:r>
        <w:r w:rsidR="00B12F84">
          <w:rPr>
            <w:rFonts w:asciiTheme="minorHAnsi" w:eastAsiaTheme="minorEastAsia" w:hAnsiTheme="minorHAnsi" w:cstheme="minorBidi"/>
            <w:sz w:val="22"/>
            <w:szCs w:val="22"/>
          </w:rPr>
          <w:tab/>
        </w:r>
        <w:r w:rsidR="00B12F84" w:rsidRPr="001B6C20">
          <w:rPr>
            <w:rStyle w:val="Hyperlink"/>
          </w:rPr>
          <w:t>complexType break</w:t>
        </w:r>
        <w:r w:rsidR="00B12F84">
          <w:rPr>
            <w:webHidden/>
          </w:rPr>
          <w:tab/>
        </w:r>
        <w:r>
          <w:rPr>
            <w:webHidden/>
          </w:rPr>
          <w:fldChar w:fldCharType="begin"/>
        </w:r>
        <w:r w:rsidR="00B12F84">
          <w:rPr>
            <w:webHidden/>
          </w:rPr>
          <w:instrText xml:space="preserve"> PAGEREF _Toc366229740 \h </w:instrText>
        </w:r>
        <w:r>
          <w:rPr>
            <w:webHidden/>
          </w:rPr>
        </w:r>
        <w:r>
          <w:rPr>
            <w:webHidden/>
          </w:rPr>
          <w:fldChar w:fldCharType="separate"/>
        </w:r>
        <w:r w:rsidR="00B12F84">
          <w:rPr>
            <w:webHidden/>
          </w:rPr>
          <w:t>175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41" w:history="1">
        <w:r w:rsidR="00B12F84" w:rsidRPr="001B6C20">
          <w:rPr>
            <w:rStyle w:val="Hyperlink"/>
          </w:rPr>
          <w:t>16.15</w:t>
        </w:r>
        <w:r w:rsidR="00B12F84">
          <w:rPr>
            <w:rFonts w:asciiTheme="minorHAnsi" w:eastAsiaTheme="minorEastAsia" w:hAnsiTheme="minorHAnsi" w:cstheme="minorBidi"/>
            <w:sz w:val="22"/>
            <w:szCs w:val="22"/>
          </w:rPr>
          <w:tab/>
        </w:r>
        <w:r w:rsidR="00B12F84" w:rsidRPr="001B6C20">
          <w:rPr>
            <w:rStyle w:val="Hyperlink"/>
          </w:rPr>
          <w:t>complexType call</w:t>
        </w:r>
        <w:r w:rsidR="00B12F84">
          <w:rPr>
            <w:webHidden/>
          </w:rPr>
          <w:tab/>
        </w:r>
        <w:r>
          <w:rPr>
            <w:webHidden/>
          </w:rPr>
          <w:fldChar w:fldCharType="begin"/>
        </w:r>
        <w:r w:rsidR="00B12F84">
          <w:rPr>
            <w:webHidden/>
          </w:rPr>
          <w:instrText xml:space="preserve"> PAGEREF _Toc366229741 \h </w:instrText>
        </w:r>
        <w:r>
          <w:rPr>
            <w:webHidden/>
          </w:rPr>
        </w:r>
        <w:r>
          <w:rPr>
            <w:webHidden/>
          </w:rPr>
          <w:fldChar w:fldCharType="separate"/>
        </w:r>
        <w:r w:rsidR="00B12F84">
          <w:rPr>
            <w:webHidden/>
          </w:rPr>
          <w:t>175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42" w:history="1">
        <w:r w:rsidR="00B12F84" w:rsidRPr="001B6C20">
          <w:rPr>
            <w:rStyle w:val="Hyperlink"/>
          </w:rPr>
          <w:t>16.16</w:t>
        </w:r>
        <w:r w:rsidR="00B12F84">
          <w:rPr>
            <w:rFonts w:asciiTheme="minorHAnsi" w:eastAsiaTheme="minorEastAsia" w:hAnsiTheme="minorHAnsi" w:cstheme="minorBidi"/>
            <w:sz w:val="22"/>
            <w:szCs w:val="22"/>
          </w:rPr>
          <w:tab/>
        </w:r>
        <w:r w:rsidR="00B12F84" w:rsidRPr="001B6C20">
          <w:rPr>
            <w:rStyle w:val="Hyperlink"/>
          </w:rPr>
          <w:t>complexType comparison</w:t>
        </w:r>
        <w:r w:rsidR="00B12F84">
          <w:rPr>
            <w:webHidden/>
          </w:rPr>
          <w:tab/>
        </w:r>
        <w:r>
          <w:rPr>
            <w:webHidden/>
          </w:rPr>
          <w:fldChar w:fldCharType="begin"/>
        </w:r>
        <w:r w:rsidR="00B12F84">
          <w:rPr>
            <w:webHidden/>
          </w:rPr>
          <w:instrText xml:space="preserve"> PAGEREF _Toc366229742 \h </w:instrText>
        </w:r>
        <w:r>
          <w:rPr>
            <w:webHidden/>
          </w:rPr>
        </w:r>
        <w:r>
          <w:rPr>
            <w:webHidden/>
          </w:rPr>
          <w:fldChar w:fldCharType="separate"/>
        </w:r>
        <w:r w:rsidR="00B12F84">
          <w:rPr>
            <w:webHidden/>
          </w:rPr>
          <w:t>176</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43" w:history="1">
        <w:r w:rsidR="00B12F84" w:rsidRPr="001B6C20">
          <w:rPr>
            <w:rStyle w:val="Hyperlink"/>
          </w:rPr>
          <w:t>16.17</w:t>
        </w:r>
        <w:r w:rsidR="00B12F84">
          <w:rPr>
            <w:rFonts w:asciiTheme="minorHAnsi" w:eastAsiaTheme="minorEastAsia" w:hAnsiTheme="minorHAnsi" w:cstheme="minorBidi"/>
            <w:sz w:val="22"/>
            <w:szCs w:val="22"/>
          </w:rPr>
          <w:tab/>
        </w:r>
        <w:r w:rsidR="00B12F84" w:rsidRPr="001B6C20">
          <w:rPr>
            <w:rStyle w:val="Hyperlink"/>
          </w:rPr>
          <w:t>complexType copy-framed-routes</w:t>
        </w:r>
        <w:r w:rsidR="00B12F84">
          <w:rPr>
            <w:webHidden/>
          </w:rPr>
          <w:tab/>
        </w:r>
        <w:r>
          <w:rPr>
            <w:webHidden/>
          </w:rPr>
          <w:fldChar w:fldCharType="begin"/>
        </w:r>
        <w:r w:rsidR="00B12F84">
          <w:rPr>
            <w:webHidden/>
          </w:rPr>
          <w:instrText xml:space="preserve"> PAGEREF _Toc366229743 \h </w:instrText>
        </w:r>
        <w:r>
          <w:rPr>
            <w:webHidden/>
          </w:rPr>
        </w:r>
        <w:r>
          <w:rPr>
            <w:webHidden/>
          </w:rPr>
          <w:fldChar w:fldCharType="separate"/>
        </w:r>
        <w:r w:rsidR="00B12F84">
          <w:rPr>
            <w:webHidden/>
          </w:rPr>
          <w:t>178</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44" w:history="1">
        <w:r w:rsidR="00B12F84" w:rsidRPr="001B6C20">
          <w:rPr>
            <w:rStyle w:val="Hyperlink"/>
          </w:rPr>
          <w:t>16.18</w:t>
        </w:r>
        <w:r w:rsidR="00B12F84">
          <w:rPr>
            <w:rFonts w:asciiTheme="minorHAnsi" w:eastAsiaTheme="minorEastAsia" w:hAnsiTheme="minorHAnsi" w:cstheme="minorBidi"/>
            <w:sz w:val="22"/>
            <w:szCs w:val="22"/>
          </w:rPr>
          <w:tab/>
        </w:r>
        <w:r w:rsidR="00B12F84" w:rsidRPr="001B6C20">
          <w:rPr>
            <w:rStyle w:val="Hyperlink"/>
          </w:rPr>
          <w:t>complexType database</w:t>
        </w:r>
        <w:r w:rsidR="00B12F84">
          <w:rPr>
            <w:webHidden/>
          </w:rPr>
          <w:tab/>
        </w:r>
        <w:r>
          <w:rPr>
            <w:webHidden/>
          </w:rPr>
          <w:fldChar w:fldCharType="begin"/>
        </w:r>
        <w:r w:rsidR="00B12F84">
          <w:rPr>
            <w:webHidden/>
          </w:rPr>
          <w:instrText xml:space="preserve"> PAGEREF _Toc366229744 \h </w:instrText>
        </w:r>
        <w:r>
          <w:rPr>
            <w:webHidden/>
          </w:rPr>
        </w:r>
        <w:r>
          <w:rPr>
            <w:webHidden/>
          </w:rPr>
          <w:fldChar w:fldCharType="separate"/>
        </w:r>
        <w:r w:rsidR="00B12F84">
          <w:rPr>
            <w:webHidden/>
          </w:rPr>
          <w:t>180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45" w:history="1">
        <w:r w:rsidR="00B12F84" w:rsidRPr="001B6C20">
          <w:rPr>
            <w:rStyle w:val="Hyperlink"/>
          </w:rPr>
          <w:t>16.18.1</w:t>
        </w:r>
        <w:r w:rsidR="00B12F84">
          <w:rPr>
            <w:rFonts w:asciiTheme="minorHAnsi" w:eastAsiaTheme="minorEastAsia" w:hAnsiTheme="minorHAnsi" w:cstheme="minorBidi"/>
            <w:sz w:val="22"/>
          </w:rPr>
          <w:tab/>
        </w:r>
        <w:r w:rsidR="00B12F84" w:rsidRPr="001B6C20">
          <w:rPr>
            <w:rStyle w:val="Hyperlink"/>
          </w:rPr>
          <w:t>element database/instance</w:t>
        </w:r>
        <w:r w:rsidR="00B12F84">
          <w:rPr>
            <w:webHidden/>
          </w:rPr>
          <w:tab/>
        </w:r>
        <w:r>
          <w:rPr>
            <w:webHidden/>
          </w:rPr>
          <w:fldChar w:fldCharType="begin"/>
        </w:r>
        <w:r w:rsidR="00B12F84">
          <w:rPr>
            <w:webHidden/>
          </w:rPr>
          <w:instrText xml:space="preserve"> PAGEREF _Toc366229745 \h </w:instrText>
        </w:r>
        <w:r>
          <w:rPr>
            <w:webHidden/>
          </w:rPr>
        </w:r>
        <w:r>
          <w:rPr>
            <w:webHidden/>
          </w:rPr>
          <w:fldChar w:fldCharType="separate"/>
        </w:r>
        <w:r w:rsidR="00B12F84">
          <w:rPr>
            <w:webHidden/>
          </w:rPr>
          <w:t>184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46" w:history="1">
        <w:r w:rsidR="00B12F84" w:rsidRPr="001B6C20">
          <w:rPr>
            <w:rStyle w:val="Hyperlink"/>
          </w:rPr>
          <w:t>16.18.2</w:t>
        </w:r>
        <w:r w:rsidR="00B12F84">
          <w:rPr>
            <w:rFonts w:asciiTheme="minorHAnsi" w:eastAsiaTheme="minorEastAsia" w:hAnsiTheme="minorHAnsi" w:cstheme="minorBidi"/>
            <w:sz w:val="22"/>
          </w:rPr>
          <w:tab/>
        </w:r>
        <w:r w:rsidR="00B12F84" w:rsidRPr="001B6C20">
          <w:rPr>
            <w:rStyle w:val="Hyperlink"/>
          </w:rPr>
          <w:t>element database/query</w:t>
        </w:r>
        <w:r w:rsidR="00B12F84">
          <w:rPr>
            <w:webHidden/>
          </w:rPr>
          <w:tab/>
        </w:r>
        <w:r>
          <w:rPr>
            <w:webHidden/>
          </w:rPr>
          <w:fldChar w:fldCharType="begin"/>
        </w:r>
        <w:r w:rsidR="00B12F84">
          <w:rPr>
            <w:webHidden/>
          </w:rPr>
          <w:instrText xml:space="preserve"> PAGEREF _Toc366229746 \h </w:instrText>
        </w:r>
        <w:r>
          <w:rPr>
            <w:webHidden/>
          </w:rPr>
        </w:r>
        <w:r>
          <w:rPr>
            <w:webHidden/>
          </w:rPr>
          <w:fldChar w:fldCharType="separate"/>
        </w:r>
        <w:r w:rsidR="00B12F84">
          <w:rPr>
            <w:webHidden/>
          </w:rPr>
          <w:t>185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47" w:history="1">
        <w:r w:rsidR="00B12F84" w:rsidRPr="001B6C20">
          <w:rPr>
            <w:rStyle w:val="Hyperlink"/>
          </w:rPr>
          <w:t>16.18.3</w:t>
        </w:r>
        <w:r w:rsidR="00B12F84">
          <w:rPr>
            <w:rFonts w:asciiTheme="minorHAnsi" w:eastAsiaTheme="minorEastAsia" w:hAnsiTheme="minorHAnsi" w:cstheme="minorBidi"/>
            <w:sz w:val="22"/>
          </w:rPr>
          <w:tab/>
        </w:r>
        <w:r w:rsidR="00B12F84" w:rsidRPr="001B6C20">
          <w:rPr>
            <w:rStyle w:val="Hyperlink"/>
          </w:rPr>
          <w:t>element database/query-pre-fetch</w:t>
        </w:r>
        <w:r w:rsidR="00B12F84">
          <w:rPr>
            <w:webHidden/>
          </w:rPr>
          <w:tab/>
        </w:r>
        <w:r>
          <w:rPr>
            <w:webHidden/>
          </w:rPr>
          <w:fldChar w:fldCharType="begin"/>
        </w:r>
        <w:r w:rsidR="00B12F84">
          <w:rPr>
            <w:webHidden/>
          </w:rPr>
          <w:instrText xml:space="preserve"> PAGEREF _Toc366229747 \h </w:instrText>
        </w:r>
        <w:r>
          <w:rPr>
            <w:webHidden/>
          </w:rPr>
        </w:r>
        <w:r>
          <w:rPr>
            <w:webHidden/>
          </w:rPr>
          <w:fldChar w:fldCharType="separate"/>
        </w:r>
        <w:r w:rsidR="00B12F84">
          <w:rPr>
            <w:webHidden/>
          </w:rPr>
          <w:t>185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48" w:history="1">
        <w:r w:rsidR="00B12F84" w:rsidRPr="001B6C20">
          <w:rPr>
            <w:rStyle w:val="Hyperlink"/>
          </w:rPr>
          <w:t>16.18.4</w:t>
        </w:r>
        <w:r w:rsidR="00B12F84">
          <w:rPr>
            <w:rFonts w:asciiTheme="minorHAnsi" w:eastAsiaTheme="minorEastAsia" w:hAnsiTheme="minorHAnsi" w:cstheme="minorBidi"/>
            <w:sz w:val="22"/>
          </w:rPr>
          <w:tab/>
        </w:r>
        <w:r w:rsidR="00B12F84" w:rsidRPr="001B6C20">
          <w:rPr>
            <w:rStyle w:val="Hyperlink"/>
          </w:rPr>
          <w:t>element database/param</w:t>
        </w:r>
        <w:r w:rsidR="00B12F84">
          <w:rPr>
            <w:webHidden/>
          </w:rPr>
          <w:tab/>
        </w:r>
        <w:r>
          <w:rPr>
            <w:webHidden/>
          </w:rPr>
          <w:fldChar w:fldCharType="begin"/>
        </w:r>
        <w:r w:rsidR="00B12F84">
          <w:rPr>
            <w:webHidden/>
          </w:rPr>
          <w:instrText xml:space="preserve"> PAGEREF _Toc366229748 \h </w:instrText>
        </w:r>
        <w:r>
          <w:rPr>
            <w:webHidden/>
          </w:rPr>
        </w:r>
        <w:r>
          <w:rPr>
            <w:webHidden/>
          </w:rPr>
          <w:fldChar w:fldCharType="separate"/>
        </w:r>
        <w:r w:rsidR="00B12F84">
          <w:rPr>
            <w:webHidden/>
          </w:rPr>
          <w:t>186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49" w:history="1">
        <w:r w:rsidR="00B12F84" w:rsidRPr="001B6C20">
          <w:rPr>
            <w:rStyle w:val="Hyperlink"/>
          </w:rPr>
          <w:t>16.18.5</w:t>
        </w:r>
        <w:r w:rsidR="00B12F84">
          <w:rPr>
            <w:rFonts w:asciiTheme="minorHAnsi" w:eastAsiaTheme="minorEastAsia" w:hAnsiTheme="minorHAnsi" w:cstheme="minorBidi"/>
            <w:sz w:val="22"/>
          </w:rPr>
          <w:tab/>
        </w:r>
        <w:r w:rsidR="00B12F84" w:rsidRPr="001B6C20">
          <w:rPr>
            <w:rStyle w:val="Hyperlink"/>
          </w:rPr>
          <w:t>element database/extract-column</w:t>
        </w:r>
        <w:r w:rsidR="00B12F84">
          <w:rPr>
            <w:webHidden/>
          </w:rPr>
          <w:tab/>
        </w:r>
        <w:r>
          <w:rPr>
            <w:webHidden/>
          </w:rPr>
          <w:fldChar w:fldCharType="begin"/>
        </w:r>
        <w:r w:rsidR="00B12F84">
          <w:rPr>
            <w:webHidden/>
          </w:rPr>
          <w:instrText xml:space="preserve"> PAGEREF _Toc366229749 \h </w:instrText>
        </w:r>
        <w:r>
          <w:rPr>
            <w:webHidden/>
          </w:rPr>
        </w:r>
        <w:r>
          <w:rPr>
            <w:webHidden/>
          </w:rPr>
          <w:fldChar w:fldCharType="separate"/>
        </w:r>
        <w:r w:rsidR="00B12F84">
          <w:rPr>
            <w:webHidden/>
          </w:rPr>
          <w:t>187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50" w:history="1">
        <w:r w:rsidR="00B12F84" w:rsidRPr="001B6C20">
          <w:rPr>
            <w:rStyle w:val="Hyperlink"/>
          </w:rPr>
          <w:t>16.18.6</w:t>
        </w:r>
        <w:r w:rsidR="00B12F84">
          <w:rPr>
            <w:rFonts w:asciiTheme="minorHAnsi" w:eastAsiaTheme="minorEastAsia" w:hAnsiTheme="minorHAnsi" w:cstheme="minorBidi"/>
            <w:sz w:val="22"/>
          </w:rPr>
          <w:tab/>
        </w:r>
        <w:r w:rsidR="00B12F84" w:rsidRPr="001B6C20">
          <w:rPr>
            <w:rStyle w:val="Hyperlink"/>
          </w:rPr>
          <w:t>element database/selector</w:t>
        </w:r>
        <w:r w:rsidR="00B12F84">
          <w:rPr>
            <w:webHidden/>
          </w:rPr>
          <w:tab/>
        </w:r>
        <w:r>
          <w:rPr>
            <w:webHidden/>
          </w:rPr>
          <w:fldChar w:fldCharType="begin"/>
        </w:r>
        <w:r w:rsidR="00B12F84">
          <w:rPr>
            <w:webHidden/>
          </w:rPr>
          <w:instrText xml:space="preserve"> PAGEREF _Toc366229750 \h </w:instrText>
        </w:r>
        <w:r>
          <w:rPr>
            <w:webHidden/>
          </w:rPr>
        </w:r>
        <w:r>
          <w:rPr>
            <w:webHidden/>
          </w:rPr>
          <w:fldChar w:fldCharType="separate"/>
        </w:r>
        <w:r w:rsidR="00B12F84">
          <w:rPr>
            <w:webHidden/>
          </w:rPr>
          <w:t>188</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51" w:history="1">
        <w:r w:rsidR="00B12F84" w:rsidRPr="001B6C20">
          <w:rPr>
            <w:rStyle w:val="Hyperlink"/>
          </w:rPr>
          <w:t>16.18.7</w:t>
        </w:r>
        <w:r w:rsidR="00B12F84">
          <w:rPr>
            <w:rFonts w:asciiTheme="minorHAnsi" w:eastAsiaTheme="minorEastAsia" w:hAnsiTheme="minorHAnsi" w:cstheme="minorBidi"/>
            <w:sz w:val="22"/>
          </w:rPr>
          <w:tab/>
        </w:r>
        <w:r w:rsidR="00B12F84" w:rsidRPr="001B6C20">
          <w:rPr>
            <w:rStyle w:val="Hyperlink"/>
          </w:rPr>
          <w:t>element database/up-count</w:t>
        </w:r>
        <w:r w:rsidR="00B12F84">
          <w:rPr>
            <w:webHidden/>
          </w:rPr>
          <w:tab/>
        </w:r>
        <w:r>
          <w:rPr>
            <w:webHidden/>
          </w:rPr>
          <w:fldChar w:fldCharType="begin"/>
        </w:r>
        <w:r w:rsidR="00B12F84">
          <w:rPr>
            <w:webHidden/>
          </w:rPr>
          <w:instrText xml:space="preserve"> PAGEREF _Toc366229751 \h </w:instrText>
        </w:r>
        <w:r>
          <w:rPr>
            <w:webHidden/>
          </w:rPr>
        </w:r>
        <w:r>
          <w:rPr>
            <w:webHidden/>
          </w:rPr>
          <w:fldChar w:fldCharType="separate"/>
        </w:r>
        <w:r w:rsidR="00B12F84">
          <w:rPr>
            <w:webHidden/>
          </w:rPr>
          <w:t>188</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52" w:history="1">
        <w:r w:rsidR="00B12F84" w:rsidRPr="001B6C20">
          <w:rPr>
            <w:rStyle w:val="Hyperlink"/>
          </w:rPr>
          <w:t>16.18.8</w:t>
        </w:r>
        <w:r w:rsidR="00B12F84">
          <w:rPr>
            <w:rFonts w:asciiTheme="minorHAnsi" w:eastAsiaTheme="minorEastAsia" w:hAnsiTheme="minorHAnsi" w:cstheme="minorBidi"/>
            <w:sz w:val="22"/>
          </w:rPr>
          <w:tab/>
        </w:r>
        <w:r w:rsidR="00B12F84" w:rsidRPr="001B6C20">
          <w:rPr>
            <w:rStyle w:val="Hyperlink"/>
          </w:rPr>
          <w:t>element database/down-count</w:t>
        </w:r>
        <w:r w:rsidR="00B12F84">
          <w:rPr>
            <w:webHidden/>
          </w:rPr>
          <w:tab/>
        </w:r>
        <w:r>
          <w:rPr>
            <w:webHidden/>
          </w:rPr>
          <w:fldChar w:fldCharType="begin"/>
        </w:r>
        <w:r w:rsidR="00B12F84">
          <w:rPr>
            <w:webHidden/>
          </w:rPr>
          <w:instrText xml:space="preserve"> PAGEREF _Toc366229752 \h </w:instrText>
        </w:r>
        <w:r>
          <w:rPr>
            <w:webHidden/>
          </w:rPr>
        </w:r>
        <w:r>
          <w:rPr>
            <w:webHidden/>
          </w:rPr>
          <w:fldChar w:fldCharType="separate"/>
        </w:r>
        <w:r w:rsidR="00B12F84">
          <w:rPr>
            <w:webHidden/>
          </w:rPr>
          <w:t>189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53" w:history="1">
        <w:r w:rsidR="00B12F84" w:rsidRPr="001B6C20">
          <w:rPr>
            <w:rStyle w:val="Hyperlink"/>
          </w:rPr>
          <w:t>16.18.9</w:t>
        </w:r>
        <w:r w:rsidR="00B12F84">
          <w:rPr>
            <w:rFonts w:asciiTheme="minorHAnsi" w:eastAsiaTheme="minorEastAsia" w:hAnsiTheme="minorHAnsi" w:cstheme="minorBidi"/>
            <w:sz w:val="22"/>
          </w:rPr>
          <w:tab/>
        </w:r>
        <w:r w:rsidR="00B12F84" w:rsidRPr="001B6C20">
          <w:rPr>
            <w:rStyle w:val="Hyperlink"/>
          </w:rPr>
          <w:t>element database/down-time</w:t>
        </w:r>
        <w:r w:rsidR="00B12F84">
          <w:rPr>
            <w:webHidden/>
          </w:rPr>
          <w:tab/>
        </w:r>
        <w:r>
          <w:rPr>
            <w:webHidden/>
          </w:rPr>
          <w:fldChar w:fldCharType="begin"/>
        </w:r>
        <w:r w:rsidR="00B12F84">
          <w:rPr>
            <w:webHidden/>
          </w:rPr>
          <w:instrText xml:space="preserve"> PAGEREF _Toc366229753 \h </w:instrText>
        </w:r>
        <w:r>
          <w:rPr>
            <w:webHidden/>
          </w:rPr>
        </w:r>
        <w:r>
          <w:rPr>
            <w:webHidden/>
          </w:rPr>
          <w:fldChar w:fldCharType="separate"/>
        </w:r>
        <w:r w:rsidR="00B12F84">
          <w:rPr>
            <w:webHidden/>
          </w:rPr>
          <w:t>190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54" w:history="1">
        <w:r w:rsidR="00B12F84" w:rsidRPr="001B6C20">
          <w:rPr>
            <w:rStyle w:val="Hyperlink"/>
          </w:rPr>
          <w:t>16.18.10</w:t>
        </w:r>
        <w:r w:rsidR="00B12F84">
          <w:rPr>
            <w:rFonts w:asciiTheme="minorHAnsi" w:eastAsiaTheme="minorEastAsia" w:hAnsiTheme="minorHAnsi" w:cstheme="minorBidi"/>
            <w:sz w:val="22"/>
          </w:rPr>
          <w:tab/>
        </w:r>
        <w:r w:rsidR="00B12F84" w:rsidRPr="001B6C20">
          <w:rPr>
            <w:rStyle w:val="Hyperlink"/>
          </w:rPr>
          <w:t>element database/probe-interval</w:t>
        </w:r>
        <w:r w:rsidR="00B12F84">
          <w:rPr>
            <w:webHidden/>
          </w:rPr>
          <w:tab/>
        </w:r>
        <w:r>
          <w:rPr>
            <w:webHidden/>
          </w:rPr>
          <w:fldChar w:fldCharType="begin"/>
        </w:r>
        <w:r w:rsidR="00B12F84">
          <w:rPr>
            <w:webHidden/>
          </w:rPr>
          <w:instrText xml:space="preserve"> PAGEREF _Toc366229754 \h </w:instrText>
        </w:r>
        <w:r>
          <w:rPr>
            <w:webHidden/>
          </w:rPr>
        </w:r>
        <w:r>
          <w:rPr>
            <w:webHidden/>
          </w:rPr>
          <w:fldChar w:fldCharType="separate"/>
        </w:r>
        <w:r w:rsidR="00B12F84">
          <w:rPr>
            <w:webHidden/>
          </w:rPr>
          <w:t>190</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55" w:history="1">
        <w:r w:rsidR="00B12F84" w:rsidRPr="001B6C20">
          <w:rPr>
            <w:rStyle w:val="Hyperlink"/>
          </w:rPr>
          <w:t>16.19</w:t>
        </w:r>
        <w:r w:rsidR="00B12F84">
          <w:rPr>
            <w:rFonts w:asciiTheme="minorHAnsi" w:eastAsiaTheme="minorEastAsia" w:hAnsiTheme="minorHAnsi" w:cstheme="minorBidi"/>
            <w:sz w:val="22"/>
            <w:szCs w:val="22"/>
          </w:rPr>
          <w:tab/>
        </w:r>
        <w:r w:rsidR="00B12F84" w:rsidRPr="001B6C20">
          <w:rPr>
            <w:rStyle w:val="Hyperlink"/>
          </w:rPr>
          <w:t>complexType db-instance</w:t>
        </w:r>
        <w:r w:rsidR="00B12F84">
          <w:rPr>
            <w:webHidden/>
          </w:rPr>
          <w:tab/>
        </w:r>
        <w:r>
          <w:rPr>
            <w:webHidden/>
          </w:rPr>
          <w:fldChar w:fldCharType="begin"/>
        </w:r>
        <w:r w:rsidR="00B12F84">
          <w:rPr>
            <w:webHidden/>
          </w:rPr>
          <w:instrText xml:space="preserve"> PAGEREF _Toc366229755 \h </w:instrText>
        </w:r>
        <w:r>
          <w:rPr>
            <w:webHidden/>
          </w:rPr>
        </w:r>
        <w:r>
          <w:rPr>
            <w:webHidden/>
          </w:rPr>
          <w:fldChar w:fldCharType="separate"/>
        </w:r>
        <w:r w:rsidR="00B12F84">
          <w:rPr>
            <w:webHidden/>
          </w:rPr>
          <w:t>191</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56" w:history="1">
        <w:r w:rsidR="00B12F84" w:rsidRPr="001B6C20">
          <w:rPr>
            <w:rStyle w:val="Hyperlink"/>
          </w:rPr>
          <w:t>16.19.1</w:t>
        </w:r>
        <w:r w:rsidR="00B12F84">
          <w:rPr>
            <w:rFonts w:asciiTheme="minorHAnsi" w:eastAsiaTheme="minorEastAsia" w:hAnsiTheme="minorHAnsi" w:cstheme="minorBidi"/>
            <w:sz w:val="22"/>
          </w:rPr>
          <w:tab/>
        </w:r>
        <w:r w:rsidR="00B12F84" w:rsidRPr="001B6C20">
          <w:rPr>
            <w:rStyle w:val="Hyperlink"/>
          </w:rPr>
          <w:t>element db-instance/host</w:t>
        </w:r>
        <w:r w:rsidR="00B12F84">
          <w:rPr>
            <w:webHidden/>
          </w:rPr>
          <w:tab/>
        </w:r>
        <w:r>
          <w:rPr>
            <w:webHidden/>
          </w:rPr>
          <w:fldChar w:fldCharType="begin"/>
        </w:r>
        <w:r w:rsidR="00B12F84">
          <w:rPr>
            <w:webHidden/>
          </w:rPr>
          <w:instrText xml:space="preserve"> PAGEREF _Toc366229756 \h </w:instrText>
        </w:r>
        <w:r>
          <w:rPr>
            <w:webHidden/>
          </w:rPr>
        </w:r>
        <w:r>
          <w:rPr>
            <w:webHidden/>
          </w:rPr>
          <w:fldChar w:fldCharType="separate"/>
        </w:r>
        <w:r w:rsidR="00B12F84">
          <w:rPr>
            <w:webHidden/>
          </w:rPr>
          <w:t>192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57" w:history="1">
        <w:r w:rsidR="00B12F84" w:rsidRPr="001B6C20">
          <w:rPr>
            <w:rStyle w:val="Hyperlink"/>
          </w:rPr>
          <w:t>16.19.2</w:t>
        </w:r>
        <w:r w:rsidR="00B12F84">
          <w:rPr>
            <w:rFonts w:asciiTheme="minorHAnsi" w:eastAsiaTheme="minorEastAsia" w:hAnsiTheme="minorHAnsi" w:cstheme="minorBidi"/>
            <w:sz w:val="22"/>
          </w:rPr>
          <w:tab/>
        </w:r>
        <w:r w:rsidR="00B12F84" w:rsidRPr="001B6C20">
          <w:rPr>
            <w:rStyle w:val="Hyperlink"/>
          </w:rPr>
          <w:t>element db-instance/db-name</w:t>
        </w:r>
        <w:r w:rsidR="00B12F84">
          <w:rPr>
            <w:webHidden/>
          </w:rPr>
          <w:tab/>
        </w:r>
        <w:r>
          <w:rPr>
            <w:webHidden/>
          </w:rPr>
          <w:fldChar w:fldCharType="begin"/>
        </w:r>
        <w:r w:rsidR="00B12F84">
          <w:rPr>
            <w:webHidden/>
          </w:rPr>
          <w:instrText xml:space="preserve"> PAGEREF _Toc366229757 \h </w:instrText>
        </w:r>
        <w:r>
          <w:rPr>
            <w:webHidden/>
          </w:rPr>
        </w:r>
        <w:r>
          <w:rPr>
            <w:webHidden/>
          </w:rPr>
          <w:fldChar w:fldCharType="separate"/>
        </w:r>
        <w:r w:rsidR="00B12F84">
          <w:rPr>
            <w:webHidden/>
          </w:rPr>
          <w:t>192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58" w:history="1">
        <w:r w:rsidR="00B12F84" w:rsidRPr="001B6C20">
          <w:rPr>
            <w:rStyle w:val="Hyperlink"/>
          </w:rPr>
          <w:t>16.19.3</w:t>
        </w:r>
        <w:r w:rsidR="00B12F84">
          <w:rPr>
            <w:rFonts w:asciiTheme="minorHAnsi" w:eastAsiaTheme="minorEastAsia" w:hAnsiTheme="minorHAnsi" w:cstheme="minorBidi"/>
            <w:sz w:val="22"/>
          </w:rPr>
          <w:tab/>
        </w:r>
        <w:r w:rsidR="00B12F84" w:rsidRPr="001B6C20">
          <w:rPr>
            <w:rStyle w:val="Hyperlink"/>
          </w:rPr>
          <w:t>element db-instance/username</w:t>
        </w:r>
        <w:r w:rsidR="00B12F84">
          <w:rPr>
            <w:webHidden/>
          </w:rPr>
          <w:tab/>
        </w:r>
        <w:r>
          <w:rPr>
            <w:webHidden/>
          </w:rPr>
          <w:fldChar w:fldCharType="begin"/>
        </w:r>
        <w:r w:rsidR="00B12F84">
          <w:rPr>
            <w:webHidden/>
          </w:rPr>
          <w:instrText xml:space="preserve"> PAGEREF _Toc366229758 \h </w:instrText>
        </w:r>
        <w:r>
          <w:rPr>
            <w:webHidden/>
          </w:rPr>
        </w:r>
        <w:r>
          <w:rPr>
            <w:webHidden/>
          </w:rPr>
          <w:fldChar w:fldCharType="separate"/>
        </w:r>
        <w:r w:rsidR="00B12F84">
          <w:rPr>
            <w:webHidden/>
          </w:rPr>
          <w:t>193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59" w:history="1">
        <w:r w:rsidR="00B12F84" w:rsidRPr="001B6C20">
          <w:rPr>
            <w:rStyle w:val="Hyperlink"/>
          </w:rPr>
          <w:t>16.19.4</w:t>
        </w:r>
        <w:r w:rsidR="00B12F84">
          <w:rPr>
            <w:rFonts w:asciiTheme="minorHAnsi" w:eastAsiaTheme="minorEastAsia" w:hAnsiTheme="minorHAnsi" w:cstheme="minorBidi"/>
            <w:sz w:val="22"/>
          </w:rPr>
          <w:tab/>
        </w:r>
        <w:r w:rsidR="00B12F84" w:rsidRPr="001B6C20">
          <w:rPr>
            <w:rStyle w:val="Hyperlink"/>
          </w:rPr>
          <w:t>element db-instance/password</w:t>
        </w:r>
        <w:r w:rsidR="00B12F84">
          <w:rPr>
            <w:webHidden/>
          </w:rPr>
          <w:tab/>
        </w:r>
        <w:r>
          <w:rPr>
            <w:webHidden/>
          </w:rPr>
          <w:fldChar w:fldCharType="begin"/>
        </w:r>
        <w:r w:rsidR="00B12F84">
          <w:rPr>
            <w:webHidden/>
          </w:rPr>
          <w:instrText xml:space="preserve"> PAGEREF _Toc366229759 \h </w:instrText>
        </w:r>
        <w:r>
          <w:rPr>
            <w:webHidden/>
          </w:rPr>
        </w:r>
        <w:r>
          <w:rPr>
            <w:webHidden/>
          </w:rPr>
          <w:fldChar w:fldCharType="separate"/>
        </w:r>
        <w:r w:rsidR="00B12F84">
          <w:rPr>
            <w:webHidden/>
          </w:rPr>
          <w:t>193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60" w:history="1">
        <w:r w:rsidR="00B12F84" w:rsidRPr="001B6C20">
          <w:rPr>
            <w:rStyle w:val="Hyperlink"/>
          </w:rPr>
          <w:t>16.19.5</w:t>
        </w:r>
        <w:r w:rsidR="00B12F84">
          <w:rPr>
            <w:rFonts w:asciiTheme="minorHAnsi" w:eastAsiaTheme="minorEastAsia" w:hAnsiTheme="minorHAnsi" w:cstheme="minorBidi"/>
            <w:sz w:val="22"/>
          </w:rPr>
          <w:tab/>
        </w:r>
        <w:r w:rsidR="00B12F84" w:rsidRPr="001B6C20">
          <w:rPr>
            <w:rStyle w:val="Hyperlink"/>
          </w:rPr>
          <w:t>element db-instance/pool-size</w:t>
        </w:r>
        <w:r w:rsidR="00B12F84">
          <w:rPr>
            <w:webHidden/>
          </w:rPr>
          <w:tab/>
        </w:r>
        <w:r>
          <w:rPr>
            <w:webHidden/>
          </w:rPr>
          <w:fldChar w:fldCharType="begin"/>
        </w:r>
        <w:r w:rsidR="00B12F84">
          <w:rPr>
            <w:webHidden/>
          </w:rPr>
          <w:instrText xml:space="preserve"> PAGEREF _Toc366229760 \h </w:instrText>
        </w:r>
        <w:r>
          <w:rPr>
            <w:webHidden/>
          </w:rPr>
        </w:r>
        <w:r>
          <w:rPr>
            <w:webHidden/>
          </w:rPr>
          <w:fldChar w:fldCharType="separate"/>
        </w:r>
        <w:r w:rsidR="00B12F84">
          <w:rPr>
            <w:webHidden/>
          </w:rPr>
          <w:t>194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61" w:history="1">
        <w:r w:rsidR="00B12F84" w:rsidRPr="001B6C20">
          <w:rPr>
            <w:rStyle w:val="Hyperlink"/>
          </w:rPr>
          <w:t>16.19.6</w:t>
        </w:r>
        <w:r w:rsidR="00B12F84">
          <w:rPr>
            <w:rFonts w:asciiTheme="minorHAnsi" w:eastAsiaTheme="minorEastAsia" w:hAnsiTheme="minorHAnsi" w:cstheme="minorBidi"/>
            <w:sz w:val="22"/>
          </w:rPr>
          <w:tab/>
        </w:r>
        <w:r w:rsidR="00B12F84" w:rsidRPr="001B6C20">
          <w:rPr>
            <w:rStyle w:val="Hyperlink"/>
          </w:rPr>
          <w:t>element db-instance/connect-timeout</w:t>
        </w:r>
        <w:r w:rsidR="00B12F84">
          <w:rPr>
            <w:webHidden/>
          </w:rPr>
          <w:tab/>
        </w:r>
        <w:r>
          <w:rPr>
            <w:webHidden/>
          </w:rPr>
          <w:fldChar w:fldCharType="begin"/>
        </w:r>
        <w:r w:rsidR="00B12F84">
          <w:rPr>
            <w:webHidden/>
          </w:rPr>
          <w:instrText xml:space="preserve"> PAGEREF _Toc366229761 \h </w:instrText>
        </w:r>
        <w:r>
          <w:rPr>
            <w:webHidden/>
          </w:rPr>
        </w:r>
        <w:r>
          <w:rPr>
            <w:webHidden/>
          </w:rPr>
          <w:fldChar w:fldCharType="separate"/>
        </w:r>
        <w:r w:rsidR="00B12F84">
          <w:rPr>
            <w:webHidden/>
          </w:rPr>
          <w:t>194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62" w:history="1">
        <w:r w:rsidR="00B12F84" w:rsidRPr="001B6C20">
          <w:rPr>
            <w:rStyle w:val="Hyperlink"/>
          </w:rPr>
          <w:t>16.19.7</w:t>
        </w:r>
        <w:r w:rsidR="00B12F84">
          <w:rPr>
            <w:rFonts w:asciiTheme="minorHAnsi" w:eastAsiaTheme="minorEastAsia" w:hAnsiTheme="minorHAnsi" w:cstheme="minorBidi"/>
            <w:sz w:val="22"/>
          </w:rPr>
          <w:tab/>
        </w:r>
        <w:r w:rsidR="00B12F84" w:rsidRPr="001B6C20">
          <w:rPr>
            <w:rStyle w:val="Hyperlink"/>
          </w:rPr>
          <w:t>element db-instance/query-timeout</w:t>
        </w:r>
        <w:r w:rsidR="00B12F84">
          <w:rPr>
            <w:webHidden/>
          </w:rPr>
          <w:tab/>
        </w:r>
        <w:r>
          <w:rPr>
            <w:webHidden/>
          </w:rPr>
          <w:fldChar w:fldCharType="begin"/>
        </w:r>
        <w:r w:rsidR="00B12F84">
          <w:rPr>
            <w:webHidden/>
          </w:rPr>
          <w:instrText xml:space="preserve"> PAGEREF _Toc366229762 \h </w:instrText>
        </w:r>
        <w:r>
          <w:rPr>
            <w:webHidden/>
          </w:rPr>
        </w:r>
        <w:r>
          <w:rPr>
            <w:webHidden/>
          </w:rPr>
          <w:fldChar w:fldCharType="separate"/>
        </w:r>
        <w:r w:rsidR="00B12F84">
          <w:rPr>
            <w:webHidden/>
          </w:rPr>
          <w:t>195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63" w:history="1">
        <w:r w:rsidR="00B12F84" w:rsidRPr="001B6C20">
          <w:rPr>
            <w:rStyle w:val="Hyperlink"/>
          </w:rPr>
          <w:t>16.20</w:t>
        </w:r>
        <w:r w:rsidR="00B12F84">
          <w:rPr>
            <w:rFonts w:asciiTheme="minorHAnsi" w:eastAsiaTheme="minorEastAsia" w:hAnsiTheme="minorHAnsi" w:cstheme="minorBidi"/>
            <w:sz w:val="22"/>
            <w:szCs w:val="22"/>
          </w:rPr>
          <w:tab/>
        </w:r>
        <w:r w:rsidR="00B12F84" w:rsidRPr="001B6C20">
          <w:rPr>
            <w:rStyle w:val="Hyperlink"/>
          </w:rPr>
          <w:t>complexType delete</w:t>
        </w:r>
        <w:r w:rsidR="00B12F84">
          <w:rPr>
            <w:webHidden/>
          </w:rPr>
          <w:tab/>
        </w:r>
        <w:r>
          <w:rPr>
            <w:webHidden/>
          </w:rPr>
          <w:fldChar w:fldCharType="begin"/>
        </w:r>
        <w:r w:rsidR="00B12F84">
          <w:rPr>
            <w:webHidden/>
          </w:rPr>
          <w:instrText xml:space="preserve"> PAGEREF _Toc366229763 \h </w:instrText>
        </w:r>
        <w:r>
          <w:rPr>
            <w:webHidden/>
          </w:rPr>
        </w:r>
        <w:r>
          <w:rPr>
            <w:webHidden/>
          </w:rPr>
          <w:fldChar w:fldCharType="separate"/>
        </w:r>
        <w:r w:rsidR="00B12F84">
          <w:rPr>
            <w:webHidden/>
          </w:rPr>
          <w:t>195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64" w:history="1">
        <w:r w:rsidR="00B12F84" w:rsidRPr="001B6C20">
          <w:rPr>
            <w:rStyle w:val="Hyperlink"/>
          </w:rPr>
          <w:t>16.21</w:t>
        </w:r>
        <w:r w:rsidR="00B12F84">
          <w:rPr>
            <w:rFonts w:asciiTheme="minorHAnsi" w:eastAsiaTheme="minorEastAsia" w:hAnsiTheme="minorHAnsi" w:cstheme="minorBidi"/>
            <w:sz w:val="22"/>
            <w:szCs w:val="22"/>
          </w:rPr>
          <w:tab/>
        </w:r>
        <w:r w:rsidR="00B12F84" w:rsidRPr="001B6C20">
          <w:rPr>
            <w:rStyle w:val="Hyperlink"/>
          </w:rPr>
          <w:t>complexType dpi</w:t>
        </w:r>
        <w:r w:rsidR="00B12F84">
          <w:rPr>
            <w:webHidden/>
          </w:rPr>
          <w:tab/>
        </w:r>
        <w:r>
          <w:rPr>
            <w:webHidden/>
          </w:rPr>
          <w:fldChar w:fldCharType="begin"/>
        </w:r>
        <w:r w:rsidR="00B12F84">
          <w:rPr>
            <w:webHidden/>
          </w:rPr>
          <w:instrText xml:space="preserve"> PAGEREF _Toc366229764 \h </w:instrText>
        </w:r>
        <w:r>
          <w:rPr>
            <w:webHidden/>
          </w:rPr>
        </w:r>
        <w:r>
          <w:rPr>
            <w:webHidden/>
          </w:rPr>
          <w:fldChar w:fldCharType="separate"/>
        </w:r>
        <w:r w:rsidR="00B12F84">
          <w:rPr>
            <w:webHidden/>
          </w:rPr>
          <w:t>197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65" w:history="1">
        <w:r w:rsidR="00B12F84" w:rsidRPr="001B6C20">
          <w:rPr>
            <w:rStyle w:val="Hyperlink"/>
          </w:rPr>
          <w:t>16.21.1</w:t>
        </w:r>
        <w:r w:rsidR="00B12F84">
          <w:rPr>
            <w:rFonts w:asciiTheme="minorHAnsi" w:eastAsiaTheme="minorEastAsia" w:hAnsiTheme="minorHAnsi" w:cstheme="minorBidi"/>
            <w:sz w:val="22"/>
          </w:rPr>
          <w:tab/>
        </w:r>
        <w:r w:rsidR="00B12F84" w:rsidRPr="001B6C20">
          <w:rPr>
            <w:rStyle w:val="Hyperlink"/>
          </w:rPr>
          <w:t>element dpi/drop-starts-thresholds</w:t>
        </w:r>
        <w:r w:rsidR="00B12F84">
          <w:rPr>
            <w:webHidden/>
          </w:rPr>
          <w:tab/>
        </w:r>
        <w:r>
          <w:rPr>
            <w:webHidden/>
          </w:rPr>
          <w:fldChar w:fldCharType="begin"/>
        </w:r>
        <w:r w:rsidR="00B12F84">
          <w:rPr>
            <w:webHidden/>
          </w:rPr>
          <w:instrText xml:space="preserve"> PAGEREF _Toc366229765 \h </w:instrText>
        </w:r>
        <w:r>
          <w:rPr>
            <w:webHidden/>
          </w:rPr>
        </w:r>
        <w:r>
          <w:rPr>
            <w:webHidden/>
          </w:rPr>
          <w:fldChar w:fldCharType="separate"/>
        </w:r>
        <w:r w:rsidR="00B12F84">
          <w:rPr>
            <w:webHidden/>
          </w:rPr>
          <w:t>203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66" w:history="1">
        <w:r w:rsidR="00B12F84" w:rsidRPr="001B6C20">
          <w:rPr>
            <w:rStyle w:val="Hyperlink"/>
          </w:rPr>
          <w:t>16.21.2</w:t>
        </w:r>
        <w:r w:rsidR="00B12F84">
          <w:rPr>
            <w:rFonts w:asciiTheme="minorHAnsi" w:eastAsiaTheme="minorEastAsia" w:hAnsiTheme="minorHAnsi" w:cstheme="minorBidi"/>
            <w:sz w:val="22"/>
          </w:rPr>
          <w:tab/>
        </w:r>
        <w:r w:rsidR="00B12F84" w:rsidRPr="001B6C20">
          <w:rPr>
            <w:rStyle w:val="Hyperlink"/>
          </w:rPr>
          <w:t>element dpi/drop-stops-thresholds</w:t>
        </w:r>
        <w:r w:rsidR="00B12F84">
          <w:rPr>
            <w:webHidden/>
          </w:rPr>
          <w:tab/>
        </w:r>
        <w:r>
          <w:rPr>
            <w:webHidden/>
          </w:rPr>
          <w:fldChar w:fldCharType="begin"/>
        </w:r>
        <w:r w:rsidR="00B12F84">
          <w:rPr>
            <w:webHidden/>
          </w:rPr>
          <w:instrText xml:space="preserve"> PAGEREF _Toc366229766 \h </w:instrText>
        </w:r>
        <w:r>
          <w:rPr>
            <w:webHidden/>
          </w:rPr>
        </w:r>
        <w:r>
          <w:rPr>
            <w:webHidden/>
          </w:rPr>
          <w:fldChar w:fldCharType="separate"/>
        </w:r>
        <w:r w:rsidR="00B12F84">
          <w:rPr>
            <w:webHidden/>
          </w:rPr>
          <w:t>204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67" w:history="1">
        <w:r w:rsidR="00B12F84" w:rsidRPr="001B6C20">
          <w:rPr>
            <w:rStyle w:val="Hyperlink"/>
          </w:rPr>
          <w:t>16.21.3</w:t>
        </w:r>
        <w:r w:rsidR="00B12F84">
          <w:rPr>
            <w:rFonts w:asciiTheme="minorHAnsi" w:eastAsiaTheme="minorEastAsia" w:hAnsiTheme="minorHAnsi" w:cstheme="minorBidi"/>
            <w:sz w:val="22"/>
          </w:rPr>
          <w:tab/>
        </w:r>
        <w:r w:rsidR="00B12F84" w:rsidRPr="001B6C20">
          <w:rPr>
            <w:rStyle w:val="Hyperlink"/>
          </w:rPr>
          <w:t>element dpi/drop-interims-thresholds</w:t>
        </w:r>
        <w:r w:rsidR="00B12F84">
          <w:rPr>
            <w:webHidden/>
          </w:rPr>
          <w:tab/>
        </w:r>
        <w:r>
          <w:rPr>
            <w:webHidden/>
          </w:rPr>
          <w:fldChar w:fldCharType="begin"/>
        </w:r>
        <w:r w:rsidR="00B12F84">
          <w:rPr>
            <w:webHidden/>
          </w:rPr>
          <w:instrText xml:space="preserve"> PAGEREF _Toc366229767 \h </w:instrText>
        </w:r>
        <w:r>
          <w:rPr>
            <w:webHidden/>
          </w:rPr>
        </w:r>
        <w:r>
          <w:rPr>
            <w:webHidden/>
          </w:rPr>
          <w:fldChar w:fldCharType="separate"/>
        </w:r>
        <w:r w:rsidR="00B12F84">
          <w:rPr>
            <w:webHidden/>
          </w:rPr>
          <w:t>205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68" w:history="1">
        <w:r w:rsidR="00B12F84" w:rsidRPr="001B6C20">
          <w:rPr>
            <w:rStyle w:val="Hyperlink"/>
          </w:rPr>
          <w:t>16.21.4</w:t>
        </w:r>
        <w:r w:rsidR="00B12F84">
          <w:rPr>
            <w:rFonts w:asciiTheme="minorHAnsi" w:eastAsiaTheme="minorEastAsia" w:hAnsiTheme="minorHAnsi" w:cstheme="minorBidi"/>
            <w:sz w:val="22"/>
          </w:rPr>
          <w:tab/>
        </w:r>
        <w:r w:rsidR="00B12F84" w:rsidRPr="001B6C20">
          <w:rPr>
            <w:rStyle w:val="Hyperlink"/>
          </w:rPr>
          <w:t>element dpi/e30</w:t>
        </w:r>
        <w:r w:rsidR="00B12F84">
          <w:rPr>
            <w:webHidden/>
          </w:rPr>
          <w:tab/>
        </w:r>
        <w:r>
          <w:rPr>
            <w:webHidden/>
          </w:rPr>
          <w:fldChar w:fldCharType="begin"/>
        </w:r>
        <w:r w:rsidR="00B12F84">
          <w:rPr>
            <w:webHidden/>
          </w:rPr>
          <w:instrText xml:space="preserve"> PAGEREF _Toc366229768 \h </w:instrText>
        </w:r>
        <w:r>
          <w:rPr>
            <w:webHidden/>
          </w:rPr>
        </w:r>
        <w:r>
          <w:rPr>
            <w:webHidden/>
          </w:rPr>
          <w:fldChar w:fldCharType="separate"/>
        </w:r>
        <w:r w:rsidR="00B12F84">
          <w:rPr>
            <w:webHidden/>
          </w:rPr>
          <w:t>207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69" w:history="1">
        <w:r w:rsidR="00B12F84" w:rsidRPr="001B6C20">
          <w:rPr>
            <w:rStyle w:val="Hyperlink"/>
          </w:rPr>
          <w:t>16.21.5</w:t>
        </w:r>
        <w:r w:rsidR="00B12F84">
          <w:rPr>
            <w:rFonts w:asciiTheme="minorHAnsi" w:eastAsiaTheme="minorEastAsia" w:hAnsiTheme="minorHAnsi" w:cstheme="minorBidi"/>
            <w:sz w:val="22"/>
          </w:rPr>
          <w:tab/>
        </w:r>
        <w:r w:rsidR="00B12F84" w:rsidRPr="001B6C20">
          <w:rPr>
            <w:rStyle w:val="Hyperlink"/>
          </w:rPr>
          <w:t>element dpi/e100</w:t>
        </w:r>
        <w:r w:rsidR="00B12F84">
          <w:rPr>
            <w:webHidden/>
          </w:rPr>
          <w:tab/>
        </w:r>
        <w:r>
          <w:rPr>
            <w:webHidden/>
          </w:rPr>
          <w:fldChar w:fldCharType="begin"/>
        </w:r>
        <w:r w:rsidR="00B12F84">
          <w:rPr>
            <w:webHidden/>
          </w:rPr>
          <w:instrText xml:space="preserve"> PAGEREF _Toc366229769 \h </w:instrText>
        </w:r>
        <w:r>
          <w:rPr>
            <w:webHidden/>
          </w:rPr>
        </w:r>
        <w:r>
          <w:rPr>
            <w:webHidden/>
          </w:rPr>
          <w:fldChar w:fldCharType="separate"/>
        </w:r>
        <w:r w:rsidR="00B12F84">
          <w:rPr>
            <w:webHidden/>
          </w:rPr>
          <w:t>210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70" w:history="1">
        <w:r w:rsidR="00B12F84" w:rsidRPr="001B6C20">
          <w:rPr>
            <w:rStyle w:val="Hyperlink"/>
          </w:rPr>
          <w:t>16.21.6</w:t>
        </w:r>
        <w:r w:rsidR="00B12F84">
          <w:rPr>
            <w:rFonts w:asciiTheme="minorHAnsi" w:eastAsiaTheme="minorEastAsia" w:hAnsiTheme="minorHAnsi" w:cstheme="minorBidi"/>
            <w:sz w:val="22"/>
          </w:rPr>
          <w:tab/>
        </w:r>
        <w:r w:rsidR="00B12F84" w:rsidRPr="001B6C20">
          <w:rPr>
            <w:rStyle w:val="Hyperlink"/>
          </w:rPr>
          <w:t>element dpi/ruleset</w:t>
        </w:r>
        <w:r w:rsidR="00B12F84">
          <w:rPr>
            <w:webHidden/>
          </w:rPr>
          <w:tab/>
        </w:r>
        <w:r>
          <w:rPr>
            <w:webHidden/>
          </w:rPr>
          <w:fldChar w:fldCharType="begin"/>
        </w:r>
        <w:r w:rsidR="00B12F84">
          <w:rPr>
            <w:webHidden/>
          </w:rPr>
          <w:instrText xml:space="preserve"> PAGEREF _Toc366229770 \h </w:instrText>
        </w:r>
        <w:r>
          <w:rPr>
            <w:webHidden/>
          </w:rPr>
        </w:r>
        <w:r>
          <w:rPr>
            <w:webHidden/>
          </w:rPr>
          <w:fldChar w:fldCharType="separate"/>
        </w:r>
        <w:r w:rsidR="00B12F84">
          <w:rPr>
            <w:webHidden/>
          </w:rPr>
          <w:t>211</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71" w:history="1">
        <w:r w:rsidR="00B12F84" w:rsidRPr="001B6C20">
          <w:rPr>
            <w:rStyle w:val="Hyperlink"/>
          </w:rPr>
          <w:t>16.22</w:t>
        </w:r>
        <w:r w:rsidR="00B12F84">
          <w:rPr>
            <w:rFonts w:asciiTheme="minorHAnsi" w:eastAsiaTheme="minorEastAsia" w:hAnsiTheme="minorHAnsi" w:cstheme="minorBidi"/>
            <w:sz w:val="22"/>
            <w:szCs w:val="22"/>
          </w:rPr>
          <w:tab/>
        </w:r>
        <w:r w:rsidR="00B12F84" w:rsidRPr="001B6C20">
          <w:rPr>
            <w:rStyle w:val="Hyperlink"/>
          </w:rPr>
          <w:t>complexType dpi-get-profile</w:t>
        </w:r>
        <w:r w:rsidR="00B12F84">
          <w:rPr>
            <w:webHidden/>
          </w:rPr>
          <w:tab/>
        </w:r>
        <w:r>
          <w:rPr>
            <w:webHidden/>
          </w:rPr>
          <w:fldChar w:fldCharType="begin"/>
        </w:r>
        <w:r w:rsidR="00B12F84">
          <w:rPr>
            <w:webHidden/>
          </w:rPr>
          <w:instrText xml:space="preserve"> PAGEREF _Toc366229771 \h </w:instrText>
        </w:r>
        <w:r>
          <w:rPr>
            <w:webHidden/>
          </w:rPr>
        </w:r>
        <w:r>
          <w:rPr>
            <w:webHidden/>
          </w:rPr>
          <w:fldChar w:fldCharType="separate"/>
        </w:r>
        <w:r w:rsidR="00B12F84">
          <w:rPr>
            <w:webHidden/>
          </w:rPr>
          <w:t>212</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72" w:history="1">
        <w:r w:rsidR="00B12F84" w:rsidRPr="001B6C20">
          <w:rPr>
            <w:rStyle w:val="Hyperlink"/>
          </w:rPr>
          <w:t>16.23</w:t>
        </w:r>
        <w:r w:rsidR="00B12F84">
          <w:rPr>
            <w:rFonts w:asciiTheme="minorHAnsi" w:eastAsiaTheme="minorEastAsia" w:hAnsiTheme="minorHAnsi" w:cstheme="minorBidi"/>
            <w:sz w:val="22"/>
            <w:szCs w:val="22"/>
          </w:rPr>
          <w:tab/>
        </w:r>
        <w:r w:rsidR="00B12F84" w:rsidRPr="001B6C20">
          <w:rPr>
            <w:rStyle w:val="Hyperlink"/>
          </w:rPr>
          <w:t>complexType dpi-update</w:t>
        </w:r>
        <w:r w:rsidR="00B12F84">
          <w:rPr>
            <w:webHidden/>
          </w:rPr>
          <w:tab/>
        </w:r>
        <w:r>
          <w:rPr>
            <w:webHidden/>
          </w:rPr>
          <w:fldChar w:fldCharType="begin"/>
        </w:r>
        <w:r w:rsidR="00B12F84">
          <w:rPr>
            <w:webHidden/>
          </w:rPr>
          <w:instrText xml:space="preserve"> PAGEREF _Toc366229772 \h </w:instrText>
        </w:r>
        <w:r>
          <w:rPr>
            <w:webHidden/>
          </w:rPr>
        </w:r>
        <w:r>
          <w:rPr>
            <w:webHidden/>
          </w:rPr>
          <w:fldChar w:fldCharType="separate"/>
        </w:r>
        <w:r w:rsidR="00B12F84">
          <w:rPr>
            <w:webHidden/>
          </w:rPr>
          <w:t>217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73" w:history="1">
        <w:r w:rsidR="00B12F84" w:rsidRPr="001B6C20">
          <w:rPr>
            <w:rStyle w:val="Hyperlink"/>
          </w:rPr>
          <w:t>16.23.1</w:t>
        </w:r>
        <w:r w:rsidR="00B12F84">
          <w:rPr>
            <w:rFonts w:asciiTheme="minorHAnsi" w:eastAsiaTheme="minorEastAsia" w:hAnsiTheme="minorHAnsi" w:cstheme="minorBidi"/>
            <w:sz w:val="22"/>
          </w:rPr>
          <w:tab/>
        </w:r>
        <w:r w:rsidR="00B12F84" w:rsidRPr="001B6C20">
          <w:rPr>
            <w:rStyle w:val="Hyperlink"/>
          </w:rPr>
          <w:t>element dpi-update/optional-profile</w:t>
        </w:r>
        <w:r w:rsidR="00B12F84">
          <w:rPr>
            <w:webHidden/>
          </w:rPr>
          <w:tab/>
        </w:r>
        <w:r>
          <w:rPr>
            <w:webHidden/>
          </w:rPr>
          <w:fldChar w:fldCharType="begin"/>
        </w:r>
        <w:r w:rsidR="00B12F84">
          <w:rPr>
            <w:webHidden/>
          </w:rPr>
          <w:instrText xml:space="preserve"> PAGEREF _Toc366229773 \h </w:instrText>
        </w:r>
        <w:r>
          <w:rPr>
            <w:webHidden/>
          </w:rPr>
        </w:r>
        <w:r>
          <w:rPr>
            <w:webHidden/>
          </w:rPr>
          <w:fldChar w:fldCharType="separate"/>
        </w:r>
        <w:r w:rsidR="00B12F84">
          <w:rPr>
            <w:webHidden/>
          </w:rPr>
          <w:t>222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74" w:history="1">
        <w:r w:rsidR="00B12F84" w:rsidRPr="001B6C20">
          <w:rPr>
            <w:rStyle w:val="Hyperlink"/>
          </w:rPr>
          <w:t>16.23.2</w:t>
        </w:r>
        <w:r w:rsidR="00B12F84">
          <w:rPr>
            <w:rFonts w:asciiTheme="minorHAnsi" w:eastAsiaTheme="minorEastAsia" w:hAnsiTheme="minorHAnsi" w:cstheme="minorBidi"/>
            <w:sz w:val="22"/>
          </w:rPr>
          <w:tab/>
        </w:r>
        <w:r w:rsidR="00B12F84" w:rsidRPr="001B6C20">
          <w:rPr>
            <w:rStyle w:val="Hyperlink"/>
          </w:rPr>
          <w:t>element dpi-update/ip</w:t>
        </w:r>
        <w:r w:rsidR="00B12F84">
          <w:rPr>
            <w:webHidden/>
          </w:rPr>
          <w:tab/>
        </w:r>
        <w:r>
          <w:rPr>
            <w:webHidden/>
          </w:rPr>
          <w:fldChar w:fldCharType="begin"/>
        </w:r>
        <w:r w:rsidR="00B12F84">
          <w:rPr>
            <w:webHidden/>
          </w:rPr>
          <w:instrText xml:space="preserve"> PAGEREF _Toc366229774 \h </w:instrText>
        </w:r>
        <w:r>
          <w:rPr>
            <w:webHidden/>
          </w:rPr>
        </w:r>
        <w:r>
          <w:rPr>
            <w:webHidden/>
          </w:rPr>
          <w:fldChar w:fldCharType="separate"/>
        </w:r>
        <w:r w:rsidR="00B12F84">
          <w:rPr>
            <w:webHidden/>
          </w:rPr>
          <w:t>222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75" w:history="1">
        <w:r w:rsidR="00B12F84" w:rsidRPr="001B6C20">
          <w:rPr>
            <w:rStyle w:val="Hyperlink"/>
          </w:rPr>
          <w:t>16.23.3</w:t>
        </w:r>
        <w:r w:rsidR="00B12F84">
          <w:rPr>
            <w:rFonts w:asciiTheme="minorHAnsi" w:eastAsiaTheme="minorEastAsia" w:hAnsiTheme="minorHAnsi" w:cstheme="minorBidi"/>
            <w:sz w:val="22"/>
          </w:rPr>
          <w:tab/>
        </w:r>
        <w:r w:rsidR="00B12F84" w:rsidRPr="001B6C20">
          <w:rPr>
            <w:rStyle w:val="Hyperlink"/>
          </w:rPr>
          <w:t>element dpi-update/subnet</w:t>
        </w:r>
        <w:r w:rsidR="00B12F84">
          <w:rPr>
            <w:webHidden/>
          </w:rPr>
          <w:tab/>
        </w:r>
        <w:r>
          <w:rPr>
            <w:webHidden/>
          </w:rPr>
          <w:fldChar w:fldCharType="begin"/>
        </w:r>
        <w:r w:rsidR="00B12F84">
          <w:rPr>
            <w:webHidden/>
          </w:rPr>
          <w:instrText xml:space="preserve"> PAGEREF _Toc366229775 \h </w:instrText>
        </w:r>
        <w:r>
          <w:rPr>
            <w:webHidden/>
          </w:rPr>
        </w:r>
        <w:r>
          <w:rPr>
            <w:webHidden/>
          </w:rPr>
          <w:fldChar w:fldCharType="separate"/>
        </w:r>
        <w:r w:rsidR="00B12F84">
          <w:rPr>
            <w:webHidden/>
          </w:rPr>
          <w:t>223</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76" w:history="1">
        <w:r w:rsidR="00B12F84" w:rsidRPr="001B6C20">
          <w:rPr>
            <w:rStyle w:val="Hyperlink"/>
          </w:rPr>
          <w:t>16.24</w:t>
        </w:r>
        <w:r w:rsidR="00B12F84">
          <w:rPr>
            <w:rFonts w:asciiTheme="minorHAnsi" w:eastAsiaTheme="minorEastAsia" w:hAnsiTheme="minorHAnsi" w:cstheme="minorBidi"/>
            <w:sz w:val="22"/>
            <w:szCs w:val="22"/>
          </w:rPr>
          <w:tab/>
        </w:r>
        <w:r w:rsidR="00B12F84" w:rsidRPr="001B6C20">
          <w:rPr>
            <w:rStyle w:val="Hyperlink"/>
          </w:rPr>
          <w:t>complexType e100</w:t>
        </w:r>
        <w:r w:rsidR="00B12F84">
          <w:rPr>
            <w:webHidden/>
          </w:rPr>
          <w:tab/>
        </w:r>
        <w:r>
          <w:rPr>
            <w:webHidden/>
          </w:rPr>
          <w:fldChar w:fldCharType="begin"/>
        </w:r>
        <w:r w:rsidR="00B12F84">
          <w:rPr>
            <w:webHidden/>
          </w:rPr>
          <w:instrText xml:space="preserve"> PAGEREF _Toc366229776 \h </w:instrText>
        </w:r>
        <w:r>
          <w:rPr>
            <w:webHidden/>
          </w:rPr>
        </w:r>
        <w:r>
          <w:rPr>
            <w:webHidden/>
          </w:rPr>
          <w:fldChar w:fldCharType="separate"/>
        </w:r>
        <w:r w:rsidR="00B12F84">
          <w:rPr>
            <w:webHidden/>
          </w:rPr>
          <w:t>223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77" w:history="1">
        <w:r w:rsidR="00B12F84" w:rsidRPr="001B6C20">
          <w:rPr>
            <w:rStyle w:val="Hyperlink"/>
          </w:rPr>
          <w:t>16.24.1</w:t>
        </w:r>
        <w:r w:rsidR="00B12F84">
          <w:rPr>
            <w:rFonts w:asciiTheme="minorHAnsi" w:eastAsiaTheme="minorEastAsia" w:hAnsiTheme="minorHAnsi" w:cstheme="minorBidi"/>
            <w:sz w:val="22"/>
          </w:rPr>
          <w:tab/>
        </w:r>
        <w:r w:rsidR="00B12F84" w:rsidRPr="001B6C20">
          <w:rPr>
            <w:rStyle w:val="Hyperlink"/>
          </w:rPr>
          <w:t>element e100/cm</w:t>
        </w:r>
        <w:r w:rsidR="00B12F84">
          <w:rPr>
            <w:webHidden/>
          </w:rPr>
          <w:tab/>
        </w:r>
        <w:r>
          <w:rPr>
            <w:webHidden/>
          </w:rPr>
          <w:fldChar w:fldCharType="begin"/>
        </w:r>
        <w:r w:rsidR="00B12F84">
          <w:rPr>
            <w:webHidden/>
          </w:rPr>
          <w:instrText xml:space="preserve"> PAGEREF _Toc366229777 \h </w:instrText>
        </w:r>
        <w:r>
          <w:rPr>
            <w:webHidden/>
          </w:rPr>
        </w:r>
        <w:r>
          <w:rPr>
            <w:webHidden/>
          </w:rPr>
          <w:fldChar w:fldCharType="separate"/>
        </w:r>
        <w:r w:rsidR="00B12F84">
          <w:rPr>
            <w:webHidden/>
          </w:rPr>
          <w:t>225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78" w:history="1">
        <w:r w:rsidR="00B12F84" w:rsidRPr="001B6C20">
          <w:rPr>
            <w:rStyle w:val="Hyperlink"/>
          </w:rPr>
          <w:t>16.24.2</w:t>
        </w:r>
        <w:r w:rsidR="00B12F84">
          <w:rPr>
            <w:rFonts w:asciiTheme="minorHAnsi" w:eastAsiaTheme="minorEastAsia" w:hAnsiTheme="minorHAnsi" w:cstheme="minorBidi"/>
            <w:sz w:val="22"/>
          </w:rPr>
          <w:tab/>
        </w:r>
        <w:r w:rsidR="00B12F84" w:rsidRPr="001B6C20">
          <w:rPr>
            <w:rStyle w:val="Hyperlink"/>
          </w:rPr>
          <w:t>element e100/cm/api-version</w:t>
        </w:r>
        <w:r w:rsidR="00B12F84">
          <w:rPr>
            <w:webHidden/>
          </w:rPr>
          <w:tab/>
        </w:r>
        <w:r>
          <w:rPr>
            <w:webHidden/>
          </w:rPr>
          <w:fldChar w:fldCharType="begin"/>
        </w:r>
        <w:r w:rsidR="00B12F84">
          <w:rPr>
            <w:webHidden/>
          </w:rPr>
          <w:instrText xml:space="preserve"> PAGEREF _Toc366229778 \h </w:instrText>
        </w:r>
        <w:r>
          <w:rPr>
            <w:webHidden/>
          </w:rPr>
        </w:r>
        <w:r>
          <w:rPr>
            <w:webHidden/>
          </w:rPr>
          <w:fldChar w:fldCharType="separate"/>
        </w:r>
        <w:r w:rsidR="00B12F84">
          <w:rPr>
            <w:webHidden/>
          </w:rPr>
          <w:t>233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79" w:history="1">
        <w:r w:rsidR="00B12F84" w:rsidRPr="001B6C20">
          <w:rPr>
            <w:rStyle w:val="Hyperlink"/>
          </w:rPr>
          <w:t>16.24.3</w:t>
        </w:r>
        <w:r w:rsidR="00B12F84">
          <w:rPr>
            <w:rFonts w:asciiTheme="minorHAnsi" w:eastAsiaTheme="minorEastAsia" w:hAnsiTheme="minorHAnsi" w:cstheme="minorBidi"/>
            <w:sz w:val="22"/>
          </w:rPr>
          <w:tab/>
        </w:r>
        <w:r w:rsidR="00B12F84" w:rsidRPr="001B6C20">
          <w:rPr>
            <w:rStyle w:val="Hyperlink"/>
          </w:rPr>
          <w:t>element e100/sm</w:t>
        </w:r>
        <w:r w:rsidR="00B12F84">
          <w:rPr>
            <w:webHidden/>
          </w:rPr>
          <w:tab/>
        </w:r>
        <w:r>
          <w:rPr>
            <w:webHidden/>
          </w:rPr>
          <w:fldChar w:fldCharType="begin"/>
        </w:r>
        <w:r w:rsidR="00B12F84">
          <w:rPr>
            <w:webHidden/>
          </w:rPr>
          <w:instrText xml:space="preserve"> PAGEREF _Toc366229779 \h </w:instrText>
        </w:r>
        <w:r>
          <w:rPr>
            <w:webHidden/>
          </w:rPr>
        </w:r>
        <w:r>
          <w:rPr>
            <w:webHidden/>
          </w:rPr>
          <w:fldChar w:fldCharType="separate"/>
        </w:r>
        <w:r w:rsidR="00B12F84">
          <w:rPr>
            <w:webHidden/>
          </w:rPr>
          <w:t>235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80" w:history="1">
        <w:r w:rsidR="00B12F84" w:rsidRPr="001B6C20">
          <w:rPr>
            <w:rStyle w:val="Hyperlink"/>
          </w:rPr>
          <w:t>16.25</w:t>
        </w:r>
        <w:r w:rsidR="00B12F84">
          <w:rPr>
            <w:rFonts w:asciiTheme="minorHAnsi" w:eastAsiaTheme="minorEastAsia" w:hAnsiTheme="minorHAnsi" w:cstheme="minorBidi"/>
            <w:sz w:val="22"/>
            <w:szCs w:val="22"/>
          </w:rPr>
          <w:tab/>
        </w:r>
        <w:r w:rsidR="00B12F84" w:rsidRPr="001B6C20">
          <w:rPr>
            <w:rStyle w:val="Hyperlink"/>
          </w:rPr>
          <w:t>complexType e30</w:t>
        </w:r>
        <w:r w:rsidR="00B12F84">
          <w:rPr>
            <w:webHidden/>
          </w:rPr>
          <w:tab/>
        </w:r>
        <w:r>
          <w:rPr>
            <w:webHidden/>
          </w:rPr>
          <w:fldChar w:fldCharType="begin"/>
        </w:r>
        <w:r w:rsidR="00B12F84">
          <w:rPr>
            <w:webHidden/>
          </w:rPr>
          <w:instrText xml:space="preserve"> PAGEREF _Toc366229780 \h </w:instrText>
        </w:r>
        <w:r>
          <w:rPr>
            <w:webHidden/>
          </w:rPr>
        </w:r>
        <w:r>
          <w:rPr>
            <w:webHidden/>
          </w:rPr>
          <w:fldChar w:fldCharType="separate"/>
        </w:r>
        <w:r w:rsidR="00B12F84">
          <w:rPr>
            <w:webHidden/>
          </w:rPr>
          <w:t>242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81" w:history="1">
        <w:r w:rsidR="00B12F84" w:rsidRPr="001B6C20">
          <w:rPr>
            <w:rStyle w:val="Hyperlink"/>
          </w:rPr>
          <w:t>16.25.1</w:t>
        </w:r>
        <w:r w:rsidR="00B12F84">
          <w:rPr>
            <w:rFonts w:asciiTheme="minorHAnsi" w:eastAsiaTheme="minorEastAsia" w:hAnsiTheme="minorHAnsi" w:cstheme="minorBidi"/>
            <w:sz w:val="22"/>
          </w:rPr>
          <w:tab/>
        </w:r>
        <w:r w:rsidR="00B12F84" w:rsidRPr="001B6C20">
          <w:rPr>
            <w:rStyle w:val="Hyperlink"/>
          </w:rPr>
          <w:t>element e30/sle</w:t>
        </w:r>
        <w:r w:rsidR="00B12F84">
          <w:rPr>
            <w:webHidden/>
          </w:rPr>
          <w:tab/>
        </w:r>
        <w:r>
          <w:rPr>
            <w:webHidden/>
          </w:rPr>
          <w:fldChar w:fldCharType="begin"/>
        </w:r>
        <w:r w:rsidR="00B12F84">
          <w:rPr>
            <w:webHidden/>
          </w:rPr>
          <w:instrText xml:space="preserve"> PAGEREF _Toc366229781 \h </w:instrText>
        </w:r>
        <w:r>
          <w:rPr>
            <w:webHidden/>
          </w:rPr>
        </w:r>
        <w:r>
          <w:rPr>
            <w:webHidden/>
          </w:rPr>
          <w:fldChar w:fldCharType="separate"/>
        </w:r>
        <w:r w:rsidR="00B12F84">
          <w:rPr>
            <w:webHidden/>
          </w:rPr>
          <w:t>248</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82" w:history="1">
        <w:r w:rsidR="00B12F84" w:rsidRPr="001B6C20">
          <w:rPr>
            <w:rStyle w:val="Hyperlink"/>
          </w:rPr>
          <w:t>16.26</w:t>
        </w:r>
        <w:r w:rsidR="00B12F84">
          <w:rPr>
            <w:rFonts w:asciiTheme="minorHAnsi" w:eastAsiaTheme="minorEastAsia" w:hAnsiTheme="minorHAnsi" w:cstheme="minorBidi"/>
            <w:sz w:val="22"/>
            <w:szCs w:val="22"/>
          </w:rPr>
          <w:tab/>
        </w:r>
        <w:r w:rsidR="00B12F84" w:rsidRPr="001B6C20">
          <w:rPr>
            <w:rStyle w:val="Hyperlink"/>
          </w:rPr>
          <w:t>complexType else</w:t>
        </w:r>
        <w:r w:rsidR="00B12F84">
          <w:rPr>
            <w:webHidden/>
          </w:rPr>
          <w:tab/>
        </w:r>
        <w:r>
          <w:rPr>
            <w:webHidden/>
          </w:rPr>
          <w:fldChar w:fldCharType="begin"/>
        </w:r>
        <w:r w:rsidR="00B12F84">
          <w:rPr>
            <w:webHidden/>
          </w:rPr>
          <w:instrText xml:space="preserve"> PAGEREF _Toc366229782 \h </w:instrText>
        </w:r>
        <w:r>
          <w:rPr>
            <w:webHidden/>
          </w:rPr>
        </w:r>
        <w:r>
          <w:rPr>
            <w:webHidden/>
          </w:rPr>
          <w:fldChar w:fldCharType="separate"/>
        </w:r>
        <w:r w:rsidR="00B12F84">
          <w:rPr>
            <w:webHidden/>
          </w:rPr>
          <w:t>250</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83" w:history="1">
        <w:r w:rsidR="00B12F84" w:rsidRPr="001B6C20">
          <w:rPr>
            <w:rStyle w:val="Hyperlink"/>
          </w:rPr>
          <w:t>16.27</w:t>
        </w:r>
        <w:r w:rsidR="00B12F84">
          <w:rPr>
            <w:rFonts w:asciiTheme="minorHAnsi" w:eastAsiaTheme="minorEastAsia" w:hAnsiTheme="minorHAnsi" w:cstheme="minorBidi"/>
            <w:sz w:val="22"/>
            <w:szCs w:val="22"/>
          </w:rPr>
          <w:tab/>
        </w:r>
        <w:r w:rsidR="00B12F84" w:rsidRPr="001B6C20">
          <w:rPr>
            <w:rStyle w:val="Hyperlink"/>
          </w:rPr>
          <w:t>complexType end</w:t>
        </w:r>
        <w:r w:rsidR="00B12F84">
          <w:rPr>
            <w:webHidden/>
          </w:rPr>
          <w:tab/>
        </w:r>
        <w:r>
          <w:rPr>
            <w:webHidden/>
          </w:rPr>
          <w:fldChar w:fldCharType="begin"/>
        </w:r>
        <w:r w:rsidR="00B12F84">
          <w:rPr>
            <w:webHidden/>
          </w:rPr>
          <w:instrText xml:space="preserve"> PAGEREF _Toc366229783 \h </w:instrText>
        </w:r>
        <w:r>
          <w:rPr>
            <w:webHidden/>
          </w:rPr>
        </w:r>
        <w:r>
          <w:rPr>
            <w:webHidden/>
          </w:rPr>
          <w:fldChar w:fldCharType="separate"/>
        </w:r>
        <w:r w:rsidR="00B12F84">
          <w:rPr>
            <w:webHidden/>
          </w:rPr>
          <w:t>251</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84" w:history="1">
        <w:r w:rsidR="00B12F84" w:rsidRPr="001B6C20">
          <w:rPr>
            <w:rStyle w:val="Hyperlink"/>
          </w:rPr>
          <w:t>16.28</w:t>
        </w:r>
        <w:r w:rsidR="00B12F84">
          <w:rPr>
            <w:rFonts w:asciiTheme="minorHAnsi" w:eastAsiaTheme="minorEastAsia" w:hAnsiTheme="minorHAnsi" w:cstheme="minorBidi"/>
            <w:sz w:val="22"/>
            <w:szCs w:val="22"/>
          </w:rPr>
          <w:tab/>
        </w:r>
        <w:r w:rsidR="00B12F84" w:rsidRPr="001B6C20">
          <w:rPr>
            <w:rStyle w:val="Hyperlink"/>
          </w:rPr>
          <w:t>complexType file</w:t>
        </w:r>
        <w:r w:rsidR="00B12F84">
          <w:rPr>
            <w:webHidden/>
          </w:rPr>
          <w:tab/>
        </w:r>
        <w:r>
          <w:rPr>
            <w:webHidden/>
          </w:rPr>
          <w:fldChar w:fldCharType="begin"/>
        </w:r>
        <w:r w:rsidR="00B12F84">
          <w:rPr>
            <w:webHidden/>
          </w:rPr>
          <w:instrText xml:space="preserve"> PAGEREF _Toc366229784 \h </w:instrText>
        </w:r>
        <w:r>
          <w:rPr>
            <w:webHidden/>
          </w:rPr>
        </w:r>
        <w:r>
          <w:rPr>
            <w:webHidden/>
          </w:rPr>
          <w:fldChar w:fldCharType="separate"/>
        </w:r>
        <w:r w:rsidR="00B12F84">
          <w:rPr>
            <w:webHidden/>
          </w:rPr>
          <w:t>252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85" w:history="1">
        <w:r w:rsidR="00B12F84" w:rsidRPr="001B6C20">
          <w:rPr>
            <w:rStyle w:val="Hyperlink"/>
          </w:rPr>
          <w:t>16.28.1</w:t>
        </w:r>
        <w:r w:rsidR="00B12F84">
          <w:rPr>
            <w:rFonts w:asciiTheme="minorHAnsi" w:eastAsiaTheme="minorEastAsia" w:hAnsiTheme="minorHAnsi" w:cstheme="minorBidi"/>
            <w:sz w:val="22"/>
          </w:rPr>
          <w:tab/>
        </w:r>
        <w:r w:rsidR="00B12F84" w:rsidRPr="001B6C20">
          <w:rPr>
            <w:rStyle w:val="Hyperlink"/>
          </w:rPr>
          <w:t>element file/url</w:t>
        </w:r>
        <w:r w:rsidR="00B12F84">
          <w:rPr>
            <w:webHidden/>
          </w:rPr>
          <w:tab/>
        </w:r>
        <w:r>
          <w:rPr>
            <w:webHidden/>
          </w:rPr>
          <w:fldChar w:fldCharType="begin"/>
        </w:r>
        <w:r w:rsidR="00B12F84">
          <w:rPr>
            <w:webHidden/>
          </w:rPr>
          <w:instrText xml:space="preserve"> PAGEREF _Toc366229785 \h </w:instrText>
        </w:r>
        <w:r>
          <w:rPr>
            <w:webHidden/>
          </w:rPr>
        </w:r>
        <w:r>
          <w:rPr>
            <w:webHidden/>
          </w:rPr>
          <w:fldChar w:fldCharType="separate"/>
        </w:r>
        <w:r w:rsidR="00B12F84">
          <w:rPr>
            <w:webHidden/>
          </w:rPr>
          <w:t>254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86" w:history="1">
        <w:r w:rsidR="00B12F84" w:rsidRPr="001B6C20">
          <w:rPr>
            <w:rStyle w:val="Hyperlink"/>
          </w:rPr>
          <w:t>16.28.2</w:t>
        </w:r>
        <w:r w:rsidR="00B12F84">
          <w:rPr>
            <w:rFonts w:asciiTheme="minorHAnsi" w:eastAsiaTheme="minorEastAsia" w:hAnsiTheme="minorHAnsi" w:cstheme="minorBidi"/>
            <w:sz w:val="22"/>
          </w:rPr>
          <w:tab/>
        </w:r>
        <w:r w:rsidR="00B12F84" w:rsidRPr="001B6C20">
          <w:rPr>
            <w:rStyle w:val="Hyperlink"/>
          </w:rPr>
          <w:t>element file/selector</w:t>
        </w:r>
        <w:r w:rsidR="00B12F84">
          <w:rPr>
            <w:webHidden/>
          </w:rPr>
          <w:tab/>
        </w:r>
        <w:r>
          <w:rPr>
            <w:webHidden/>
          </w:rPr>
          <w:fldChar w:fldCharType="begin"/>
        </w:r>
        <w:r w:rsidR="00B12F84">
          <w:rPr>
            <w:webHidden/>
          </w:rPr>
          <w:instrText xml:space="preserve"> PAGEREF _Toc366229786 \h </w:instrText>
        </w:r>
        <w:r>
          <w:rPr>
            <w:webHidden/>
          </w:rPr>
        </w:r>
        <w:r>
          <w:rPr>
            <w:webHidden/>
          </w:rPr>
          <w:fldChar w:fldCharType="separate"/>
        </w:r>
        <w:r w:rsidR="00B12F84">
          <w:rPr>
            <w:webHidden/>
          </w:rPr>
          <w:t>254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87" w:history="1">
        <w:r w:rsidR="00B12F84" w:rsidRPr="001B6C20">
          <w:rPr>
            <w:rStyle w:val="Hyperlink"/>
          </w:rPr>
          <w:t>16.28.3</w:t>
        </w:r>
        <w:r w:rsidR="00B12F84">
          <w:rPr>
            <w:rFonts w:asciiTheme="minorHAnsi" w:eastAsiaTheme="minorEastAsia" w:hAnsiTheme="minorHAnsi" w:cstheme="minorBidi"/>
            <w:sz w:val="22"/>
          </w:rPr>
          <w:tab/>
        </w:r>
        <w:r w:rsidR="00B12F84" w:rsidRPr="001B6C20">
          <w:rPr>
            <w:rStyle w:val="Hyperlink"/>
          </w:rPr>
          <w:t>element file/refresh</w:t>
        </w:r>
        <w:r w:rsidR="00B12F84">
          <w:rPr>
            <w:webHidden/>
          </w:rPr>
          <w:tab/>
        </w:r>
        <w:r>
          <w:rPr>
            <w:webHidden/>
          </w:rPr>
          <w:fldChar w:fldCharType="begin"/>
        </w:r>
        <w:r w:rsidR="00B12F84">
          <w:rPr>
            <w:webHidden/>
          </w:rPr>
          <w:instrText xml:space="preserve"> PAGEREF _Toc366229787 \h </w:instrText>
        </w:r>
        <w:r>
          <w:rPr>
            <w:webHidden/>
          </w:rPr>
        </w:r>
        <w:r>
          <w:rPr>
            <w:webHidden/>
          </w:rPr>
          <w:fldChar w:fldCharType="separate"/>
        </w:r>
        <w:r w:rsidR="00B12F84">
          <w:rPr>
            <w:webHidden/>
          </w:rPr>
          <w:t>255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88" w:history="1">
        <w:r w:rsidR="00B12F84" w:rsidRPr="001B6C20">
          <w:rPr>
            <w:rStyle w:val="Hyperlink"/>
          </w:rPr>
          <w:t>16.28.4</w:t>
        </w:r>
        <w:r w:rsidR="00B12F84">
          <w:rPr>
            <w:rFonts w:asciiTheme="minorHAnsi" w:eastAsiaTheme="minorEastAsia" w:hAnsiTheme="minorHAnsi" w:cstheme="minorBidi"/>
            <w:sz w:val="22"/>
          </w:rPr>
          <w:tab/>
        </w:r>
        <w:r w:rsidR="00B12F84" w:rsidRPr="001B6C20">
          <w:rPr>
            <w:rStyle w:val="Hyperlink"/>
          </w:rPr>
          <w:t>element file/search-key</w:t>
        </w:r>
        <w:r w:rsidR="00B12F84">
          <w:rPr>
            <w:webHidden/>
          </w:rPr>
          <w:tab/>
        </w:r>
        <w:r>
          <w:rPr>
            <w:webHidden/>
          </w:rPr>
          <w:fldChar w:fldCharType="begin"/>
        </w:r>
        <w:r w:rsidR="00B12F84">
          <w:rPr>
            <w:webHidden/>
          </w:rPr>
          <w:instrText xml:space="preserve"> PAGEREF _Toc366229788 \h </w:instrText>
        </w:r>
        <w:r>
          <w:rPr>
            <w:webHidden/>
          </w:rPr>
        </w:r>
        <w:r>
          <w:rPr>
            <w:webHidden/>
          </w:rPr>
          <w:fldChar w:fldCharType="separate"/>
        </w:r>
        <w:r w:rsidR="00B12F84">
          <w:rPr>
            <w:webHidden/>
          </w:rPr>
          <w:t>255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89" w:history="1">
        <w:r w:rsidR="00B12F84" w:rsidRPr="001B6C20">
          <w:rPr>
            <w:rStyle w:val="Hyperlink"/>
          </w:rPr>
          <w:t>16.28.5</w:t>
        </w:r>
        <w:r w:rsidR="00B12F84">
          <w:rPr>
            <w:rFonts w:asciiTheme="minorHAnsi" w:eastAsiaTheme="minorEastAsia" w:hAnsiTheme="minorHAnsi" w:cstheme="minorBidi"/>
            <w:sz w:val="22"/>
          </w:rPr>
          <w:tab/>
        </w:r>
        <w:r w:rsidR="00B12F84" w:rsidRPr="001B6C20">
          <w:rPr>
            <w:rStyle w:val="Hyperlink"/>
          </w:rPr>
          <w:t>element file/column</w:t>
        </w:r>
        <w:r w:rsidR="00B12F84">
          <w:rPr>
            <w:webHidden/>
          </w:rPr>
          <w:tab/>
        </w:r>
        <w:r>
          <w:rPr>
            <w:webHidden/>
          </w:rPr>
          <w:fldChar w:fldCharType="begin"/>
        </w:r>
        <w:r w:rsidR="00B12F84">
          <w:rPr>
            <w:webHidden/>
          </w:rPr>
          <w:instrText xml:space="preserve"> PAGEREF _Toc366229789 \h </w:instrText>
        </w:r>
        <w:r>
          <w:rPr>
            <w:webHidden/>
          </w:rPr>
        </w:r>
        <w:r>
          <w:rPr>
            <w:webHidden/>
          </w:rPr>
          <w:fldChar w:fldCharType="separate"/>
        </w:r>
        <w:r w:rsidR="00B12F84">
          <w:rPr>
            <w:webHidden/>
          </w:rPr>
          <w:t>256</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90" w:history="1">
        <w:r w:rsidR="00B12F84" w:rsidRPr="001B6C20">
          <w:rPr>
            <w:rStyle w:val="Hyperlink"/>
          </w:rPr>
          <w:t>16.29</w:t>
        </w:r>
        <w:r w:rsidR="00B12F84">
          <w:rPr>
            <w:rFonts w:asciiTheme="minorHAnsi" w:eastAsiaTheme="minorEastAsia" w:hAnsiTheme="minorHAnsi" w:cstheme="minorBidi"/>
            <w:sz w:val="22"/>
            <w:szCs w:val="22"/>
          </w:rPr>
          <w:tab/>
        </w:r>
        <w:r w:rsidR="00B12F84" w:rsidRPr="001B6C20">
          <w:rPr>
            <w:rStyle w:val="Hyperlink"/>
          </w:rPr>
          <w:t>complexType foreach</w:t>
        </w:r>
        <w:r w:rsidR="00B12F84">
          <w:rPr>
            <w:webHidden/>
          </w:rPr>
          <w:tab/>
        </w:r>
        <w:r>
          <w:rPr>
            <w:webHidden/>
          </w:rPr>
          <w:fldChar w:fldCharType="begin"/>
        </w:r>
        <w:r w:rsidR="00B12F84">
          <w:rPr>
            <w:webHidden/>
          </w:rPr>
          <w:instrText xml:space="preserve"> PAGEREF _Toc366229790 \h </w:instrText>
        </w:r>
        <w:r>
          <w:rPr>
            <w:webHidden/>
          </w:rPr>
        </w:r>
        <w:r>
          <w:rPr>
            <w:webHidden/>
          </w:rPr>
          <w:fldChar w:fldCharType="separate"/>
        </w:r>
        <w:r w:rsidR="00B12F84">
          <w:rPr>
            <w:webHidden/>
          </w:rPr>
          <w:t>257</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91" w:history="1">
        <w:r w:rsidR="00B12F84" w:rsidRPr="001B6C20">
          <w:rPr>
            <w:rStyle w:val="Hyperlink"/>
          </w:rPr>
          <w:t>16.30</w:t>
        </w:r>
        <w:r w:rsidR="00B12F84">
          <w:rPr>
            <w:rFonts w:asciiTheme="minorHAnsi" w:eastAsiaTheme="minorEastAsia" w:hAnsiTheme="minorHAnsi" w:cstheme="minorBidi"/>
            <w:sz w:val="22"/>
            <w:szCs w:val="22"/>
          </w:rPr>
          <w:tab/>
        </w:r>
        <w:r w:rsidR="00B12F84" w:rsidRPr="001B6C20">
          <w:rPr>
            <w:rStyle w:val="Hyperlink"/>
          </w:rPr>
          <w:t>complexType if</w:t>
        </w:r>
        <w:r w:rsidR="00B12F84">
          <w:rPr>
            <w:webHidden/>
          </w:rPr>
          <w:tab/>
        </w:r>
        <w:r>
          <w:rPr>
            <w:webHidden/>
          </w:rPr>
          <w:fldChar w:fldCharType="begin"/>
        </w:r>
        <w:r w:rsidR="00B12F84">
          <w:rPr>
            <w:webHidden/>
          </w:rPr>
          <w:instrText xml:space="preserve"> PAGEREF _Toc366229791 \h </w:instrText>
        </w:r>
        <w:r>
          <w:rPr>
            <w:webHidden/>
          </w:rPr>
        </w:r>
        <w:r>
          <w:rPr>
            <w:webHidden/>
          </w:rPr>
          <w:fldChar w:fldCharType="separate"/>
        </w:r>
        <w:r w:rsidR="00B12F84">
          <w:rPr>
            <w:webHidden/>
          </w:rPr>
          <w:t>260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92" w:history="1">
        <w:r w:rsidR="00B12F84" w:rsidRPr="001B6C20">
          <w:rPr>
            <w:rStyle w:val="Hyperlink"/>
          </w:rPr>
          <w:t>16.30.1</w:t>
        </w:r>
        <w:r w:rsidR="00B12F84">
          <w:rPr>
            <w:rFonts w:asciiTheme="minorHAnsi" w:eastAsiaTheme="minorEastAsia" w:hAnsiTheme="minorHAnsi" w:cstheme="minorBidi"/>
            <w:sz w:val="22"/>
          </w:rPr>
          <w:tab/>
        </w:r>
        <w:r w:rsidR="00B12F84" w:rsidRPr="001B6C20">
          <w:rPr>
            <w:rStyle w:val="Hyperlink"/>
          </w:rPr>
          <w:t>element if/then</w:t>
        </w:r>
        <w:r w:rsidR="00B12F84">
          <w:rPr>
            <w:webHidden/>
          </w:rPr>
          <w:tab/>
        </w:r>
        <w:r>
          <w:rPr>
            <w:webHidden/>
          </w:rPr>
          <w:fldChar w:fldCharType="begin"/>
        </w:r>
        <w:r w:rsidR="00B12F84">
          <w:rPr>
            <w:webHidden/>
          </w:rPr>
          <w:instrText xml:space="preserve"> PAGEREF _Toc366229792 \h </w:instrText>
        </w:r>
        <w:r>
          <w:rPr>
            <w:webHidden/>
          </w:rPr>
        </w:r>
        <w:r>
          <w:rPr>
            <w:webHidden/>
          </w:rPr>
          <w:fldChar w:fldCharType="separate"/>
        </w:r>
        <w:r w:rsidR="00B12F84">
          <w:rPr>
            <w:webHidden/>
          </w:rPr>
          <w:t>262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93" w:history="1">
        <w:r w:rsidR="00B12F84" w:rsidRPr="001B6C20">
          <w:rPr>
            <w:rStyle w:val="Hyperlink"/>
          </w:rPr>
          <w:t>16.30.2</w:t>
        </w:r>
        <w:r w:rsidR="00B12F84">
          <w:rPr>
            <w:rFonts w:asciiTheme="minorHAnsi" w:eastAsiaTheme="minorEastAsia" w:hAnsiTheme="minorHAnsi" w:cstheme="minorBidi"/>
            <w:sz w:val="22"/>
          </w:rPr>
          <w:tab/>
        </w:r>
        <w:r w:rsidR="00B12F84" w:rsidRPr="001B6C20">
          <w:rPr>
            <w:rStyle w:val="Hyperlink"/>
          </w:rPr>
          <w:t>element if/else</w:t>
        </w:r>
        <w:r w:rsidR="00B12F84">
          <w:rPr>
            <w:webHidden/>
          </w:rPr>
          <w:tab/>
        </w:r>
        <w:r>
          <w:rPr>
            <w:webHidden/>
          </w:rPr>
          <w:fldChar w:fldCharType="begin"/>
        </w:r>
        <w:r w:rsidR="00B12F84">
          <w:rPr>
            <w:webHidden/>
          </w:rPr>
          <w:instrText xml:space="preserve"> PAGEREF _Toc366229793 \h </w:instrText>
        </w:r>
        <w:r>
          <w:rPr>
            <w:webHidden/>
          </w:rPr>
        </w:r>
        <w:r>
          <w:rPr>
            <w:webHidden/>
          </w:rPr>
          <w:fldChar w:fldCharType="separate"/>
        </w:r>
        <w:r w:rsidR="00B12F84">
          <w:rPr>
            <w:webHidden/>
          </w:rPr>
          <w:t>264</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94" w:history="1">
        <w:r w:rsidR="00B12F84" w:rsidRPr="001B6C20">
          <w:rPr>
            <w:rStyle w:val="Hyperlink"/>
          </w:rPr>
          <w:t>16.31</w:t>
        </w:r>
        <w:r w:rsidR="00B12F84">
          <w:rPr>
            <w:rFonts w:asciiTheme="minorHAnsi" w:eastAsiaTheme="minorEastAsia" w:hAnsiTheme="minorHAnsi" w:cstheme="minorBidi"/>
            <w:sz w:val="22"/>
            <w:szCs w:val="22"/>
          </w:rPr>
          <w:tab/>
        </w:r>
        <w:r w:rsidR="00B12F84" w:rsidRPr="001B6C20">
          <w:rPr>
            <w:rStyle w:val="Hyperlink"/>
          </w:rPr>
          <w:t>complexType is-list</w:t>
        </w:r>
        <w:r w:rsidR="00B12F84">
          <w:rPr>
            <w:webHidden/>
          </w:rPr>
          <w:tab/>
        </w:r>
        <w:r>
          <w:rPr>
            <w:webHidden/>
          </w:rPr>
          <w:fldChar w:fldCharType="begin"/>
        </w:r>
        <w:r w:rsidR="00B12F84">
          <w:rPr>
            <w:webHidden/>
          </w:rPr>
          <w:instrText xml:space="preserve"> PAGEREF _Toc366229794 \h </w:instrText>
        </w:r>
        <w:r>
          <w:rPr>
            <w:webHidden/>
          </w:rPr>
        </w:r>
        <w:r>
          <w:rPr>
            <w:webHidden/>
          </w:rPr>
          <w:fldChar w:fldCharType="separate"/>
        </w:r>
        <w:r w:rsidR="00B12F84">
          <w:rPr>
            <w:webHidden/>
          </w:rPr>
          <w:t>265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95" w:history="1">
        <w:r w:rsidR="00B12F84" w:rsidRPr="001B6C20">
          <w:rPr>
            <w:rStyle w:val="Hyperlink"/>
          </w:rPr>
          <w:t>16.32</w:t>
        </w:r>
        <w:r w:rsidR="00B12F84">
          <w:rPr>
            <w:rFonts w:asciiTheme="minorHAnsi" w:eastAsiaTheme="minorEastAsia" w:hAnsiTheme="minorHAnsi" w:cstheme="minorBidi"/>
            <w:sz w:val="22"/>
            <w:szCs w:val="22"/>
          </w:rPr>
          <w:tab/>
        </w:r>
        <w:r w:rsidR="00B12F84" w:rsidRPr="001B6C20">
          <w:rPr>
            <w:rStyle w:val="Hyperlink"/>
          </w:rPr>
          <w:t>complexType is-valid-password</w:t>
        </w:r>
        <w:r w:rsidR="00B12F84">
          <w:rPr>
            <w:webHidden/>
          </w:rPr>
          <w:tab/>
        </w:r>
        <w:r>
          <w:rPr>
            <w:webHidden/>
          </w:rPr>
          <w:fldChar w:fldCharType="begin"/>
        </w:r>
        <w:r w:rsidR="00B12F84">
          <w:rPr>
            <w:webHidden/>
          </w:rPr>
          <w:instrText xml:space="preserve"> PAGEREF _Toc366229795 \h </w:instrText>
        </w:r>
        <w:r>
          <w:rPr>
            <w:webHidden/>
          </w:rPr>
        </w:r>
        <w:r>
          <w:rPr>
            <w:webHidden/>
          </w:rPr>
          <w:fldChar w:fldCharType="separate"/>
        </w:r>
        <w:r w:rsidR="00B12F84">
          <w:rPr>
            <w:webHidden/>
          </w:rPr>
          <w:t>266</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96" w:history="1">
        <w:r w:rsidR="00B12F84" w:rsidRPr="001B6C20">
          <w:rPr>
            <w:rStyle w:val="Hyperlink"/>
          </w:rPr>
          <w:t>16.33</w:t>
        </w:r>
        <w:r w:rsidR="00B12F84">
          <w:rPr>
            <w:rFonts w:asciiTheme="minorHAnsi" w:eastAsiaTheme="minorEastAsia" w:hAnsiTheme="minorHAnsi" w:cstheme="minorBidi"/>
            <w:sz w:val="22"/>
            <w:szCs w:val="22"/>
          </w:rPr>
          <w:tab/>
        </w:r>
        <w:r w:rsidR="00B12F84" w:rsidRPr="001B6C20">
          <w:rPr>
            <w:rStyle w:val="Hyperlink"/>
          </w:rPr>
          <w:t>complexType is-valid-product</w:t>
        </w:r>
        <w:r w:rsidR="00B12F84">
          <w:rPr>
            <w:webHidden/>
          </w:rPr>
          <w:tab/>
        </w:r>
        <w:r>
          <w:rPr>
            <w:webHidden/>
          </w:rPr>
          <w:fldChar w:fldCharType="begin"/>
        </w:r>
        <w:r w:rsidR="00B12F84">
          <w:rPr>
            <w:webHidden/>
          </w:rPr>
          <w:instrText xml:space="preserve"> PAGEREF _Toc366229796 \h </w:instrText>
        </w:r>
        <w:r>
          <w:rPr>
            <w:webHidden/>
          </w:rPr>
        </w:r>
        <w:r>
          <w:rPr>
            <w:webHidden/>
          </w:rPr>
          <w:fldChar w:fldCharType="separate"/>
        </w:r>
        <w:r w:rsidR="00B12F84">
          <w:rPr>
            <w:webHidden/>
          </w:rPr>
          <w:t>268</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97" w:history="1">
        <w:r w:rsidR="00B12F84" w:rsidRPr="001B6C20">
          <w:rPr>
            <w:rStyle w:val="Hyperlink"/>
          </w:rPr>
          <w:t>16.34</w:t>
        </w:r>
        <w:r w:rsidR="00B12F84">
          <w:rPr>
            <w:rFonts w:asciiTheme="minorHAnsi" w:eastAsiaTheme="minorEastAsia" w:hAnsiTheme="minorHAnsi" w:cstheme="minorBidi"/>
            <w:sz w:val="22"/>
            <w:szCs w:val="22"/>
          </w:rPr>
          <w:tab/>
        </w:r>
        <w:r w:rsidR="00B12F84" w:rsidRPr="001B6C20">
          <w:rPr>
            <w:rStyle w:val="Hyperlink"/>
          </w:rPr>
          <w:t>complexType isDefined</w:t>
        </w:r>
        <w:r w:rsidR="00B12F84">
          <w:rPr>
            <w:webHidden/>
          </w:rPr>
          <w:tab/>
        </w:r>
        <w:r>
          <w:rPr>
            <w:webHidden/>
          </w:rPr>
          <w:fldChar w:fldCharType="begin"/>
        </w:r>
        <w:r w:rsidR="00B12F84">
          <w:rPr>
            <w:webHidden/>
          </w:rPr>
          <w:instrText xml:space="preserve"> PAGEREF _Toc366229797 \h </w:instrText>
        </w:r>
        <w:r>
          <w:rPr>
            <w:webHidden/>
          </w:rPr>
        </w:r>
        <w:r>
          <w:rPr>
            <w:webHidden/>
          </w:rPr>
          <w:fldChar w:fldCharType="separate"/>
        </w:r>
        <w:r w:rsidR="00B12F84">
          <w:rPr>
            <w:webHidden/>
          </w:rPr>
          <w:t>269</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798" w:history="1">
        <w:r w:rsidR="00B12F84" w:rsidRPr="001B6C20">
          <w:rPr>
            <w:rStyle w:val="Hyperlink"/>
          </w:rPr>
          <w:t>16.35</w:t>
        </w:r>
        <w:r w:rsidR="00B12F84">
          <w:rPr>
            <w:rFonts w:asciiTheme="minorHAnsi" w:eastAsiaTheme="minorEastAsia" w:hAnsiTheme="minorHAnsi" w:cstheme="minorBidi"/>
            <w:sz w:val="22"/>
            <w:szCs w:val="22"/>
          </w:rPr>
          <w:tab/>
        </w:r>
        <w:r w:rsidR="00B12F84" w:rsidRPr="001B6C20">
          <w:rPr>
            <w:rStyle w:val="Hyperlink"/>
          </w:rPr>
          <w:t>complexType ldap</w:t>
        </w:r>
        <w:r w:rsidR="00B12F84">
          <w:rPr>
            <w:webHidden/>
          </w:rPr>
          <w:tab/>
        </w:r>
        <w:r>
          <w:rPr>
            <w:webHidden/>
          </w:rPr>
          <w:fldChar w:fldCharType="begin"/>
        </w:r>
        <w:r w:rsidR="00B12F84">
          <w:rPr>
            <w:webHidden/>
          </w:rPr>
          <w:instrText xml:space="preserve"> PAGEREF _Toc366229798 \h </w:instrText>
        </w:r>
        <w:r>
          <w:rPr>
            <w:webHidden/>
          </w:rPr>
        </w:r>
        <w:r>
          <w:rPr>
            <w:webHidden/>
          </w:rPr>
          <w:fldChar w:fldCharType="separate"/>
        </w:r>
        <w:r w:rsidR="00B12F84">
          <w:rPr>
            <w:webHidden/>
          </w:rPr>
          <w:t>271</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799" w:history="1">
        <w:r w:rsidR="00B12F84" w:rsidRPr="001B6C20">
          <w:rPr>
            <w:rStyle w:val="Hyperlink"/>
          </w:rPr>
          <w:t>16.35.1</w:t>
        </w:r>
        <w:r w:rsidR="00B12F84">
          <w:rPr>
            <w:rFonts w:asciiTheme="minorHAnsi" w:eastAsiaTheme="minorEastAsia" w:hAnsiTheme="minorHAnsi" w:cstheme="minorBidi"/>
            <w:sz w:val="22"/>
          </w:rPr>
          <w:tab/>
        </w:r>
        <w:r w:rsidR="00B12F84" w:rsidRPr="001B6C20">
          <w:rPr>
            <w:rStyle w:val="Hyperlink"/>
          </w:rPr>
          <w:t>element ldap/ldap-version</w:t>
        </w:r>
        <w:r w:rsidR="00B12F84">
          <w:rPr>
            <w:webHidden/>
          </w:rPr>
          <w:tab/>
        </w:r>
        <w:r>
          <w:rPr>
            <w:webHidden/>
          </w:rPr>
          <w:fldChar w:fldCharType="begin"/>
        </w:r>
        <w:r w:rsidR="00B12F84">
          <w:rPr>
            <w:webHidden/>
          </w:rPr>
          <w:instrText xml:space="preserve"> PAGEREF _Toc366229799 \h </w:instrText>
        </w:r>
        <w:r>
          <w:rPr>
            <w:webHidden/>
          </w:rPr>
        </w:r>
        <w:r>
          <w:rPr>
            <w:webHidden/>
          </w:rPr>
          <w:fldChar w:fldCharType="separate"/>
        </w:r>
        <w:r w:rsidR="00B12F84">
          <w:rPr>
            <w:webHidden/>
          </w:rPr>
          <w:t>273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00" w:history="1">
        <w:r w:rsidR="00B12F84" w:rsidRPr="001B6C20">
          <w:rPr>
            <w:rStyle w:val="Hyperlink"/>
          </w:rPr>
          <w:t>16.35.2</w:t>
        </w:r>
        <w:r w:rsidR="00B12F84">
          <w:rPr>
            <w:rFonts w:asciiTheme="minorHAnsi" w:eastAsiaTheme="minorEastAsia" w:hAnsiTheme="minorHAnsi" w:cstheme="minorBidi"/>
            <w:sz w:val="22"/>
          </w:rPr>
          <w:tab/>
        </w:r>
        <w:r w:rsidR="00B12F84" w:rsidRPr="001B6C20">
          <w:rPr>
            <w:rStyle w:val="Hyperlink"/>
          </w:rPr>
          <w:t>element ldap/host</w:t>
        </w:r>
        <w:r w:rsidR="00B12F84">
          <w:rPr>
            <w:webHidden/>
          </w:rPr>
          <w:tab/>
        </w:r>
        <w:r>
          <w:rPr>
            <w:webHidden/>
          </w:rPr>
          <w:fldChar w:fldCharType="begin"/>
        </w:r>
        <w:r w:rsidR="00B12F84">
          <w:rPr>
            <w:webHidden/>
          </w:rPr>
          <w:instrText xml:space="preserve"> PAGEREF _Toc366229800 \h </w:instrText>
        </w:r>
        <w:r>
          <w:rPr>
            <w:webHidden/>
          </w:rPr>
        </w:r>
        <w:r>
          <w:rPr>
            <w:webHidden/>
          </w:rPr>
          <w:fldChar w:fldCharType="separate"/>
        </w:r>
        <w:r w:rsidR="00B12F84">
          <w:rPr>
            <w:webHidden/>
          </w:rPr>
          <w:t>274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01" w:history="1">
        <w:r w:rsidR="00B12F84" w:rsidRPr="001B6C20">
          <w:rPr>
            <w:rStyle w:val="Hyperlink"/>
          </w:rPr>
          <w:t>16.35.3</w:t>
        </w:r>
        <w:r w:rsidR="00B12F84">
          <w:rPr>
            <w:rFonts w:asciiTheme="minorHAnsi" w:eastAsiaTheme="minorEastAsia" w:hAnsiTheme="minorHAnsi" w:cstheme="minorBidi"/>
            <w:sz w:val="22"/>
          </w:rPr>
          <w:tab/>
        </w:r>
        <w:r w:rsidR="00B12F84" w:rsidRPr="001B6C20">
          <w:rPr>
            <w:rStyle w:val="Hyperlink"/>
          </w:rPr>
          <w:t>element ldap/username</w:t>
        </w:r>
        <w:r w:rsidR="00B12F84">
          <w:rPr>
            <w:webHidden/>
          </w:rPr>
          <w:tab/>
        </w:r>
        <w:r>
          <w:rPr>
            <w:webHidden/>
          </w:rPr>
          <w:fldChar w:fldCharType="begin"/>
        </w:r>
        <w:r w:rsidR="00B12F84">
          <w:rPr>
            <w:webHidden/>
          </w:rPr>
          <w:instrText xml:space="preserve"> PAGEREF _Toc366229801 \h </w:instrText>
        </w:r>
        <w:r>
          <w:rPr>
            <w:webHidden/>
          </w:rPr>
        </w:r>
        <w:r>
          <w:rPr>
            <w:webHidden/>
          </w:rPr>
          <w:fldChar w:fldCharType="separate"/>
        </w:r>
        <w:r w:rsidR="00B12F84">
          <w:rPr>
            <w:webHidden/>
          </w:rPr>
          <w:t>274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02" w:history="1">
        <w:r w:rsidR="00B12F84" w:rsidRPr="001B6C20">
          <w:rPr>
            <w:rStyle w:val="Hyperlink"/>
          </w:rPr>
          <w:t>16.35.4</w:t>
        </w:r>
        <w:r w:rsidR="00B12F84">
          <w:rPr>
            <w:rFonts w:asciiTheme="minorHAnsi" w:eastAsiaTheme="minorEastAsia" w:hAnsiTheme="minorHAnsi" w:cstheme="minorBidi"/>
            <w:sz w:val="22"/>
          </w:rPr>
          <w:tab/>
        </w:r>
        <w:r w:rsidR="00B12F84" w:rsidRPr="001B6C20">
          <w:rPr>
            <w:rStyle w:val="Hyperlink"/>
          </w:rPr>
          <w:t>element ldap/password</w:t>
        </w:r>
        <w:r w:rsidR="00B12F84">
          <w:rPr>
            <w:webHidden/>
          </w:rPr>
          <w:tab/>
        </w:r>
        <w:r>
          <w:rPr>
            <w:webHidden/>
          </w:rPr>
          <w:fldChar w:fldCharType="begin"/>
        </w:r>
        <w:r w:rsidR="00B12F84">
          <w:rPr>
            <w:webHidden/>
          </w:rPr>
          <w:instrText xml:space="preserve"> PAGEREF _Toc366229802 \h </w:instrText>
        </w:r>
        <w:r>
          <w:rPr>
            <w:webHidden/>
          </w:rPr>
        </w:r>
        <w:r>
          <w:rPr>
            <w:webHidden/>
          </w:rPr>
          <w:fldChar w:fldCharType="separate"/>
        </w:r>
        <w:r w:rsidR="00B12F84">
          <w:rPr>
            <w:webHidden/>
          </w:rPr>
          <w:t>275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03" w:history="1">
        <w:r w:rsidR="00B12F84" w:rsidRPr="001B6C20">
          <w:rPr>
            <w:rStyle w:val="Hyperlink"/>
          </w:rPr>
          <w:t>16.35.5</w:t>
        </w:r>
        <w:r w:rsidR="00B12F84">
          <w:rPr>
            <w:rFonts w:asciiTheme="minorHAnsi" w:eastAsiaTheme="minorEastAsia" w:hAnsiTheme="minorHAnsi" w:cstheme="minorBidi"/>
            <w:sz w:val="22"/>
          </w:rPr>
          <w:tab/>
        </w:r>
        <w:r w:rsidR="00B12F84" w:rsidRPr="001B6C20">
          <w:rPr>
            <w:rStyle w:val="Hyperlink"/>
          </w:rPr>
          <w:t>element ldap/base-dn</w:t>
        </w:r>
        <w:r w:rsidR="00B12F84">
          <w:rPr>
            <w:webHidden/>
          </w:rPr>
          <w:tab/>
        </w:r>
        <w:r>
          <w:rPr>
            <w:webHidden/>
          </w:rPr>
          <w:fldChar w:fldCharType="begin"/>
        </w:r>
        <w:r w:rsidR="00B12F84">
          <w:rPr>
            <w:webHidden/>
          </w:rPr>
          <w:instrText xml:space="preserve"> PAGEREF _Toc366229803 \h </w:instrText>
        </w:r>
        <w:r>
          <w:rPr>
            <w:webHidden/>
          </w:rPr>
        </w:r>
        <w:r>
          <w:rPr>
            <w:webHidden/>
          </w:rPr>
          <w:fldChar w:fldCharType="separate"/>
        </w:r>
        <w:r w:rsidR="00B12F84">
          <w:rPr>
            <w:webHidden/>
          </w:rPr>
          <w:t>275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04" w:history="1">
        <w:r w:rsidR="00B12F84" w:rsidRPr="001B6C20">
          <w:rPr>
            <w:rStyle w:val="Hyperlink"/>
          </w:rPr>
          <w:t>16.35.6</w:t>
        </w:r>
        <w:r w:rsidR="00B12F84">
          <w:rPr>
            <w:rFonts w:asciiTheme="minorHAnsi" w:eastAsiaTheme="minorEastAsia" w:hAnsiTheme="minorHAnsi" w:cstheme="minorBidi"/>
            <w:sz w:val="22"/>
          </w:rPr>
          <w:tab/>
        </w:r>
        <w:r w:rsidR="00B12F84" w:rsidRPr="001B6C20">
          <w:rPr>
            <w:rStyle w:val="Hyperlink"/>
          </w:rPr>
          <w:t>element ldap/scope</w:t>
        </w:r>
        <w:r w:rsidR="00B12F84">
          <w:rPr>
            <w:webHidden/>
          </w:rPr>
          <w:tab/>
        </w:r>
        <w:r>
          <w:rPr>
            <w:webHidden/>
          </w:rPr>
          <w:fldChar w:fldCharType="begin"/>
        </w:r>
        <w:r w:rsidR="00B12F84">
          <w:rPr>
            <w:webHidden/>
          </w:rPr>
          <w:instrText xml:space="preserve"> PAGEREF _Toc366229804 \h </w:instrText>
        </w:r>
        <w:r>
          <w:rPr>
            <w:webHidden/>
          </w:rPr>
        </w:r>
        <w:r>
          <w:rPr>
            <w:webHidden/>
          </w:rPr>
          <w:fldChar w:fldCharType="separate"/>
        </w:r>
        <w:r w:rsidR="00B12F84">
          <w:rPr>
            <w:webHidden/>
          </w:rPr>
          <w:t>276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05" w:history="1">
        <w:r w:rsidR="00B12F84" w:rsidRPr="001B6C20">
          <w:rPr>
            <w:rStyle w:val="Hyperlink"/>
          </w:rPr>
          <w:t>16.35.7</w:t>
        </w:r>
        <w:r w:rsidR="00B12F84">
          <w:rPr>
            <w:rFonts w:asciiTheme="minorHAnsi" w:eastAsiaTheme="minorEastAsia" w:hAnsiTheme="minorHAnsi" w:cstheme="minorBidi"/>
            <w:sz w:val="22"/>
          </w:rPr>
          <w:tab/>
        </w:r>
        <w:r w:rsidR="00B12F84" w:rsidRPr="001B6C20">
          <w:rPr>
            <w:rStyle w:val="Hyperlink"/>
          </w:rPr>
          <w:t>element ldap/query</w:t>
        </w:r>
        <w:r w:rsidR="00B12F84">
          <w:rPr>
            <w:webHidden/>
          </w:rPr>
          <w:tab/>
        </w:r>
        <w:r>
          <w:rPr>
            <w:webHidden/>
          </w:rPr>
          <w:fldChar w:fldCharType="begin"/>
        </w:r>
        <w:r w:rsidR="00B12F84">
          <w:rPr>
            <w:webHidden/>
          </w:rPr>
          <w:instrText xml:space="preserve"> PAGEREF _Toc366229805 \h </w:instrText>
        </w:r>
        <w:r>
          <w:rPr>
            <w:webHidden/>
          </w:rPr>
        </w:r>
        <w:r>
          <w:rPr>
            <w:webHidden/>
          </w:rPr>
          <w:fldChar w:fldCharType="separate"/>
        </w:r>
        <w:r w:rsidR="00B12F84">
          <w:rPr>
            <w:webHidden/>
          </w:rPr>
          <w:t>276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06" w:history="1">
        <w:r w:rsidR="00B12F84" w:rsidRPr="001B6C20">
          <w:rPr>
            <w:rStyle w:val="Hyperlink"/>
          </w:rPr>
          <w:t>16.35.8</w:t>
        </w:r>
        <w:r w:rsidR="00B12F84">
          <w:rPr>
            <w:rFonts w:asciiTheme="minorHAnsi" w:eastAsiaTheme="minorEastAsia" w:hAnsiTheme="minorHAnsi" w:cstheme="minorBidi"/>
            <w:sz w:val="22"/>
          </w:rPr>
          <w:tab/>
        </w:r>
        <w:r w:rsidR="00B12F84" w:rsidRPr="001B6C20">
          <w:rPr>
            <w:rStyle w:val="Hyperlink"/>
          </w:rPr>
          <w:t>element ldap/query-pre-fetch</w:t>
        </w:r>
        <w:r w:rsidR="00B12F84">
          <w:rPr>
            <w:webHidden/>
          </w:rPr>
          <w:tab/>
        </w:r>
        <w:r>
          <w:rPr>
            <w:webHidden/>
          </w:rPr>
          <w:fldChar w:fldCharType="begin"/>
        </w:r>
        <w:r w:rsidR="00B12F84">
          <w:rPr>
            <w:webHidden/>
          </w:rPr>
          <w:instrText xml:space="preserve"> PAGEREF _Toc366229806 \h </w:instrText>
        </w:r>
        <w:r>
          <w:rPr>
            <w:webHidden/>
          </w:rPr>
        </w:r>
        <w:r>
          <w:rPr>
            <w:webHidden/>
          </w:rPr>
          <w:fldChar w:fldCharType="separate"/>
        </w:r>
        <w:r w:rsidR="00B12F84">
          <w:rPr>
            <w:webHidden/>
          </w:rPr>
          <w:t>277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07" w:history="1">
        <w:r w:rsidR="00B12F84" w:rsidRPr="001B6C20">
          <w:rPr>
            <w:rStyle w:val="Hyperlink"/>
          </w:rPr>
          <w:t>16.35.9</w:t>
        </w:r>
        <w:r w:rsidR="00B12F84">
          <w:rPr>
            <w:rFonts w:asciiTheme="minorHAnsi" w:eastAsiaTheme="minorEastAsia" w:hAnsiTheme="minorHAnsi" w:cstheme="minorBidi"/>
            <w:sz w:val="22"/>
          </w:rPr>
          <w:tab/>
        </w:r>
        <w:r w:rsidR="00B12F84" w:rsidRPr="001B6C20">
          <w:rPr>
            <w:rStyle w:val="Hyperlink"/>
          </w:rPr>
          <w:t>element ldap/req-attr</w:t>
        </w:r>
        <w:r w:rsidR="00B12F84">
          <w:rPr>
            <w:webHidden/>
          </w:rPr>
          <w:tab/>
        </w:r>
        <w:r>
          <w:rPr>
            <w:webHidden/>
          </w:rPr>
          <w:fldChar w:fldCharType="begin"/>
        </w:r>
        <w:r w:rsidR="00B12F84">
          <w:rPr>
            <w:webHidden/>
          </w:rPr>
          <w:instrText xml:space="preserve"> PAGEREF _Toc366229807 \h </w:instrText>
        </w:r>
        <w:r>
          <w:rPr>
            <w:webHidden/>
          </w:rPr>
        </w:r>
        <w:r>
          <w:rPr>
            <w:webHidden/>
          </w:rPr>
          <w:fldChar w:fldCharType="separate"/>
        </w:r>
        <w:r w:rsidR="00B12F84">
          <w:rPr>
            <w:webHidden/>
          </w:rPr>
          <w:t>279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08" w:history="1">
        <w:r w:rsidR="00B12F84" w:rsidRPr="001B6C20">
          <w:rPr>
            <w:rStyle w:val="Hyperlink"/>
          </w:rPr>
          <w:t>16.35.10</w:t>
        </w:r>
        <w:r w:rsidR="00B12F84">
          <w:rPr>
            <w:rFonts w:asciiTheme="minorHAnsi" w:eastAsiaTheme="minorEastAsia" w:hAnsiTheme="minorHAnsi" w:cstheme="minorBidi"/>
            <w:sz w:val="22"/>
          </w:rPr>
          <w:tab/>
        </w:r>
        <w:r w:rsidR="00B12F84" w:rsidRPr="001B6C20">
          <w:rPr>
            <w:rStyle w:val="Hyperlink"/>
          </w:rPr>
          <w:t>element ldap/connect-timeout</w:t>
        </w:r>
        <w:r w:rsidR="00B12F84">
          <w:rPr>
            <w:webHidden/>
          </w:rPr>
          <w:tab/>
        </w:r>
        <w:r>
          <w:rPr>
            <w:webHidden/>
          </w:rPr>
          <w:fldChar w:fldCharType="begin"/>
        </w:r>
        <w:r w:rsidR="00B12F84">
          <w:rPr>
            <w:webHidden/>
          </w:rPr>
          <w:instrText xml:space="preserve"> PAGEREF _Toc366229808 \h </w:instrText>
        </w:r>
        <w:r>
          <w:rPr>
            <w:webHidden/>
          </w:rPr>
        </w:r>
        <w:r>
          <w:rPr>
            <w:webHidden/>
          </w:rPr>
          <w:fldChar w:fldCharType="separate"/>
        </w:r>
        <w:r w:rsidR="00B12F84">
          <w:rPr>
            <w:webHidden/>
          </w:rPr>
          <w:t>280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09" w:history="1">
        <w:r w:rsidR="00B12F84" w:rsidRPr="001B6C20">
          <w:rPr>
            <w:rStyle w:val="Hyperlink"/>
          </w:rPr>
          <w:t>16.35.11</w:t>
        </w:r>
        <w:r w:rsidR="00B12F84">
          <w:rPr>
            <w:rFonts w:asciiTheme="minorHAnsi" w:eastAsiaTheme="minorEastAsia" w:hAnsiTheme="minorHAnsi" w:cstheme="minorBidi"/>
            <w:sz w:val="22"/>
          </w:rPr>
          <w:tab/>
        </w:r>
        <w:r w:rsidR="00B12F84" w:rsidRPr="001B6C20">
          <w:rPr>
            <w:rStyle w:val="Hyperlink"/>
          </w:rPr>
          <w:t>element ldap/read-timeout</w:t>
        </w:r>
        <w:r w:rsidR="00B12F84">
          <w:rPr>
            <w:webHidden/>
          </w:rPr>
          <w:tab/>
        </w:r>
        <w:r>
          <w:rPr>
            <w:webHidden/>
          </w:rPr>
          <w:fldChar w:fldCharType="begin"/>
        </w:r>
        <w:r w:rsidR="00B12F84">
          <w:rPr>
            <w:webHidden/>
          </w:rPr>
          <w:instrText xml:space="preserve"> PAGEREF _Toc366229809 \h </w:instrText>
        </w:r>
        <w:r>
          <w:rPr>
            <w:webHidden/>
          </w:rPr>
        </w:r>
        <w:r>
          <w:rPr>
            <w:webHidden/>
          </w:rPr>
          <w:fldChar w:fldCharType="separate"/>
        </w:r>
        <w:r w:rsidR="00B12F84">
          <w:rPr>
            <w:webHidden/>
          </w:rPr>
          <w:t>280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10" w:history="1">
        <w:r w:rsidR="00B12F84" w:rsidRPr="001B6C20">
          <w:rPr>
            <w:rStyle w:val="Hyperlink"/>
          </w:rPr>
          <w:t>16.35.12</w:t>
        </w:r>
        <w:r w:rsidR="00B12F84">
          <w:rPr>
            <w:rFonts w:asciiTheme="minorHAnsi" w:eastAsiaTheme="minorEastAsia" w:hAnsiTheme="minorHAnsi" w:cstheme="minorBidi"/>
            <w:sz w:val="22"/>
          </w:rPr>
          <w:tab/>
        </w:r>
        <w:r w:rsidR="00B12F84" w:rsidRPr="001B6C20">
          <w:rPr>
            <w:rStyle w:val="Hyperlink"/>
          </w:rPr>
          <w:t>element ldap/pool-size</w:t>
        </w:r>
        <w:r w:rsidR="00B12F84">
          <w:rPr>
            <w:webHidden/>
          </w:rPr>
          <w:tab/>
        </w:r>
        <w:r>
          <w:rPr>
            <w:webHidden/>
          </w:rPr>
          <w:fldChar w:fldCharType="begin"/>
        </w:r>
        <w:r w:rsidR="00B12F84">
          <w:rPr>
            <w:webHidden/>
          </w:rPr>
          <w:instrText xml:space="preserve"> PAGEREF _Toc366229810 \h </w:instrText>
        </w:r>
        <w:r>
          <w:rPr>
            <w:webHidden/>
          </w:rPr>
        </w:r>
        <w:r>
          <w:rPr>
            <w:webHidden/>
          </w:rPr>
          <w:fldChar w:fldCharType="separate"/>
        </w:r>
        <w:r w:rsidR="00B12F84">
          <w:rPr>
            <w:webHidden/>
          </w:rPr>
          <w:t>281</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11" w:history="1">
        <w:r w:rsidR="00B12F84" w:rsidRPr="001B6C20">
          <w:rPr>
            <w:rStyle w:val="Hyperlink"/>
          </w:rPr>
          <w:t>16.35.13</w:t>
        </w:r>
        <w:r w:rsidR="00B12F84">
          <w:rPr>
            <w:rFonts w:asciiTheme="minorHAnsi" w:eastAsiaTheme="minorEastAsia" w:hAnsiTheme="minorHAnsi" w:cstheme="minorBidi"/>
            <w:sz w:val="22"/>
          </w:rPr>
          <w:tab/>
        </w:r>
        <w:r w:rsidR="00B12F84" w:rsidRPr="001B6C20">
          <w:rPr>
            <w:rStyle w:val="Hyperlink"/>
          </w:rPr>
          <w:t>element ldap/up-count</w:t>
        </w:r>
        <w:r w:rsidR="00B12F84">
          <w:rPr>
            <w:webHidden/>
          </w:rPr>
          <w:tab/>
        </w:r>
        <w:r>
          <w:rPr>
            <w:webHidden/>
          </w:rPr>
          <w:fldChar w:fldCharType="begin"/>
        </w:r>
        <w:r w:rsidR="00B12F84">
          <w:rPr>
            <w:webHidden/>
          </w:rPr>
          <w:instrText xml:space="preserve"> PAGEREF _Toc366229811 \h </w:instrText>
        </w:r>
        <w:r>
          <w:rPr>
            <w:webHidden/>
          </w:rPr>
        </w:r>
        <w:r>
          <w:rPr>
            <w:webHidden/>
          </w:rPr>
          <w:fldChar w:fldCharType="separate"/>
        </w:r>
        <w:r w:rsidR="00B12F84">
          <w:rPr>
            <w:webHidden/>
          </w:rPr>
          <w:t>282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12" w:history="1">
        <w:r w:rsidR="00B12F84" w:rsidRPr="001B6C20">
          <w:rPr>
            <w:rStyle w:val="Hyperlink"/>
          </w:rPr>
          <w:t>16.35.14</w:t>
        </w:r>
        <w:r w:rsidR="00B12F84">
          <w:rPr>
            <w:rFonts w:asciiTheme="minorHAnsi" w:eastAsiaTheme="minorEastAsia" w:hAnsiTheme="minorHAnsi" w:cstheme="minorBidi"/>
            <w:sz w:val="22"/>
          </w:rPr>
          <w:tab/>
        </w:r>
        <w:r w:rsidR="00B12F84" w:rsidRPr="001B6C20">
          <w:rPr>
            <w:rStyle w:val="Hyperlink"/>
          </w:rPr>
          <w:t>element ldap/down-count</w:t>
        </w:r>
        <w:r w:rsidR="00B12F84">
          <w:rPr>
            <w:webHidden/>
          </w:rPr>
          <w:tab/>
        </w:r>
        <w:r>
          <w:rPr>
            <w:webHidden/>
          </w:rPr>
          <w:fldChar w:fldCharType="begin"/>
        </w:r>
        <w:r w:rsidR="00B12F84">
          <w:rPr>
            <w:webHidden/>
          </w:rPr>
          <w:instrText xml:space="preserve"> PAGEREF _Toc366229812 \h </w:instrText>
        </w:r>
        <w:r>
          <w:rPr>
            <w:webHidden/>
          </w:rPr>
        </w:r>
        <w:r>
          <w:rPr>
            <w:webHidden/>
          </w:rPr>
          <w:fldChar w:fldCharType="separate"/>
        </w:r>
        <w:r w:rsidR="00B12F84">
          <w:rPr>
            <w:webHidden/>
          </w:rPr>
          <w:t>282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13" w:history="1">
        <w:r w:rsidR="00B12F84" w:rsidRPr="001B6C20">
          <w:rPr>
            <w:rStyle w:val="Hyperlink"/>
          </w:rPr>
          <w:t>16.35.15</w:t>
        </w:r>
        <w:r w:rsidR="00B12F84">
          <w:rPr>
            <w:rFonts w:asciiTheme="minorHAnsi" w:eastAsiaTheme="minorEastAsia" w:hAnsiTheme="minorHAnsi" w:cstheme="minorBidi"/>
            <w:sz w:val="22"/>
          </w:rPr>
          <w:tab/>
        </w:r>
        <w:r w:rsidR="00B12F84" w:rsidRPr="001B6C20">
          <w:rPr>
            <w:rStyle w:val="Hyperlink"/>
          </w:rPr>
          <w:t>element ldap/down-time</w:t>
        </w:r>
        <w:r w:rsidR="00B12F84">
          <w:rPr>
            <w:webHidden/>
          </w:rPr>
          <w:tab/>
        </w:r>
        <w:r>
          <w:rPr>
            <w:webHidden/>
          </w:rPr>
          <w:fldChar w:fldCharType="begin"/>
        </w:r>
        <w:r w:rsidR="00B12F84">
          <w:rPr>
            <w:webHidden/>
          </w:rPr>
          <w:instrText xml:space="preserve"> PAGEREF _Toc366229813 \h </w:instrText>
        </w:r>
        <w:r>
          <w:rPr>
            <w:webHidden/>
          </w:rPr>
        </w:r>
        <w:r>
          <w:rPr>
            <w:webHidden/>
          </w:rPr>
          <w:fldChar w:fldCharType="separate"/>
        </w:r>
        <w:r w:rsidR="00B12F84">
          <w:rPr>
            <w:webHidden/>
          </w:rPr>
          <w:t>283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14" w:history="1">
        <w:r w:rsidR="00B12F84" w:rsidRPr="001B6C20">
          <w:rPr>
            <w:rStyle w:val="Hyperlink"/>
          </w:rPr>
          <w:t>16.35.16</w:t>
        </w:r>
        <w:r w:rsidR="00B12F84">
          <w:rPr>
            <w:rFonts w:asciiTheme="minorHAnsi" w:eastAsiaTheme="minorEastAsia" w:hAnsiTheme="minorHAnsi" w:cstheme="minorBidi"/>
            <w:sz w:val="22"/>
          </w:rPr>
          <w:tab/>
        </w:r>
        <w:r w:rsidR="00B12F84" w:rsidRPr="001B6C20">
          <w:rPr>
            <w:rStyle w:val="Hyperlink"/>
          </w:rPr>
          <w:t>element ldap/probe-interval</w:t>
        </w:r>
        <w:r w:rsidR="00B12F84">
          <w:rPr>
            <w:webHidden/>
          </w:rPr>
          <w:tab/>
        </w:r>
        <w:r>
          <w:rPr>
            <w:webHidden/>
          </w:rPr>
          <w:fldChar w:fldCharType="begin"/>
        </w:r>
        <w:r w:rsidR="00B12F84">
          <w:rPr>
            <w:webHidden/>
          </w:rPr>
          <w:instrText xml:space="preserve"> PAGEREF _Toc366229814 \h </w:instrText>
        </w:r>
        <w:r>
          <w:rPr>
            <w:webHidden/>
          </w:rPr>
        </w:r>
        <w:r>
          <w:rPr>
            <w:webHidden/>
          </w:rPr>
          <w:fldChar w:fldCharType="separate"/>
        </w:r>
        <w:r w:rsidR="00B12F84">
          <w:rPr>
            <w:webHidden/>
          </w:rPr>
          <w:t>283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15" w:history="1">
        <w:r w:rsidR="00B12F84" w:rsidRPr="001B6C20">
          <w:rPr>
            <w:rStyle w:val="Hyperlink"/>
          </w:rPr>
          <w:t>16.35.17</w:t>
        </w:r>
        <w:r w:rsidR="00B12F84">
          <w:rPr>
            <w:rFonts w:asciiTheme="minorHAnsi" w:eastAsiaTheme="minorEastAsia" w:hAnsiTheme="minorHAnsi" w:cstheme="minorBidi"/>
            <w:sz w:val="22"/>
          </w:rPr>
          <w:tab/>
        </w:r>
        <w:r w:rsidR="00B12F84" w:rsidRPr="001B6C20">
          <w:rPr>
            <w:rStyle w:val="Hyperlink"/>
          </w:rPr>
          <w:t>element ldap/probe-query</w:t>
        </w:r>
        <w:r w:rsidR="00B12F84">
          <w:rPr>
            <w:webHidden/>
          </w:rPr>
          <w:tab/>
        </w:r>
        <w:r>
          <w:rPr>
            <w:webHidden/>
          </w:rPr>
          <w:fldChar w:fldCharType="begin"/>
        </w:r>
        <w:r w:rsidR="00B12F84">
          <w:rPr>
            <w:webHidden/>
          </w:rPr>
          <w:instrText xml:space="preserve"> PAGEREF _Toc366229815 \h </w:instrText>
        </w:r>
        <w:r>
          <w:rPr>
            <w:webHidden/>
          </w:rPr>
        </w:r>
        <w:r>
          <w:rPr>
            <w:webHidden/>
          </w:rPr>
          <w:fldChar w:fldCharType="separate"/>
        </w:r>
        <w:r w:rsidR="00B12F84">
          <w:rPr>
            <w:webHidden/>
          </w:rPr>
          <w:t>284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16" w:history="1">
        <w:r w:rsidR="00B12F84" w:rsidRPr="001B6C20">
          <w:rPr>
            <w:rStyle w:val="Hyperlink"/>
          </w:rPr>
          <w:t>16.35.18</w:t>
        </w:r>
        <w:r w:rsidR="00B12F84">
          <w:rPr>
            <w:rFonts w:asciiTheme="minorHAnsi" w:eastAsiaTheme="minorEastAsia" w:hAnsiTheme="minorHAnsi" w:cstheme="minorBidi"/>
            <w:sz w:val="22"/>
          </w:rPr>
          <w:tab/>
        </w:r>
        <w:r w:rsidR="00B12F84" w:rsidRPr="001B6C20">
          <w:rPr>
            <w:rStyle w:val="Hyperlink"/>
          </w:rPr>
          <w:t>element ldap/selector</w:t>
        </w:r>
        <w:r w:rsidR="00B12F84">
          <w:rPr>
            <w:webHidden/>
          </w:rPr>
          <w:tab/>
        </w:r>
        <w:r>
          <w:rPr>
            <w:webHidden/>
          </w:rPr>
          <w:fldChar w:fldCharType="begin"/>
        </w:r>
        <w:r w:rsidR="00B12F84">
          <w:rPr>
            <w:webHidden/>
          </w:rPr>
          <w:instrText xml:space="preserve"> PAGEREF _Toc366229816 \h </w:instrText>
        </w:r>
        <w:r>
          <w:rPr>
            <w:webHidden/>
          </w:rPr>
        </w:r>
        <w:r>
          <w:rPr>
            <w:webHidden/>
          </w:rPr>
          <w:fldChar w:fldCharType="separate"/>
        </w:r>
        <w:r w:rsidR="00B12F84">
          <w:rPr>
            <w:webHidden/>
          </w:rPr>
          <w:t>284</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17" w:history="1">
        <w:r w:rsidR="00B12F84" w:rsidRPr="001B6C20">
          <w:rPr>
            <w:rStyle w:val="Hyperlink"/>
          </w:rPr>
          <w:t>16.36</w:t>
        </w:r>
        <w:r w:rsidR="00B12F84">
          <w:rPr>
            <w:rFonts w:asciiTheme="minorHAnsi" w:eastAsiaTheme="minorEastAsia" w:hAnsiTheme="minorHAnsi" w:cstheme="minorBidi"/>
            <w:sz w:val="22"/>
            <w:szCs w:val="22"/>
          </w:rPr>
          <w:tab/>
        </w:r>
        <w:r w:rsidR="00B12F84" w:rsidRPr="001B6C20">
          <w:rPr>
            <w:rStyle w:val="Hyperlink"/>
          </w:rPr>
          <w:t>complexType listener</w:t>
        </w:r>
        <w:r w:rsidR="00B12F84">
          <w:rPr>
            <w:webHidden/>
          </w:rPr>
          <w:tab/>
        </w:r>
        <w:r>
          <w:rPr>
            <w:webHidden/>
          </w:rPr>
          <w:fldChar w:fldCharType="begin"/>
        </w:r>
        <w:r w:rsidR="00B12F84">
          <w:rPr>
            <w:webHidden/>
          </w:rPr>
          <w:instrText xml:space="preserve"> PAGEREF _Toc366229817 \h </w:instrText>
        </w:r>
        <w:r>
          <w:rPr>
            <w:webHidden/>
          </w:rPr>
        </w:r>
        <w:r>
          <w:rPr>
            <w:webHidden/>
          </w:rPr>
          <w:fldChar w:fldCharType="separate"/>
        </w:r>
        <w:r w:rsidR="00B12F84">
          <w:rPr>
            <w:webHidden/>
          </w:rPr>
          <w:t>285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18" w:history="1">
        <w:r w:rsidR="00B12F84" w:rsidRPr="001B6C20">
          <w:rPr>
            <w:rStyle w:val="Hyperlink"/>
          </w:rPr>
          <w:t>16.36.1</w:t>
        </w:r>
        <w:r w:rsidR="00B12F84">
          <w:rPr>
            <w:rFonts w:asciiTheme="minorHAnsi" w:eastAsiaTheme="minorEastAsia" w:hAnsiTheme="minorHAnsi" w:cstheme="minorBidi"/>
            <w:sz w:val="22"/>
          </w:rPr>
          <w:tab/>
        </w:r>
        <w:r w:rsidR="00B12F84" w:rsidRPr="001B6C20">
          <w:rPr>
            <w:rStyle w:val="Hyperlink"/>
          </w:rPr>
          <w:t>element listener/monitor</w:t>
        </w:r>
        <w:r w:rsidR="00B12F84">
          <w:rPr>
            <w:webHidden/>
          </w:rPr>
          <w:tab/>
        </w:r>
        <w:r>
          <w:rPr>
            <w:webHidden/>
          </w:rPr>
          <w:fldChar w:fldCharType="begin"/>
        </w:r>
        <w:r w:rsidR="00B12F84">
          <w:rPr>
            <w:webHidden/>
          </w:rPr>
          <w:instrText xml:space="preserve"> PAGEREF _Toc366229818 \h </w:instrText>
        </w:r>
        <w:r>
          <w:rPr>
            <w:webHidden/>
          </w:rPr>
        </w:r>
        <w:r>
          <w:rPr>
            <w:webHidden/>
          </w:rPr>
          <w:fldChar w:fldCharType="separate"/>
        </w:r>
        <w:r w:rsidR="00B12F84">
          <w:rPr>
            <w:webHidden/>
          </w:rPr>
          <w:t>286</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19" w:history="1">
        <w:r w:rsidR="00B12F84" w:rsidRPr="001B6C20">
          <w:rPr>
            <w:rStyle w:val="Hyperlink"/>
          </w:rPr>
          <w:t>16.37</w:t>
        </w:r>
        <w:r w:rsidR="00B12F84">
          <w:rPr>
            <w:rFonts w:asciiTheme="minorHAnsi" w:eastAsiaTheme="minorEastAsia" w:hAnsiTheme="minorHAnsi" w:cstheme="minorBidi"/>
            <w:sz w:val="22"/>
            <w:szCs w:val="22"/>
          </w:rPr>
          <w:tab/>
        </w:r>
        <w:r w:rsidR="00B12F84" w:rsidRPr="001B6C20">
          <w:rPr>
            <w:rStyle w:val="Hyperlink"/>
          </w:rPr>
          <w:t>complexType log</w:t>
        </w:r>
        <w:r w:rsidR="00B12F84">
          <w:rPr>
            <w:webHidden/>
          </w:rPr>
          <w:tab/>
        </w:r>
        <w:r>
          <w:rPr>
            <w:webHidden/>
          </w:rPr>
          <w:fldChar w:fldCharType="begin"/>
        </w:r>
        <w:r w:rsidR="00B12F84">
          <w:rPr>
            <w:webHidden/>
          </w:rPr>
          <w:instrText xml:space="preserve"> PAGEREF _Toc366229819 \h </w:instrText>
        </w:r>
        <w:r>
          <w:rPr>
            <w:webHidden/>
          </w:rPr>
        </w:r>
        <w:r>
          <w:rPr>
            <w:webHidden/>
          </w:rPr>
          <w:fldChar w:fldCharType="separate"/>
        </w:r>
        <w:r w:rsidR="00B12F84">
          <w:rPr>
            <w:webHidden/>
          </w:rPr>
          <w:t>288</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20" w:history="1">
        <w:r w:rsidR="00B12F84" w:rsidRPr="001B6C20">
          <w:rPr>
            <w:rStyle w:val="Hyperlink"/>
          </w:rPr>
          <w:t>16.38</w:t>
        </w:r>
        <w:r w:rsidR="00B12F84">
          <w:rPr>
            <w:rFonts w:asciiTheme="minorHAnsi" w:eastAsiaTheme="minorEastAsia" w:hAnsiTheme="minorHAnsi" w:cstheme="minorBidi"/>
            <w:sz w:val="22"/>
            <w:szCs w:val="22"/>
          </w:rPr>
          <w:tab/>
        </w:r>
        <w:r w:rsidR="00B12F84" w:rsidRPr="001B6C20">
          <w:rPr>
            <w:rStyle w:val="Hyperlink"/>
          </w:rPr>
          <w:t>complexType logging</w:t>
        </w:r>
        <w:r w:rsidR="00B12F84">
          <w:rPr>
            <w:webHidden/>
          </w:rPr>
          <w:tab/>
        </w:r>
        <w:r>
          <w:rPr>
            <w:webHidden/>
          </w:rPr>
          <w:fldChar w:fldCharType="begin"/>
        </w:r>
        <w:r w:rsidR="00B12F84">
          <w:rPr>
            <w:webHidden/>
          </w:rPr>
          <w:instrText xml:space="preserve"> PAGEREF _Toc366229820 \h </w:instrText>
        </w:r>
        <w:r>
          <w:rPr>
            <w:webHidden/>
          </w:rPr>
        </w:r>
        <w:r>
          <w:rPr>
            <w:webHidden/>
          </w:rPr>
          <w:fldChar w:fldCharType="separate"/>
        </w:r>
        <w:r w:rsidR="00B12F84">
          <w:rPr>
            <w:webHidden/>
          </w:rPr>
          <w:t>289</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21" w:history="1">
        <w:r w:rsidR="00B12F84" w:rsidRPr="001B6C20">
          <w:rPr>
            <w:rStyle w:val="Hyperlink"/>
          </w:rPr>
          <w:t>16.39</w:t>
        </w:r>
        <w:r w:rsidR="00B12F84">
          <w:rPr>
            <w:rFonts w:asciiTheme="minorHAnsi" w:eastAsiaTheme="minorEastAsia" w:hAnsiTheme="minorHAnsi" w:cstheme="minorBidi"/>
            <w:sz w:val="22"/>
            <w:szCs w:val="22"/>
          </w:rPr>
          <w:tab/>
        </w:r>
        <w:r w:rsidR="00B12F84" w:rsidRPr="001B6C20">
          <w:rPr>
            <w:rStyle w:val="Hyperlink"/>
          </w:rPr>
          <w:t>complexType lookup</w:t>
        </w:r>
        <w:r w:rsidR="00B12F84">
          <w:rPr>
            <w:webHidden/>
          </w:rPr>
          <w:tab/>
        </w:r>
        <w:r>
          <w:rPr>
            <w:webHidden/>
          </w:rPr>
          <w:fldChar w:fldCharType="begin"/>
        </w:r>
        <w:r w:rsidR="00B12F84">
          <w:rPr>
            <w:webHidden/>
          </w:rPr>
          <w:instrText xml:space="preserve"> PAGEREF _Toc366229821 \h </w:instrText>
        </w:r>
        <w:r>
          <w:rPr>
            <w:webHidden/>
          </w:rPr>
        </w:r>
        <w:r>
          <w:rPr>
            <w:webHidden/>
          </w:rPr>
          <w:fldChar w:fldCharType="separate"/>
        </w:r>
        <w:r w:rsidR="00B12F84">
          <w:rPr>
            <w:webHidden/>
          </w:rPr>
          <w:t>290</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22" w:history="1">
        <w:r w:rsidR="00B12F84" w:rsidRPr="001B6C20">
          <w:rPr>
            <w:rStyle w:val="Hyperlink"/>
          </w:rPr>
          <w:t>16.40</w:t>
        </w:r>
        <w:r w:rsidR="00B12F84">
          <w:rPr>
            <w:rFonts w:asciiTheme="minorHAnsi" w:eastAsiaTheme="minorEastAsia" w:hAnsiTheme="minorHAnsi" w:cstheme="minorBidi"/>
            <w:sz w:val="22"/>
            <w:szCs w:val="22"/>
          </w:rPr>
          <w:tab/>
        </w:r>
        <w:r w:rsidR="00B12F84" w:rsidRPr="001B6C20">
          <w:rPr>
            <w:rStyle w:val="Hyperlink"/>
          </w:rPr>
          <w:t>complexType lookups</w:t>
        </w:r>
        <w:r w:rsidR="00B12F84">
          <w:rPr>
            <w:webHidden/>
          </w:rPr>
          <w:tab/>
        </w:r>
        <w:r>
          <w:rPr>
            <w:webHidden/>
          </w:rPr>
          <w:fldChar w:fldCharType="begin"/>
        </w:r>
        <w:r w:rsidR="00B12F84">
          <w:rPr>
            <w:webHidden/>
          </w:rPr>
          <w:instrText xml:space="preserve"> PAGEREF _Toc366229822 \h </w:instrText>
        </w:r>
        <w:r>
          <w:rPr>
            <w:webHidden/>
          </w:rPr>
        </w:r>
        <w:r>
          <w:rPr>
            <w:webHidden/>
          </w:rPr>
          <w:fldChar w:fldCharType="separate"/>
        </w:r>
        <w:r w:rsidR="00B12F84">
          <w:rPr>
            <w:webHidden/>
          </w:rPr>
          <w:t>290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23" w:history="1">
        <w:r w:rsidR="00B12F84" w:rsidRPr="001B6C20">
          <w:rPr>
            <w:rStyle w:val="Hyperlink"/>
          </w:rPr>
          <w:t>16.40.1</w:t>
        </w:r>
        <w:r w:rsidR="00B12F84">
          <w:rPr>
            <w:rFonts w:asciiTheme="minorHAnsi" w:eastAsiaTheme="minorEastAsia" w:hAnsiTheme="minorHAnsi" w:cstheme="minorBidi"/>
            <w:sz w:val="22"/>
          </w:rPr>
          <w:tab/>
        </w:r>
        <w:r w:rsidR="00B12F84" w:rsidRPr="001B6C20">
          <w:rPr>
            <w:rStyle w:val="Hyperlink"/>
          </w:rPr>
          <w:t>element lookups/ldap</w:t>
        </w:r>
        <w:r w:rsidR="00B12F84">
          <w:rPr>
            <w:webHidden/>
          </w:rPr>
          <w:tab/>
        </w:r>
        <w:r>
          <w:rPr>
            <w:webHidden/>
          </w:rPr>
          <w:fldChar w:fldCharType="begin"/>
        </w:r>
        <w:r w:rsidR="00B12F84">
          <w:rPr>
            <w:webHidden/>
          </w:rPr>
          <w:instrText xml:space="preserve"> PAGEREF _Toc366229823 \h </w:instrText>
        </w:r>
        <w:r>
          <w:rPr>
            <w:webHidden/>
          </w:rPr>
        </w:r>
        <w:r>
          <w:rPr>
            <w:webHidden/>
          </w:rPr>
          <w:fldChar w:fldCharType="separate"/>
        </w:r>
        <w:r w:rsidR="00B12F84">
          <w:rPr>
            <w:webHidden/>
          </w:rPr>
          <w:t>292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24" w:history="1">
        <w:r w:rsidR="00B12F84" w:rsidRPr="001B6C20">
          <w:rPr>
            <w:rStyle w:val="Hyperlink"/>
          </w:rPr>
          <w:t>16.40.2</w:t>
        </w:r>
        <w:r w:rsidR="00B12F84">
          <w:rPr>
            <w:rFonts w:asciiTheme="minorHAnsi" w:eastAsiaTheme="minorEastAsia" w:hAnsiTheme="minorHAnsi" w:cstheme="minorBidi"/>
            <w:sz w:val="22"/>
          </w:rPr>
          <w:tab/>
        </w:r>
        <w:r w:rsidR="00B12F84" w:rsidRPr="001B6C20">
          <w:rPr>
            <w:rStyle w:val="Hyperlink"/>
          </w:rPr>
          <w:t>element lookups/file</w:t>
        </w:r>
        <w:r w:rsidR="00B12F84">
          <w:rPr>
            <w:webHidden/>
          </w:rPr>
          <w:tab/>
        </w:r>
        <w:r>
          <w:rPr>
            <w:webHidden/>
          </w:rPr>
          <w:fldChar w:fldCharType="begin"/>
        </w:r>
        <w:r w:rsidR="00B12F84">
          <w:rPr>
            <w:webHidden/>
          </w:rPr>
          <w:instrText xml:space="preserve"> PAGEREF _Toc366229824 \h </w:instrText>
        </w:r>
        <w:r>
          <w:rPr>
            <w:webHidden/>
          </w:rPr>
        </w:r>
        <w:r>
          <w:rPr>
            <w:webHidden/>
          </w:rPr>
          <w:fldChar w:fldCharType="separate"/>
        </w:r>
        <w:r w:rsidR="00B12F84">
          <w:rPr>
            <w:webHidden/>
          </w:rPr>
          <w:t>294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25" w:history="1">
        <w:r w:rsidR="00B12F84" w:rsidRPr="001B6C20">
          <w:rPr>
            <w:rStyle w:val="Hyperlink"/>
          </w:rPr>
          <w:t>16.40.3</w:t>
        </w:r>
        <w:r w:rsidR="00B12F84">
          <w:rPr>
            <w:rFonts w:asciiTheme="minorHAnsi" w:eastAsiaTheme="minorEastAsia" w:hAnsiTheme="minorHAnsi" w:cstheme="minorBidi"/>
            <w:sz w:val="22"/>
          </w:rPr>
          <w:tab/>
        </w:r>
        <w:r w:rsidR="00B12F84" w:rsidRPr="001B6C20">
          <w:rPr>
            <w:rStyle w:val="Hyperlink"/>
          </w:rPr>
          <w:t>element lookups/database</w:t>
        </w:r>
        <w:r w:rsidR="00B12F84">
          <w:rPr>
            <w:webHidden/>
          </w:rPr>
          <w:tab/>
        </w:r>
        <w:r>
          <w:rPr>
            <w:webHidden/>
          </w:rPr>
          <w:fldChar w:fldCharType="begin"/>
        </w:r>
        <w:r w:rsidR="00B12F84">
          <w:rPr>
            <w:webHidden/>
          </w:rPr>
          <w:instrText xml:space="preserve"> PAGEREF _Toc366229825 \h </w:instrText>
        </w:r>
        <w:r>
          <w:rPr>
            <w:webHidden/>
          </w:rPr>
        </w:r>
        <w:r>
          <w:rPr>
            <w:webHidden/>
          </w:rPr>
          <w:fldChar w:fldCharType="separate"/>
        </w:r>
        <w:r w:rsidR="00B12F84">
          <w:rPr>
            <w:webHidden/>
          </w:rPr>
          <w:t>296</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26" w:history="1">
        <w:r w:rsidR="00B12F84" w:rsidRPr="001B6C20">
          <w:rPr>
            <w:rStyle w:val="Hyperlink"/>
          </w:rPr>
          <w:t>16.41</w:t>
        </w:r>
        <w:r w:rsidR="00B12F84">
          <w:rPr>
            <w:rFonts w:asciiTheme="minorHAnsi" w:eastAsiaTheme="minorEastAsia" w:hAnsiTheme="minorHAnsi" w:cstheme="minorBidi"/>
            <w:sz w:val="22"/>
            <w:szCs w:val="22"/>
          </w:rPr>
          <w:tab/>
        </w:r>
        <w:r w:rsidR="00B12F84" w:rsidRPr="001B6C20">
          <w:rPr>
            <w:rStyle w:val="Hyperlink"/>
          </w:rPr>
          <w:t>complexType match-acl</w:t>
        </w:r>
        <w:r w:rsidR="00B12F84">
          <w:rPr>
            <w:webHidden/>
          </w:rPr>
          <w:tab/>
        </w:r>
        <w:r>
          <w:rPr>
            <w:webHidden/>
          </w:rPr>
          <w:fldChar w:fldCharType="begin"/>
        </w:r>
        <w:r w:rsidR="00B12F84">
          <w:rPr>
            <w:webHidden/>
          </w:rPr>
          <w:instrText xml:space="preserve"> PAGEREF _Toc366229826 \h </w:instrText>
        </w:r>
        <w:r>
          <w:rPr>
            <w:webHidden/>
          </w:rPr>
        </w:r>
        <w:r>
          <w:rPr>
            <w:webHidden/>
          </w:rPr>
          <w:fldChar w:fldCharType="separate"/>
        </w:r>
        <w:r w:rsidR="00B12F84">
          <w:rPr>
            <w:webHidden/>
          </w:rPr>
          <w:t>298</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27" w:history="1">
        <w:r w:rsidR="00B12F84" w:rsidRPr="001B6C20">
          <w:rPr>
            <w:rStyle w:val="Hyperlink"/>
          </w:rPr>
          <w:t>16.42</w:t>
        </w:r>
        <w:r w:rsidR="00B12F84">
          <w:rPr>
            <w:rFonts w:asciiTheme="minorHAnsi" w:eastAsiaTheme="minorEastAsia" w:hAnsiTheme="minorHAnsi" w:cstheme="minorBidi"/>
            <w:sz w:val="22"/>
            <w:szCs w:val="22"/>
          </w:rPr>
          <w:tab/>
        </w:r>
        <w:r w:rsidR="00B12F84" w:rsidRPr="001B6C20">
          <w:rPr>
            <w:rStyle w:val="Hyperlink"/>
          </w:rPr>
          <w:t>complexType match-ip</w:t>
        </w:r>
        <w:r w:rsidR="00B12F84">
          <w:rPr>
            <w:webHidden/>
          </w:rPr>
          <w:tab/>
        </w:r>
        <w:r>
          <w:rPr>
            <w:webHidden/>
          </w:rPr>
          <w:fldChar w:fldCharType="begin"/>
        </w:r>
        <w:r w:rsidR="00B12F84">
          <w:rPr>
            <w:webHidden/>
          </w:rPr>
          <w:instrText xml:space="preserve"> PAGEREF _Toc366229827 \h </w:instrText>
        </w:r>
        <w:r>
          <w:rPr>
            <w:webHidden/>
          </w:rPr>
        </w:r>
        <w:r>
          <w:rPr>
            <w:webHidden/>
          </w:rPr>
          <w:fldChar w:fldCharType="separate"/>
        </w:r>
        <w:r w:rsidR="00B12F84">
          <w:rPr>
            <w:webHidden/>
          </w:rPr>
          <w:t>299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28" w:history="1">
        <w:r w:rsidR="00B12F84" w:rsidRPr="001B6C20">
          <w:rPr>
            <w:rStyle w:val="Hyperlink"/>
          </w:rPr>
          <w:t>16.42.1</w:t>
        </w:r>
        <w:r w:rsidR="00B12F84">
          <w:rPr>
            <w:rFonts w:asciiTheme="minorHAnsi" w:eastAsiaTheme="minorEastAsia" w:hAnsiTheme="minorHAnsi" w:cstheme="minorBidi"/>
            <w:sz w:val="22"/>
          </w:rPr>
          <w:tab/>
        </w:r>
        <w:r w:rsidR="00B12F84" w:rsidRPr="001B6C20">
          <w:rPr>
            <w:rStyle w:val="Hyperlink"/>
          </w:rPr>
          <w:t>element match-ip/subnet</w:t>
        </w:r>
        <w:r w:rsidR="00B12F84">
          <w:rPr>
            <w:webHidden/>
          </w:rPr>
          <w:tab/>
        </w:r>
        <w:r>
          <w:rPr>
            <w:webHidden/>
          </w:rPr>
          <w:fldChar w:fldCharType="begin"/>
        </w:r>
        <w:r w:rsidR="00B12F84">
          <w:rPr>
            <w:webHidden/>
          </w:rPr>
          <w:instrText xml:space="preserve"> PAGEREF _Toc366229828 \h </w:instrText>
        </w:r>
        <w:r>
          <w:rPr>
            <w:webHidden/>
          </w:rPr>
        </w:r>
        <w:r>
          <w:rPr>
            <w:webHidden/>
          </w:rPr>
          <w:fldChar w:fldCharType="separate"/>
        </w:r>
        <w:r w:rsidR="00B12F84">
          <w:rPr>
            <w:webHidden/>
          </w:rPr>
          <w:t>300</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29" w:history="1">
        <w:r w:rsidR="00B12F84" w:rsidRPr="001B6C20">
          <w:rPr>
            <w:rStyle w:val="Hyperlink"/>
          </w:rPr>
          <w:t>16.43</w:t>
        </w:r>
        <w:r w:rsidR="00B12F84">
          <w:rPr>
            <w:rFonts w:asciiTheme="minorHAnsi" w:eastAsiaTheme="minorEastAsia" w:hAnsiTheme="minorHAnsi" w:cstheme="minorBidi"/>
            <w:sz w:val="22"/>
            <w:szCs w:val="22"/>
          </w:rPr>
          <w:tab/>
        </w:r>
        <w:r w:rsidR="00B12F84" w:rsidRPr="001B6C20">
          <w:rPr>
            <w:rStyle w:val="Hyperlink"/>
          </w:rPr>
          <w:t>complexType match-regex</w:t>
        </w:r>
        <w:r w:rsidR="00B12F84">
          <w:rPr>
            <w:webHidden/>
          </w:rPr>
          <w:tab/>
        </w:r>
        <w:r>
          <w:rPr>
            <w:webHidden/>
          </w:rPr>
          <w:fldChar w:fldCharType="begin"/>
        </w:r>
        <w:r w:rsidR="00B12F84">
          <w:rPr>
            <w:webHidden/>
          </w:rPr>
          <w:instrText xml:space="preserve"> PAGEREF _Toc366229829 \h </w:instrText>
        </w:r>
        <w:r>
          <w:rPr>
            <w:webHidden/>
          </w:rPr>
        </w:r>
        <w:r>
          <w:rPr>
            <w:webHidden/>
          </w:rPr>
          <w:fldChar w:fldCharType="separate"/>
        </w:r>
        <w:r w:rsidR="00B12F84">
          <w:rPr>
            <w:webHidden/>
          </w:rPr>
          <w:t>300</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30" w:history="1">
        <w:r w:rsidR="00B12F84" w:rsidRPr="001B6C20">
          <w:rPr>
            <w:rStyle w:val="Hyperlink"/>
          </w:rPr>
          <w:t>16.44</w:t>
        </w:r>
        <w:r w:rsidR="00B12F84">
          <w:rPr>
            <w:rFonts w:asciiTheme="minorHAnsi" w:eastAsiaTheme="minorEastAsia" w:hAnsiTheme="minorHAnsi" w:cstheme="minorBidi"/>
            <w:sz w:val="22"/>
            <w:szCs w:val="22"/>
          </w:rPr>
          <w:tab/>
        </w:r>
        <w:r w:rsidR="00B12F84" w:rsidRPr="001B6C20">
          <w:rPr>
            <w:rStyle w:val="Hyperlink"/>
          </w:rPr>
          <w:t>complexType not</w:t>
        </w:r>
        <w:r w:rsidR="00B12F84">
          <w:rPr>
            <w:webHidden/>
          </w:rPr>
          <w:tab/>
        </w:r>
        <w:r>
          <w:rPr>
            <w:webHidden/>
          </w:rPr>
          <w:fldChar w:fldCharType="begin"/>
        </w:r>
        <w:r w:rsidR="00B12F84">
          <w:rPr>
            <w:webHidden/>
          </w:rPr>
          <w:instrText xml:space="preserve"> PAGEREF _Toc366229830 \h </w:instrText>
        </w:r>
        <w:r>
          <w:rPr>
            <w:webHidden/>
          </w:rPr>
        </w:r>
        <w:r>
          <w:rPr>
            <w:webHidden/>
          </w:rPr>
          <w:fldChar w:fldCharType="separate"/>
        </w:r>
        <w:r w:rsidR="00B12F84">
          <w:rPr>
            <w:webHidden/>
          </w:rPr>
          <w:t>302</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31" w:history="1">
        <w:r w:rsidR="00B12F84" w:rsidRPr="001B6C20">
          <w:rPr>
            <w:rStyle w:val="Hyperlink"/>
          </w:rPr>
          <w:t>16.45</w:t>
        </w:r>
        <w:r w:rsidR="00B12F84">
          <w:rPr>
            <w:rFonts w:asciiTheme="minorHAnsi" w:eastAsiaTheme="minorEastAsia" w:hAnsiTheme="minorHAnsi" w:cstheme="minorBidi"/>
            <w:sz w:val="22"/>
            <w:szCs w:val="22"/>
          </w:rPr>
          <w:tab/>
        </w:r>
        <w:r w:rsidR="00B12F84" w:rsidRPr="001B6C20">
          <w:rPr>
            <w:rStyle w:val="Hyperlink"/>
          </w:rPr>
          <w:t>complexType or</w:t>
        </w:r>
        <w:r w:rsidR="00B12F84">
          <w:rPr>
            <w:webHidden/>
          </w:rPr>
          <w:tab/>
        </w:r>
        <w:r>
          <w:rPr>
            <w:webHidden/>
          </w:rPr>
          <w:fldChar w:fldCharType="begin"/>
        </w:r>
        <w:r w:rsidR="00B12F84">
          <w:rPr>
            <w:webHidden/>
          </w:rPr>
          <w:instrText xml:space="preserve"> PAGEREF _Toc366229831 \h </w:instrText>
        </w:r>
        <w:r>
          <w:rPr>
            <w:webHidden/>
          </w:rPr>
        </w:r>
        <w:r>
          <w:rPr>
            <w:webHidden/>
          </w:rPr>
          <w:fldChar w:fldCharType="separate"/>
        </w:r>
        <w:r w:rsidR="00B12F84">
          <w:rPr>
            <w:webHidden/>
          </w:rPr>
          <w:t>304</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32" w:history="1">
        <w:r w:rsidR="00B12F84" w:rsidRPr="001B6C20">
          <w:rPr>
            <w:rStyle w:val="Hyperlink"/>
          </w:rPr>
          <w:t>16.46</w:t>
        </w:r>
        <w:r w:rsidR="00B12F84">
          <w:rPr>
            <w:rFonts w:asciiTheme="minorHAnsi" w:eastAsiaTheme="minorEastAsia" w:hAnsiTheme="minorHAnsi" w:cstheme="minorBidi"/>
            <w:sz w:val="22"/>
            <w:szCs w:val="22"/>
          </w:rPr>
          <w:tab/>
        </w:r>
        <w:r w:rsidR="00B12F84" w:rsidRPr="001B6C20">
          <w:rPr>
            <w:rStyle w:val="Hyperlink"/>
          </w:rPr>
          <w:t>complexType property</w:t>
        </w:r>
        <w:r w:rsidR="00B12F84">
          <w:rPr>
            <w:webHidden/>
          </w:rPr>
          <w:tab/>
        </w:r>
        <w:r>
          <w:rPr>
            <w:webHidden/>
          </w:rPr>
          <w:fldChar w:fldCharType="begin"/>
        </w:r>
        <w:r w:rsidR="00B12F84">
          <w:rPr>
            <w:webHidden/>
          </w:rPr>
          <w:instrText xml:space="preserve"> PAGEREF _Toc366229832 \h </w:instrText>
        </w:r>
        <w:r>
          <w:rPr>
            <w:webHidden/>
          </w:rPr>
        </w:r>
        <w:r>
          <w:rPr>
            <w:webHidden/>
          </w:rPr>
          <w:fldChar w:fldCharType="separate"/>
        </w:r>
        <w:r w:rsidR="00B12F84">
          <w:rPr>
            <w:webHidden/>
          </w:rPr>
          <w:t>306</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33" w:history="1">
        <w:r w:rsidR="00B12F84" w:rsidRPr="001B6C20">
          <w:rPr>
            <w:rStyle w:val="Hyperlink"/>
          </w:rPr>
          <w:t>16.47</w:t>
        </w:r>
        <w:r w:rsidR="00B12F84">
          <w:rPr>
            <w:rFonts w:asciiTheme="minorHAnsi" w:eastAsiaTheme="minorEastAsia" w:hAnsiTheme="minorHAnsi" w:cstheme="minorBidi"/>
            <w:sz w:val="22"/>
            <w:szCs w:val="22"/>
          </w:rPr>
          <w:tab/>
        </w:r>
        <w:r w:rsidR="00B12F84" w:rsidRPr="001B6C20">
          <w:rPr>
            <w:rStyle w:val="Hyperlink"/>
          </w:rPr>
          <w:t>complexType proxy</w:t>
        </w:r>
        <w:r w:rsidR="00B12F84">
          <w:rPr>
            <w:webHidden/>
          </w:rPr>
          <w:tab/>
        </w:r>
        <w:r>
          <w:rPr>
            <w:webHidden/>
          </w:rPr>
          <w:fldChar w:fldCharType="begin"/>
        </w:r>
        <w:r w:rsidR="00B12F84">
          <w:rPr>
            <w:webHidden/>
          </w:rPr>
          <w:instrText xml:space="preserve"> PAGEREF _Toc366229833 \h </w:instrText>
        </w:r>
        <w:r>
          <w:rPr>
            <w:webHidden/>
          </w:rPr>
        </w:r>
        <w:r>
          <w:rPr>
            <w:webHidden/>
          </w:rPr>
          <w:fldChar w:fldCharType="separate"/>
        </w:r>
        <w:r w:rsidR="00B12F84">
          <w:rPr>
            <w:webHidden/>
          </w:rPr>
          <w:t>307</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34" w:history="1">
        <w:r w:rsidR="00B12F84" w:rsidRPr="001B6C20">
          <w:rPr>
            <w:rStyle w:val="Hyperlink"/>
          </w:rPr>
          <w:t>16.48</w:t>
        </w:r>
        <w:r w:rsidR="00B12F84">
          <w:rPr>
            <w:rFonts w:asciiTheme="minorHAnsi" w:eastAsiaTheme="minorEastAsia" w:hAnsiTheme="minorHAnsi" w:cstheme="minorBidi"/>
            <w:sz w:val="22"/>
            <w:szCs w:val="22"/>
          </w:rPr>
          <w:tab/>
        </w:r>
        <w:r w:rsidR="00B12F84" w:rsidRPr="001B6C20">
          <w:rPr>
            <w:rStyle w:val="Hyperlink"/>
          </w:rPr>
          <w:t>complexType radius</w:t>
        </w:r>
        <w:r w:rsidR="00B12F84">
          <w:rPr>
            <w:webHidden/>
          </w:rPr>
          <w:tab/>
        </w:r>
        <w:r>
          <w:rPr>
            <w:webHidden/>
          </w:rPr>
          <w:fldChar w:fldCharType="begin"/>
        </w:r>
        <w:r w:rsidR="00B12F84">
          <w:rPr>
            <w:webHidden/>
          </w:rPr>
          <w:instrText xml:space="preserve"> PAGEREF _Toc366229834 \h </w:instrText>
        </w:r>
        <w:r>
          <w:rPr>
            <w:webHidden/>
          </w:rPr>
        </w:r>
        <w:r>
          <w:rPr>
            <w:webHidden/>
          </w:rPr>
          <w:fldChar w:fldCharType="separate"/>
        </w:r>
        <w:r w:rsidR="00B12F84">
          <w:rPr>
            <w:webHidden/>
          </w:rPr>
          <w:t>310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35" w:history="1">
        <w:r w:rsidR="00B12F84" w:rsidRPr="001B6C20">
          <w:rPr>
            <w:rStyle w:val="Hyperlink"/>
          </w:rPr>
          <w:t>16.48.1</w:t>
        </w:r>
        <w:r w:rsidR="00B12F84">
          <w:rPr>
            <w:rFonts w:asciiTheme="minorHAnsi" w:eastAsiaTheme="minorEastAsia" w:hAnsiTheme="minorHAnsi" w:cstheme="minorBidi"/>
            <w:sz w:val="22"/>
          </w:rPr>
          <w:tab/>
        </w:r>
        <w:r w:rsidR="00B12F84" w:rsidRPr="001B6C20">
          <w:rPr>
            <w:rStyle w:val="Hyperlink"/>
          </w:rPr>
          <w:t>element radius/radius-server</w:t>
        </w:r>
        <w:r w:rsidR="00B12F84">
          <w:rPr>
            <w:webHidden/>
          </w:rPr>
          <w:tab/>
        </w:r>
        <w:r>
          <w:rPr>
            <w:webHidden/>
          </w:rPr>
          <w:fldChar w:fldCharType="begin"/>
        </w:r>
        <w:r w:rsidR="00B12F84">
          <w:rPr>
            <w:webHidden/>
          </w:rPr>
          <w:instrText xml:space="preserve"> PAGEREF _Toc366229835 \h </w:instrText>
        </w:r>
        <w:r>
          <w:rPr>
            <w:webHidden/>
          </w:rPr>
        </w:r>
        <w:r>
          <w:rPr>
            <w:webHidden/>
          </w:rPr>
          <w:fldChar w:fldCharType="separate"/>
        </w:r>
        <w:r w:rsidR="00B12F84">
          <w:rPr>
            <w:webHidden/>
          </w:rPr>
          <w:t>311</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36" w:history="1">
        <w:r w:rsidR="00B12F84" w:rsidRPr="001B6C20">
          <w:rPr>
            <w:rStyle w:val="Hyperlink"/>
          </w:rPr>
          <w:t>16.48.2</w:t>
        </w:r>
        <w:r w:rsidR="00B12F84">
          <w:rPr>
            <w:rFonts w:asciiTheme="minorHAnsi" w:eastAsiaTheme="minorEastAsia" w:hAnsiTheme="minorHAnsi" w:cstheme="minorBidi"/>
            <w:sz w:val="22"/>
          </w:rPr>
          <w:tab/>
        </w:r>
        <w:r w:rsidR="00B12F84" w:rsidRPr="001B6C20">
          <w:rPr>
            <w:rStyle w:val="Hyperlink"/>
          </w:rPr>
          <w:t>element radius/radius-group</w:t>
        </w:r>
        <w:r w:rsidR="00B12F84">
          <w:rPr>
            <w:webHidden/>
          </w:rPr>
          <w:tab/>
        </w:r>
        <w:r>
          <w:rPr>
            <w:webHidden/>
          </w:rPr>
          <w:fldChar w:fldCharType="begin"/>
        </w:r>
        <w:r w:rsidR="00B12F84">
          <w:rPr>
            <w:webHidden/>
          </w:rPr>
          <w:instrText xml:space="preserve"> PAGEREF _Toc366229836 \h </w:instrText>
        </w:r>
        <w:r>
          <w:rPr>
            <w:webHidden/>
          </w:rPr>
        </w:r>
        <w:r>
          <w:rPr>
            <w:webHidden/>
          </w:rPr>
          <w:fldChar w:fldCharType="separate"/>
        </w:r>
        <w:r w:rsidR="00B12F84">
          <w:rPr>
            <w:webHidden/>
          </w:rPr>
          <w:t>315</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37" w:history="1">
        <w:r w:rsidR="00B12F84" w:rsidRPr="001B6C20">
          <w:rPr>
            <w:rStyle w:val="Hyperlink"/>
          </w:rPr>
          <w:t>16.49</w:t>
        </w:r>
        <w:r w:rsidR="00B12F84">
          <w:rPr>
            <w:rFonts w:asciiTheme="minorHAnsi" w:eastAsiaTheme="minorEastAsia" w:hAnsiTheme="minorHAnsi" w:cstheme="minorBidi"/>
            <w:sz w:val="22"/>
            <w:szCs w:val="22"/>
          </w:rPr>
          <w:tab/>
        </w:r>
        <w:r w:rsidR="00B12F84" w:rsidRPr="001B6C20">
          <w:rPr>
            <w:rStyle w:val="Hyperlink"/>
          </w:rPr>
          <w:t>complexType radius-add</w:t>
        </w:r>
        <w:r w:rsidR="00B12F84">
          <w:rPr>
            <w:webHidden/>
          </w:rPr>
          <w:tab/>
        </w:r>
        <w:r>
          <w:rPr>
            <w:webHidden/>
          </w:rPr>
          <w:fldChar w:fldCharType="begin"/>
        </w:r>
        <w:r w:rsidR="00B12F84">
          <w:rPr>
            <w:webHidden/>
          </w:rPr>
          <w:instrText xml:space="preserve"> PAGEREF _Toc366229837 \h </w:instrText>
        </w:r>
        <w:r>
          <w:rPr>
            <w:webHidden/>
          </w:rPr>
        </w:r>
        <w:r>
          <w:rPr>
            <w:webHidden/>
          </w:rPr>
          <w:fldChar w:fldCharType="separate"/>
        </w:r>
        <w:r w:rsidR="00B12F84">
          <w:rPr>
            <w:webHidden/>
          </w:rPr>
          <w:t>318</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38" w:history="1">
        <w:r w:rsidR="00B12F84" w:rsidRPr="001B6C20">
          <w:rPr>
            <w:rStyle w:val="Hyperlink"/>
          </w:rPr>
          <w:t>16.50</w:t>
        </w:r>
        <w:r w:rsidR="00B12F84">
          <w:rPr>
            <w:rFonts w:asciiTheme="minorHAnsi" w:eastAsiaTheme="minorEastAsia" w:hAnsiTheme="minorHAnsi" w:cstheme="minorBidi"/>
            <w:sz w:val="22"/>
            <w:szCs w:val="22"/>
          </w:rPr>
          <w:tab/>
        </w:r>
        <w:r w:rsidR="00B12F84" w:rsidRPr="001B6C20">
          <w:rPr>
            <w:rStyle w:val="Hyperlink"/>
          </w:rPr>
          <w:t>complexType radius-delete</w:t>
        </w:r>
        <w:r w:rsidR="00B12F84">
          <w:rPr>
            <w:webHidden/>
          </w:rPr>
          <w:tab/>
        </w:r>
        <w:r>
          <w:rPr>
            <w:webHidden/>
          </w:rPr>
          <w:fldChar w:fldCharType="begin"/>
        </w:r>
        <w:r w:rsidR="00B12F84">
          <w:rPr>
            <w:webHidden/>
          </w:rPr>
          <w:instrText xml:space="preserve"> PAGEREF _Toc366229838 \h </w:instrText>
        </w:r>
        <w:r>
          <w:rPr>
            <w:webHidden/>
          </w:rPr>
        </w:r>
        <w:r>
          <w:rPr>
            <w:webHidden/>
          </w:rPr>
          <w:fldChar w:fldCharType="separate"/>
        </w:r>
        <w:r w:rsidR="00B12F84">
          <w:rPr>
            <w:webHidden/>
          </w:rPr>
          <w:t>320</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39" w:history="1">
        <w:r w:rsidR="00B12F84" w:rsidRPr="001B6C20">
          <w:rPr>
            <w:rStyle w:val="Hyperlink"/>
          </w:rPr>
          <w:t>16.51</w:t>
        </w:r>
        <w:r w:rsidR="00B12F84">
          <w:rPr>
            <w:rFonts w:asciiTheme="minorHAnsi" w:eastAsiaTheme="minorEastAsia" w:hAnsiTheme="minorHAnsi" w:cstheme="minorBidi"/>
            <w:sz w:val="22"/>
            <w:szCs w:val="22"/>
          </w:rPr>
          <w:tab/>
        </w:r>
        <w:r w:rsidR="00B12F84" w:rsidRPr="001B6C20">
          <w:rPr>
            <w:rStyle w:val="Hyperlink"/>
          </w:rPr>
          <w:t>complexType radius-group</w:t>
        </w:r>
        <w:r w:rsidR="00B12F84">
          <w:rPr>
            <w:webHidden/>
          </w:rPr>
          <w:tab/>
        </w:r>
        <w:r>
          <w:rPr>
            <w:webHidden/>
          </w:rPr>
          <w:fldChar w:fldCharType="begin"/>
        </w:r>
        <w:r w:rsidR="00B12F84">
          <w:rPr>
            <w:webHidden/>
          </w:rPr>
          <w:instrText xml:space="preserve"> PAGEREF _Toc366229839 \h </w:instrText>
        </w:r>
        <w:r>
          <w:rPr>
            <w:webHidden/>
          </w:rPr>
        </w:r>
        <w:r>
          <w:rPr>
            <w:webHidden/>
          </w:rPr>
          <w:fldChar w:fldCharType="separate"/>
        </w:r>
        <w:r w:rsidR="00B12F84">
          <w:rPr>
            <w:webHidden/>
          </w:rPr>
          <w:t>322</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40" w:history="1">
        <w:r w:rsidR="00B12F84" w:rsidRPr="001B6C20">
          <w:rPr>
            <w:rStyle w:val="Hyperlink"/>
          </w:rPr>
          <w:t>16.51.1</w:t>
        </w:r>
        <w:r w:rsidR="00B12F84">
          <w:rPr>
            <w:rFonts w:asciiTheme="minorHAnsi" w:eastAsiaTheme="minorEastAsia" w:hAnsiTheme="minorHAnsi" w:cstheme="minorBidi"/>
            <w:sz w:val="22"/>
          </w:rPr>
          <w:tab/>
        </w:r>
        <w:r w:rsidR="00B12F84" w:rsidRPr="001B6C20">
          <w:rPr>
            <w:rStyle w:val="Hyperlink"/>
          </w:rPr>
          <w:t>element radius-group/server</w:t>
        </w:r>
        <w:r w:rsidR="00B12F84">
          <w:rPr>
            <w:webHidden/>
          </w:rPr>
          <w:tab/>
        </w:r>
        <w:r>
          <w:rPr>
            <w:webHidden/>
          </w:rPr>
          <w:fldChar w:fldCharType="begin"/>
        </w:r>
        <w:r w:rsidR="00B12F84">
          <w:rPr>
            <w:webHidden/>
          </w:rPr>
          <w:instrText xml:space="preserve"> PAGEREF _Toc366229840 \h </w:instrText>
        </w:r>
        <w:r>
          <w:rPr>
            <w:webHidden/>
          </w:rPr>
        </w:r>
        <w:r>
          <w:rPr>
            <w:webHidden/>
          </w:rPr>
          <w:fldChar w:fldCharType="separate"/>
        </w:r>
        <w:r w:rsidR="00B12F84">
          <w:rPr>
            <w:webHidden/>
          </w:rPr>
          <w:t>327</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41" w:history="1">
        <w:r w:rsidR="00B12F84" w:rsidRPr="001B6C20">
          <w:rPr>
            <w:rStyle w:val="Hyperlink"/>
          </w:rPr>
          <w:t>16.52</w:t>
        </w:r>
        <w:r w:rsidR="00B12F84">
          <w:rPr>
            <w:rFonts w:asciiTheme="minorHAnsi" w:eastAsiaTheme="minorEastAsia" w:hAnsiTheme="minorHAnsi" w:cstheme="minorBidi"/>
            <w:sz w:val="22"/>
            <w:szCs w:val="22"/>
          </w:rPr>
          <w:tab/>
        </w:r>
        <w:r w:rsidR="00B12F84" w:rsidRPr="001B6C20">
          <w:rPr>
            <w:rStyle w:val="Hyperlink"/>
          </w:rPr>
          <w:t>complexType radius-log</w:t>
        </w:r>
        <w:r w:rsidR="00B12F84">
          <w:rPr>
            <w:webHidden/>
          </w:rPr>
          <w:tab/>
        </w:r>
        <w:r>
          <w:rPr>
            <w:webHidden/>
          </w:rPr>
          <w:fldChar w:fldCharType="begin"/>
        </w:r>
        <w:r w:rsidR="00B12F84">
          <w:rPr>
            <w:webHidden/>
          </w:rPr>
          <w:instrText xml:space="preserve"> PAGEREF _Toc366229841 \h </w:instrText>
        </w:r>
        <w:r>
          <w:rPr>
            <w:webHidden/>
          </w:rPr>
        </w:r>
        <w:r>
          <w:rPr>
            <w:webHidden/>
          </w:rPr>
          <w:fldChar w:fldCharType="separate"/>
        </w:r>
        <w:r w:rsidR="00B12F84">
          <w:rPr>
            <w:webHidden/>
          </w:rPr>
          <w:t>328</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42" w:history="1">
        <w:r w:rsidR="00B12F84" w:rsidRPr="001B6C20">
          <w:rPr>
            <w:rStyle w:val="Hyperlink"/>
          </w:rPr>
          <w:t>16.53</w:t>
        </w:r>
        <w:r w:rsidR="00B12F84">
          <w:rPr>
            <w:rFonts w:asciiTheme="minorHAnsi" w:eastAsiaTheme="minorEastAsia" w:hAnsiTheme="minorHAnsi" w:cstheme="minorBidi"/>
            <w:sz w:val="22"/>
            <w:szCs w:val="22"/>
          </w:rPr>
          <w:tab/>
        </w:r>
        <w:r w:rsidR="00B12F84" w:rsidRPr="001B6C20">
          <w:rPr>
            <w:rStyle w:val="Hyperlink"/>
          </w:rPr>
          <w:t>complexType radius-remove</w:t>
        </w:r>
        <w:r w:rsidR="00B12F84">
          <w:rPr>
            <w:webHidden/>
          </w:rPr>
          <w:tab/>
        </w:r>
        <w:r>
          <w:rPr>
            <w:webHidden/>
          </w:rPr>
          <w:fldChar w:fldCharType="begin"/>
        </w:r>
        <w:r w:rsidR="00B12F84">
          <w:rPr>
            <w:webHidden/>
          </w:rPr>
          <w:instrText xml:space="preserve"> PAGEREF _Toc366229842 \h </w:instrText>
        </w:r>
        <w:r>
          <w:rPr>
            <w:webHidden/>
          </w:rPr>
        </w:r>
        <w:r>
          <w:rPr>
            <w:webHidden/>
          </w:rPr>
          <w:fldChar w:fldCharType="separate"/>
        </w:r>
        <w:r w:rsidR="00B12F84">
          <w:rPr>
            <w:webHidden/>
          </w:rPr>
          <w:t>330</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43" w:history="1">
        <w:r w:rsidR="00B12F84" w:rsidRPr="001B6C20">
          <w:rPr>
            <w:rStyle w:val="Hyperlink"/>
          </w:rPr>
          <w:t>16.54</w:t>
        </w:r>
        <w:r w:rsidR="00B12F84">
          <w:rPr>
            <w:rFonts w:asciiTheme="minorHAnsi" w:eastAsiaTheme="minorEastAsia" w:hAnsiTheme="minorHAnsi" w:cstheme="minorBidi"/>
            <w:sz w:val="22"/>
            <w:szCs w:val="22"/>
          </w:rPr>
          <w:tab/>
        </w:r>
        <w:r w:rsidR="00B12F84" w:rsidRPr="001B6C20">
          <w:rPr>
            <w:rStyle w:val="Hyperlink"/>
          </w:rPr>
          <w:t>complexType radius-server</w:t>
        </w:r>
        <w:r w:rsidR="00B12F84">
          <w:rPr>
            <w:webHidden/>
          </w:rPr>
          <w:tab/>
        </w:r>
        <w:r>
          <w:rPr>
            <w:webHidden/>
          </w:rPr>
          <w:fldChar w:fldCharType="begin"/>
        </w:r>
        <w:r w:rsidR="00B12F84">
          <w:rPr>
            <w:webHidden/>
          </w:rPr>
          <w:instrText xml:space="preserve"> PAGEREF _Toc366229843 \h </w:instrText>
        </w:r>
        <w:r>
          <w:rPr>
            <w:webHidden/>
          </w:rPr>
        </w:r>
        <w:r>
          <w:rPr>
            <w:webHidden/>
          </w:rPr>
          <w:fldChar w:fldCharType="separate"/>
        </w:r>
        <w:r w:rsidR="00B12F84">
          <w:rPr>
            <w:webHidden/>
          </w:rPr>
          <w:t>333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44" w:history="1">
        <w:r w:rsidR="00B12F84" w:rsidRPr="001B6C20">
          <w:rPr>
            <w:rStyle w:val="Hyperlink"/>
          </w:rPr>
          <w:t>16.54.1</w:t>
        </w:r>
        <w:r w:rsidR="00B12F84">
          <w:rPr>
            <w:rFonts w:asciiTheme="minorHAnsi" w:eastAsiaTheme="minorEastAsia" w:hAnsiTheme="minorHAnsi" w:cstheme="minorBidi"/>
            <w:sz w:val="22"/>
          </w:rPr>
          <w:tab/>
        </w:r>
        <w:r w:rsidR="00B12F84" w:rsidRPr="001B6C20">
          <w:rPr>
            <w:rStyle w:val="Hyperlink"/>
          </w:rPr>
          <w:t>element radius-server/ip</w:t>
        </w:r>
        <w:r w:rsidR="00B12F84">
          <w:rPr>
            <w:webHidden/>
          </w:rPr>
          <w:tab/>
        </w:r>
        <w:r>
          <w:rPr>
            <w:webHidden/>
          </w:rPr>
          <w:fldChar w:fldCharType="begin"/>
        </w:r>
        <w:r w:rsidR="00B12F84">
          <w:rPr>
            <w:webHidden/>
          </w:rPr>
          <w:instrText xml:space="preserve"> PAGEREF _Toc366229844 \h </w:instrText>
        </w:r>
        <w:r>
          <w:rPr>
            <w:webHidden/>
          </w:rPr>
        </w:r>
        <w:r>
          <w:rPr>
            <w:webHidden/>
          </w:rPr>
          <w:fldChar w:fldCharType="separate"/>
        </w:r>
        <w:r w:rsidR="00B12F84">
          <w:rPr>
            <w:webHidden/>
          </w:rPr>
          <w:t>340</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45" w:history="1">
        <w:r w:rsidR="00B12F84" w:rsidRPr="001B6C20">
          <w:rPr>
            <w:rStyle w:val="Hyperlink"/>
          </w:rPr>
          <w:t>16.55</w:t>
        </w:r>
        <w:r w:rsidR="00B12F84">
          <w:rPr>
            <w:rFonts w:asciiTheme="minorHAnsi" w:eastAsiaTheme="minorEastAsia" w:hAnsiTheme="minorHAnsi" w:cstheme="minorBidi"/>
            <w:sz w:val="22"/>
            <w:szCs w:val="22"/>
          </w:rPr>
          <w:tab/>
        </w:r>
        <w:r w:rsidR="00B12F84" w:rsidRPr="001B6C20">
          <w:rPr>
            <w:rStyle w:val="Hyperlink"/>
          </w:rPr>
          <w:t>complexType radius-set</w:t>
        </w:r>
        <w:r w:rsidR="00B12F84">
          <w:rPr>
            <w:webHidden/>
          </w:rPr>
          <w:tab/>
        </w:r>
        <w:r>
          <w:rPr>
            <w:webHidden/>
          </w:rPr>
          <w:fldChar w:fldCharType="begin"/>
        </w:r>
        <w:r w:rsidR="00B12F84">
          <w:rPr>
            <w:webHidden/>
          </w:rPr>
          <w:instrText xml:space="preserve"> PAGEREF _Toc366229845 \h </w:instrText>
        </w:r>
        <w:r>
          <w:rPr>
            <w:webHidden/>
          </w:rPr>
        </w:r>
        <w:r>
          <w:rPr>
            <w:webHidden/>
          </w:rPr>
          <w:fldChar w:fldCharType="separate"/>
        </w:r>
        <w:r w:rsidR="00B12F84">
          <w:rPr>
            <w:webHidden/>
          </w:rPr>
          <w:t>340</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46" w:history="1">
        <w:r w:rsidR="00B12F84" w:rsidRPr="001B6C20">
          <w:rPr>
            <w:rStyle w:val="Hyperlink"/>
          </w:rPr>
          <w:t>16.56</w:t>
        </w:r>
        <w:r w:rsidR="00B12F84">
          <w:rPr>
            <w:rFonts w:asciiTheme="minorHAnsi" w:eastAsiaTheme="minorEastAsia" w:hAnsiTheme="minorHAnsi" w:cstheme="minorBidi"/>
            <w:sz w:val="22"/>
            <w:szCs w:val="22"/>
          </w:rPr>
          <w:tab/>
        </w:r>
        <w:r w:rsidR="00B12F84" w:rsidRPr="001B6C20">
          <w:rPr>
            <w:rStyle w:val="Hyperlink"/>
          </w:rPr>
          <w:t>complexType red-threshold</w:t>
        </w:r>
        <w:r w:rsidR="00B12F84">
          <w:rPr>
            <w:webHidden/>
          </w:rPr>
          <w:tab/>
        </w:r>
        <w:r>
          <w:rPr>
            <w:webHidden/>
          </w:rPr>
          <w:fldChar w:fldCharType="begin"/>
        </w:r>
        <w:r w:rsidR="00B12F84">
          <w:rPr>
            <w:webHidden/>
          </w:rPr>
          <w:instrText xml:space="preserve"> PAGEREF _Toc366229846 \h </w:instrText>
        </w:r>
        <w:r>
          <w:rPr>
            <w:webHidden/>
          </w:rPr>
        </w:r>
        <w:r>
          <w:rPr>
            <w:webHidden/>
          </w:rPr>
          <w:fldChar w:fldCharType="separate"/>
        </w:r>
        <w:r w:rsidR="00B12F84">
          <w:rPr>
            <w:webHidden/>
          </w:rPr>
          <w:t>342</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47" w:history="1">
        <w:r w:rsidR="00B12F84" w:rsidRPr="001B6C20">
          <w:rPr>
            <w:rStyle w:val="Hyperlink"/>
          </w:rPr>
          <w:t>16.57</w:t>
        </w:r>
        <w:r w:rsidR="00B12F84">
          <w:rPr>
            <w:rFonts w:asciiTheme="minorHAnsi" w:eastAsiaTheme="minorEastAsia" w:hAnsiTheme="minorHAnsi" w:cstheme="minorBidi"/>
            <w:sz w:val="22"/>
            <w:szCs w:val="22"/>
          </w:rPr>
          <w:tab/>
        </w:r>
        <w:r w:rsidR="00B12F84" w:rsidRPr="001B6C20">
          <w:rPr>
            <w:rStyle w:val="Hyperlink"/>
          </w:rPr>
          <w:t>complexType remove</w:t>
        </w:r>
        <w:r w:rsidR="00B12F84">
          <w:rPr>
            <w:webHidden/>
          </w:rPr>
          <w:tab/>
        </w:r>
        <w:r>
          <w:rPr>
            <w:webHidden/>
          </w:rPr>
          <w:fldChar w:fldCharType="begin"/>
        </w:r>
        <w:r w:rsidR="00B12F84">
          <w:rPr>
            <w:webHidden/>
          </w:rPr>
          <w:instrText xml:space="preserve"> PAGEREF _Toc366229847 \h </w:instrText>
        </w:r>
        <w:r>
          <w:rPr>
            <w:webHidden/>
          </w:rPr>
        </w:r>
        <w:r>
          <w:rPr>
            <w:webHidden/>
          </w:rPr>
          <w:fldChar w:fldCharType="separate"/>
        </w:r>
        <w:r w:rsidR="00B12F84">
          <w:rPr>
            <w:webHidden/>
          </w:rPr>
          <w:t>344</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48" w:history="1">
        <w:r w:rsidR="00B12F84" w:rsidRPr="001B6C20">
          <w:rPr>
            <w:rStyle w:val="Hyperlink"/>
          </w:rPr>
          <w:t>16.58</w:t>
        </w:r>
        <w:r w:rsidR="00B12F84">
          <w:rPr>
            <w:rFonts w:asciiTheme="minorHAnsi" w:eastAsiaTheme="minorEastAsia" w:hAnsiTheme="minorHAnsi" w:cstheme="minorBidi"/>
            <w:sz w:val="22"/>
            <w:szCs w:val="22"/>
          </w:rPr>
          <w:tab/>
        </w:r>
        <w:r w:rsidR="00B12F84" w:rsidRPr="001B6C20">
          <w:rPr>
            <w:rStyle w:val="Hyperlink"/>
          </w:rPr>
          <w:t>complexType rule</w:t>
        </w:r>
        <w:r w:rsidR="00B12F84">
          <w:rPr>
            <w:webHidden/>
          </w:rPr>
          <w:tab/>
        </w:r>
        <w:r>
          <w:rPr>
            <w:webHidden/>
          </w:rPr>
          <w:fldChar w:fldCharType="begin"/>
        </w:r>
        <w:r w:rsidR="00B12F84">
          <w:rPr>
            <w:webHidden/>
          </w:rPr>
          <w:instrText xml:space="preserve"> PAGEREF _Toc366229848 \h </w:instrText>
        </w:r>
        <w:r>
          <w:rPr>
            <w:webHidden/>
          </w:rPr>
        </w:r>
        <w:r>
          <w:rPr>
            <w:webHidden/>
          </w:rPr>
          <w:fldChar w:fldCharType="separate"/>
        </w:r>
        <w:r w:rsidR="00B12F84">
          <w:rPr>
            <w:webHidden/>
          </w:rPr>
          <w:t>347</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49" w:history="1">
        <w:r w:rsidR="00B12F84" w:rsidRPr="001B6C20">
          <w:rPr>
            <w:rStyle w:val="Hyperlink"/>
          </w:rPr>
          <w:t>16.59</w:t>
        </w:r>
        <w:r w:rsidR="00B12F84">
          <w:rPr>
            <w:rFonts w:asciiTheme="minorHAnsi" w:eastAsiaTheme="minorEastAsia" w:hAnsiTheme="minorHAnsi" w:cstheme="minorBidi"/>
            <w:sz w:val="22"/>
            <w:szCs w:val="22"/>
          </w:rPr>
          <w:tab/>
        </w:r>
        <w:r w:rsidR="00B12F84" w:rsidRPr="001B6C20">
          <w:rPr>
            <w:rStyle w:val="Hyperlink"/>
          </w:rPr>
          <w:t>complexType ruleset</w:t>
        </w:r>
        <w:r w:rsidR="00B12F84">
          <w:rPr>
            <w:webHidden/>
          </w:rPr>
          <w:tab/>
        </w:r>
        <w:r>
          <w:rPr>
            <w:webHidden/>
          </w:rPr>
          <w:fldChar w:fldCharType="begin"/>
        </w:r>
        <w:r w:rsidR="00B12F84">
          <w:rPr>
            <w:webHidden/>
          </w:rPr>
          <w:instrText xml:space="preserve"> PAGEREF _Toc366229849 \h </w:instrText>
        </w:r>
        <w:r>
          <w:rPr>
            <w:webHidden/>
          </w:rPr>
        </w:r>
        <w:r>
          <w:rPr>
            <w:webHidden/>
          </w:rPr>
          <w:fldChar w:fldCharType="separate"/>
        </w:r>
        <w:r w:rsidR="00B12F84">
          <w:rPr>
            <w:webHidden/>
          </w:rPr>
          <w:t>348</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50" w:history="1">
        <w:r w:rsidR="00B12F84" w:rsidRPr="001B6C20">
          <w:rPr>
            <w:rStyle w:val="Hyperlink"/>
          </w:rPr>
          <w:t>16.59.1</w:t>
        </w:r>
        <w:r w:rsidR="00B12F84">
          <w:rPr>
            <w:rFonts w:asciiTheme="minorHAnsi" w:eastAsiaTheme="minorEastAsia" w:hAnsiTheme="minorHAnsi" w:cstheme="minorBidi"/>
            <w:sz w:val="22"/>
          </w:rPr>
          <w:tab/>
        </w:r>
        <w:r w:rsidR="00B12F84" w:rsidRPr="001B6C20">
          <w:rPr>
            <w:rStyle w:val="Hyperlink"/>
          </w:rPr>
          <w:t>element ruleset/rule</w:t>
        </w:r>
        <w:r w:rsidR="00B12F84">
          <w:rPr>
            <w:webHidden/>
          </w:rPr>
          <w:tab/>
        </w:r>
        <w:r>
          <w:rPr>
            <w:webHidden/>
          </w:rPr>
          <w:fldChar w:fldCharType="begin"/>
        </w:r>
        <w:r w:rsidR="00B12F84">
          <w:rPr>
            <w:webHidden/>
          </w:rPr>
          <w:instrText xml:space="preserve"> PAGEREF _Toc366229850 \h </w:instrText>
        </w:r>
        <w:r>
          <w:rPr>
            <w:webHidden/>
          </w:rPr>
        </w:r>
        <w:r>
          <w:rPr>
            <w:webHidden/>
          </w:rPr>
          <w:fldChar w:fldCharType="separate"/>
        </w:r>
        <w:r w:rsidR="00B12F84">
          <w:rPr>
            <w:webHidden/>
          </w:rPr>
          <w:t>350</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51" w:history="1">
        <w:r w:rsidR="00B12F84" w:rsidRPr="001B6C20">
          <w:rPr>
            <w:rStyle w:val="Hyperlink"/>
          </w:rPr>
          <w:t>16.60</w:t>
        </w:r>
        <w:r w:rsidR="00B12F84">
          <w:rPr>
            <w:rFonts w:asciiTheme="minorHAnsi" w:eastAsiaTheme="minorEastAsia" w:hAnsiTheme="minorHAnsi" w:cstheme="minorBidi"/>
            <w:sz w:val="22"/>
            <w:szCs w:val="22"/>
          </w:rPr>
          <w:tab/>
        </w:r>
        <w:r w:rsidR="00B12F84" w:rsidRPr="001B6C20">
          <w:rPr>
            <w:rStyle w:val="Hyperlink"/>
          </w:rPr>
          <w:t>complexType set</w:t>
        </w:r>
        <w:r w:rsidR="00B12F84">
          <w:rPr>
            <w:webHidden/>
          </w:rPr>
          <w:tab/>
        </w:r>
        <w:r>
          <w:rPr>
            <w:webHidden/>
          </w:rPr>
          <w:fldChar w:fldCharType="begin"/>
        </w:r>
        <w:r w:rsidR="00B12F84">
          <w:rPr>
            <w:webHidden/>
          </w:rPr>
          <w:instrText xml:space="preserve"> PAGEREF _Toc366229851 \h </w:instrText>
        </w:r>
        <w:r>
          <w:rPr>
            <w:webHidden/>
          </w:rPr>
        </w:r>
        <w:r>
          <w:rPr>
            <w:webHidden/>
          </w:rPr>
          <w:fldChar w:fldCharType="separate"/>
        </w:r>
        <w:r w:rsidR="00B12F84">
          <w:rPr>
            <w:webHidden/>
          </w:rPr>
          <w:t>351</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52" w:history="1">
        <w:r w:rsidR="00B12F84" w:rsidRPr="001B6C20">
          <w:rPr>
            <w:rStyle w:val="Hyperlink"/>
          </w:rPr>
          <w:t>16.61</w:t>
        </w:r>
        <w:r w:rsidR="00B12F84">
          <w:rPr>
            <w:rFonts w:asciiTheme="minorHAnsi" w:eastAsiaTheme="minorEastAsia" w:hAnsiTheme="minorHAnsi" w:cstheme="minorBidi"/>
            <w:sz w:val="22"/>
            <w:szCs w:val="22"/>
          </w:rPr>
          <w:tab/>
        </w:r>
        <w:r w:rsidR="00B12F84" w:rsidRPr="001B6C20">
          <w:rPr>
            <w:rStyle w:val="Hyperlink"/>
          </w:rPr>
          <w:t>complexType simple-string-match</w:t>
        </w:r>
        <w:r w:rsidR="00B12F84">
          <w:rPr>
            <w:webHidden/>
          </w:rPr>
          <w:tab/>
        </w:r>
        <w:r>
          <w:rPr>
            <w:webHidden/>
          </w:rPr>
          <w:fldChar w:fldCharType="begin"/>
        </w:r>
        <w:r w:rsidR="00B12F84">
          <w:rPr>
            <w:webHidden/>
          </w:rPr>
          <w:instrText xml:space="preserve"> PAGEREF _Toc366229852 \h </w:instrText>
        </w:r>
        <w:r>
          <w:rPr>
            <w:webHidden/>
          </w:rPr>
        </w:r>
        <w:r>
          <w:rPr>
            <w:webHidden/>
          </w:rPr>
          <w:fldChar w:fldCharType="separate"/>
        </w:r>
        <w:r w:rsidR="00B12F84">
          <w:rPr>
            <w:webHidden/>
          </w:rPr>
          <w:t>354</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53" w:history="1">
        <w:r w:rsidR="00B12F84" w:rsidRPr="001B6C20">
          <w:rPr>
            <w:rStyle w:val="Hyperlink"/>
          </w:rPr>
          <w:t>16.62</w:t>
        </w:r>
        <w:r w:rsidR="00B12F84">
          <w:rPr>
            <w:rFonts w:asciiTheme="minorHAnsi" w:eastAsiaTheme="minorEastAsia" w:hAnsiTheme="minorHAnsi" w:cstheme="minorBidi"/>
            <w:sz w:val="22"/>
            <w:szCs w:val="22"/>
          </w:rPr>
          <w:tab/>
        </w:r>
        <w:r w:rsidR="00B12F84" w:rsidRPr="001B6C20">
          <w:rPr>
            <w:rStyle w:val="Hyperlink"/>
          </w:rPr>
          <w:t>complexType statistics</w:t>
        </w:r>
        <w:r w:rsidR="00B12F84">
          <w:rPr>
            <w:webHidden/>
          </w:rPr>
          <w:tab/>
        </w:r>
        <w:r>
          <w:rPr>
            <w:webHidden/>
          </w:rPr>
          <w:fldChar w:fldCharType="begin"/>
        </w:r>
        <w:r w:rsidR="00B12F84">
          <w:rPr>
            <w:webHidden/>
          </w:rPr>
          <w:instrText xml:space="preserve"> PAGEREF _Toc366229853 \h </w:instrText>
        </w:r>
        <w:r>
          <w:rPr>
            <w:webHidden/>
          </w:rPr>
        </w:r>
        <w:r>
          <w:rPr>
            <w:webHidden/>
          </w:rPr>
          <w:fldChar w:fldCharType="separate"/>
        </w:r>
        <w:r w:rsidR="00B12F84">
          <w:rPr>
            <w:webHidden/>
          </w:rPr>
          <w:t>356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54" w:history="1">
        <w:r w:rsidR="00B12F84" w:rsidRPr="001B6C20">
          <w:rPr>
            <w:rStyle w:val="Hyperlink"/>
          </w:rPr>
          <w:t>16.62.1</w:t>
        </w:r>
        <w:r w:rsidR="00B12F84">
          <w:rPr>
            <w:rFonts w:asciiTheme="minorHAnsi" w:eastAsiaTheme="minorEastAsia" w:hAnsiTheme="minorHAnsi" w:cstheme="minorBidi"/>
            <w:sz w:val="22"/>
          </w:rPr>
          <w:tab/>
        </w:r>
        <w:r w:rsidR="00B12F84" w:rsidRPr="001B6C20">
          <w:rPr>
            <w:rStyle w:val="Hyperlink"/>
          </w:rPr>
          <w:t>element statistics/scale</w:t>
        </w:r>
        <w:r w:rsidR="00B12F84">
          <w:rPr>
            <w:webHidden/>
          </w:rPr>
          <w:tab/>
        </w:r>
        <w:r>
          <w:rPr>
            <w:webHidden/>
          </w:rPr>
          <w:fldChar w:fldCharType="begin"/>
        </w:r>
        <w:r w:rsidR="00B12F84">
          <w:rPr>
            <w:webHidden/>
          </w:rPr>
          <w:instrText xml:space="preserve"> PAGEREF _Toc366229854 \h </w:instrText>
        </w:r>
        <w:r>
          <w:rPr>
            <w:webHidden/>
          </w:rPr>
        </w:r>
        <w:r>
          <w:rPr>
            <w:webHidden/>
          </w:rPr>
          <w:fldChar w:fldCharType="separate"/>
        </w:r>
        <w:r w:rsidR="00B12F84">
          <w:rPr>
            <w:webHidden/>
          </w:rPr>
          <w:t>360</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55" w:history="1">
        <w:r w:rsidR="00B12F84" w:rsidRPr="001B6C20">
          <w:rPr>
            <w:rStyle w:val="Hyperlink"/>
          </w:rPr>
          <w:t>16.62.2</w:t>
        </w:r>
        <w:r w:rsidR="00B12F84">
          <w:rPr>
            <w:rFonts w:asciiTheme="minorHAnsi" w:eastAsiaTheme="minorEastAsia" w:hAnsiTheme="minorHAnsi" w:cstheme="minorBidi"/>
            <w:sz w:val="22"/>
          </w:rPr>
          <w:tab/>
        </w:r>
        <w:r w:rsidR="00B12F84" w:rsidRPr="001B6C20">
          <w:rPr>
            <w:rStyle w:val="Hyperlink"/>
          </w:rPr>
          <w:t>element statistics/metric</w:t>
        </w:r>
        <w:r w:rsidR="00B12F84">
          <w:rPr>
            <w:webHidden/>
          </w:rPr>
          <w:tab/>
        </w:r>
        <w:r>
          <w:rPr>
            <w:webHidden/>
          </w:rPr>
          <w:fldChar w:fldCharType="begin"/>
        </w:r>
        <w:r w:rsidR="00B12F84">
          <w:rPr>
            <w:webHidden/>
          </w:rPr>
          <w:instrText xml:space="preserve"> PAGEREF _Toc366229855 \h </w:instrText>
        </w:r>
        <w:r>
          <w:rPr>
            <w:webHidden/>
          </w:rPr>
        </w:r>
        <w:r>
          <w:rPr>
            <w:webHidden/>
          </w:rPr>
          <w:fldChar w:fldCharType="separate"/>
        </w:r>
        <w:r w:rsidR="00B12F84">
          <w:rPr>
            <w:webHidden/>
          </w:rPr>
          <w:t>361</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56" w:history="1">
        <w:r w:rsidR="00B12F84" w:rsidRPr="001B6C20">
          <w:rPr>
            <w:rStyle w:val="Hyperlink"/>
          </w:rPr>
          <w:t>16.63</w:t>
        </w:r>
        <w:r w:rsidR="00B12F84">
          <w:rPr>
            <w:rFonts w:asciiTheme="minorHAnsi" w:eastAsiaTheme="minorEastAsia" w:hAnsiTheme="minorHAnsi" w:cstheme="minorBidi"/>
            <w:sz w:val="22"/>
            <w:szCs w:val="22"/>
          </w:rPr>
          <w:tab/>
        </w:r>
        <w:r w:rsidR="00B12F84" w:rsidRPr="001B6C20">
          <w:rPr>
            <w:rStyle w:val="Hyperlink"/>
          </w:rPr>
          <w:t>complexType then</w:t>
        </w:r>
        <w:r w:rsidR="00B12F84">
          <w:rPr>
            <w:webHidden/>
          </w:rPr>
          <w:tab/>
        </w:r>
        <w:r>
          <w:rPr>
            <w:webHidden/>
          </w:rPr>
          <w:fldChar w:fldCharType="begin"/>
        </w:r>
        <w:r w:rsidR="00B12F84">
          <w:rPr>
            <w:webHidden/>
          </w:rPr>
          <w:instrText xml:space="preserve"> PAGEREF _Toc366229856 \h </w:instrText>
        </w:r>
        <w:r>
          <w:rPr>
            <w:webHidden/>
          </w:rPr>
        </w:r>
        <w:r>
          <w:rPr>
            <w:webHidden/>
          </w:rPr>
          <w:fldChar w:fldCharType="separate"/>
        </w:r>
        <w:r w:rsidR="00B12F84">
          <w:rPr>
            <w:webHidden/>
          </w:rPr>
          <w:t>362</w:t>
        </w:r>
        <w:r>
          <w:rPr>
            <w:webHidden/>
          </w:rPr>
          <w:fldChar w:fldCharType="end"/>
        </w:r>
      </w:hyperlink>
    </w:p>
    <w:p w:rsidR="00B12F84" w:rsidRDefault="00A61963">
      <w:pPr>
        <w:pStyle w:val="TOC2"/>
        <w:rPr>
          <w:rFonts w:asciiTheme="minorHAnsi" w:eastAsiaTheme="minorEastAsia" w:hAnsiTheme="minorHAnsi" w:cstheme="minorBidi"/>
          <w:sz w:val="22"/>
          <w:szCs w:val="22"/>
        </w:rPr>
      </w:pPr>
      <w:hyperlink w:anchor="_Toc366229857" w:history="1">
        <w:r w:rsidR="00B12F84" w:rsidRPr="001B6C20">
          <w:rPr>
            <w:rStyle w:val="Hyperlink"/>
          </w:rPr>
          <w:t>16.64</w:t>
        </w:r>
        <w:r w:rsidR="00B12F84">
          <w:rPr>
            <w:rFonts w:asciiTheme="minorHAnsi" w:eastAsiaTheme="minorEastAsia" w:hAnsiTheme="minorHAnsi" w:cstheme="minorBidi"/>
            <w:sz w:val="22"/>
            <w:szCs w:val="22"/>
          </w:rPr>
          <w:tab/>
        </w:r>
        <w:r w:rsidR="00B12F84" w:rsidRPr="001B6C20">
          <w:rPr>
            <w:rStyle w:val="Hyperlink"/>
          </w:rPr>
          <w:t>complexType variable</w:t>
        </w:r>
        <w:r w:rsidR="00B12F84">
          <w:rPr>
            <w:webHidden/>
          </w:rPr>
          <w:tab/>
        </w:r>
        <w:r>
          <w:rPr>
            <w:webHidden/>
          </w:rPr>
          <w:fldChar w:fldCharType="begin"/>
        </w:r>
        <w:r w:rsidR="00B12F84">
          <w:rPr>
            <w:webHidden/>
          </w:rPr>
          <w:instrText xml:space="preserve"> PAGEREF _Toc366229857 \h </w:instrText>
        </w:r>
        <w:r>
          <w:rPr>
            <w:webHidden/>
          </w:rPr>
        </w:r>
        <w:r>
          <w:rPr>
            <w:webHidden/>
          </w:rPr>
          <w:fldChar w:fldCharType="separate"/>
        </w:r>
        <w:r w:rsidR="00B12F84">
          <w:rPr>
            <w:webHidden/>
          </w:rPr>
          <w:t>363</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58" w:history="1">
        <w:r w:rsidR="00B12F84" w:rsidRPr="001B6C20">
          <w:rPr>
            <w:rStyle w:val="Hyperlink"/>
          </w:rPr>
          <w:t>16.64.1</w:t>
        </w:r>
        <w:r w:rsidR="00B12F84">
          <w:rPr>
            <w:rFonts w:asciiTheme="minorHAnsi" w:eastAsiaTheme="minorEastAsia" w:hAnsiTheme="minorHAnsi" w:cstheme="minorBidi"/>
            <w:sz w:val="22"/>
          </w:rPr>
          <w:tab/>
        </w:r>
        <w:r w:rsidR="00B12F84" w:rsidRPr="001B6C20">
          <w:rPr>
            <w:rStyle w:val="Hyperlink"/>
          </w:rPr>
          <w:t>simpleType hostAndPort</w:t>
        </w:r>
        <w:r w:rsidR="00B12F84">
          <w:rPr>
            <w:webHidden/>
          </w:rPr>
          <w:tab/>
        </w:r>
        <w:r>
          <w:rPr>
            <w:webHidden/>
          </w:rPr>
          <w:fldChar w:fldCharType="begin"/>
        </w:r>
        <w:r w:rsidR="00B12F84">
          <w:rPr>
            <w:webHidden/>
          </w:rPr>
          <w:instrText xml:space="preserve"> PAGEREF _Toc366229858 \h </w:instrText>
        </w:r>
        <w:r>
          <w:rPr>
            <w:webHidden/>
          </w:rPr>
        </w:r>
        <w:r>
          <w:rPr>
            <w:webHidden/>
          </w:rPr>
          <w:fldChar w:fldCharType="separate"/>
        </w:r>
        <w:r w:rsidR="00B12F84">
          <w:rPr>
            <w:webHidden/>
          </w:rPr>
          <w:t>364</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59" w:history="1">
        <w:r w:rsidR="00B12F84" w:rsidRPr="001B6C20">
          <w:rPr>
            <w:rStyle w:val="Hyperlink"/>
          </w:rPr>
          <w:t>16.64.2</w:t>
        </w:r>
        <w:r w:rsidR="00B12F84">
          <w:rPr>
            <w:rFonts w:asciiTheme="minorHAnsi" w:eastAsiaTheme="minorEastAsia" w:hAnsiTheme="minorHAnsi" w:cstheme="minorBidi"/>
            <w:sz w:val="22"/>
          </w:rPr>
          <w:tab/>
        </w:r>
        <w:r w:rsidR="00B12F84" w:rsidRPr="001B6C20">
          <w:rPr>
            <w:rStyle w:val="Hyperlink"/>
          </w:rPr>
          <w:t>simpleType identifier</w:t>
        </w:r>
        <w:r w:rsidR="00B12F84">
          <w:rPr>
            <w:webHidden/>
          </w:rPr>
          <w:tab/>
        </w:r>
        <w:r>
          <w:rPr>
            <w:webHidden/>
          </w:rPr>
          <w:fldChar w:fldCharType="begin"/>
        </w:r>
        <w:r w:rsidR="00B12F84">
          <w:rPr>
            <w:webHidden/>
          </w:rPr>
          <w:instrText xml:space="preserve"> PAGEREF _Toc366229859 \h </w:instrText>
        </w:r>
        <w:r>
          <w:rPr>
            <w:webHidden/>
          </w:rPr>
        </w:r>
        <w:r>
          <w:rPr>
            <w:webHidden/>
          </w:rPr>
          <w:fldChar w:fldCharType="separate"/>
        </w:r>
        <w:r w:rsidR="00B12F84">
          <w:rPr>
            <w:webHidden/>
          </w:rPr>
          <w:t>365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60" w:history="1">
        <w:r w:rsidR="00B12F84" w:rsidRPr="001B6C20">
          <w:rPr>
            <w:rStyle w:val="Hyperlink"/>
          </w:rPr>
          <w:t>16.64.3</w:t>
        </w:r>
        <w:r w:rsidR="00B12F84">
          <w:rPr>
            <w:rFonts w:asciiTheme="minorHAnsi" w:eastAsiaTheme="minorEastAsia" w:hAnsiTheme="minorHAnsi" w:cstheme="minorBidi"/>
            <w:sz w:val="22"/>
          </w:rPr>
          <w:tab/>
        </w:r>
        <w:r w:rsidR="00B12F84" w:rsidRPr="001B6C20">
          <w:rPr>
            <w:rStyle w:val="Hyperlink"/>
          </w:rPr>
          <w:t>simpleType ipPortType</w:t>
        </w:r>
        <w:r w:rsidR="00B12F84">
          <w:rPr>
            <w:webHidden/>
          </w:rPr>
          <w:tab/>
        </w:r>
        <w:r>
          <w:rPr>
            <w:webHidden/>
          </w:rPr>
          <w:fldChar w:fldCharType="begin"/>
        </w:r>
        <w:r w:rsidR="00B12F84">
          <w:rPr>
            <w:webHidden/>
          </w:rPr>
          <w:instrText xml:space="preserve"> PAGEREF _Toc366229860 \h </w:instrText>
        </w:r>
        <w:r>
          <w:rPr>
            <w:webHidden/>
          </w:rPr>
        </w:r>
        <w:r>
          <w:rPr>
            <w:webHidden/>
          </w:rPr>
          <w:fldChar w:fldCharType="separate"/>
        </w:r>
        <w:r w:rsidR="00B12F84">
          <w:rPr>
            <w:webHidden/>
          </w:rPr>
          <w:t>365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61" w:history="1">
        <w:r w:rsidR="00B12F84" w:rsidRPr="001B6C20">
          <w:rPr>
            <w:rStyle w:val="Hyperlink"/>
          </w:rPr>
          <w:t>16.64.4</w:t>
        </w:r>
        <w:r w:rsidR="00B12F84">
          <w:rPr>
            <w:rFonts w:asciiTheme="minorHAnsi" w:eastAsiaTheme="minorEastAsia" w:hAnsiTheme="minorHAnsi" w:cstheme="minorBidi"/>
            <w:sz w:val="22"/>
          </w:rPr>
          <w:tab/>
        </w:r>
        <w:r w:rsidR="00B12F84" w:rsidRPr="001B6C20">
          <w:rPr>
            <w:rStyle w:val="Hyperlink"/>
          </w:rPr>
          <w:t>simpleType ipSubnetType</w:t>
        </w:r>
        <w:r w:rsidR="00B12F84">
          <w:rPr>
            <w:webHidden/>
          </w:rPr>
          <w:tab/>
        </w:r>
        <w:r>
          <w:rPr>
            <w:webHidden/>
          </w:rPr>
          <w:fldChar w:fldCharType="begin"/>
        </w:r>
        <w:r w:rsidR="00B12F84">
          <w:rPr>
            <w:webHidden/>
          </w:rPr>
          <w:instrText xml:space="preserve"> PAGEREF _Toc366229861 \h </w:instrText>
        </w:r>
        <w:r>
          <w:rPr>
            <w:webHidden/>
          </w:rPr>
        </w:r>
        <w:r>
          <w:rPr>
            <w:webHidden/>
          </w:rPr>
          <w:fldChar w:fldCharType="separate"/>
        </w:r>
        <w:r w:rsidR="00B12F84">
          <w:rPr>
            <w:webHidden/>
          </w:rPr>
          <w:t>365</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62" w:history="1">
        <w:r w:rsidR="00B12F84" w:rsidRPr="001B6C20">
          <w:rPr>
            <w:rStyle w:val="Hyperlink"/>
          </w:rPr>
          <w:t>16.64.5</w:t>
        </w:r>
        <w:r w:rsidR="00B12F84">
          <w:rPr>
            <w:rFonts w:asciiTheme="minorHAnsi" w:eastAsiaTheme="minorEastAsia" w:hAnsiTheme="minorHAnsi" w:cstheme="minorBidi"/>
            <w:sz w:val="22"/>
          </w:rPr>
          <w:tab/>
        </w:r>
        <w:r w:rsidR="00B12F84" w:rsidRPr="001B6C20">
          <w:rPr>
            <w:rStyle w:val="Hyperlink"/>
          </w:rPr>
          <w:t>simpleType ipType</w:t>
        </w:r>
        <w:r w:rsidR="00B12F84">
          <w:rPr>
            <w:webHidden/>
          </w:rPr>
          <w:tab/>
        </w:r>
        <w:r>
          <w:rPr>
            <w:webHidden/>
          </w:rPr>
          <w:fldChar w:fldCharType="begin"/>
        </w:r>
        <w:r w:rsidR="00B12F84">
          <w:rPr>
            <w:webHidden/>
          </w:rPr>
          <w:instrText xml:space="preserve"> PAGEREF _Toc366229862 \h </w:instrText>
        </w:r>
        <w:r>
          <w:rPr>
            <w:webHidden/>
          </w:rPr>
        </w:r>
        <w:r>
          <w:rPr>
            <w:webHidden/>
          </w:rPr>
          <w:fldChar w:fldCharType="separate"/>
        </w:r>
        <w:r w:rsidR="00B12F84">
          <w:rPr>
            <w:webHidden/>
          </w:rPr>
          <w:t>366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63" w:history="1">
        <w:r w:rsidR="00B12F84" w:rsidRPr="001B6C20">
          <w:rPr>
            <w:rStyle w:val="Hyperlink"/>
          </w:rPr>
          <w:t>16.64.6</w:t>
        </w:r>
        <w:r w:rsidR="00B12F84">
          <w:rPr>
            <w:rFonts w:asciiTheme="minorHAnsi" w:eastAsiaTheme="minorEastAsia" w:hAnsiTheme="minorHAnsi" w:cstheme="minorBidi"/>
            <w:sz w:val="22"/>
          </w:rPr>
          <w:tab/>
        </w:r>
        <w:r w:rsidR="00B12F84" w:rsidRPr="001B6C20">
          <w:rPr>
            <w:rStyle w:val="Hyperlink"/>
          </w:rPr>
          <w:t>simpleType logLevel</w:t>
        </w:r>
        <w:r w:rsidR="00B12F84">
          <w:rPr>
            <w:webHidden/>
          </w:rPr>
          <w:tab/>
        </w:r>
        <w:r>
          <w:rPr>
            <w:webHidden/>
          </w:rPr>
          <w:fldChar w:fldCharType="begin"/>
        </w:r>
        <w:r w:rsidR="00B12F84">
          <w:rPr>
            <w:webHidden/>
          </w:rPr>
          <w:instrText xml:space="preserve"> PAGEREF _Toc366229863 \h </w:instrText>
        </w:r>
        <w:r>
          <w:rPr>
            <w:webHidden/>
          </w:rPr>
        </w:r>
        <w:r>
          <w:rPr>
            <w:webHidden/>
          </w:rPr>
          <w:fldChar w:fldCharType="separate"/>
        </w:r>
        <w:r w:rsidR="00B12F84">
          <w:rPr>
            <w:webHidden/>
          </w:rPr>
          <w:t>366</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64" w:history="1">
        <w:r w:rsidR="00B12F84" w:rsidRPr="001B6C20">
          <w:rPr>
            <w:rStyle w:val="Hyperlink"/>
          </w:rPr>
          <w:t>16.64.7</w:t>
        </w:r>
        <w:r w:rsidR="00B12F84">
          <w:rPr>
            <w:rFonts w:asciiTheme="minorHAnsi" w:eastAsiaTheme="minorEastAsia" w:hAnsiTheme="minorHAnsi" w:cstheme="minorBidi"/>
            <w:sz w:val="22"/>
          </w:rPr>
          <w:tab/>
        </w:r>
        <w:r w:rsidR="00B12F84" w:rsidRPr="001B6C20">
          <w:rPr>
            <w:rStyle w:val="Hyperlink"/>
          </w:rPr>
          <w:t>simpleType oidType</w:t>
        </w:r>
        <w:r w:rsidR="00B12F84">
          <w:rPr>
            <w:webHidden/>
          </w:rPr>
          <w:tab/>
        </w:r>
        <w:r>
          <w:rPr>
            <w:webHidden/>
          </w:rPr>
          <w:fldChar w:fldCharType="begin"/>
        </w:r>
        <w:r w:rsidR="00B12F84">
          <w:rPr>
            <w:webHidden/>
          </w:rPr>
          <w:instrText xml:space="preserve"> PAGEREF _Toc366229864 \h </w:instrText>
        </w:r>
        <w:r>
          <w:rPr>
            <w:webHidden/>
          </w:rPr>
        </w:r>
        <w:r>
          <w:rPr>
            <w:webHidden/>
          </w:rPr>
          <w:fldChar w:fldCharType="separate"/>
        </w:r>
        <w:r w:rsidR="00B12F84">
          <w:rPr>
            <w:webHidden/>
          </w:rPr>
          <w:t>367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65" w:history="1">
        <w:r w:rsidR="00B12F84" w:rsidRPr="001B6C20">
          <w:rPr>
            <w:rStyle w:val="Hyperlink"/>
          </w:rPr>
          <w:t>16.64.8</w:t>
        </w:r>
        <w:r w:rsidR="00B12F84">
          <w:rPr>
            <w:rFonts w:asciiTheme="minorHAnsi" w:eastAsiaTheme="minorEastAsia" w:hAnsiTheme="minorHAnsi" w:cstheme="minorBidi"/>
            <w:sz w:val="22"/>
          </w:rPr>
          <w:tab/>
        </w:r>
        <w:r w:rsidR="00B12F84" w:rsidRPr="001B6C20">
          <w:rPr>
            <w:rStyle w:val="Hyperlink"/>
          </w:rPr>
          <w:t>simpleType percent</w:t>
        </w:r>
        <w:r w:rsidR="00B12F84">
          <w:rPr>
            <w:webHidden/>
          </w:rPr>
          <w:tab/>
        </w:r>
        <w:r>
          <w:rPr>
            <w:webHidden/>
          </w:rPr>
          <w:fldChar w:fldCharType="begin"/>
        </w:r>
        <w:r w:rsidR="00B12F84">
          <w:rPr>
            <w:webHidden/>
          </w:rPr>
          <w:instrText xml:space="preserve"> PAGEREF _Toc366229865 \h </w:instrText>
        </w:r>
        <w:r>
          <w:rPr>
            <w:webHidden/>
          </w:rPr>
        </w:r>
        <w:r>
          <w:rPr>
            <w:webHidden/>
          </w:rPr>
          <w:fldChar w:fldCharType="separate"/>
        </w:r>
        <w:r w:rsidR="00B12F84">
          <w:rPr>
            <w:webHidden/>
          </w:rPr>
          <w:t>367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66" w:history="1">
        <w:r w:rsidR="00B12F84" w:rsidRPr="001B6C20">
          <w:rPr>
            <w:rStyle w:val="Hyperlink"/>
          </w:rPr>
          <w:t>16.64.9</w:t>
        </w:r>
        <w:r w:rsidR="00B12F84">
          <w:rPr>
            <w:rFonts w:asciiTheme="minorHAnsi" w:eastAsiaTheme="minorEastAsia" w:hAnsiTheme="minorHAnsi" w:cstheme="minorBidi"/>
            <w:sz w:val="22"/>
          </w:rPr>
          <w:tab/>
        </w:r>
        <w:r w:rsidR="00B12F84" w:rsidRPr="001B6C20">
          <w:rPr>
            <w:rStyle w:val="Hyperlink"/>
          </w:rPr>
          <w:t>simpleType portType</w:t>
        </w:r>
        <w:r w:rsidR="00B12F84">
          <w:rPr>
            <w:webHidden/>
          </w:rPr>
          <w:tab/>
        </w:r>
        <w:r>
          <w:rPr>
            <w:webHidden/>
          </w:rPr>
          <w:fldChar w:fldCharType="begin"/>
        </w:r>
        <w:r w:rsidR="00B12F84">
          <w:rPr>
            <w:webHidden/>
          </w:rPr>
          <w:instrText xml:space="preserve"> PAGEREF _Toc366229866 \h </w:instrText>
        </w:r>
        <w:r>
          <w:rPr>
            <w:webHidden/>
          </w:rPr>
        </w:r>
        <w:r>
          <w:rPr>
            <w:webHidden/>
          </w:rPr>
          <w:fldChar w:fldCharType="separate"/>
        </w:r>
        <w:r w:rsidR="00B12F84">
          <w:rPr>
            <w:webHidden/>
          </w:rPr>
          <w:t>367</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67" w:history="1">
        <w:r w:rsidR="00B12F84" w:rsidRPr="001B6C20">
          <w:rPr>
            <w:rStyle w:val="Hyperlink"/>
          </w:rPr>
          <w:t>16.64.10</w:t>
        </w:r>
        <w:r w:rsidR="00B12F84">
          <w:rPr>
            <w:rFonts w:asciiTheme="minorHAnsi" w:eastAsiaTheme="minorEastAsia" w:hAnsiTheme="minorHAnsi" w:cstheme="minorBidi"/>
            <w:sz w:val="22"/>
          </w:rPr>
          <w:tab/>
        </w:r>
        <w:r w:rsidR="00B12F84" w:rsidRPr="001B6C20">
          <w:rPr>
            <w:rStyle w:val="Hyperlink"/>
          </w:rPr>
          <w:t>simpleType radiusSelectorType</w:t>
        </w:r>
        <w:r w:rsidR="00B12F84">
          <w:rPr>
            <w:webHidden/>
          </w:rPr>
          <w:tab/>
        </w:r>
        <w:r>
          <w:rPr>
            <w:webHidden/>
          </w:rPr>
          <w:fldChar w:fldCharType="begin"/>
        </w:r>
        <w:r w:rsidR="00B12F84">
          <w:rPr>
            <w:webHidden/>
          </w:rPr>
          <w:instrText xml:space="preserve"> PAGEREF _Toc366229867 \h </w:instrText>
        </w:r>
        <w:r>
          <w:rPr>
            <w:webHidden/>
          </w:rPr>
        </w:r>
        <w:r>
          <w:rPr>
            <w:webHidden/>
          </w:rPr>
          <w:fldChar w:fldCharType="separate"/>
        </w:r>
        <w:r w:rsidR="00B12F84">
          <w:rPr>
            <w:webHidden/>
          </w:rPr>
          <w:t>368</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68" w:history="1">
        <w:r w:rsidR="00B12F84" w:rsidRPr="001B6C20">
          <w:rPr>
            <w:rStyle w:val="Hyperlink"/>
          </w:rPr>
          <w:t>16.64.11</w:t>
        </w:r>
        <w:r w:rsidR="00B12F84">
          <w:rPr>
            <w:rFonts w:asciiTheme="minorHAnsi" w:eastAsiaTheme="minorEastAsia" w:hAnsiTheme="minorHAnsi" w:cstheme="minorBidi"/>
            <w:sz w:val="22"/>
          </w:rPr>
          <w:tab/>
        </w:r>
        <w:r w:rsidR="00B12F84" w:rsidRPr="001B6C20">
          <w:rPr>
            <w:rStyle w:val="Hyperlink"/>
          </w:rPr>
          <w:t>simpleType retryType</w:t>
        </w:r>
        <w:r w:rsidR="00B12F84">
          <w:rPr>
            <w:webHidden/>
          </w:rPr>
          <w:tab/>
        </w:r>
        <w:r>
          <w:rPr>
            <w:webHidden/>
          </w:rPr>
          <w:fldChar w:fldCharType="begin"/>
        </w:r>
        <w:r w:rsidR="00B12F84">
          <w:rPr>
            <w:webHidden/>
          </w:rPr>
          <w:instrText xml:space="preserve"> PAGEREF _Toc366229868 \h </w:instrText>
        </w:r>
        <w:r>
          <w:rPr>
            <w:webHidden/>
          </w:rPr>
        </w:r>
        <w:r>
          <w:rPr>
            <w:webHidden/>
          </w:rPr>
          <w:fldChar w:fldCharType="separate"/>
        </w:r>
        <w:r w:rsidR="00B12F84">
          <w:rPr>
            <w:webHidden/>
          </w:rPr>
          <w:t>369</w:t>
        </w:r>
        <w:r>
          <w:rPr>
            <w:webHidden/>
          </w:rPr>
          <w:fldChar w:fldCharType="end"/>
        </w:r>
      </w:hyperlink>
    </w:p>
    <w:p w:rsidR="00B12F84" w:rsidRDefault="00A61963">
      <w:pPr>
        <w:pStyle w:val="TOC3"/>
        <w:rPr>
          <w:rFonts w:asciiTheme="minorHAnsi" w:eastAsiaTheme="minorEastAsia" w:hAnsiTheme="minorHAnsi" w:cstheme="minorBidi"/>
          <w:sz w:val="22"/>
        </w:rPr>
      </w:pPr>
      <w:hyperlink w:anchor="_Toc366229869" w:history="1">
        <w:r w:rsidR="00B12F84" w:rsidRPr="001B6C20">
          <w:rPr>
            <w:rStyle w:val="Hyperlink"/>
          </w:rPr>
          <w:t>16.64.12</w:t>
        </w:r>
        <w:r w:rsidR="00B12F84">
          <w:rPr>
            <w:rFonts w:asciiTheme="minorHAnsi" w:eastAsiaTheme="minorEastAsia" w:hAnsiTheme="minorHAnsi" w:cstheme="minorBidi"/>
            <w:sz w:val="22"/>
          </w:rPr>
          <w:tab/>
        </w:r>
        <w:r w:rsidR="00B12F84" w:rsidRPr="001B6C20">
          <w:rPr>
            <w:rStyle w:val="Hyperlink"/>
          </w:rPr>
          <w:t>simpleType timeoutType</w:t>
        </w:r>
        <w:r w:rsidR="00B12F84">
          <w:rPr>
            <w:webHidden/>
          </w:rPr>
          <w:tab/>
        </w:r>
        <w:r>
          <w:rPr>
            <w:webHidden/>
          </w:rPr>
          <w:fldChar w:fldCharType="begin"/>
        </w:r>
        <w:r w:rsidR="00B12F84">
          <w:rPr>
            <w:webHidden/>
          </w:rPr>
          <w:instrText xml:space="preserve"> PAGEREF _Toc366229869 \h </w:instrText>
        </w:r>
        <w:r>
          <w:rPr>
            <w:webHidden/>
          </w:rPr>
        </w:r>
        <w:r>
          <w:rPr>
            <w:webHidden/>
          </w:rPr>
          <w:fldChar w:fldCharType="separate"/>
        </w:r>
        <w:r w:rsidR="00B12F84">
          <w:rPr>
            <w:webHidden/>
          </w:rPr>
          <w:t>369</w:t>
        </w:r>
        <w:r>
          <w:rPr>
            <w:webHidden/>
          </w:rPr>
          <w:fldChar w:fldCharType="end"/>
        </w:r>
      </w:hyperlink>
    </w:p>
    <w:p w:rsidR="00B12F84" w:rsidRDefault="00A61963">
      <w:pPr>
        <w:pStyle w:val="TOC1"/>
        <w:rPr>
          <w:rFonts w:asciiTheme="minorHAnsi" w:eastAsiaTheme="minorEastAsia" w:hAnsiTheme="minorHAnsi" w:cstheme="minorBidi"/>
        </w:rPr>
      </w:pPr>
      <w:hyperlink w:anchor="_Toc366229870" w:history="1">
        <w:r w:rsidR="00B12F84" w:rsidRPr="001B6C20">
          <w:rPr>
            <w:rStyle w:val="Hyperlink"/>
          </w:rPr>
          <w:t>17</w:t>
        </w:r>
        <w:r w:rsidR="00B12F84">
          <w:rPr>
            <w:webHidden/>
          </w:rPr>
          <w:tab/>
        </w:r>
        <w:r>
          <w:rPr>
            <w:webHidden/>
          </w:rPr>
          <w:fldChar w:fldCharType="begin"/>
        </w:r>
        <w:r w:rsidR="00B12F84">
          <w:rPr>
            <w:webHidden/>
          </w:rPr>
          <w:instrText xml:space="preserve"> PAGEREF _Toc366229870 \h </w:instrText>
        </w:r>
        <w:r>
          <w:rPr>
            <w:webHidden/>
          </w:rPr>
        </w:r>
        <w:r>
          <w:rPr>
            <w:webHidden/>
          </w:rPr>
          <w:fldChar w:fldCharType="separate"/>
        </w:r>
        <w:r w:rsidR="00B12F84">
          <w:rPr>
            <w:webHidden/>
          </w:rPr>
          <w:t>370</w:t>
        </w:r>
        <w:r>
          <w:rPr>
            <w:webHidden/>
          </w:rPr>
          <w:fldChar w:fldCharType="end"/>
        </w:r>
      </w:hyperlink>
    </w:p>
    <w:p w:rsidR="00050F3E" w:rsidRPr="00445527" w:rsidRDefault="00A61963" w:rsidP="00F31232">
      <w:pPr>
        <w:tabs>
          <w:tab w:val="right" w:leader="dot" w:pos="9356"/>
        </w:tabs>
      </w:pPr>
      <w:r w:rsidRPr="002706D4">
        <w:rPr>
          <w:rFonts w:eastAsia="Times New Roman" w:cs="Times New Roman"/>
          <w:sz w:val="24"/>
          <w:szCs w:val="24"/>
        </w:rPr>
        <w:fldChar w:fldCharType="end"/>
      </w:r>
    </w:p>
    <w:p w:rsidR="007D4675" w:rsidRDefault="007D4675" w:rsidP="004E203B"/>
    <w:p w:rsidR="007D4675" w:rsidRDefault="007D4675" w:rsidP="004E203B"/>
    <w:p w:rsidR="007D4675" w:rsidRDefault="007D4675" w:rsidP="004E203B"/>
    <w:p w:rsidR="007D4675" w:rsidRDefault="007D4675" w:rsidP="004E203B"/>
    <w:p w:rsidR="007D4675" w:rsidRDefault="007D4675" w:rsidP="004E203B"/>
    <w:p w:rsidR="007D4675" w:rsidRPr="007D4675" w:rsidRDefault="007D4675" w:rsidP="004E203B"/>
    <w:p w:rsidR="007D4675" w:rsidRPr="00541C8C" w:rsidRDefault="007D4675" w:rsidP="00541C8C">
      <w:pPr>
        <w:pStyle w:val="Heading5"/>
        <w:rPr>
          <w:bCs/>
          <w:kern w:val="32"/>
          <w:sz w:val="32"/>
          <w:szCs w:val="32"/>
        </w:rPr>
      </w:pPr>
      <w:r>
        <w:br w:type="page"/>
      </w:r>
      <w:bookmarkStart w:id="3" w:name="_Ref315879169"/>
      <w:r>
        <w:lastRenderedPageBreak/>
        <w:t>Document Control</w:t>
      </w:r>
      <w:bookmarkEnd w:id="3"/>
    </w:p>
    <w:p w:rsidR="0036466A" w:rsidRPr="00057109" w:rsidRDefault="0036466A" w:rsidP="0036466A">
      <w:pPr>
        <w:rPr>
          <w:sz w:val="20"/>
          <w:szCs w:val="20"/>
        </w:rPr>
      </w:pPr>
    </w:p>
    <w:tbl>
      <w:tblPr>
        <w:tblW w:w="0" w:type="auto"/>
        <w:tblInd w:w="108" w:type="dxa"/>
        <w:tblBorders>
          <w:top w:val="single" w:sz="4" w:space="0" w:color="1C1C1C"/>
          <w:left w:val="single" w:sz="4" w:space="0" w:color="1C1C1C"/>
          <w:bottom w:val="single" w:sz="4" w:space="0" w:color="1C1C1C"/>
          <w:right w:val="single" w:sz="4" w:space="0" w:color="1C1C1C"/>
          <w:insideH w:val="single" w:sz="4" w:space="0" w:color="1C1C1C"/>
          <w:insideV w:val="single" w:sz="4" w:space="0" w:color="1C1C1C"/>
        </w:tblBorders>
        <w:tblLayout w:type="fixed"/>
        <w:tblLook w:val="01E0"/>
      </w:tblPr>
      <w:tblGrid>
        <w:gridCol w:w="2410"/>
        <w:gridCol w:w="6945"/>
      </w:tblGrid>
      <w:tr w:rsidR="0036466A" w:rsidRPr="00764094" w:rsidTr="00A9699B">
        <w:trPr>
          <w:cantSplit/>
        </w:trPr>
        <w:tc>
          <w:tcPr>
            <w:tcW w:w="2410" w:type="dxa"/>
            <w:shd w:val="clear" w:color="auto" w:fill="AE1A1D"/>
            <w:vAlign w:val="center"/>
            <w:hideMark/>
          </w:tcPr>
          <w:p w:rsidR="0036466A" w:rsidRPr="00764094" w:rsidRDefault="0036466A">
            <w:pPr>
              <w:spacing w:before="40" w:after="40"/>
              <w:rPr>
                <w:b/>
                <w:color w:val="FFFFFF"/>
                <w:sz w:val="20"/>
                <w:szCs w:val="20"/>
                <w:lang w:val="en-US"/>
              </w:rPr>
            </w:pPr>
            <w:r w:rsidRPr="00764094">
              <w:rPr>
                <w:b/>
                <w:color w:val="FFFFFF"/>
                <w:sz w:val="20"/>
                <w:szCs w:val="20"/>
                <w:lang w:val="en-US"/>
              </w:rPr>
              <w:t>Document Reference:</w:t>
            </w:r>
          </w:p>
        </w:tc>
        <w:tc>
          <w:tcPr>
            <w:tcW w:w="6945" w:type="dxa"/>
            <w:shd w:val="clear" w:color="auto" w:fill="F2F2F2"/>
            <w:vAlign w:val="center"/>
            <w:hideMark/>
          </w:tcPr>
          <w:p w:rsidR="0036466A" w:rsidRPr="00541C8C" w:rsidRDefault="00C83F53">
            <w:pPr>
              <w:spacing w:before="40" w:after="40"/>
              <w:rPr>
                <w:color w:val="000000"/>
                <w:sz w:val="20"/>
                <w:szCs w:val="20"/>
                <w:lang w:val="en-US"/>
              </w:rPr>
            </w:pPr>
            <w:r>
              <w:rPr>
                <w:color w:val="000000"/>
                <w:sz w:val="20"/>
                <w:szCs w:val="20"/>
                <w:lang w:val="en-US"/>
              </w:rPr>
              <w:t>rrc-user-guide.docx</w:t>
            </w:r>
          </w:p>
        </w:tc>
      </w:tr>
      <w:tr w:rsidR="00541C8C" w:rsidRPr="00764094" w:rsidTr="00A9699B">
        <w:trPr>
          <w:cantSplit/>
          <w:trHeight w:val="397"/>
        </w:trPr>
        <w:tc>
          <w:tcPr>
            <w:tcW w:w="2410" w:type="dxa"/>
            <w:shd w:val="clear" w:color="auto" w:fill="AE1A1D"/>
            <w:vAlign w:val="center"/>
            <w:hideMark/>
          </w:tcPr>
          <w:p w:rsidR="00541C8C" w:rsidRPr="00764094" w:rsidRDefault="00541C8C">
            <w:pPr>
              <w:spacing w:before="40" w:after="40"/>
              <w:rPr>
                <w:b/>
                <w:color w:val="FFFFFF"/>
                <w:sz w:val="20"/>
                <w:szCs w:val="20"/>
                <w:lang w:val="en-US"/>
              </w:rPr>
            </w:pPr>
            <w:r w:rsidRPr="00764094">
              <w:rPr>
                <w:b/>
                <w:color w:val="FFFFFF"/>
                <w:sz w:val="20"/>
                <w:szCs w:val="20"/>
                <w:lang w:val="en-US"/>
              </w:rPr>
              <w:t xml:space="preserve">Version: </w:t>
            </w:r>
          </w:p>
        </w:tc>
        <w:tc>
          <w:tcPr>
            <w:tcW w:w="6945" w:type="dxa"/>
            <w:shd w:val="clear" w:color="auto" w:fill="F2F2F2"/>
            <w:vAlign w:val="center"/>
            <w:hideMark/>
          </w:tcPr>
          <w:p w:rsidR="00541C8C" w:rsidRPr="00541C8C" w:rsidRDefault="00D03E1F" w:rsidP="00541C8C">
            <w:pPr>
              <w:spacing w:before="40" w:after="40"/>
              <w:rPr>
                <w:color w:val="000000"/>
                <w:sz w:val="20"/>
                <w:szCs w:val="20"/>
                <w:lang w:val="en-US"/>
              </w:rPr>
            </w:pPr>
            <w:r>
              <w:rPr>
                <w:color w:val="000000"/>
                <w:sz w:val="20"/>
                <w:szCs w:val="20"/>
                <w:lang w:val="en-US"/>
              </w:rPr>
              <w:t>4.14</w:t>
            </w:r>
          </w:p>
        </w:tc>
      </w:tr>
      <w:tr w:rsidR="0036466A" w:rsidRPr="00764094" w:rsidTr="007028E2">
        <w:trPr>
          <w:cantSplit/>
          <w:trHeight w:val="397"/>
        </w:trPr>
        <w:tc>
          <w:tcPr>
            <w:tcW w:w="2410" w:type="dxa"/>
            <w:shd w:val="clear" w:color="auto" w:fill="AE1A1D"/>
            <w:vAlign w:val="center"/>
            <w:hideMark/>
          </w:tcPr>
          <w:p w:rsidR="0036466A" w:rsidRPr="00764094" w:rsidRDefault="0036466A">
            <w:pPr>
              <w:spacing w:before="40" w:after="40"/>
              <w:rPr>
                <w:b/>
                <w:color w:val="FFFFFF"/>
                <w:sz w:val="20"/>
                <w:szCs w:val="20"/>
                <w:lang w:val="en-US"/>
              </w:rPr>
            </w:pPr>
            <w:r w:rsidRPr="00764094">
              <w:rPr>
                <w:b/>
                <w:color w:val="FFFFFF"/>
                <w:sz w:val="20"/>
                <w:szCs w:val="20"/>
                <w:lang w:val="en-US"/>
              </w:rPr>
              <w:t xml:space="preserve">Date of Publication:  </w:t>
            </w:r>
          </w:p>
        </w:tc>
        <w:tc>
          <w:tcPr>
            <w:tcW w:w="6945" w:type="dxa"/>
            <w:tcBorders>
              <w:bottom w:val="single" w:sz="4" w:space="0" w:color="1C1C1C"/>
            </w:tcBorders>
            <w:shd w:val="clear" w:color="auto" w:fill="F2F2F2"/>
            <w:vAlign w:val="center"/>
          </w:tcPr>
          <w:p w:rsidR="0036466A" w:rsidRPr="00541C8C" w:rsidRDefault="0036466A">
            <w:pPr>
              <w:spacing w:before="40" w:after="40"/>
              <w:rPr>
                <w:color w:val="000000"/>
                <w:sz w:val="20"/>
                <w:szCs w:val="20"/>
                <w:lang w:val="en-US"/>
              </w:rPr>
            </w:pPr>
          </w:p>
        </w:tc>
      </w:tr>
      <w:tr w:rsidR="0036466A" w:rsidRPr="00764094" w:rsidTr="00A9699B">
        <w:trPr>
          <w:cantSplit/>
          <w:trHeight w:val="397"/>
        </w:trPr>
        <w:tc>
          <w:tcPr>
            <w:tcW w:w="2410" w:type="dxa"/>
            <w:shd w:val="clear" w:color="auto" w:fill="AE1A1D"/>
            <w:vAlign w:val="center"/>
            <w:hideMark/>
          </w:tcPr>
          <w:p w:rsidR="0036466A" w:rsidRPr="00764094" w:rsidRDefault="0036466A">
            <w:pPr>
              <w:spacing w:before="40" w:after="40"/>
              <w:rPr>
                <w:b/>
                <w:color w:val="FFFFFF"/>
                <w:sz w:val="20"/>
                <w:szCs w:val="20"/>
                <w:lang w:val="en-US"/>
              </w:rPr>
            </w:pPr>
            <w:r w:rsidRPr="00764094">
              <w:rPr>
                <w:b/>
                <w:color w:val="FFFFFF"/>
                <w:sz w:val="20"/>
                <w:szCs w:val="20"/>
                <w:lang w:val="en-US"/>
              </w:rPr>
              <w:t xml:space="preserve">Distribution: </w:t>
            </w:r>
          </w:p>
        </w:tc>
        <w:tc>
          <w:tcPr>
            <w:tcW w:w="6945" w:type="dxa"/>
            <w:shd w:val="clear" w:color="auto" w:fill="F2F2F2"/>
            <w:vAlign w:val="center"/>
          </w:tcPr>
          <w:p w:rsidR="0036466A" w:rsidRPr="00541C8C" w:rsidRDefault="0036466A">
            <w:pPr>
              <w:spacing w:before="40" w:after="40"/>
              <w:rPr>
                <w:color w:val="000000"/>
                <w:sz w:val="20"/>
                <w:szCs w:val="20"/>
                <w:lang w:val="en-US"/>
              </w:rPr>
            </w:pPr>
          </w:p>
        </w:tc>
      </w:tr>
    </w:tbl>
    <w:p w:rsidR="00541C8C" w:rsidRDefault="00541C8C" w:rsidP="0036466A">
      <w:bookmarkStart w:id="4" w:name="_Toc289355519"/>
      <w:bookmarkStart w:id="5" w:name="_Toc289354988"/>
    </w:p>
    <w:p w:rsidR="0036466A" w:rsidRPr="00541C8C" w:rsidRDefault="00541C8C" w:rsidP="00541C8C">
      <w:pPr>
        <w:pStyle w:val="Heading5"/>
      </w:pPr>
      <w:r>
        <w:t>Key Contacts</w:t>
      </w:r>
    </w:p>
    <w:p w:rsidR="00541C8C" w:rsidRPr="00541C8C" w:rsidRDefault="00541C8C" w:rsidP="00541C8C"/>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410"/>
        <w:gridCol w:w="1985"/>
        <w:gridCol w:w="1842"/>
        <w:gridCol w:w="3119"/>
      </w:tblGrid>
      <w:tr w:rsidR="0036466A" w:rsidRPr="00764094" w:rsidTr="00541C8C">
        <w:trPr>
          <w:cantSplit/>
        </w:trPr>
        <w:tc>
          <w:tcPr>
            <w:tcW w:w="2410" w:type="dxa"/>
            <w:tcBorders>
              <w:top w:val="single" w:sz="4" w:space="0" w:color="auto"/>
              <w:left w:val="single" w:sz="4" w:space="0" w:color="auto"/>
              <w:bottom w:val="single" w:sz="4" w:space="0" w:color="auto"/>
              <w:right w:val="single" w:sz="4" w:space="0" w:color="auto"/>
            </w:tcBorders>
            <w:shd w:val="clear" w:color="auto" w:fill="AE1A1D"/>
            <w:vAlign w:val="center"/>
            <w:hideMark/>
          </w:tcPr>
          <w:bookmarkEnd w:id="4"/>
          <w:bookmarkEnd w:id="5"/>
          <w:p w:rsidR="0036466A" w:rsidRPr="00541C8C" w:rsidRDefault="00541C8C">
            <w:pPr>
              <w:spacing w:before="40" w:after="40"/>
              <w:rPr>
                <w:b/>
                <w:color w:val="FFFFFF"/>
                <w:sz w:val="20"/>
                <w:szCs w:val="20"/>
                <w:lang w:val="en-US"/>
              </w:rPr>
            </w:pPr>
            <w:r>
              <w:rPr>
                <w:b/>
                <w:color w:val="FFFFFF"/>
                <w:sz w:val="20"/>
                <w:szCs w:val="20"/>
                <w:lang w:val="en-US"/>
              </w:rPr>
              <w:t>Title</w:t>
            </w:r>
          </w:p>
        </w:tc>
        <w:tc>
          <w:tcPr>
            <w:tcW w:w="1985" w:type="dxa"/>
            <w:tcBorders>
              <w:top w:val="single" w:sz="4" w:space="0" w:color="auto"/>
              <w:left w:val="single" w:sz="4" w:space="0" w:color="auto"/>
              <w:bottom w:val="single" w:sz="4" w:space="0" w:color="auto"/>
              <w:right w:val="single" w:sz="4" w:space="0" w:color="auto"/>
            </w:tcBorders>
            <w:shd w:val="clear" w:color="auto" w:fill="AE1A1D"/>
            <w:vAlign w:val="center"/>
          </w:tcPr>
          <w:p w:rsidR="0036466A" w:rsidRPr="00541C8C" w:rsidRDefault="00541C8C">
            <w:pPr>
              <w:spacing w:before="40" w:after="40"/>
              <w:rPr>
                <w:color w:val="FFFFFF"/>
                <w:sz w:val="20"/>
                <w:szCs w:val="20"/>
                <w:lang w:val="en-US"/>
              </w:rPr>
            </w:pPr>
            <w:r>
              <w:rPr>
                <w:b/>
                <w:color w:val="FFFFFF"/>
                <w:sz w:val="20"/>
                <w:szCs w:val="20"/>
                <w:lang w:val="en-US"/>
              </w:rPr>
              <w:t>Name</w:t>
            </w:r>
          </w:p>
        </w:tc>
        <w:tc>
          <w:tcPr>
            <w:tcW w:w="1842" w:type="dxa"/>
            <w:tcBorders>
              <w:top w:val="single" w:sz="4" w:space="0" w:color="auto"/>
              <w:left w:val="single" w:sz="4" w:space="0" w:color="auto"/>
              <w:bottom w:val="single" w:sz="4" w:space="0" w:color="auto"/>
              <w:right w:val="single" w:sz="4" w:space="0" w:color="auto"/>
            </w:tcBorders>
            <w:shd w:val="clear" w:color="auto" w:fill="AE1A1D"/>
            <w:vAlign w:val="center"/>
            <w:hideMark/>
          </w:tcPr>
          <w:p w:rsidR="0036466A" w:rsidRPr="00541C8C" w:rsidRDefault="0036466A" w:rsidP="00541C8C">
            <w:pPr>
              <w:spacing w:before="40" w:after="40"/>
              <w:rPr>
                <w:b/>
                <w:color w:val="FFFFFF"/>
                <w:sz w:val="20"/>
                <w:szCs w:val="20"/>
                <w:lang w:val="en-US"/>
              </w:rPr>
            </w:pPr>
            <w:r w:rsidRPr="00541C8C">
              <w:rPr>
                <w:b/>
                <w:color w:val="FFFFFF"/>
                <w:sz w:val="20"/>
                <w:szCs w:val="20"/>
                <w:lang w:val="en-US"/>
              </w:rPr>
              <w:t>T</w:t>
            </w:r>
            <w:r w:rsidR="00541C8C">
              <w:rPr>
                <w:b/>
                <w:color w:val="FFFFFF"/>
                <w:sz w:val="20"/>
                <w:szCs w:val="20"/>
                <w:lang w:val="en-US"/>
              </w:rPr>
              <w:t>el No</w:t>
            </w:r>
            <w:r w:rsidR="003E454C">
              <w:rPr>
                <w:b/>
                <w:color w:val="FFFFFF"/>
                <w:sz w:val="20"/>
                <w:szCs w:val="20"/>
                <w:lang w:val="en-US"/>
              </w:rPr>
              <w:t>.</w:t>
            </w:r>
          </w:p>
        </w:tc>
        <w:tc>
          <w:tcPr>
            <w:tcW w:w="3119" w:type="dxa"/>
            <w:tcBorders>
              <w:top w:val="single" w:sz="4" w:space="0" w:color="auto"/>
              <w:left w:val="single" w:sz="4" w:space="0" w:color="auto"/>
              <w:bottom w:val="single" w:sz="4" w:space="0" w:color="auto"/>
              <w:right w:val="single" w:sz="4" w:space="0" w:color="auto"/>
            </w:tcBorders>
            <w:shd w:val="clear" w:color="auto" w:fill="AE1A1D"/>
            <w:vAlign w:val="center"/>
            <w:hideMark/>
          </w:tcPr>
          <w:p w:rsidR="0036466A" w:rsidRPr="00541C8C" w:rsidRDefault="00541C8C">
            <w:pPr>
              <w:spacing w:before="40" w:after="40"/>
              <w:rPr>
                <w:color w:val="FFFFFF"/>
                <w:sz w:val="20"/>
                <w:szCs w:val="20"/>
                <w:lang w:val="en-US"/>
              </w:rPr>
            </w:pPr>
            <w:r>
              <w:rPr>
                <w:b/>
                <w:color w:val="FFFFFF"/>
                <w:sz w:val="20"/>
                <w:szCs w:val="20"/>
                <w:lang w:val="en-US"/>
              </w:rPr>
              <w:t>Email</w:t>
            </w:r>
          </w:p>
        </w:tc>
      </w:tr>
      <w:tr w:rsidR="0036466A" w:rsidRPr="00764094" w:rsidTr="00541C8C">
        <w:trPr>
          <w:cantSplit/>
          <w:trHeight w:val="295"/>
        </w:trPr>
        <w:tc>
          <w:tcPr>
            <w:tcW w:w="241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36466A" w:rsidRPr="00541C8C" w:rsidRDefault="0036466A">
            <w:pPr>
              <w:spacing w:before="40" w:after="40"/>
              <w:rPr>
                <w:color w:val="000000"/>
                <w:sz w:val="20"/>
                <w:szCs w:val="20"/>
                <w:lang w:val="en-US"/>
              </w:rPr>
            </w:pPr>
          </w:p>
        </w:tc>
        <w:tc>
          <w:tcPr>
            <w:tcW w:w="1985" w:type="dxa"/>
            <w:tcBorders>
              <w:top w:val="single" w:sz="4" w:space="0" w:color="auto"/>
              <w:left w:val="single" w:sz="4" w:space="0" w:color="auto"/>
              <w:bottom w:val="single" w:sz="4" w:space="0" w:color="auto"/>
              <w:right w:val="single" w:sz="4" w:space="0" w:color="auto"/>
            </w:tcBorders>
            <w:shd w:val="clear" w:color="auto" w:fill="F2F2F2"/>
            <w:vAlign w:val="center"/>
          </w:tcPr>
          <w:p w:rsidR="0036466A" w:rsidRPr="00541C8C" w:rsidRDefault="00D03E1F">
            <w:pPr>
              <w:spacing w:before="40" w:after="40"/>
              <w:rPr>
                <w:color w:val="000000"/>
                <w:sz w:val="20"/>
                <w:szCs w:val="20"/>
                <w:lang w:val="en-US"/>
              </w:rPr>
            </w:pPr>
            <w:r>
              <w:rPr>
                <w:color w:val="000000"/>
                <w:sz w:val="20"/>
                <w:szCs w:val="20"/>
                <w:lang w:val="en-US"/>
              </w:rPr>
              <w:t>Chris Burrows</w:t>
            </w:r>
          </w:p>
        </w:tc>
        <w:tc>
          <w:tcPr>
            <w:tcW w:w="1842"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36466A" w:rsidRPr="00541C8C" w:rsidRDefault="00D03E1F">
            <w:pPr>
              <w:spacing w:before="40" w:after="40"/>
              <w:rPr>
                <w:color w:val="000000"/>
                <w:sz w:val="20"/>
                <w:szCs w:val="20"/>
                <w:lang w:val="en-US"/>
              </w:rPr>
            </w:pPr>
            <w:r>
              <w:rPr>
                <w:color w:val="000000"/>
                <w:sz w:val="20"/>
                <w:szCs w:val="20"/>
                <w:lang w:val="en-US"/>
              </w:rPr>
              <w:t>07990 804953</w:t>
            </w:r>
          </w:p>
        </w:tc>
        <w:tc>
          <w:tcPr>
            <w:tcW w:w="3119" w:type="dxa"/>
            <w:tcBorders>
              <w:top w:val="single" w:sz="4" w:space="0" w:color="auto"/>
              <w:left w:val="single" w:sz="4" w:space="0" w:color="auto"/>
              <w:bottom w:val="single" w:sz="4" w:space="0" w:color="auto"/>
              <w:right w:val="single" w:sz="4" w:space="0" w:color="auto"/>
            </w:tcBorders>
            <w:shd w:val="clear" w:color="auto" w:fill="F2F2F2"/>
            <w:vAlign w:val="center"/>
          </w:tcPr>
          <w:p w:rsidR="002D5D3E" w:rsidRPr="00541C8C" w:rsidRDefault="00D03E1F">
            <w:pPr>
              <w:spacing w:before="40" w:after="40"/>
              <w:rPr>
                <w:color w:val="000000"/>
                <w:sz w:val="20"/>
                <w:szCs w:val="20"/>
                <w:lang w:val="en-US"/>
              </w:rPr>
            </w:pPr>
            <w:r w:rsidRPr="00C83F53">
              <w:rPr>
                <w:sz w:val="20"/>
                <w:szCs w:val="20"/>
                <w:lang w:val="en-US"/>
              </w:rPr>
              <w:t>chris.burrows@phoenix.co.uk</w:t>
            </w:r>
          </w:p>
        </w:tc>
      </w:tr>
      <w:tr w:rsidR="0036466A" w:rsidRPr="00764094" w:rsidTr="00541C8C">
        <w:trPr>
          <w:cantSplit/>
        </w:trPr>
        <w:tc>
          <w:tcPr>
            <w:tcW w:w="241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36466A" w:rsidRPr="00D03E1F" w:rsidRDefault="0036466A">
            <w:pPr>
              <w:spacing w:before="40" w:after="40"/>
              <w:rPr>
                <w:color w:val="000000"/>
                <w:sz w:val="20"/>
                <w:szCs w:val="20"/>
              </w:rPr>
            </w:pPr>
          </w:p>
        </w:tc>
        <w:tc>
          <w:tcPr>
            <w:tcW w:w="1985" w:type="dxa"/>
            <w:tcBorders>
              <w:top w:val="single" w:sz="4" w:space="0" w:color="auto"/>
              <w:left w:val="single" w:sz="4" w:space="0" w:color="auto"/>
              <w:bottom w:val="single" w:sz="4" w:space="0" w:color="auto"/>
              <w:right w:val="single" w:sz="4" w:space="0" w:color="auto"/>
            </w:tcBorders>
            <w:shd w:val="clear" w:color="auto" w:fill="F2F2F2"/>
            <w:vAlign w:val="center"/>
          </w:tcPr>
          <w:p w:rsidR="0036466A" w:rsidRPr="00541C8C" w:rsidRDefault="00D03E1F">
            <w:pPr>
              <w:spacing w:before="40" w:after="40"/>
              <w:rPr>
                <w:color w:val="000000"/>
                <w:sz w:val="20"/>
                <w:szCs w:val="20"/>
                <w:lang w:val="en-US"/>
              </w:rPr>
            </w:pPr>
            <w:r>
              <w:rPr>
                <w:color w:val="000000"/>
                <w:sz w:val="20"/>
                <w:szCs w:val="20"/>
                <w:lang w:val="en-US"/>
              </w:rPr>
              <w:t>Paul Bennett</w:t>
            </w:r>
          </w:p>
        </w:tc>
        <w:tc>
          <w:tcPr>
            <w:tcW w:w="1842"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36466A" w:rsidRPr="00541C8C" w:rsidRDefault="00C83F53">
            <w:pPr>
              <w:spacing w:before="40" w:after="40"/>
              <w:rPr>
                <w:color w:val="000000"/>
                <w:sz w:val="20"/>
                <w:szCs w:val="20"/>
                <w:lang w:val="en-US"/>
              </w:rPr>
            </w:pPr>
            <w:r>
              <w:rPr>
                <w:color w:val="000000"/>
                <w:sz w:val="20"/>
                <w:szCs w:val="20"/>
                <w:lang w:val="en-US"/>
              </w:rPr>
              <w:t>07841 076630</w:t>
            </w:r>
          </w:p>
        </w:tc>
        <w:tc>
          <w:tcPr>
            <w:tcW w:w="3119"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36466A" w:rsidRPr="00541C8C" w:rsidRDefault="00D03E1F">
            <w:pPr>
              <w:spacing w:before="40" w:after="40"/>
              <w:rPr>
                <w:color w:val="000000"/>
                <w:sz w:val="20"/>
                <w:szCs w:val="20"/>
                <w:lang w:val="en-US"/>
              </w:rPr>
            </w:pPr>
            <w:r>
              <w:rPr>
                <w:color w:val="000000"/>
                <w:sz w:val="20"/>
                <w:szCs w:val="20"/>
                <w:lang w:val="en-US"/>
              </w:rPr>
              <w:t>paul.bennett@phoenix.co.uk</w:t>
            </w:r>
          </w:p>
        </w:tc>
      </w:tr>
      <w:tr w:rsidR="0036466A" w:rsidRPr="00764094" w:rsidTr="00541C8C">
        <w:trPr>
          <w:cantSplit/>
        </w:trPr>
        <w:tc>
          <w:tcPr>
            <w:tcW w:w="2410"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36466A" w:rsidRPr="00541C8C" w:rsidRDefault="0036466A">
            <w:pPr>
              <w:spacing w:before="40" w:after="40"/>
              <w:rPr>
                <w:color w:val="000000"/>
                <w:sz w:val="20"/>
                <w:szCs w:val="20"/>
                <w:lang w:val="en-US"/>
              </w:rPr>
            </w:pPr>
          </w:p>
        </w:tc>
        <w:tc>
          <w:tcPr>
            <w:tcW w:w="1985" w:type="dxa"/>
            <w:tcBorders>
              <w:top w:val="single" w:sz="4" w:space="0" w:color="auto"/>
              <w:left w:val="single" w:sz="4" w:space="0" w:color="auto"/>
              <w:bottom w:val="single" w:sz="4" w:space="0" w:color="auto"/>
              <w:right w:val="single" w:sz="4" w:space="0" w:color="auto"/>
            </w:tcBorders>
            <w:shd w:val="clear" w:color="auto" w:fill="F2F2F2"/>
            <w:vAlign w:val="center"/>
          </w:tcPr>
          <w:p w:rsidR="0036466A" w:rsidRPr="00541C8C" w:rsidRDefault="0036466A">
            <w:pPr>
              <w:spacing w:before="40" w:after="40"/>
              <w:rPr>
                <w:color w:val="000000"/>
                <w:sz w:val="20"/>
                <w:szCs w:val="20"/>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36466A" w:rsidRPr="00541C8C" w:rsidRDefault="0036466A">
            <w:pPr>
              <w:spacing w:before="40" w:after="40"/>
              <w:rPr>
                <w:color w:val="000000"/>
                <w:sz w:val="20"/>
                <w:szCs w:val="20"/>
                <w:lang w:val="en-US"/>
              </w:rPr>
            </w:pPr>
          </w:p>
        </w:tc>
        <w:tc>
          <w:tcPr>
            <w:tcW w:w="3119" w:type="dxa"/>
            <w:tcBorders>
              <w:top w:val="single" w:sz="4" w:space="0" w:color="auto"/>
              <w:left w:val="single" w:sz="4" w:space="0" w:color="auto"/>
              <w:bottom w:val="single" w:sz="4" w:space="0" w:color="auto"/>
              <w:right w:val="single" w:sz="4" w:space="0" w:color="auto"/>
            </w:tcBorders>
            <w:shd w:val="clear" w:color="auto" w:fill="F2F2F2"/>
            <w:vAlign w:val="center"/>
          </w:tcPr>
          <w:p w:rsidR="0036466A" w:rsidRPr="00541C8C" w:rsidRDefault="0036466A">
            <w:pPr>
              <w:spacing w:before="40" w:after="40"/>
              <w:rPr>
                <w:color w:val="000000"/>
                <w:sz w:val="20"/>
                <w:szCs w:val="20"/>
                <w:lang w:val="sv-SE"/>
              </w:rPr>
            </w:pPr>
          </w:p>
        </w:tc>
      </w:tr>
    </w:tbl>
    <w:p w:rsidR="00541C8C" w:rsidRDefault="00541C8C" w:rsidP="00541C8C"/>
    <w:p w:rsidR="00541C8C" w:rsidRDefault="00541C8C" w:rsidP="00541C8C">
      <w:pPr>
        <w:jc w:val="both"/>
        <w:rPr>
          <w:sz w:val="16"/>
          <w:szCs w:val="16"/>
        </w:rPr>
      </w:pPr>
      <w:r>
        <w:rPr>
          <w:color w:val="000000"/>
          <w:sz w:val="16"/>
          <w:szCs w:val="16"/>
        </w:rPr>
        <w:t>Phoenix is the trading name of: ICM Continuity Consulting Limited (Registered in England No: 7106472), Phoenix IT Services Limited (Registered in England No: 1466217),</w:t>
      </w:r>
      <w:proofErr w:type="gramStart"/>
      <w:r>
        <w:rPr>
          <w:color w:val="000000"/>
          <w:sz w:val="16"/>
          <w:szCs w:val="16"/>
        </w:rPr>
        <w:t>  ICM</w:t>
      </w:r>
      <w:proofErr w:type="gramEnd"/>
      <w:r>
        <w:rPr>
          <w:color w:val="000000"/>
          <w:sz w:val="16"/>
          <w:szCs w:val="16"/>
        </w:rPr>
        <w:t xml:space="preserve"> Business Continuity Services Limited (Registered in England No: 2762460) and Servo Limited (Registered in England No: 1983540).</w:t>
      </w:r>
    </w:p>
    <w:p w:rsidR="00541C8C" w:rsidRPr="00541C8C" w:rsidRDefault="00541C8C" w:rsidP="00541C8C">
      <w:pPr>
        <w:rPr>
          <w:b/>
          <w:bCs/>
          <w:sz w:val="16"/>
          <w:szCs w:val="16"/>
          <w:lang w:val="en-US"/>
        </w:rPr>
      </w:pPr>
      <w:r>
        <w:rPr>
          <w:b/>
          <w:bCs/>
          <w:sz w:val="16"/>
          <w:szCs w:val="16"/>
          <w:lang w:val="en-US"/>
        </w:rPr>
        <w:t xml:space="preserve">Commercial in Confidence </w:t>
      </w:r>
    </w:p>
    <w:p w:rsidR="00541C8C" w:rsidRDefault="00541C8C" w:rsidP="00541C8C">
      <w:pPr>
        <w:jc w:val="both"/>
        <w:rPr>
          <w:sz w:val="16"/>
          <w:szCs w:val="16"/>
        </w:rPr>
      </w:pPr>
      <w:r>
        <w:rPr>
          <w:sz w:val="16"/>
          <w:szCs w:val="16"/>
        </w:rPr>
        <w:t>The information contained herein is the property of Phoenix ,is issued in confidence and must not be reproduced in whole or part or used for tendering or manufacturing purposes except under an agreement with or the prior written consent of Phoenix, and then only on the condition that any copyright notice(s) of Phoenix is/are included in any such reproduction.</w:t>
      </w:r>
    </w:p>
    <w:p w:rsidR="00541C8C" w:rsidRDefault="00541C8C" w:rsidP="00541C8C">
      <w:pPr>
        <w:jc w:val="both"/>
        <w:rPr>
          <w:sz w:val="16"/>
          <w:szCs w:val="16"/>
        </w:rPr>
      </w:pPr>
      <w:r>
        <w:rPr>
          <w:sz w:val="16"/>
          <w:szCs w:val="16"/>
        </w:rPr>
        <w:t xml:space="preserve">No information as to the contents or subject matter of this proposal or any part shall be given or communicated in any manner whatsoever to any third party without the prior written consent of Phoenix notwithstanding Freedom of Information requests </w:t>
      </w:r>
    </w:p>
    <w:p w:rsidR="00541C8C" w:rsidRPr="00541C8C" w:rsidRDefault="00541C8C" w:rsidP="00541C8C">
      <w:pPr>
        <w:jc w:val="both"/>
        <w:rPr>
          <w:b/>
          <w:bCs/>
          <w:sz w:val="16"/>
          <w:szCs w:val="16"/>
        </w:rPr>
      </w:pPr>
      <w:r>
        <w:rPr>
          <w:b/>
          <w:bCs/>
          <w:sz w:val="16"/>
          <w:szCs w:val="16"/>
        </w:rPr>
        <w:t xml:space="preserve">Freedom of Information Disclaimer </w:t>
      </w:r>
    </w:p>
    <w:p w:rsidR="00541C8C" w:rsidRDefault="00541C8C" w:rsidP="00541C8C">
      <w:pPr>
        <w:jc w:val="both"/>
        <w:rPr>
          <w:sz w:val="16"/>
          <w:szCs w:val="16"/>
        </w:rPr>
      </w:pPr>
      <w:r>
        <w:rPr>
          <w:sz w:val="16"/>
          <w:szCs w:val="16"/>
        </w:rPr>
        <w:t xml:space="preserve">Under the Freedom of Information Act, Phoenix expects the information contained in this document to benefit from exemptions at sections 41 (confidential information) and/or 43(2) (prejudice to commercial interests) of the Act, particularly insofar as any request relates to the disclosure of pricing information, service levels or the basis of the Phoenix technical solution.  </w:t>
      </w:r>
    </w:p>
    <w:p w:rsidR="00541C8C" w:rsidRDefault="00541C8C" w:rsidP="00541C8C">
      <w:pPr>
        <w:jc w:val="both"/>
        <w:rPr>
          <w:sz w:val="16"/>
          <w:szCs w:val="16"/>
        </w:rPr>
      </w:pPr>
      <w:r>
        <w:rPr>
          <w:sz w:val="16"/>
          <w:szCs w:val="16"/>
        </w:rPr>
        <w:t>Where applicable, under the Freedom of Information (Scotland) Act 2002, Phoenix expects the information contained in this document to benefit from exemptions at sections 36(2) (information passed in confidence) and/or 33(1</w:t>
      </w:r>
      <w:proofErr w:type="gramStart"/>
      <w:r>
        <w:rPr>
          <w:sz w:val="16"/>
          <w:szCs w:val="16"/>
        </w:rPr>
        <w:t>)(</w:t>
      </w:r>
      <w:proofErr w:type="gramEnd"/>
      <w:r>
        <w:rPr>
          <w:sz w:val="16"/>
          <w:szCs w:val="16"/>
        </w:rPr>
        <w:t xml:space="preserve">b) (substantially prejudice commercial interests) of the Act, particularly insofar as any request relates to the disclosure of pricing information, service levels or the basis of the Phoenix technical solution.  </w:t>
      </w:r>
    </w:p>
    <w:p w:rsidR="00AB7A56" w:rsidRPr="00541C8C" w:rsidRDefault="00541C8C" w:rsidP="00541C8C">
      <w:pPr>
        <w:jc w:val="both"/>
        <w:rPr>
          <w:sz w:val="16"/>
          <w:szCs w:val="16"/>
        </w:rPr>
      </w:pPr>
      <w:r>
        <w:rPr>
          <w:sz w:val="16"/>
          <w:szCs w:val="16"/>
        </w:rPr>
        <w:t>Phoenix must be informed of any request for disclosure of any part of this document.</w:t>
      </w:r>
    </w:p>
    <w:p w:rsidR="005761B9" w:rsidRPr="00057109" w:rsidRDefault="002977A9">
      <w:pPr>
        <w:rPr>
          <w:rFonts w:eastAsia="Times New Roman"/>
          <w:sz w:val="16"/>
          <w:szCs w:val="16"/>
        </w:rPr>
      </w:pPr>
      <w:r>
        <w:rPr>
          <w:rFonts w:eastAsia="Times New Roman"/>
          <w:noProof/>
          <w:sz w:val="16"/>
          <w:szCs w:val="16"/>
        </w:rPr>
        <w:drawing>
          <wp:anchor distT="0" distB="0" distL="114300" distR="114300" simplePos="0" relativeHeight="251657728" behindDoc="1" locked="0" layoutInCell="1" allowOverlap="1">
            <wp:simplePos x="0" y="0"/>
            <wp:positionH relativeFrom="column">
              <wp:posOffset>1062355</wp:posOffset>
            </wp:positionH>
            <wp:positionV relativeFrom="paragraph">
              <wp:posOffset>248285</wp:posOffset>
            </wp:positionV>
            <wp:extent cx="1357630" cy="383540"/>
            <wp:effectExtent l="19050" t="0" r="0" b="0"/>
            <wp:wrapNone/>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1357630" cy="383540"/>
                    </a:xfrm>
                    <a:prstGeom prst="rect">
                      <a:avLst/>
                    </a:prstGeom>
                    <a:noFill/>
                    <a:ln w="9525">
                      <a:noFill/>
                      <a:miter lim="800000"/>
                      <a:headEnd/>
                      <a:tailEnd/>
                    </a:ln>
                  </pic:spPr>
                </pic:pic>
              </a:graphicData>
            </a:graphic>
          </wp:anchor>
        </w:drawing>
      </w:r>
      <w:r>
        <w:rPr>
          <w:rFonts w:eastAsia="Times New Roman"/>
          <w:noProof/>
          <w:sz w:val="16"/>
          <w:szCs w:val="16"/>
        </w:rPr>
        <w:drawing>
          <wp:anchor distT="0" distB="0" distL="114300" distR="114300" simplePos="0" relativeHeight="251658752" behindDoc="0" locked="0" layoutInCell="1" allowOverlap="1">
            <wp:simplePos x="0" y="0"/>
            <wp:positionH relativeFrom="column">
              <wp:posOffset>2574290</wp:posOffset>
            </wp:positionH>
            <wp:positionV relativeFrom="paragraph">
              <wp:posOffset>114300</wp:posOffset>
            </wp:positionV>
            <wp:extent cx="2484755" cy="641350"/>
            <wp:effectExtent l="19050" t="0" r="0" b="0"/>
            <wp:wrapNone/>
            <wp:docPr id="8" name="Picture 4" descr="Government Procurement service suppl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vernment Procurement service supplier.jpg"/>
                    <pic:cNvPicPr>
                      <a:picLocks noChangeAspect="1" noChangeArrowheads="1"/>
                    </pic:cNvPicPr>
                  </pic:nvPicPr>
                  <pic:blipFill>
                    <a:blip r:embed="rId9" cstate="print"/>
                    <a:srcRect/>
                    <a:stretch>
                      <a:fillRect/>
                    </a:stretch>
                  </pic:blipFill>
                  <pic:spPr bwMode="auto">
                    <a:xfrm>
                      <a:off x="0" y="0"/>
                      <a:ext cx="2484755" cy="641350"/>
                    </a:xfrm>
                    <a:prstGeom prst="rect">
                      <a:avLst/>
                    </a:prstGeom>
                    <a:noFill/>
                    <a:ln w="9525">
                      <a:noFill/>
                      <a:miter lim="800000"/>
                      <a:headEnd/>
                      <a:tailEnd/>
                    </a:ln>
                  </pic:spPr>
                </pic:pic>
              </a:graphicData>
            </a:graphic>
          </wp:anchor>
        </w:drawing>
      </w:r>
      <w:r>
        <w:rPr>
          <w:noProof/>
        </w:rPr>
        <w:drawing>
          <wp:anchor distT="0" distB="0" distL="114300" distR="114300" simplePos="0" relativeHeight="251661824" behindDoc="0" locked="0" layoutInCell="1" allowOverlap="1">
            <wp:simplePos x="0" y="0"/>
            <wp:positionH relativeFrom="column">
              <wp:posOffset>3242945</wp:posOffset>
            </wp:positionH>
            <wp:positionV relativeFrom="paragraph">
              <wp:posOffset>908685</wp:posOffset>
            </wp:positionV>
            <wp:extent cx="1096645" cy="709295"/>
            <wp:effectExtent l="19050" t="0" r="8255" b="0"/>
            <wp:wrapNone/>
            <wp:docPr id="12" name="Picture 12" descr="ISO IEC 27001 and UKAS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SO IEC 27001 and UKAS Mark"/>
                    <pic:cNvPicPr>
                      <a:picLocks noChangeAspect="1" noChangeArrowheads="1"/>
                    </pic:cNvPicPr>
                  </pic:nvPicPr>
                  <pic:blipFill>
                    <a:blip r:embed="rId10" cstate="print"/>
                    <a:srcRect/>
                    <a:stretch>
                      <a:fillRect/>
                    </a:stretch>
                  </pic:blipFill>
                  <pic:spPr bwMode="auto">
                    <a:xfrm>
                      <a:off x="0" y="0"/>
                      <a:ext cx="1096645" cy="709295"/>
                    </a:xfrm>
                    <a:prstGeom prst="rect">
                      <a:avLst/>
                    </a:prstGeom>
                    <a:noFill/>
                    <a:ln w="9525">
                      <a:noFill/>
                      <a:miter lim="800000"/>
                      <a:headEnd/>
                      <a:tailEnd/>
                    </a:ln>
                  </pic:spPr>
                </pic:pic>
              </a:graphicData>
            </a:graphic>
          </wp:anchor>
        </w:drawing>
      </w:r>
      <w:r>
        <w:rPr>
          <w:rFonts w:eastAsia="Times New Roman"/>
          <w:noProof/>
          <w:sz w:val="16"/>
          <w:szCs w:val="16"/>
        </w:rPr>
        <w:drawing>
          <wp:anchor distT="0" distB="0" distL="114300" distR="114300" simplePos="0" relativeHeight="251656704" behindDoc="0" locked="0" layoutInCell="1" allowOverlap="1">
            <wp:simplePos x="0" y="0"/>
            <wp:positionH relativeFrom="column">
              <wp:posOffset>-12065</wp:posOffset>
            </wp:positionH>
            <wp:positionV relativeFrom="paragraph">
              <wp:posOffset>901700</wp:posOffset>
            </wp:positionV>
            <wp:extent cx="1166495" cy="723265"/>
            <wp:effectExtent l="19050" t="0" r="0" b="0"/>
            <wp:wrapNone/>
            <wp:docPr id="6" name="Picture 3" descr="C:\Users\yvwilk01\AppData\Local\Microsoft\Windows\Temporary Internet Files\Content.Outlook\7V721KJT\BS 25999-2 with UK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vwilk01\AppData\Local\Microsoft\Windows\Temporary Internet Files\Content.Outlook\7V721KJT\BS 25999-2 with UKAS.jpg"/>
                    <pic:cNvPicPr>
                      <a:picLocks noChangeAspect="1" noChangeArrowheads="1"/>
                    </pic:cNvPicPr>
                  </pic:nvPicPr>
                  <pic:blipFill>
                    <a:blip r:embed="rId11" cstate="print"/>
                    <a:srcRect/>
                    <a:stretch>
                      <a:fillRect/>
                    </a:stretch>
                  </pic:blipFill>
                  <pic:spPr bwMode="auto">
                    <a:xfrm>
                      <a:off x="0" y="0"/>
                      <a:ext cx="1166495" cy="723265"/>
                    </a:xfrm>
                    <a:prstGeom prst="rect">
                      <a:avLst/>
                    </a:prstGeom>
                    <a:noFill/>
                    <a:ln w="9525">
                      <a:noFill/>
                      <a:miter lim="800000"/>
                      <a:headEnd/>
                      <a:tailEnd/>
                    </a:ln>
                  </pic:spPr>
                </pic:pic>
              </a:graphicData>
            </a:graphic>
          </wp:anchor>
        </w:drawing>
      </w:r>
      <w:r>
        <w:rPr>
          <w:noProof/>
        </w:rPr>
        <w:drawing>
          <wp:anchor distT="0" distB="0" distL="114300" distR="114300" simplePos="0" relativeHeight="251660800" behindDoc="0" locked="0" layoutInCell="1" allowOverlap="1">
            <wp:simplePos x="0" y="0"/>
            <wp:positionH relativeFrom="column">
              <wp:posOffset>1562100</wp:posOffset>
            </wp:positionH>
            <wp:positionV relativeFrom="paragraph">
              <wp:posOffset>916940</wp:posOffset>
            </wp:positionV>
            <wp:extent cx="1075690" cy="692785"/>
            <wp:effectExtent l="19050" t="0" r="0" b="0"/>
            <wp:wrapNone/>
            <wp:docPr id="11" name="Picture 11" descr="ISO IEC 20000-1 and UKAS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SO IEC 20000-1 and UKAS Mark"/>
                    <pic:cNvPicPr>
                      <a:picLocks noChangeAspect="1" noChangeArrowheads="1"/>
                    </pic:cNvPicPr>
                  </pic:nvPicPr>
                  <pic:blipFill>
                    <a:blip r:embed="rId12" cstate="print"/>
                    <a:srcRect/>
                    <a:stretch>
                      <a:fillRect/>
                    </a:stretch>
                  </pic:blipFill>
                  <pic:spPr bwMode="auto">
                    <a:xfrm>
                      <a:off x="0" y="0"/>
                      <a:ext cx="1075690" cy="692785"/>
                    </a:xfrm>
                    <a:prstGeom prst="rect">
                      <a:avLst/>
                    </a:prstGeom>
                    <a:noFill/>
                    <a:ln w="9525">
                      <a:noFill/>
                      <a:miter lim="800000"/>
                      <a:headEnd/>
                      <a:tailEnd/>
                    </a:ln>
                  </pic:spPr>
                </pic:pic>
              </a:graphicData>
            </a:graphic>
          </wp:anchor>
        </w:drawing>
      </w:r>
      <w:r>
        <w:rPr>
          <w:noProof/>
        </w:rPr>
        <w:drawing>
          <wp:anchor distT="0" distB="0" distL="114300" distR="114300" simplePos="0" relativeHeight="251659776" behindDoc="0" locked="0" layoutInCell="1" allowOverlap="1">
            <wp:simplePos x="0" y="0"/>
            <wp:positionH relativeFrom="column">
              <wp:posOffset>4883150</wp:posOffset>
            </wp:positionH>
            <wp:positionV relativeFrom="paragraph">
              <wp:posOffset>930910</wp:posOffset>
            </wp:positionV>
            <wp:extent cx="1099185" cy="665480"/>
            <wp:effectExtent l="19050" t="0" r="5715" b="0"/>
            <wp:wrapNone/>
            <wp:docPr id="10" name="Picture 10" descr="ISO 9001, ISO 14001 and UKAS Single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O 9001, ISO 14001 and UKAS Single Mark"/>
                    <pic:cNvPicPr>
                      <a:picLocks noChangeAspect="1" noChangeArrowheads="1"/>
                    </pic:cNvPicPr>
                  </pic:nvPicPr>
                  <pic:blipFill>
                    <a:blip r:embed="rId13" cstate="print"/>
                    <a:srcRect/>
                    <a:stretch>
                      <a:fillRect/>
                    </a:stretch>
                  </pic:blipFill>
                  <pic:spPr bwMode="auto">
                    <a:xfrm>
                      <a:off x="0" y="0"/>
                      <a:ext cx="1099185" cy="665480"/>
                    </a:xfrm>
                    <a:prstGeom prst="rect">
                      <a:avLst/>
                    </a:prstGeom>
                    <a:noFill/>
                    <a:ln w="9525">
                      <a:noFill/>
                      <a:miter lim="800000"/>
                      <a:headEnd/>
                      <a:tailEnd/>
                    </a:ln>
                  </pic:spPr>
                </pic:pic>
              </a:graphicData>
            </a:graphic>
          </wp:anchor>
        </w:drawing>
      </w:r>
      <w:r w:rsidR="005761B9" w:rsidRPr="00057109">
        <w:rPr>
          <w:rFonts w:eastAsia="Times New Roman"/>
          <w:sz w:val="16"/>
          <w:szCs w:val="16"/>
        </w:rPr>
        <w:br w:type="page"/>
      </w:r>
    </w:p>
    <w:p w:rsidR="002819CF" w:rsidRPr="002819CF" w:rsidRDefault="002819CF" w:rsidP="002819CF">
      <w:pPr>
        <w:spacing w:after="0" w:line="240" w:lineRule="auto"/>
        <w:jc w:val="both"/>
        <w:rPr>
          <w:rFonts w:eastAsia="Times New Roman"/>
          <w:sz w:val="16"/>
          <w:szCs w:val="16"/>
        </w:rPr>
      </w:pPr>
    </w:p>
    <w:bookmarkStart w:id="6" w:name="_Toc366229580" w:displacedByCustomXml="next"/>
    <w:sdt>
      <w:sdtPr>
        <w:rPr>
          <w:rFonts w:eastAsia="Calibri" w:cs="Arial"/>
          <w:color w:val="auto"/>
          <w:kern w:val="0"/>
          <w:sz w:val="22"/>
          <w:szCs w:val="22"/>
        </w:rPr>
        <w:id w:val="330269858"/>
        <w:placeholder>
          <w:docPart w:val="901FD22D3E2647BCB3AA6CA990B8951C"/>
        </w:placeholder>
      </w:sdtPr>
      <w:sdtEndPr>
        <w:rPr>
          <w:rFonts w:eastAsia="Times New Roman" w:cs="Times New Roman"/>
          <w:color w:val="AE1A1D"/>
          <w:kern w:val="32"/>
          <w:sz w:val="32"/>
          <w:szCs w:val="32"/>
        </w:rPr>
      </w:sdtEndPr>
      <w:sdtContent>
        <w:bookmarkStart w:id="7" w:name="_Toc293927195" w:displacedByCustomXml="prev"/>
        <w:p w:rsidR="00D03E1F" w:rsidRDefault="00D03E1F" w:rsidP="00D03E1F">
          <w:pPr>
            <w:pStyle w:val="Heading1"/>
          </w:pPr>
          <w:r>
            <w:t>Introduction</w:t>
          </w:r>
          <w:bookmarkEnd w:id="6"/>
          <w:bookmarkEnd w:id="7"/>
        </w:p>
        <w:p w:rsidR="00D03E1F" w:rsidRDefault="00D03E1F" w:rsidP="00D03E1F">
          <w:r>
            <w:t>The RRC application is a pure Java RADIUS proxy server with extended features to support interactions with an Arbor Deep Packet Inspection (DPI) platform.</w:t>
          </w:r>
        </w:p>
        <w:p w:rsidR="00D03E1F" w:rsidRDefault="00D03E1F" w:rsidP="00D03E1F">
          <w:r>
            <w:t>RRC can provide simultaneous support for forwarding of authentication and accounting as a RADIUS proxy, and session lifecycle management within the Arbor DPI platform.</w:t>
          </w:r>
        </w:p>
        <w:p w:rsidR="00D03E1F" w:rsidRDefault="00D03E1F" w:rsidP="00D03E1F">
          <w:r>
            <w:t>Each functional component of RRC may be enabled or disabled to allow complete deployment flexibility; e.g. dedicated authentication proxy, or dedicated interface to DPI platform.</w:t>
          </w:r>
        </w:p>
        <w:p w:rsidR="00D03E1F" w:rsidRDefault="00D03E1F" w:rsidP="00D03E1F">
          <w:r>
            <w:t>Version 4 of RRC delivers a complete re-implementation of the configuration mechanism. The previously hard-coded behaviour with a large number of on / off flags has been replaced with an XML based rules engine. The rules engine allows complete flexibility over the handling of requests, and interactions with external systems for data lookup and retrieval.</w:t>
          </w:r>
        </w:p>
        <w:p w:rsidR="00D03E1F" w:rsidRDefault="00D03E1F" w:rsidP="00D03E1F">
          <w:r>
            <w:t>Multiple external systems may be queried when handling each request, and both LDAP and SQL database (Oracle and MySQL) connections are supported.</w:t>
          </w:r>
        </w:p>
        <w:p w:rsidR="00D03E1F" w:rsidRDefault="00D03E1F" w:rsidP="00D03E1F">
          <w:r>
            <w:t>The run time behaviour of RRC is controlled by its configuration where rules are defined to determine the handling of each RADIUS packet received. The rules are grouped into four rule-sets:</w:t>
          </w:r>
        </w:p>
        <w:p w:rsidR="00D03E1F" w:rsidRDefault="00D03E1F" w:rsidP="00433D4F">
          <w:pPr>
            <w:pStyle w:val="ListParagraph"/>
            <w:numPr>
              <w:ilvl w:val="0"/>
              <w:numId w:val="27"/>
            </w:numPr>
            <w:spacing w:after="0" w:line="240" w:lineRule="auto"/>
          </w:pPr>
          <w:r>
            <w:t>authentication request proxy;</w:t>
          </w:r>
        </w:p>
        <w:p w:rsidR="00D03E1F" w:rsidRDefault="00D03E1F" w:rsidP="00433D4F">
          <w:pPr>
            <w:pStyle w:val="ListParagraph"/>
            <w:numPr>
              <w:ilvl w:val="0"/>
              <w:numId w:val="27"/>
            </w:numPr>
            <w:spacing w:after="0" w:line="240" w:lineRule="auto"/>
          </w:pPr>
          <w:r>
            <w:t>authentication response proxy;</w:t>
          </w:r>
        </w:p>
        <w:p w:rsidR="00D03E1F" w:rsidRDefault="00D03E1F" w:rsidP="00433D4F">
          <w:pPr>
            <w:pStyle w:val="ListParagraph"/>
            <w:numPr>
              <w:ilvl w:val="0"/>
              <w:numId w:val="27"/>
            </w:numPr>
            <w:spacing w:after="0" w:line="240" w:lineRule="auto"/>
          </w:pPr>
          <w:r>
            <w:t>accounting proxy;</w:t>
          </w:r>
        </w:p>
        <w:p w:rsidR="00D03E1F" w:rsidRDefault="00D03E1F" w:rsidP="00433D4F">
          <w:pPr>
            <w:pStyle w:val="ListParagraph"/>
            <w:numPr>
              <w:ilvl w:val="0"/>
              <w:numId w:val="27"/>
            </w:numPr>
            <w:spacing w:after="0" w:line="240" w:lineRule="auto"/>
          </w:pPr>
          <w:r>
            <w:t>DPI interface;</w:t>
          </w:r>
        </w:p>
        <w:p w:rsidR="00D03E1F" w:rsidRDefault="00D03E1F" w:rsidP="00D03E1F"/>
        <w:p w:rsidR="00D03E1F" w:rsidRDefault="00D03E1F" w:rsidP="00D03E1F">
          <w:r>
            <w:t>The figure below shows the relationship between the RRC and the associated external systems.</w:t>
          </w:r>
        </w:p>
        <w:p w:rsidR="00D03E1F" w:rsidRDefault="00A61963" w:rsidP="00D03E1F">
          <w:pPr>
            <w:keepNext/>
          </w:pPr>
          <w:r>
            <w:pict>
              <v:group id="Canvas 50" o:spid="_x0000_s1031" editas="canvas" style="width:367.05pt;height:235.3pt;mso-position-horizontal-relative:char;mso-position-vertical-relative:line" coordsize="46615,29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46615;height:29883;visibility:visible">
                  <v:fill o:detectmouseclick="t"/>
                  <v:path o:connecttype="none"/>
                </v:shape>
                <v:group id="Group 317" o:spid="_x0000_s1033" style="position:absolute;left:39945;top:12801;width:5834;height:5825" coordorigin="1021,2795" coordsize="636,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318" o:spid="_x0000_s1034" style="position:absolute;left:1021;top:2795;width:636;height:6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hYBsMA&#10;AADaAAAADwAAAGRycy9kb3ducmV2LnhtbESPzWrDMBCE74G8g9hAb4mcQILrRDYlJKW3kh9Ke1uk&#10;jW1qrYykxu7bV4VCj8PMfMPsqtF24k4+tI4VLBcZCGLtTMu1guvlOM9BhIhssHNMCr4pQFVOJzss&#10;jBv4RPdzrEWCcChQQRNjX0gZdEMWw8L1xMm7OW8xJulraTwOCW47ucqyjbTYclposKd9Q/rz/GUV&#10;PH8MenzMrX9bH06b4fU9X1+uWqmH2fi0BRFpjP/hv/aLUbCC3yvpBs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hYBsMAAADaAAAADwAAAAAAAAAAAAAAAACYAgAAZHJzL2Rv&#10;d25yZXYueG1sUEsFBgAAAAAEAAQA9QAAAIgDAAAAAA==&#10;" fillcolor="#f90" strokecolor="#003">
                    <v:shadow color="#006"/>
                  </v:rect>
                  <v:shape id="Text Box 319" o:spid="_x0000_s1035" type="#_x0000_t202" style="position:absolute;left:1138;top:2921;width:404;height:3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GnIMAA&#10;AADaAAAADwAAAGRycy9kb3ducmV2LnhtbESPQYvCMBSE74L/ITzBm6YKinSNsqyICl5s3fujeduW&#10;TV5qE23992ZhweMwM98w621vjXhQ62vHCmbTBARx4XTNpYJrvp+sQPiArNE4JgVP8rDdDAdrTLXr&#10;+EKPLJQiQtinqKAKoUml9EVFFv3UNcTR+3GtxRBlW0rdYhfh1sh5kiylxZrjQoUNfVVU/GZ3q0Dv&#10;vpenLOcbrZ7XvQtozt3BKDUe9Z8fIAL14R3+bx+1ggX8XYk3QG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xGnIMAAAADaAAAADwAAAAAAAAAAAAAAAACYAgAAZHJzL2Rvd25y&#10;ZXYueG1sUEsFBgAAAAAEAAQA9QAAAIUDAAAAAA==&#10;" filled="f" fillcolor="#f90" stroked="f" strokecolor="#003">
                    <v:textbox style="mso-next-textbox:#Text Box 319" inset="1.47319mm,.73661mm,1.47319mm,.73661mm">
                      <w:txbxContent>
                        <w:p w:rsidR="00D03E1F" w:rsidRDefault="00D03E1F" w:rsidP="00D03E1F">
                          <w:pPr>
                            <w:autoSpaceDE w:val="0"/>
                            <w:autoSpaceDN w:val="0"/>
                            <w:adjustRightInd w:val="0"/>
                            <w:jc w:val="center"/>
                            <w:rPr>
                              <w:color w:val="000033"/>
                              <w:sz w:val="10"/>
                              <w:szCs w:val="18"/>
                            </w:rPr>
                          </w:pPr>
                          <w:r>
                            <w:rPr>
                              <w:color w:val="000033"/>
                              <w:sz w:val="10"/>
                              <w:szCs w:val="18"/>
                            </w:rPr>
                            <w:t>IISP</w:t>
                          </w:r>
                        </w:p>
                        <w:p w:rsidR="00D03E1F" w:rsidRDefault="00D03E1F" w:rsidP="00D03E1F">
                          <w:pPr>
                            <w:autoSpaceDE w:val="0"/>
                            <w:autoSpaceDN w:val="0"/>
                            <w:adjustRightInd w:val="0"/>
                            <w:jc w:val="center"/>
                            <w:rPr>
                              <w:color w:val="000033"/>
                              <w:sz w:val="10"/>
                              <w:szCs w:val="18"/>
                            </w:rPr>
                          </w:pPr>
                          <w:r>
                            <w:rPr>
                              <w:color w:val="000033"/>
                              <w:sz w:val="10"/>
                              <w:szCs w:val="18"/>
                            </w:rPr>
                            <w:t>LDAP</w:t>
                          </w:r>
                        </w:p>
                        <w:p w:rsidR="00D03E1F" w:rsidRDefault="00D03E1F" w:rsidP="00D03E1F">
                          <w:pPr>
                            <w:autoSpaceDE w:val="0"/>
                            <w:autoSpaceDN w:val="0"/>
                            <w:adjustRightInd w:val="0"/>
                            <w:jc w:val="center"/>
                            <w:rPr>
                              <w:color w:val="000033"/>
                              <w:sz w:val="10"/>
                              <w:szCs w:val="18"/>
                            </w:rPr>
                          </w:pPr>
                          <w:r>
                            <w:rPr>
                              <w:color w:val="000033"/>
                              <w:sz w:val="10"/>
                              <w:szCs w:val="18"/>
                            </w:rPr>
                            <w:t>Directory</w:t>
                          </w:r>
                        </w:p>
                      </w:txbxContent>
                    </v:textbox>
                  </v:shape>
                </v:group>
                <v:group id="Group 323" o:spid="_x0000_s1036" style="position:absolute;left:20257;top:21955;width:5834;height:5828" coordorigin="1021,2795" coordsize="636,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324" o:spid="_x0000_s1037" style="position:absolute;left:1021;top:2795;width:636;height:6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W8IA&#10;AADbAAAADwAAAGRycy9kb3ducmV2LnhtbERPS2sCMRC+F/wPYYTeataKsq5GkaKlt+KDorchGXcX&#10;N5Mlie723zeFQm/z8T1nue5tIx7kQ+1YwXiUgSDWztRcKjgddy85iBCRDTaOScE3BVivBk9LLIzr&#10;eE+PQyxFCuFQoIIqxraQMuiKLIaRa4kTd3XeYkzQl9J47FK4beRrls2kxZpTQ4UtvVWkb4e7VfB+&#10;6XQ/z63/mm73s+7znE+PJ63U87DfLEBE6uO/+M/9YdL8Cfz+kg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gVbwgAAANsAAAAPAAAAAAAAAAAAAAAAAJgCAABkcnMvZG93&#10;bnJldi54bWxQSwUGAAAAAAQABAD1AAAAhwMAAAAA&#10;" fillcolor="#f90" strokecolor="#003">
                    <v:shadow color="#006"/>
                  </v:rect>
                  <v:shape id="Text Box 325" o:spid="_x0000_s1038" type="#_x0000_t202" style="position:absolute;left:1050;top:2921;width:574;height: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6Gr4A&#10;AADbAAAADwAAAGRycy9kb3ducmV2LnhtbERPTYvCMBC9C/6HMII3TRUR6RplWREVvNi696GZbcsm&#10;k9pEW/+9WVjwNo/3Oettb414UOtrxwpm0wQEceF0zaWCa76frED4gKzROCYFT/Kw3QwHa0y16/hC&#10;jyyUIoawT1FBFUKTSumLiiz6qWuII/fjWoshwraUusUuhlsj50mylBZrjg0VNvRVUfGb3a0Cvfte&#10;nrKcb7R6XvcuoDl3B6PUeNR/foAI1Ie3+N991HH+Av5+iQ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bAehq+AAAA2wAAAA8AAAAAAAAAAAAAAAAAmAIAAGRycy9kb3ducmV2&#10;LnhtbFBLBQYAAAAABAAEAPUAAACDAwAAAAA=&#10;" filled="f" fillcolor="#f90" stroked="f" strokecolor="#003">
                    <v:textbox style="mso-next-textbox:#Text Box 325" inset="1.47319mm,.73661mm,1.47319mm,.73661mm">
                      <w:txbxContent>
                        <w:p w:rsidR="00D03E1F" w:rsidRDefault="00D03E1F" w:rsidP="00D03E1F">
                          <w:pPr>
                            <w:autoSpaceDE w:val="0"/>
                            <w:autoSpaceDN w:val="0"/>
                            <w:adjustRightInd w:val="0"/>
                            <w:jc w:val="center"/>
                            <w:rPr>
                              <w:color w:val="000033"/>
                              <w:sz w:val="10"/>
                              <w:szCs w:val="18"/>
                            </w:rPr>
                          </w:pPr>
                          <w:r>
                            <w:rPr>
                              <w:color w:val="000033"/>
                              <w:sz w:val="10"/>
                              <w:szCs w:val="18"/>
                            </w:rPr>
                            <w:t>BT</w:t>
                          </w:r>
                        </w:p>
                        <w:p w:rsidR="00D03E1F" w:rsidRDefault="00D03E1F" w:rsidP="00D03E1F">
                          <w:pPr>
                            <w:autoSpaceDE w:val="0"/>
                            <w:autoSpaceDN w:val="0"/>
                            <w:adjustRightInd w:val="0"/>
                            <w:jc w:val="center"/>
                            <w:rPr>
                              <w:color w:val="000033"/>
                              <w:sz w:val="10"/>
                              <w:szCs w:val="18"/>
                            </w:rPr>
                          </w:pPr>
                          <w:r>
                            <w:rPr>
                              <w:color w:val="000033"/>
                              <w:sz w:val="10"/>
                              <w:szCs w:val="18"/>
                            </w:rPr>
                            <w:t>Managed Network Authentication</w:t>
                          </w:r>
                        </w:p>
                      </w:txbxContent>
                    </v:textbox>
                  </v:shape>
                </v:group>
                <v:group id="Group 326" o:spid="_x0000_s1039" style="position:absolute;top:11553;width:5833;height:5825" coordorigin="748,1888" coordsize="636,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327" o:spid="_x0000_s1040" style="position:absolute;left:748;top:1888;width:636;height:6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Gmw8IA&#10;AADbAAAADwAAAGRycy9kb3ducmV2LnhtbERPS2sCMRC+F/ofwhS81ayCy7o1ioiKt+IDsbchme4u&#10;3UyWJLrbf98UCr3Nx/ecxWqwrXiQD41jBZNxBoJYO9NwpeBy3r0WIEJENtg6JgXfFGC1fH5aYGlc&#10;z0d6nGIlUgiHEhXUMXallEHXZDGMXUecuE/nLcYEfSWNxz6F21ZOsyyXFhtODTV2tKlJf53uVsH+&#10;o9fDvLD+Otse8/79VszOF63U6GVYv4GINMR/8Z/7YNL8HH5/SQ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kabDwgAAANsAAAAPAAAAAAAAAAAAAAAAAJgCAABkcnMvZG93&#10;bnJldi54bWxQSwUGAAAAAAQABAD1AAAAhwMAAAAA&#10;" fillcolor="#f90" strokecolor="#003">
                    <v:shadow color="#006"/>
                  </v:rect>
                  <v:shape id="Text Box 328" o:spid="_x0000_s1041" type="#_x0000_t202" style="position:absolute;left:840;top:2081;width:452;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kbb4A&#10;AADbAAAADwAAAGRycy9kb3ducmV2LnhtbERPTYvCMBC9L/gfwgje1lQPrnSNIoqosBerex+asS0m&#10;k9pEW/+9EQRv83ifM1t01og7Nb5yrGA0TEAQ505XXCg4HTffUxA+IGs0jknBgzws5r2vGabatXyg&#10;exYKEUPYp6igDKFOpfR5SRb90NXEkTu7xmKIsCmkbrCN4dbIcZJMpMWKY0OJNa1Kyi/ZzSrQ6//J&#10;PjvylaaP08YFNH/t1ig16HfLXxCBuvARv907Hef/wOuXeICcP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YS5G2+AAAA2wAAAA8AAAAAAAAAAAAAAAAAmAIAAGRycy9kb3ducmV2&#10;LnhtbFBLBQYAAAAABAAEAPUAAACDAwAAAAA=&#10;" filled="f" fillcolor="#f90" stroked="f" strokecolor="#003">
                    <v:textbox style="mso-next-textbox:#Text Box 328" inset="1.47319mm,.73661mm,1.47319mm,.73661mm">
                      <w:txbxContent>
                        <w:p w:rsidR="00D03E1F" w:rsidRDefault="00D03E1F" w:rsidP="00D03E1F">
                          <w:pPr>
                            <w:autoSpaceDE w:val="0"/>
                            <w:autoSpaceDN w:val="0"/>
                            <w:adjustRightInd w:val="0"/>
                            <w:jc w:val="center"/>
                            <w:rPr>
                              <w:color w:val="000033"/>
                              <w:sz w:val="10"/>
                              <w:szCs w:val="18"/>
                            </w:rPr>
                          </w:pPr>
                          <w:r>
                            <w:rPr>
                              <w:color w:val="000033"/>
                              <w:sz w:val="10"/>
                              <w:szCs w:val="18"/>
                            </w:rPr>
                            <w:t>Wholesale</w:t>
                          </w:r>
                        </w:p>
                        <w:p w:rsidR="00D03E1F" w:rsidRDefault="00D03E1F" w:rsidP="00D03E1F">
                          <w:pPr>
                            <w:autoSpaceDE w:val="0"/>
                            <w:autoSpaceDN w:val="0"/>
                            <w:adjustRightInd w:val="0"/>
                            <w:jc w:val="center"/>
                            <w:rPr>
                              <w:color w:val="000033"/>
                              <w:sz w:val="10"/>
                              <w:szCs w:val="18"/>
                            </w:rPr>
                          </w:pPr>
                          <w:r>
                            <w:rPr>
                              <w:color w:val="000033"/>
                              <w:sz w:val="10"/>
                              <w:szCs w:val="18"/>
                            </w:rPr>
                            <w:t>BRAS</w:t>
                          </w:r>
                        </w:p>
                      </w:txbxContent>
                    </v:textbox>
                  </v:shape>
                </v:group>
                <v:group id="Group 329" o:spid="_x0000_s1042" style="position:absolute;left:1245;top:12801;width:5838;height:5825" coordorigin="748,1888" coordsize="636,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330" o:spid="_x0000_s1043" style="position:absolute;left:748;top:1888;width:636;height:6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4yscEA&#10;AADbAAAADwAAAGRycy9kb3ducmV2LnhtbERPS2sCMRC+F/wPYQRvNWtBWVejiNjirfig1NuQjLuL&#10;m8mSpO76702h0Nt8fM9ZrnvbiDv5UDtWMBlnIIi1MzWXCs6n99ccRIjIBhvHpOBBAdarwcsSC+M6&#10;PtD9GEuRQjgUqKCKsS2kDLoii2HsWuLEXZ23GBP0pTQeuxRuG/mWZTNpsebUUGFL24r07fhjFXxc&#10;Ot3Pc+u/prvDrPv8zqens1ZqNOw3CxCR+vgv/nPvTZo/h99f0gF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OMrHBAAAA2wAAAA8AAAAAAAAAAAAAAAAAmAIAAGRycy9kb3du&#10;cmV2LnhtbFBLBQYAAAAABAAEAPUAAACGAwAAAAA=&#10;" fillcolor="#f90" strokecolor="#003">
                    <v:shadow color="#006"/>
                  </v:rect>
                  <v:shape id="Text Box 331" o:spid="_x0000_s1044" type="#_x0000_t202" style="position:absolute;left:840;top:2081;width:452;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e2pL8A&#10;AADbAAAADwAAAGRycy9kb3ducmV2LnhtbERPy2rCQBTdF/oPwxXc1YkuQkgdpShiC90Y4/6SuU1C&#10;Z+6kmTGPv3cWBZeH897uJ2vEQL1vHStYrxIQxJXTLdcKyuvpLQPhA7JG45gUzORhv3t92WKu3cgX&#10;GopQixjCPkcFTQhdLqWvGrLoV64jjtyP6y2GCPta6h7HGG6N3CRJKi22HBsa7OjQUPVb3K0Cfbyl&#10;X8WV/yiby5MLaL7Hs1FquZg+3kEEmsJT/O/+1Ao2cX38En+A3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l7akvwAAANsAAAAPAAAAAAAAAAAAAAAAAJgCAABkcnMvZG93bnJl&#10;di54bWxQSwUGAAAAAAQABAD1AAAAhAMAAAAA&#10;" filled="f" fillcolor="#f90" stroked="f" strokecolor="#003">
                    <v:textbox style="mso-next-textbox:#Text Box 331" inset="1.47319mm,.73661mm,1.47319mm,.73661mm">
                      <w:txbxContent>
                        <w:p w:rsidR="00D03E1F" w:rsidRDefault="00D03E1F" w:rsidP="00D03E1F">
                          <w:pPr>
                            <w:autoSpaceDE w:val="0"/>
                            <w:autoSpaceDN w:val="0"/>
                            <w:adjustRightInd w:val="0"/>
                            <w:jc w:val="center"/>
                            <w:rPr>
                              <w:color w:val="000033"/>
                              <w:sz w:val="10"/>
                              <w:szCs w:val="18"/>
                            </w:rPr>
                          </w:pPr>
                          <w:r>
                            <w:rPr>
                              <w:color w:val="000033"/>
                              <w:sz w:val="10"/>
                              <w:szCs w:val="18"/>
                            </w:rPr>
                            <w:t>Wholesale</w:t>
                          </w:r>
                        </w:p>
                        <w:p w:rsidR="00D03E1F" w:rsidRDefault="00D03E1F" w:rsidP="00D03E1F">
                          <w:pPr>
                            <w:autoSpaceDE w:val="0"/>
                            <w:autoSpaceDN w:val="0"/>
                            <w:adjustRightInd w:val="0"/>
                            <w:jc w:val="center"/>
                            <w:rPr>
                              <w:color w:val="000033"/>
                              <w:sz w:val="10"/>
                              <w:szCs w:val="18"/>
                            </w:rPr>
                          </w:pPr>
                          <w:r>
                            <w:rPr>
                              <w:color w:val="000033"/>
                              <w:sz w:val="10"/>
                              <w:szCs w:val="18"/>
                            </w:rPr>
                            <w:t>BRAS</w:t>
                          </w:r>
                        </w:p>
                      </w:txbxContent>
                    </v:textbox>
                  </v:shape>
                </v:group>
                <v:group id="Group 332" o:spid="_x0000_s1045" style="position:absolute;left:2495;top:14049;width:5834;height:5825" coordorigin="748,1888" coordsize="636,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333" o:spid="_x0000_s1046" style="position:absolute;left:748;top:1888;width:636;height:6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qfcQA&#10;AADbAAAADwAAAGRycy9kb3ducmV2LnhtbESPT2sCMRTE74V+h/CE3mrWBWW7GkVKW3oT/1D09kie&#10;u4ublyVJ3fXbG6HQ4zAzv2EWq8G24ko+NI4VTMYZCGLtTMOVgsP+87UAESKywdYxKbhRgNXy+WmB&#10;pXE9b+m6i5VIEA4lKqhj7Eopg67JYhi7jjh5Z+ctxiR9JY3HPsFtK/Msm0mLDaeFGjt6r0lfdr9W&#10;wdep18NbYf3P9GM76zfHYro/aKVeRsN6DiLSEP/Df+1voyDP4fEl/Q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Gan3EAAAA2wAAAA8AAAAAAAAAAAAAAAAAmAIAAGRycy9k&#10;b3ducmV2LnhtbFBLBQYAAAAABAAEAPUAAACJAwAAAAA=&#10;" fillcolor="#f90" strokecolor="#003">
                    <v:shadow color="#006"/>
                  </v:rect>
                  <v:shape id="Text Box 334" o:spid="_x0000_s1047" type="#_x0000_t202" style="position:absolute;left:840;top:2081;width:452;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Uo08EA&#10;AADbAAAADwAAAGRycy9kb3ducmV2LnhtbESPQYvCMBSE78L+h/AWvGm6LohUo8iKuIKXbfX+aJ5t&#10;MXmpTbT13xtB2OMwM98wi1VvjbhT62vHCr7GCQjiwumaSwXHfDuagfABWaNxTAoe5GG1/BgsMNWu&#10;4z+6Z6EUEcI+RQVVCE0qpS8qsujHriGO3tm1FkOUbSl1i12EWyMnSTKVFmuOCxU29FNRccluVoHe&#10;nKb7LOcrzR7HrQtoDt3OKDX87NdzEIH68B9+t3+1gsk3vL7EH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FKNPBAAAA2wAAAA8AAAAAAAAAAAAAAAAAmAIAAGRycy9kb3du&#10;cmV2LnhtbFBLBQYAAAAABAAEAPUAAACGAwAAAAA=&#10;" filled="f" fillcolor="#f90" stroked="f" strokecolor="#003">
                    <v:textbox style="mso-next-textbox:#Text Box 334" inset="1.47319mm,.73661mm,1.47319mm,.73661mm">
                      <w:txbxContent>
                        <w:p w:rsidR="00D03E1F" w:rsidRDefault="00D03E1F" w:rsidP="00D03E1F">
                          <w:pPr>
                            <w:autoSpaceDE w:val="0"/>
                            <w:autoSpaceDN w:val="0"/>
                            <w:adjustRightInd w:val="0"/>
                            <w:jc w:val="center"/>
                            <w:rPr>
                              <w:color w:val="000033"/>
                              <w:sz w:val="10"/>
                              <w:szCs w:val="18"/>
                            </w:rPr>
                          </w:pPr>
                          <w:r>
                            <w:rPr>
                              <w:color w:val="000033"/>
                              <w:sz w:val="10"/>
                              <w:szCs w:val="18"/>
                            </w:rPr>
                            <w:t>Wholesale</w:t>
                          </w:r>
                        </w:p>
                        <w:p w:rsidR="00D03E1F" w:rsidRDefault="00D03E1F" w:rsidP="00D03E1F">
                          <w:pPr>
                            <w:autoSpaceDE w:val="0"/>
                            <w:autoSpaceDN w:val="0"/>
                            <w:adjustRightInd w:val="0"/>
                            <w:jc w:val="center"/>
                            <w:rPr>
                              <w:color w:val="000033"/>
                              <w:sz w:val="10"/>
                              <w:szCs w:val="18"/>
                            </w:rPr>
                          </w:pPr>
                          <w:r>
                            <w:rPr>
                              <w:color w:val="000033"/>
                              <w:sz w:val="10"/>
                              <w:szCs w:val="18"/>
                            </w:rPr>
                            <w:t>BRAS</w:t>
                          </w:r>
                        </w:p>
                      </w:txbxContent>
                    </v:textbox>
                  </v:shape>
                </v:group>
                <v:shapetype id="_x0000_t32" coordsize="21600,21600" o:spt="32" o:oned="t" path="m,l21600,21600e" filled="f">
                  <v:path arrowok="t" fillok="f" o:connecttype="none"/>
                  <o:lock v:ext="edit" shapetype="t"/>
                </v:shapetype>
                <v:shape id="AutoShape 335" o:spid="_x0000_s1048" type="#_x0000_t32" style="position:absolute;left:19112;top:15704;width:6674;height:5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XDzsMAAADbAAAADwAAAGRycy9kb3ducmV2LnhtbESPQYvCMBSE78L+h/CEvciaKiJL1yiu&#10;KKyetFt6fjTPtrR5KU3U+u+NIHgcZuYbZrHqTSOu1LnKsoLJOAJBnFtdcaEg/d99fYNwHlljY5kU&#10;3MnBavkxWGCs7Y1PdE18IQKEXYwKSu/bWEqXl2TQjW1LHLyz7Qz6ILtC6g5vAW4aOY2iuTRYcVgo&#10;saVNSXmdXIyCX3NO5u3+cMwyS1ldjNJ9fdkq9Tns1z8gPPX+HX61/7SC6QyeX8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lw87DAAAA2wAAAA8AAAAAAAAAAAAA&#10;AAAAoQIAAGRycy9kb3ducmV2LnhtbFBLBQYAAAAABAAEAPkAAACRAwAAAAA=&#10;" strokecolor="#003" strokeweight="6pt">
                  <v:stroke endarrow="block"/>
                  <v:shadow color="#006"/>
                </v:shape>
                <v:shape id="AutoShape 336" o:spid="_x0000_s1049" type="#_x0000_t32" style="position:absolute;left:32440;top:15715;width:7509;height: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agZMMAAADbAAAADwAAAGRycy9kb3ducmV2LnhtbESPQWvCQBSE7wX/w/IEb3VjwFZSVxFB&#10;iEfTqvT2mn1Ngtm3aXabrP++Wyj0OMzMN8x6G0wrBupdY1nBYp6AIC6tbrhS8PZ6eFyBcB5ZY2uZ&#10;FNzJwXYzeVhjpu3IJxoKX4kIYZehgtr7LpPSlTUZdHPbEUfv0/YGfZR9JXWPY4SbVqZJ8iQNNhwX&#10;auxoX1N5K76NgnOgU34swvPlI/m6dvTOB5JXpWbTsHsB4Sn4//BfO9cK0iX8fo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moGTDAAAA2wAAAA8AAAAAAAAAAAAA&#10;AAAAoQIAAGRycy9kb3ducmV2LnhtbFBLBQYAAAAABAAEAPkAAACRAwAAAAA=&#10;" strokecolor="#003" strokeweight="6pt">
                  <v:stroke startarrow="block" endarrow="block"/>
                  <v:shadow color="#006"/>
                </v:shape>
                <v:shape id="AutoShape 337" o:spid="_x0000_s1050" type="#_x0000_t32" style="position:absolute;left:23177;top:19092;width:5936;height:28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M/h8UAAADbAAAADwAAAGRycy9kb3ducmV2LnhtbESPQWvCQBSE70L/w/IKvZlNPQRN3YQi&#10;VdtLpWkRvD2yzyQ0+zZmtyb++64geBxm5htmmY+mFWfqXWNZwXMUgyAurW64UvDzvZ7OQTiPrLG1&#10;TAou5CDPHiZLTLUd+IvOha9EgLBLUUHtfZdK6cqaDLrIdsTBO9reoA+yr6TucQhw08pZHCfSYMNh&#10;ocaOVjWVv8WfURDvExp2i61bv9nD/rSl4uNzs1Lq6XF8fQHhafT38K39rhXMErh+CT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M/h8UAAADbAAAADwAAAAAAAAAA&#10;AAAAAAChAgAAZHJzL2Rvd25yZXYueG1sUEsFBgAAAAAEAAQA+QAAAJMDAAAAAA==&#10;" strokecolor="#003" strokeweight="6pt">
                  <v:stroke endarrow="block"/>
                  <v:shadow color="#006"/>
                </v:shape>
                <v:group id="Group 341" o:spid="_x0000_s1051" style="position:absolute;left:26211;top:2396;width:5834;height:5825" coordorigin="748,1888" coordsize="636,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342" o:spid="_x0000_s1052" style="position:absolute;left:748;top:1888;width:636;height:6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5dl8AA&#10;AADbAAAADwAAAGRycy9kb3ducmV2LnhtbERPy4rCMBTdD/gP4QruxlRBqdUoIo7MbvCB6O6SXNti&#10;c1OSjO38/WQxMMvDea82vW3Ei3yoHSuYjDMQxNqZmksFl/PHew4iRGSDjWNS8EMBNuvB2woL4zo+&#10;0usUS5FCOBSooIqxLaQMuiKLYexa4sQ9nLcYE/SlNB67FG4bOc2yubRYc2qosKVdRfp5+rYKDvdO&#10;94vc+utsf5x3X7d8dr5opUbDfrsEEamP/+I/96dRME1j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5dl8AAAADbAAAADwAAAAAAAAAAAAAAAACYAgAAZHJzL2Rvd25y&#10;ZXYueG1sUEsFBgAAAAAEAAQA9QAAAIUDAAAAAA==&#10;" fillcolor="#f90" strokecolor="#003">
                    <v:shadow color="#006"/>
                  </v:rect>
                  <v:shape id="Text Box 343" o:spid="_x0000_s1053" type="#_x0000_t202" style="position:absolute;left:884;top:2081;width:364;height:2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0fOcEA&#10;AADbAAAADwAAAGRycy9kb3ducmV2LnhtbESPQYvCMBSE78L+h/AW9qapHkSrUcRFXMHLtnp/NM+2&#10;mLx0m2jrvzfCgsdhZr5hluveGnGn1teOFYxHCQjiwumaSwWnfDecgfABWaNxTAoe5GG9+hgsMdWu&#10;41+6Z6EUEcI+RQVVCE0qpS8qsuhHriGO3sW1FkOUbSl1i12EWyMnSTKVFmuOCxU2tK2ouGY3q0B/&#10;n6eHLOc/mj1OOxfQHLu9Uerrs98sQATqwzv83/7RCiZzeH2JP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tHznBAAAA2wAAAA8AAAAAAAAAAAAAAAAAmAIAAGRycy9kb3du&#10;cmV2LnhtbFBLBQYAAAAABAAEAPUAAACGAwAAAAA=&#10;" filled="f" fillcolor="#f90" stroked="f" strokecolor="#003">
                    <v:textbox style="mso-next-textbox:#Text Box 343" inset="1.47319mm,.73661mm,1.47319mm,.73661mm">
                      <w:txbxContent>
                        <w:p w:rsidR="00D03E1F" w:rsidRDefault="00D03E1F" w:rsidP="00D03E1F">
                          <w:pPr>
                            <w:autoSpaceDE w:val="0"/>
                            <w:autoSpaceDN w:val="0"/>
                            <w:adjustRightInd w:val="0"/>
                            <w:jc w:val="center"/>
                            <w:rPr>
                              <w:color w:val="000033"/>
                              <w:sz w:val="10"/>
                              <w:szCs w:val="18"/>
                            </w:rPr>
                          </w:pPr>
                          <w:r>
                            <w:rPr>
                              <w:color w:val="000033"/>
                              <w:sz w:val="10"/>
                              <w:szCs w:val="18"/>
                            </w:rPr>
                            <w:t>RTMaN</w:t>
                          </w:r>
                        </w:p>
                        <w:p w:rsidR="00D03E1F" w:rsidRDefault="00D03E1F" w:rsidP="00D03E1F">
                          <w:pPr>
                            <w:autoSpaceDE w:val="0"/>
                            <w:autoSpaceDN w:val="0"/>
                            <w:adjustRightInd w:val="0"/>
                            <w:jc w:val="center"/>
                            <w:rPr>
                              <w:color w:val="000033"/>
                              <w:sz w:val="10"/>
                              <w:szCs w:val="18"/>
                            </w:rPr>
                          </w:pPr>
                          <w:r>
                            <w:rPr>
                              <w:color w:val="000033"/>
                              <w:sz w:val="10"/>
                              <w:szCs w:val="18"/>
                            </w:rPr>
                            <w:t>SLE</w:t>
                          </w:r>
                        </w:p>
                      </w:txbxContent>
                    </v:textbox>
                  </v:shape>
                </v:group>
                <v:group id="Group 344" o:spid="_x0000_s1054" style="position:absolute;left:27461;top:3644;width:5834;height:5825" coordorigin="748,1888" coordsize="636,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45" o:spid="_x0000_s1055" style="position:absolute;left:748;top:1888;width:636;height:6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1i18QA&#10;AADbAAAADwAAAGRycy9kb3ducmV2LnhtbESPQWsCMRSE74X+h/AK3mpWRVm3Rimi0ltxFWlvj+R1&#10;d+nmZUmiu/33TaHgcZiZb5jVZrCtuJEPjWMFk3EGglg703Cl4HzaP+cgQkQ22DomBT8UYLN+fFhh&#10;YVzPR7qVsRIJwqFABXWMXSFl0DVZDGPXESfvy3mLMUlfSeOxT3DbymmWLaTFhtNCjR1ta9Lf5dUq&#10;OHz2eljm1l/mu+Oif//I56ezVmr0NLy+gIg0xHv4v/1mFMwm8Pc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NYtfEAAAA2wAAAA8AAAAAAAAAAAAAAAAAmAIAAGRycy9k&#10;b3ducmV2LnhtbFBLBQYAAAAABAAEAPUAAACJAwAAAAA=&#10;" fillcolor="#f90" strokecolor="#003">
                    <v:shadow color="#006"/>
                  </v:rect>
                  <v:shape id="Text Box 346" o:spid="_x0000_s1056" type="#_x0000_t202" style="position:absolute;left:838;top:2081;width:453;height:3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blcEA&#10;AADbAAAADwAAAGRycy9kb3ducmV2LnhtbESPQYvCMBSE78L+h/AWvGm6LohUo8iKuIKXbfX+aJ5t&#10;MXmpTbT13xtB2OMwM98wi1VvjbhT62vHCr7GCQjiwumaSwXHfDuagfABWaNxTAoe5GG1/BgsMNWu&#10;4z+6Z6EUEcI+RQVVCE0qpS8qsujHriGO3tm1FkOUbSl1i12EWyMnSTKVFmuOCxU29FNRccluVoHe&#10;nKb7LOcrzR7HrQtoDt3OKDX87NdzEIH68B9+t3+1gu8JvL7EH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QG5XBAAAA2wAAAA8AAAAAAAAAAAAAAAAAmAIAAGRycy9kb3du&#10;cmV2LnhtbFBLBQYAAAAABAAEAPUAAACGAwAAAAA=&#10;" filled="f" fillcolor="#f90" stroked="f" strokecolor="#003">
                    <v:textbox style="mso-next-textbox:#Text Box 346" inset="1.47319mm,.73661mm,1.47319mm,.73661mm">
                      <w:txbxContent>
                        <w:p w:rsidR="00D03E1F" w:rsidRDefault="00D03E1F" w:rsidP="00D03E1F">
                          <w:pPr>
                            <w:autoSpaceDE w:val="0"/>
                            <w:autoSpaceDN w:val="0"/>
                            <w:adjustRightInd w:val="0"/>
                            <w:jc w:val="center"/>
                            <w:rPr>
                              <w:color w:val="000033"/>
                              <w:sz w:val="10"/>
                              <w:szCs w:val="18"/>
                            </w:rPr>
                          </w:pPr>
                          <w:r>
                            <w:rPr>
                              <w:color w:val="000033"/>
                              <w:sz w:val="10"/>
                              <w:szCs w:val="18"/>
                            </w:rPr>
                            <w:t>Arbor</w:t>
                          </w:r>
                        </w:p>
                        <w:p w:rsidR="00D03E1F" w:rsidRDefault="00D03E1F" w:rsidP="00D03E1F">
                          <w:pPr>
                            <w:autoSpaceDE w:val="0"/>
                            <w:autoSpaceDN w:val="0"/>
                            <w:adjustRightInd w:val="0"/>
                            <w:jc w:val="center"/>
                            <w:rPr>
                              <w:color w:val="000033"/>
                              <w:sz w:val="10"/>
                              <w:szCs w:val="18"/>
                            </w:rPr>
                          </w:pPr>
                          <w:r>
                            <w:rPr>
                              <w:color w:val="000033"/>
                              <w:sz w:val="10"/>
                              <w:szCs w:val="18"/>
                            </w:rPr>
                            <w:t>Subscriber</w:t>
                          </w:r>
                        </w:p>
                        <w:p w:rsidR="00D03E1F" w:rsidRDefault="00D03E1F" w:rsidP="00D03E1F">
                          <w:pPr>
                            <w:autoSpaceDE w:val="0"/>
                            <w:autoSpaceDN w:val="0"/>
                            <w:adjustRightInd w:val="0"/>
                            <w:jc w:val="center"/>
                            <w:rPr>
                              <w:color w:val="000033"/>
                              <w:sz w:val="10"/>
                              <w:szCs w:val="18"/>
                            </w:rPr>
                          </w:pPr>
                          <w:r>
                            <w:rPr>
                              <w:color w:val="000033"/>
                              <w:sz w:val="10"/>
                              <w:szCs w:val="18"/>
                            </w:rPr>
                            <w:t>Manager</w:t>
                          </w:r>
                        </w:p>
                      </w:txbxContent>
                    </v:textbox>
                  </v:shape>
                </v:group>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47" o:spid="_x0000_s1057" type="#_x0000_t68" style="position:absolute;left:28285;top:9469;width:1671;height:29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u670A&#10;AADbAAAADwAAAGRycy9kb3ducmV2LnhtbESPzQrCMBCE74LvEFbwpqkKItUoIhTFk38PsDRrU2w2&#10;pYnavr0RBI/DzHzDrDatrcSLGl86VjAZJyCIc6dLLhTcrtloAcIHZI2VY1LQkYfNut9bYardm8/0&#10;uoRCRAj7FBWYEOpUSp8bsujHriaO3t01FkOUTSF1g+8It5WcJslcWiw5LhisaWcof1yeVoHEXU1u&#10;un/eT113XWR2nhk8KjUctNsliEBt+Id/7YNWMJv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Mu670AAADbAAAADwAAAAAAAAAAAAAAAACYAgAAZHJzL2Rvd25yZXYu&#10;eG1sUEsFBgAAAAAEAAQA9QAAAIIDAAAAAA==&#10;" adj="5538" fillcolor="#003" strokecolor="#003">
                  <v:shadow color="#006"/>
                  <v:textbox style="layout-flow:vertical-ideographic"/>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49" o:spid="_x0000_s1058" type="#_x0000_t13" style="position:absolute;left:8310;top:15293;width:5002;height:12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fqucUA&#10;AADbAAAADwAAAGRycy9kb3ducmV2LnhtbESPT2sCMRTE7wW/Q3hCL6Umra7I1iiiFNqL+O/Q42Pz&#10;3N26edkmqW6/vSkIHoeZ+Q0znXe2EWfyoXas4WWgQBAXztRcajjs358nIEJENtg4Jg1/FGA+6z1M&#10;MTfuwls672IpEoRDjhqqGNtcylBUZDEMXEucvKPzFmOSvpTG4yXBbSNflRpLizWnhQpbWlZUnHa/&#10;VoPKjtnXYb0hZX6ehn7yucpG62+tH/vd4g1EpC7ew7f2h9EwHMH/l/QD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F+q5xQAAANsAAAAPAAAAAAAAAAAAAAAAAJgCAABkcnMv&#10;ZG93bnJldi54bWxQSwUGAAAAAAQABAD1AAAAigMAAAAA&#10;" adj="16334" fillcolor="#003" strokecolor="#003">
                  <v:shadow color="#006"/>
                </v:shape>
                <v:group id="Group 350" o:spid="_x0000_s1059" style="position:absolute;left:32030;top:22370;width:5834;height:5824" coordorigin="1021,2795" coordsize="636,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351" o:spid="_x0000_s1060" style="position:absolute;left:1021;top:2795;width:636;height:6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6o8UA&#10;AADbAAAADwAAAGRycy9kb3ducmV2LnhtbESPzWrDMBCE74W8g9hCb43chBjHiRJCaEpvIT+U5LZI&#10;W9vUWhlJjd23jwqFHoeZ+YZZrgfbihv50DhW8DLOQBBrZxquFJxPu+cCRIjIBlvHpOCHAqxXo4cl&#10;lsb1fKDbMVYiQTiUqKCOsSulDLomi2HsOuLkfTpvMSbpK2k89gluWznJslxabDgt1NjRtib9dfy2&#10;Ct6uvR7mhfUfs9dD3u8vxex01ko9PQ6bBYhIQ/wP/7XfjYJpDr9f0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PqjxQAAANsAAAAPAAAAAAAAAAAAAAAAAJgCAABkcnMv&#10;ZG93bnJldi54bWxQSwUGAAAAAAQABAD1AAAAigMAAAAA&#10;" fillcolor="#f90" strokecolor="#003">
                    <v:shadow color="#006"/>
                  </v:rect>
                  <v:shape id="Text Box 352" o:spid="_x0000_s1061" type="#_x0000_t202" style="position:absolute;left:1171;top:2921;width:340;height:3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e4DcMA&#10;AADbAAAADwAAAGRycy9kb3ducmV2LnhtbESPQWvCQBSE70L/w/IK3symLWhIXUVapBa8mMT7I/ua&#10;BHffptmtif++KxR6HGbmG2a9nawRVxp851jBU5KCIK6d7rhRUJX7RQbCB2SNxjEpuJGH7eZhtsZc&#10;u5FPdC1CIyKEfY4K2hD6XEpft2TRJ64njt6XGyyGKIdG6gHHCLdGPqfpUlrsOC602NNbS/Wl+LEK&#10;9Pt5+VmU/E3Zrdq7gOY4fhil5o/T7hVEoCn8h//aB63gZQX3L/EH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e4DcMAAADbAAAADwAAAAAAAAAAAAAAAACYAgAAZHJzL2Rv&#10;d25yZXYueG1sUEsFBgAAAAAEAAQA9QAAAIgDAAAAAA==&#10;" filled="f" fillcolor="#f90" stroked="f" strokecolor="#003">
                    <v:textbox style="mso-next-textbox:#Text Box 352" inset="1.47319mm,.73661mm,1.47319mm,.73661mm">
                      <w:txbxContent>
                        <w:p w:rsidR="00D03E1F" w:rsidRDefault="00D03E1F" w:rsidP="00D03E1F">
                          <w:pPr>
                            <w:autoSpaceDE w:val="0"/>
                            <w:autoSpaceDN w:val="0"/>
                            <w:adjustRightInd w:val="0"/>
                            <w:jc w:val="center"/>
                            <w:rPr>
                              <w:color w:val="000033"/>
                              <w:sz w:val="10"/>
                              <w:szCs w:val="18"/>
                            </w:rPr>
                          </w:pPr>
                          <w:r>
                            <w:rPr>
                              <w:color w:val="000033"/>
                              <w:sz w:val="10"/>
                              <w:szCs w:val="18"/>
                            </w:rPr>
                            <w:t>Other</w:t>
                          </w:r>
                        </w:p>
                        <w:p w:rsidR="00D03E1F" w:rsidRDefault="00D03E1F" w:rsidP="00D03E1F">
                          <w:pPr>
                            <w:autoSpaceDE w:val="0"/>
                            <w:autoSpaceDN w:val="0"/>
                            <w:adjustRightInd w:val="0"/>
                            <w:jc w:val="center"/>
                            <w:rPr>
                              <w:color w:val="000033"/>
                              <w:sz w:val="10"/>
                              <w:szCs w:val="18"/>
                            </w:rPr>
                          </w:pPr>
                          <w:r>
                            <w:rPr>
                              <w:color w:val="000033"/>
                              <w:sz w:val="10"/>
                              <w:szCs w:val="18"/>
                            </w:rPr>
                            <w:t>Radius</w:t>
                          </w:r>
                        </w:p>
                        <w:p w:rsidR="00D03E1F" w:rsidRDefault="00D03E1F" w:rsidP="00D03E1F">
                          <w:pPr>
                            <w:autoSpaceDE w:val="0"/>
                            <w:autoSpaceDN w:val="0"/>
                            <w:adjustRightInd w:val="0"/>
                            <w:jc w:val="center"/>
                            <w:rPr>
                              <w:color w:val="000033"/>
                              <w:sz w:val="10"/>
                              <w:szCs w:val="18"/>
                            </w:rPr>
                          </w:pPr>
                          <w:r>
                            <w:rPr>
                              <w:color w:val="000033"/>
                              <w:sz w:val="10"/>
                              <w:szCs w:val="18"/>
                            </w:rPr>
                            <w:t>Server</w:t>
                          </w:r>
                        </w:p>
                      </w:txbxContent>
                    </v:textbox>
                  </v:shape>
                </v:group>
                <v:shape id="AutoShape 353" o:spid="_x0000_s1062" type="#_x0000_t32" style="position:absolute;left:29117;top:19092;width:5830;height:327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fFr8AAADbAAAADwAAAGRycy9kb3ducmV2LnhtbERPTYvCMBC9L/gfwgheFk11QaQaRUVB&#10;PWmVnodmbEubSWmi1n+/OQgeH+97sepMLZ7UutKygvEoAkGcWV1yruB23Q9nIJxH1lhbJgVvcrBa&#10;9n4WGGv74gs9E5+LEMIuRgWF900spcsKMuhGtiEO3N22Bn2AbS51i68Qbmo5iaKpNFhyaCiwoW1B&#10;WZU8jIKNuSfT5ng6p6mltMp/b8fqsVNq0O/WcxCeOv8Vf9wHreAvjA1fwg+Qy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bFfFr8AAADbAAAADwAAAAAAAAAAAAAAAACh&#10;AgAAZHJzL2Rvd25yZXYueG1sUEsFBgAAAAAEAAQA+QAAAI0DAAAAAA==&#10;" strokecolor="#003" strokeweight="6pt">
                  <v:stroke endarrow="block"/>
                  <v:shadow color="#006"/>
                </v:shape>
                <v:group id="Group 354" o:spid="_x0000_s1063" style="position:absolute;left:25789;top:12423;width:6651;height:6669" coordorigin="3076,2210" coordsize="72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oval id="Oval 355" o:spid="_x0000_s1064" style="position:absolute;left:3076;top:2210;width:725;height:7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xzMMA&#10;AADbAAAADwAAAGRycy9kb3ducmV2LnhtbERPz2vCMBS+C/sfwht4EU0nWlxnFBk4nLDD6gbb7dE8&#10;m2LzUpJM63+/HASPH9/v5bq3rTiTD41jBU+TDARx5XTDtYKvw3a8ABEissbWMSm4UoD16mGwxEK7&#10;C3/SuYy1SCEcClRgYuwKKUNlyGKYuI44cUfnLcYEfS21x0sKt62cZlkuLTacGgx29GqoOpV/VsGH&#10;8e/zavRsF9Pj7PftO3f7vvxRavjYb15AROrjXXxz77SCWVqfvq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WxzMMAAADbAAAADwAAAAAAAAAAAAAAAACYAgAAZHJzL2Rv&#10;d25yZXYueG1sUEsFBgAAAAAEAAQA9QAAAIgDAAAAAA==&#10;" fillcolor="#f90" strokecolor="#003">
                    <v:shadow color="#006"/>
                  </v:oval>
                  <v:shape id="Text Box 356" o:spid="_x0000_s1065" type="#_x0000_t202" style="position:absolute;left:3202;top:2419;width:470;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T2n8EA&#10;AADbAAAADwAAAGRycy9kb3ducmV2LnhtbESPQYvCMBSE74L/ITzBm6bKItI1iiiyK3jZVu+P5m1b&#10;TF5qk7X13xtB2OMwM98wq01vjbhT62vHCmbTBARx4XTNpYJzfpgsQfiArNE4JgUP8rBZDwcrTLXr&#10;+IfuWShFhLBPUUEVQpNK6YuKLPqpa4ij9+taiyHKtpS6xS7CrZHzJFlIizXHhQob2lVUXLM/q0Dv&#10;L4tjlvONlo/zwQU0p+7LKDUe9dtPEIH68B9+t7+1go8ZvL7EHy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E9p/BAAAA2wAAAA8AAAAAAAAAAAAAAAAAmAIAAGRycy9kb3du&#10;cmV2LnhtbFBLBQYAAAAABAAEAPUAAACGAwAAAAA=&#10;" filled="f" fillcolor="#f90" stroked="f" strokecolor="#003">
                    <v:textbox style="mso-next-textbox:#Text Box 356" inset="1.47319mm,.73661mm,1.47319mm,.73661mm">
                      <w:txbxContent>
                        <w:p w:rsidR="00D03E1F" w:rsidRDefault="00D03E1F" w:rsidP="00D03E1F">
                          <w:pPr>
                            <w:autoSpaceDE w:val="0"/>
                            <w:autoSpaceDN w:val="0"/>
                            <w:adjustRightInd w:val="0"/>
                            <w:jc w:val="center"/>
                            <w:rPr>
                              <w:color w:val="000033"/>
                              <w:sz w:val="10"/>
                              <w:szCs w:val="18"/>
                            </w:rPr>
                          </w:pPr>
                          <w:r>
                            <w:rPr>
                              <w:color w:val="000033"/>
                              <w:sz w:val="10"/>
                              <w:szCs w:val="18"/>
                            </w:rPr>
                            <w:t>RRC</w:t>
                          </w:r>
                        </w:p>
                        <w:p w:rsidR="00D03E1F" w:rsidRDefault="00D03E1F" w:rsidP="00D03E1F">
                          <w:pPr>
                            <w:autoSpaceDE w:val="0"/>
                            <w:autoSpaceDN w:val="0"/>
                            <w:adjustRightInd w:val="0"/>
                            <w:jc w:val="center"/>
                            <w:rPr>
                              <w:color w:val="000033"/>
                              <w:sz w:val="8"/>
                              <w:szCs w:val="14"/>
                            </w:rPr>
                          </w:pPr>
                          <w:r>
                            <w:rPr>
                              <w:color w:val="000033"/>
                              <w:sz w:val="8"/>
                              <w:szCs w:val="14"/>
                            </w:rPr>
                            <w:t>RTMaN</w:t>
                          </w:r>
                        </w:p>
                        <w:p w:rsidR="00D03E1F" w:rsidRDefault="00D03E1F" w:rsidP="00D03E1F">
                          <w:pPr>
                            <w:autoSpaceDE w:val="0"/>
                            <w:autoSpaceDN w:val="0"/>
                            <w:adjustRightInd w:val="0"/>
                            <w:jc w:val="center"/>
                            <w:rPr>
                              <w:color w:val="000033"/>
                              <w:sz w:val="8"/>
                              <w:szCs w:val="14"/>
                            </w:rPr>
                          </w:pPr>
                          <w:r>
                            <w:rPr>
                              <w:color w:val="000033"/>
                              <w:sz w:val="8"/>
                              <w:szCs w:val="14"/>
                            </w:rPr>
                            <w:t>Radius Server</w:t>
                          </w:r>
                        </w:p>
                      </w:txbxContent>
                    </v:textbox>
                  </v:shape>
                </v:group>
                <v:shape id="Text Box 357" o:spid="_x0000_s1066" type="#_x0000_t202" style="position:absolute;left:34947;top:13425;width:2581;height:14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o6MEA&#10;AADbAAAADwAAAGRycy9kb3ducmV2LnhtbESPQYvCMBSE78L+h/AWvGm6sohUo8iKuIKXbfX+aJ5t&#10;MXmpTbT13xtB2OMwM98wi1VvjbhT62vHCr7GCQjiwumaSwXHfDuagfABWaNxTAoe5GG1/BgsMNWu&#10;4z+6Z6EUEcI+RQVVCE0qpS8qsujHriGO3tm1FkOUbSl1i12EWyMnSTKVFmuOCxU29FNRccluVoHe&#10;nKb7LOcrzR7HrQtoDt3OKDX87NdzEIH68B9+t3+1gu8JvL7EH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WaOjBAAAA2wAAAA8AAAAAAAAAAAAAAAAAmAIAAGRycy9kb3du&#10;cmV2LnhtbFBLBQYAAAAABAAEAPUAAACGAwAAAAA=&#10;" filled="f" fillcolor="#f90" stroked="f" strokecolor="#003">
                  <v:textbox style="mso-next-textbox:#Text Box 357" inset="1.47319mm,.73661mm,1.47319mm,.73661mm">
                    <w:txbxContent>
                      <w:p w:rsidR="00D03E1F" w:rsidRDefault="00D03E1F" w:rsidP="00D03E1F">
                        <w:pPr>
                          <w:autoSpaceDE w:val="0"/>
                          <w:autoSpaceDN w:val="0"/>
                          <w:adjustRightInd w:val="0"/>
                          <w:rPr>
                            <w:color w:val="000033"/>
                            <w:sz w:val="6"/>
                            <w:szCs w:val="10"/>
                          </w:rPr>
                        </w:pPr>
                        <w:r>
                          <w:rPr>
                            <w:color w:val="000033"/>
                            <w:sz w:val="6"/>
                            <w:szCs w:val="10"/>
                          </w:rPr>
                          <w:t>LDAP</w:t>
                        </w:r>
                      </w:p>
                      <w:p w:rsidR="00D03E1F" w:rsidRDefault="00D03E1F" w:rsidP="00D03E1F">
                        <w:pPr>
                          <w:autoSpaceDE w:val="0"/>
                          <w:autoSpaceDN w:val="0"/>
                          <w:adjustRightInd w:val="0"/>
                          <w:rPr>
                            <w:color w:val="000033"/>
                            <w:sz w:val="6"/>
                            <w:szCs w:val="10"/>
                          </w:rPr>
                        </w:pPr>
                        <w:r>
                          <w:rPr>
                            <w:color w:val="000033"/>
                            <w:sz w:val="6"/>
                            <w:szCs w:val="10"/>
                          </w:rPr>
                          <w:t>Search</w:t>
                        </w:r>
                      </w:p>
                    </w:txbxContent>
                  </v:textbox>
                </v:shape>
                <v:shape id="Text Box 358" o:spid="_x0000_s1067" type="#_x0000_t202" style="position:absolute;left:19553;top:13425;width:4610;height:14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Nc8MA&#10;AADbAAAADwAAAGRycy9kb3ducmV2LnhtbESPzWrDMBCE74G+g9hCbrHcH4Jxo4TQEppCLrGd+2Jt&#10;bRNp5Vpq7Lx9VQjkOMzMN8xqM1kjLjT4zrGCpyQFQVw73XGjoCp3iwyED8gajWNScCUPm/XDbIW5&#10;diMf6VKERkQI+xwVtCH0uZS+bsmiT1xPHL1vN1gMUQ6N1AOOEW6NfE7TpbTYcVxosaf3lupz8WsV&#10;6I/T8qso+Yeya7VzAc1h/DRKzR+n7RuIQFO4h2/tvVbw+gL/X+I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Nc8MAAADbAAAADwAAAAAAAAAAAAAAAACYAgAAZHJzL2Rv&#10;d25yZXYueG1sUEsFBgAAAAAEAAQA9QAAAIgDAAAAAA==&#10;" filled="f" fillcolor="#f90" stroked="f" strokecolor="#003">
                  <v:textbox style="mso-next-textbox:#Text Box 358" inset="1.47319mm,.73661mm,1.47319mm,.73661mm">
                    <w:txbxContent>
                      <w:p w:rsidR="00D03E1F" w:rsidRDefault="00D03E1F" w:rsidP="00D03E1F">
                        <w:pPr>
                          <w:autoSpaceDE w:val="0"/>
                          <w:autoSpaceDN w:val="0"/>
                          <w:adjustRightInd w:val="0"/>
                          <w:rPr>
                            <w:color w:val="000033"/>
                            <w:sz w:val="6"/>
                            <w:szCs w:val="10"/>
                          </w:rPr>
                        </w:pPr>
                        <w:r>
                          <w:rPr>
                            <w:color w:val="000033"/>
                            <w:sz w:val="6"/>
                            <w:szCs w:val="10"/>
                          </w:rPr>
                          <w:t>Radius Authentication</w:t>
                        </w:r>
                      </w:p>
                      <w:p w:rsidR="00D03E1F" w:rsidRDefault="00D03E1F" w:rsidP="00D03E1F">
                        <w:pPr>
                          <w:autoSpaceDE w:val="0"/>
                          <w:autoSpaceDN w:val="0"/>
                          <w:adjustRightInd w:val="0"/>
                          <w:rPr>
                            <w:color w:val="000033"/>
                            <w:sz w:val="6"/>
                            <w:szCs w:val="10"/>
                          </w:rPr>
                        </w:pPr>
                        <w:r>
                          <w:rPr>
                            <w:color w:val="000033"/>
                            <w:sz w:val="6"/>
                            <w:szCs w:val="10"/>
                          </w:rPr>
                          <w:t>And Accounting</w:t>
                        </w:r>
                      </w:p>
                    </w:txbxContent>
                  </v:textbox>
                </v:shape>
                <v:shape id="Text Box 359" o:spid="_x0000_s1068" type="#_x0000_t202" style="position:absolute;left:7900;top:11341;width:3621;height:18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VB8EA&#10;AADbAAAADwAAAGRycy9kb3ducmV2LnhtbESPQYvCMBSE78L+h/AW9qapIiJdo4iL6IIXW70/mrdt&#10;MXnpNtHWf28EweMwM98wi1VvjbhR62vHCsajBARx4XTNpYJTvh3OQfiArNE4JgV38rBafgwWmGrX&#10;8ZFuWShFhLBPUUEVQpNK6YuKLPqRa4ij9+daiyHKtpS6xS7CrZGTJJlJizXHhQob2lRUXLKrVaB/&#10;zrPfLOd/mt9PWxfQHLqdUerrs19/gwjUh3f41d5rBdMpPL/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VQfBAAAA2wAAAA8AAAAAAAAAAAAAAAAAmAIAAGRycy9kb3du&#10;cmV2LnhtbFBLBQYAAAAABAAEAPUAAACGAwAAAAA=&#10;" filled="f" fillcolor="#f90" stroked="f" strokecolor="#003">
                  <v:textbox style="mso-next-textbox:#Text Box 359" inset="1.47319mm,.73661mm,1.47319mm,.73661mm">
                    <w:txbxContent>
                      <w:p w:rsidR="00D03E1F" w:rsidRDefault="00D03E1F" w:rsidP="00D03E1F">
                        <w:pPr>
                          <w:autoSpaceDE w:val="0"/>
                          <w:autoSpaceDN w:val="0"/>
                          <w:adjustRightInd w:val="0"/>
                          <w:rPr>
                            <w:color w:val="000033"/>
                            <w:sz w:val="6"/>
                            <w:szCs w:val="10"/>
                          </w:rPr>
                        </w:pPr>
                        <w:r>
                          <w:rPr>
                            <w:color w:val="000033"/>
                            <w:sz w:val="6"/>
                            <w:szCs w:val="10"/>
                          </w:rPr>
                          <w:t xml:space="preserve">Radius </w:t>
                        </w:r>
                      </w:p>
                      <w:p w:rsidR="00D03E1F" w:rsidRDefault="00D03E1F" w:rsidP="00D03E1F">
                        <w:pPr>
                          <w:autoSpaceDE w:val="0"/>
                          <w:autoSpaceDN w:val="0"/>
                          <w:adjustRightInd w:val="0"/>
                          <w:rPr>
                            <w:color w:val="000033"/>
                            <w:sz w:val="6"/>
                            <w:szCs w:val="10"/>
                          </w:rPr>
                        </w:pPr>
                        <w:r>
                          <w:rPr>
                            <w:color w:val="000033"/>
                            <w:sz w:val="6"/>
                            <w:szCs w:val="10"/>
                          </w:rPr>
                          <w:t>Authentication</w:t>
                        </w:r>
                      </w:p>
                      <w:p w:rsidR="00D03E1F" w:rsidRDefault="00D03E1F" w:rsidP="00D03E1F">
                        <w:pPr>
                          <w:autoSpaceDE w:val="0"/>
                          <w:autoSpaceDN w:val="0"/>
                          <w:adjustRightInd w:val="0"/>
                          <w:rPr>
                            <w:color w:val="000033"/>
                            <w:sz w:val="6"/>
                            <w:szCs w:val="10"/>
                          </w:rPr>
                        </w:pPr>
                        <w:r>
                          <w:rPr>
                            <w:color w:val="000033"/>
                            <w:sz w:val="6"/>
                            <w:szCs w:val="10"/>
                          </w:rPr>
                          <w:t>And Accounting</w:t>
                        </w:r>
                      </w:p>
                    </w:txbxContent>
                  </v:textbox>
                </v:shape>
                <v:shape id="Text Box 360" o:spid="_x0000_s1069" type="#_x0000_t202" style="position:absolute;left:26881;top:20083;width:4614;height:185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nMMA&#10;AADbAAAADwAAAGRycy9kb3ducmV2LnhtbESPQWvCQBSE70L/w/IK3sympZWQuoq0SC14MYn3R/Y1&#10;Ce6+TbNbE/99tyB4HGbmG2a1mawRFxp851jBU5KCIK6d7rhRUJW7RQbCB2SNxjEpuJKHzfphtsJc&#10;u5GPdClCIyKEfY4K2hD6XEpft2TRJ64njt63GyyGKIdG6gHHCLdGPqfpUlrsOC602NN7S/W5+LUK&#10;9Mdp+VWU/EPZtdq5gOYwfhql5o/T9g1EoCncw7f2Xit4eYX/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wnMMAAADbAAAADwAAAAAAAAAAAAAAAACYAgAAZHJzL2Rv&#10;d25yZXYueG1sUEsFBgAAAAAEAAQA9QAAAIgDAAAAAA==&#10;" filled="f" fillcolor="#f90" stroked="f" strokecolor="#003">
                  <v:textbox style="mso-next-textbox:#Text Box 360" inset="1.47319mm,.73661mm,1.47319mm,.73661mm">
                    <w:txbxContent>
                      <w:p w:rsidR="00D03E1F" w:rsidRDefault="00D03E1F" w:rsidP="00D03E1F">
                        <w:pPr>
                          <w:autoSpaceDE w:val="0"/>
                          <w:autoSpaceDN w:val="0"/>
                          <w:adjustRightInd w:val="0"/>
                          <w:jc w:val="center"/>
                          <w:rPr>
                            <w:color w:val="000033"/>
                            <w:sz w:val="6"/>
                            <w:szCs w:val="10"/>
                          </w:rPr>
                        </w:pPr>
                        <w:r>
                          <w:rPr>
                            <w:color w:val="000033"/>
                            <w:sz w:val="6"/>
                            <w:szCs w:val="10"/>
                          </w:rPr>
                          <w:t>Proxied</w:t>
                        </w:r>
                      </w:p>
                      <w:p w:rsidR="00D03E1F" w:rsidRDefault="00D03E1F" w:rsidP="00D03E1F">
                        <w:pPr>
                          <w:autoSpaceDE w:val="0"/>
                          <w:autoSpaceDN w:val="0"/>
                          <w:adjustRightInd w:val="0"/>
                          <w:jc w:val="center"/>
                          <w:rPr>
                            <w:color w:val="000033"/>
                            <w:sz w:val="6"/>
                            <w:szCs w:val="10"/>
                          </w:rPr>
                        </w:pPr>
                        <w:r>
                          <w:rPr>
                            <w:color w:val="000033"/>
                            <w:sz w:val="6"/>
                            <w:szCs w:val="10"/>
                          </w:rPr>
                          <w:t>Radius Authentication</w:t>
                        </w:r>
                      </w:p>
                      <w:p w:rsidR="00D03E1F" w:rsidRDefault="00D03E1F" w:rsidP="00D03E1F">
                        <w:pPr>
                          <w:autoSpaceDE w:val="0"/>
                          <w:autoSpaceDN w:val="0"/>
                          <w:adjustRightInd w:val="0"/>
                          <w:jc w:val="center"/>
                          <w:rPr>
                            <w:color w:val="000033"/>
                            <w:sz w:val="6"/>
                            <w:szCs w:val="10"/>
                          </w:rPr>
                        </w:pPr>
                        <w:r>
                          <w:rPr>
                            <w:color w:val="000033"/>
                            <w:sz w:val="6"/>
                            <w:szCs w:val="10"/>
                          </w:rPr>
                          <w:t>And Accounting</w:t>
                        </w:r>
                      </w:p>
                    </w:txbxContent>
                  </v:textbox>
                </v:shape>
                <v:shape id="Text Box 361" o:spid="_x0000_s1070" type="#_x0000_t202" style="position:absolute;left:29956;top:10093;width:3659;height:14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1u68EA&#10;AADbAAAADwAAAGRycy9kb3ducmV2LnhtbESPQYvCMBSE78L+h/AWvGm6shSpRhFFXMGLVe+P5m1b&#10;NnnpNtHWf28EweMwM98w82VvjbhR62vHCr7GCQjiwumaSwXn03Y0BeEDskbjmBTcycNy8TGYY6Zd&#10;x0e65aEUEcI+QwVVCE0mpS8qsujHriGO3q9rLYYo21LqFrsIt0ZOkiSVFmuOCxU2tK6o+MuvVoHe&#10;XNJ9fuJ/mt7PWxfQHLqdUWr42a9mIAL14R1+tX+0gu8Unl/i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tbuvBAAAA2wAAAA8AAAAAAAAAAAAAAAAAmAIAAGRycy9kb3du&#10;cmV2LnhtbFBLBQYAAAAABAAEAPUAAACGAwAAAAA=&#10;" filled="f" fillcolor="#f90" stroked="f" strokecolor="#003">
                  <v:textbox style="mso-next-textbox:#Text Box 361" inset="1.47319mm,.73661mm,1.47319mm,.73661mm">
                    <w:txbxContent>
                      <w:p w:rsidR="00D03E1F" w:rsidRDefault="00D03E1F" w:rsidP="00D03E1F">
                        <w:pPr>
                          <w:autoSpaceDE w:val="0"/>
                          <w:autoSpaceDN w:val="0"/>
                          <w:adjustRightInd w:val="0"/>
                          <w:rPr>
                            <w:color w:val="000033"/>
                            <w:sz w:val="6"/>
                            <w:szCs w:val="10"/>
                          </w:rPr>
                        </w:pPr>
                        <w:r>
                          <w:rPr>
                            <w:color w:val="000033"/>
                            <w:sz w:val="6"/>
                            <w:szCs w:val="10"/>
                          </w:rPr>
                          <w:t xml:space="preserve">User Session </w:t>
                        </w:r>
                      </w:p>
                      <w:p w:rsidR="00D03E1F" w:rsidRDefault="00D03E1F" w:rsidP="00D03E1F">
                        <w:pPr>
                          <w:autoSpaceDE w:val="0"/>
                          <w:autoSpaceDN w:val="0"/>
                          <w:adjustRightInd w:val="0"/>
                          <w:rPr>
                            <w:color w:val="000033"/>
                            <w:sz w:val="6"/>
                            <w:szCs w:val="10"/>
                          </w:rPr>
                        </w:pPr>
                        <w:r>
                          <w:rPr>
                            <w:color w:val="000033"/>
                            <w:sz w:val="6"/>
                            <w:szCs w:val="10"/>
                          </w:rPr>
                          <w:t>Profile Changes</w:t>
                        </w:r>
                      </w:p>
                    </w:txbxContent>
                  </v:textbox>
                </v:shape>
                <v:group id="Group 320" o:spid="_x0000_s1071" style="position:absolute;left:13275;top:12790;width:5837;height:5825" coordorigin="1021,2795" coordsize="636,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ect id="Rectangle 321" o:spid="_x0000_s1072" style="position:absolute;left:1021;top:2795;width:636;height:6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4N8IA&#10;AADbAAAADwAAAGRycy9kb3ducmV2LnhtbERPW2vCMBR+H/gfwhn4NtONKbUai4xNfBteEH07JGdt&#10;WXNSkqyt/355GOzx47uvy9G2oicfGscKnmcZCGLtTMOVgvPp4ykHESKywdYxKbhTgHIzeVhjYdzA&#10;B+qPsRIphEOBCuoYu0LKoGuyGGauI07cl/MWY4K+ksbjkMJtK1+ybCEtNpwaauzorSb9ffyxCna3&#10;QY/L3PrL/P2wGD6v+fx01kpNH8ftCkSkMf6L/9x7o+A1jU1f0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8bg3wgAAANsAAAAPAAAAAAAAAAAAAAAAAJgCAABkcnMvZG93&#10;bnJldi54bWxQSwUGAAAAAAQABAD1AAAAhwMAAAAA&#10;" fillcolor="#f90" strokecolor="#003">
                    <v:shadow color="#006"/>
                  </v:rect>
                  <v:shape id="Text Box 322" o:spid="_x0000_s1073" type="#_x0000_t202" style="position:absolute;left:1115;top:2921;width:452;height:3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L6mcEA&#10;AADbAAAADwAAAGRycy9kb3ducmV2LnhtbESPQYvCMBSE74L/ITzBm6YuIlqNIi7iLnjZqvdH82yL&#10;yUttoq3/frMg7HGYmW+Y1aazRjyp8ZVjBZNxAoI4d7riQsH5tB/NQfiArNE4JgUv8rBZ93srTLVr&#10;+YeeWShEhLBPUUEZQp1K6fOSLPqxq4mjd3WNxRBlU0jdYBvh1siPJJlJixXHhRJr2pWU37KHVaA/&#10;L7Pv7MR3mr/OexfQHNuDUWo46LZLEIG68B9+t7+0gukC/r7EH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y+pnBAAAA2wAAAA8AAAAAAAAAAAAAAAAAmAIAAGRycy9kb3du&#10;cmV2LnhtbFBLBQYAAAAABAAEAPUAAACGAwAAAAA=&#10;" filled="f" fillcolor="#f90" stroked="f" strokecolor="#003">
                    <v:textbox style="mso-next-textbox:#Text Box 322" inset="1.47319mm,.73661mm,1.47319mm,.73661mm">
                      <w:txbxContent>
                        <w:p w:rsidR="00D03E1F" w:rsidRDefault="00D03E1F" w:rsidP="00D03E1F">
                          <w:pPr>
                            <w:autoSpaceDE w:val="0"/>
                            <w:autoSpaceDN w:val="0"/>
                            <w:adjustRightInd w:val="0"/>
                            <w:jc w:val="center"/>
                            <w:rPr>
                              <w:color w:val="000033"/>
                              <w:sz w:val="10"/>
                              <w:szCs w:val="18"/>
                            </w:rPr>
                          </w:pPr>
                          <w:r>
                            <w:rPr>
                              <w:color w:val="000033"/>
                              <w:sz w:val="10"/>
                              <w:szCs w:val="18"/>
                            </w:rPr>
                            <w:t>Wholesale</w:t>
                          </w:r>
                        </w:p>
                        <w:p w:rsidR="00D03E1F" w:rsidRDefault="00D03E1F" w:rsidP="00D03E1F">
                          <w:pPr>
                            <w:autoSpaceDE w:val="0"/>
                            <w:autoSpaceDN w:val="0"/>
                            <w:adjustRightInd w:val="0"/>
                            <w:jc w:val="center"/>
                            <w:rPr>
                              <w:color w:val="000033"/>
                              <w:sz w:val="10"/>
                              <w:szCs w:val="18"/>
                            </w:rPr>
                          </w:pPr>
                          <w:r>
                            <w:rPr>
                              <w:color w:val="000033"/>
                              <w:sz w:val="10"/>
                              <w:szCs w:val="18"/>
                            </w:rPr>
                            <w:t>Radius</w:t>
                          </w:r>
                        </w:p>
                        <w:p w:rsidR="00D03E1F" w:rsidRDefault="00D03E1F" w:rsidP="00D03E1F">
                          <w:pPr>
                            <w:autoSpaceDE w:val="0"/>
                            <w:autoSpaceDN w:val="0"/>
                            <w:adjustRightInd w:val="0"/>
                            <w:jc w:val="center"/>
                            <w:rPr>
                              <w:color w:val="000033"/>
                              <w:sz w:val="10"/>
                              <w:szCs w:val="18"/>
                            </w:rPr>
                          </w:pPr>
                          <w:r>
                            <w:rPr>
                              <w:color w:val="000033"/>
                              <w:sz w:val="10"/>
                              <w:szCs w:val="18"/>
                            </w:rPr>
                            <w:t>Proxy</w:t>
                          </w:r>
                        </w:p>
                      </w:txbxContent>
                    </v:textbox>
                  </v:shape>
                </v:group>
                <w10:wrap type="none"/>
                <w10:anchorlock/>
              </v:group>
            </w:pict>
          </w:r>
        </w:p>
        <w:p w:rsidR="00D03E1F" w:rsidRDefault="00D03E1F" w:rsidP="00D03E1F">
          <w:pPr>
            <w:pStyle w:val="Caption"/>
            <w:jc w:val="center"/>
          </w:pPr>
          <w:r>
            <w:t xml:space="preserve">Figure </w:t>
          </w:r>
          <w:r w:rsidR="00A61963">
            <w:fldChar w:fldCharType="begin"/>
          </w:r>
          <w:r>
            <w:instrText xml:space="preserve"> SEQ Figure \* ARABIC </w:instrText>
          </w:r>
          <w:r w:rsidR="00A61963">
            <w:fldChar w:fldCharType="separate"/>
          </w:r>
          <w:r>
            <w:rPr>
              <w:noProof/>
            </w:rPr>
            <w:t>1</w:t>
          </w:r>
          <w:r w:rsidR="00A61963">
            <w:rPr>
              <w:noProof/>
            </w:rPr>
            <w:fldChar w:fldCharType="end"/>
          </w:r>
          <w:r>
            <w:t>: RRC Usage Architecture</w:t>
          </w:r>
        </w:p>
        <w:p w:rsidR="00D03E1F" w:rsidRDefault="00D03E1F" w:rsidP="00D03E1F"/>
        <w:p w:rsidR="00D03E1F" w:rsidRDefault="00D03E1F" w:rsidP="00D03E1F"/>
        <w:p w:rsidR="00D03E1F" w:rsidRDefault="00D03E1F" w:rsidP="00D03E1F">
          <w:pPr>
            <w:pStyle w:val="Heading1"/>
          </w:pPr>
          <w:bookmarkStart w:id="8" w:name="_Toc293927196"/>
          <w:bookmarkStart w:id="9" w:name="_Toc366229583"/>
          <w:r>
            <w:t>Features</w:t>
          </w:r>
          <w:bookmarkEnd w:id="8"/>
          <w:bookmarkEnd w:id="9"/>
        </w:p>
        <w:p w:rsidR="00D03E1F" w:rsidRDefault="00D03E1F" w:rsidP="00D03E1F">
          <w:r>
            <w:t>The RRC application provides the following features:</w:t>
          </w:r>
        </w:p>
        <w:p w:rsidR="00D03E1F" w:rsidRDefault="00D03E1F" w:rsidP="00433D4F">
          <w:pPr>
            <w:pStyle w:val="ListParagraph"/>
            <w:numPr>
              <w:ilvl w:val="0"/>
              <w:numId w:val="28"/>
            </w:numPr>
            <w:spacing w:after="0" w:line="240" w:lineRule="auto"/>
          </w:pPr>
          <w:r>
            <w:t>Radius Authentication Proxy</w:t>
          </w:r>
          <w:proofErr w:type="gramStart"/>
          <w:r>
            <w:t>;</w:t>
          </w:r>
          <w:proofErr w:type="gramEnd"/>
          <w:r>
            <w:br/>
          </w:r>
          <w:r>
            <w:br/>
            <w:t>The RRC application can provide full authentication proxy capabilities. Decisions about the destination for a proxy request can be made using any of the “standard” attributes present within the Radius authentication request packet. Currently, Vendor specific attributes are not supported for proxy rules.</w:t>
          </w:r>
        </w:p>
        <w:p w:rsidR="00D03E1F" w:rsidRDefault="00D03E1F" w:rsidP="00D03E1F"/>
        <w:p w:rsidR="00D03E1F" w:rsidRDefault="00D03E1F" w:rsidP="00433D4F">
          <w:pPr>
            <w:pStyle w:val="ListParagraph"/>
            <w:numPr>
              <w:ilvl w:val="0"/>
              <w:numId w:val="28"/>
            </w:numPr>
            <w:spacing w:after="0" w:line="240" w:lineRule="auto"/>
          </w:pPr>
          <w:r>
            <w:t>Radius Accounting Proxy</w:t>
          </w:r>
          <w:proofErr w:type="gramStart"/>
          <w:r>
            <w:t>;</w:t>
          </w:r>
          <w:proofErr w:type="gramEnd"/>
          <w:r>
            <w:br/>
          </w:r>
          <w:r>
            <w:br/>
            <w:t>The RRC application can provide full accounting proxy capabilities. Decisions about the destination for a proxy request can be made using any of the “standard” attributes present within the Radius authentication request packet. Currently, Vendor specific attributes are not supported for proxy rules.</w:t>
          </w:r>
        </w:p>
        <w:p w:rsidR="00D03E1F" w:rsidRDefault="00D03E1F" w:rsidP="00D03E1F"/>
        <w:p w:rsidR="00D03E1F" w:rsidRDefault="00D03E1F" w:rsidP="00433D4F">
          <w:pPr>
            <w:pStyle w:val="ListParagraph"/>
            <w:numPr>
              <w:ilvl w:val="0"/>
              <w:numId w:val="28"/>
            </w:numPr>
            <w:spacing w:after="0" w:line="240" w:lineRule="auto"/>
          </w:pPr>
          <w:r>
            <w:t>Radius Accounting Proxied to Multiple Destinations;</w:t>
          </w:r>
          <w:r>
            <w:br/>
          </w:r>
          <w:r>
            <w:br/>
            <w:t>The RRC application can be configured to either proxy an accounting request to the destination associated with the first matching proxy rule, or to the destinations associated with all matching proxy rules.</w:t>
          </w:r>
        </w:p>
        <w:p w:rsidR="00D03E1F" w:rsidRDefault="00D03E1F" w:rsidP="00D03E1F"/>
        <w:p w:rsidR="00D03E1F" w:rsidRDefault="00D03E1F" w:rsidP="00433D4F">
          <w:pPr>
            <w:pStyle w:val="ListParagraph"/>
            <w:numPr>
              <w:ilvl w:val="0"/>
              <w:numId w:val="28"/>
            </w:numPr>
            <w:spacing w:after="0" w:line="240" w:lineRule="auto"/>
          </w:pPr>
          <w:r>
            <w:lastRenderedPageBreak/>
            <w:t>Rate limiting of proxied requests;</w:t>
          </w:r>
          <w:r>
            <w:br/>
          </w:r>
          <w:r>
            <w:br/>
            <w:t>RRC can control the rate at which requests are forwarded to remote RADIUS servers and provides some buffering to deal with short term spikes in the request rates. Rate limiting is achieved by controlling the number of outstanding requests to each destination RADIUS server.</w:t>
          </w:r>
        </w:p>
        <w:p w:rsidR="00D03E1F" w:rsidRDefault="00D03E1F" w:rsidP="00D03E1F"/>
        <w:p w:rsidR="00D03E1F" w:rsidRDefault="00D03E1F" w:rsidP="00433D4F">
          <w:pPr>
            <w:pStyle w:val="ListParagraph"/>
            <w:numPr>
              <w:ilvl w:val="0"/>
              <w:numId w:val="28"/>
            </w:numPr>
            <w:spacing w:after="0" w:line="240" w:lineRule="auto"/>
          </w:pPr>
          <w:r>
            <w:t>Suppression of Radius Accounting Responses;</w:t>
          </w:r>
          <w:r>
            <w:br/>
            <w:t>A Radius access control list can be specified to suppress the sending of an Accounting Response for matching Accounting Request packets.</w:t>
          </w:r>
        </w:p>
        <w:p w:rsidR="00D03E1F" w:rsidRDefault="00D03E1F" w:rsidP="00D03E1F"/>
        <w:p w:rsidR="00D03E1F" w:rsidRDefault="00D03E1F" w:rsidP="00433D4F">
          <w:pPr>
            <w:pStyle w:val="ListParagraph"/>
            <w:numPr>
              <w:ilvl w:val="0"/>
              <w:numId w:val="28"/>
            </w:numPr>
            <w:spacing w:after="0" w:line="240" w:lineRule="auto"/>
          </w:pPr>
          <w:r>
            <w:t>Arbor Session Management for Consumer Users;</w:t>
          </w:r>
          <w:r>
            <w:br/>
          </w:r>
          <w:r>
            <w:br/>
            <w:t>The RRC application can use Calling-Station-Id information (the BT Wholesale SID) from incoming Radius Accounting Requests to perform a lookup on the BT IISP system (via LDAP) and subsequently log the user into the Arbor DPI systems with the appropriate product or service profile.</w:t>
          </w:r>
        </w:p>
        <w:p w:rsidR="00D03E1F" w:rsidRDefault="00D03E1F" w:rsidP="00D03E1F"/>
        <w:p w:rsidR="00D03E1F" w:rsidRDefault="00D03E1F" w:rsidP="00433D4F">
          <w:pPr>
            <w:pStyle w:val="ListParagraph"/>
            <w:numPr>
              <w:ilvl w:val="0"/>
              <w:numId w:val="28"/>
            </w:numPr>
            <w:spacing w:after="0" w:line="240" w:lineRule="auto"/>
          </w:pPr>
          <w:r>
            <w:t>Arbor Session Management for Business Users</w:t>
          </w:r>
          <w:proofErr w:type="gramStart"/>
          <w:r>
            <w:t>;</w:t>
          </w:r>
          <w:proofErr w:type="gramEnd"/>
          <w:r>
            <w:br/>
          </w:r>
          <w:r>
            <w:br/>
            <w:t>A Radius Access Control list may be specified to identify those Radius Accounting Requests that correspond to business users. For these matching requests, the user can be logged into the Arbor systems using the username present in the Accounting Request.</w:t>
          </w:r>
        </w:p>
        <w:p w:rsidR="00D03E1F" w:rsidRDefault="00D03E1F" w:rsidP="00D03E1F"/>
        <w:p w:rsidR="00D03E1F" w:rsidRDefault="00D03E1F" w:rsidP="00433D4F">
          <w:pPr>
            <w:pStyle w:val="ListParagraph"/>
            <w:numPr>
              <w:ilvl w:val="0"/>
              <w:numId w:val="28"/>
            </w:numPr>
            <w:spacing w:after="0" w:line="240" w:lineRule="auto"/>
          </w:pPr>
          <w:r>
            <w:t>Validation of IISP Service Packages Against Arbor Service Offers;</w:t>
          </w:r>
          <w:r>
            <w:br/>
          </w:r>
          <w:r>
            <w:br/>
            <w:t>The RRC application will maintain a cached view of the Service Offers available on the Arbor DPI systems. Service Packages returned by the IISP for Consumer broadband lines are validated against this list.</w:t>
          </w:r>
        </w:p>
        <w:p w:rsidR="00D03E1F" w:rsidRDefault="00D03E1F" w:rsidP="00D03E1F"/>
        <w:p w:rsidR="00D03E1F" w:rsidRDefault="00D03E1F" w:rsidP="00433D4F">
          <w:pPr>
            <w:pStyle w:val="ListParagraph"/>
            <w:numPr>
              <w:ilvl w:val="0"/>
              <w:numId w:val="28"/>
            </w:numPr>
            <w:spacing w:after="0" w:line="240" w:lineRule="auto"/>
          </w:pPr>
          <w:r>
            <w:t>Detailed Performance Monitoring</w:t>
          </w:r>
          <w:proofErr w:type="gramStart"/>
          <w:r>
            <w:t>;</w:t>
          </w:r>
          <w:proofErr w:type="gramEnd"/>
          <w:r>
            <w:br/>
          </w:r>
          <w:r>
            <w:br/>
            <w:t xml:space="preserve">The RRC application maintains detailed performance statistics on the response times of the external systems it communicates with. The number of requests, minimum, maximum and average response times from those systems will be recorded (e.g. Radius Servers, SLEs, </w:t>
          </w:r>
          <w:proofErr w:type="gramStart"/>
          <w:r>
            <w:t>IISP</w:t>
          </w:r>
          <w:proofErr w:type="gramEnd"/>
          <w:r>
            <w:t>). In addition, for a subset of the systems, response time histograms are maintained allowing 95% percentile response times to be tracked.</w:t>
          </w:r>
        </w:p>
        <w:p w:rsidR="00D03E1F" w:rsidRDefault="00D03E1F" w:rsidP="00D03E1F"/>
        <w:p w:rsidR="00D03E1F" w:rsidRDefault="00D03E1F" w:rsidP="00433D4F">
          <w:pPr>
            <w:pStyle w:val="ListParagraph"/>
            <w:numPr>
              <w:ilvl w:val="0"/>
              <w:numId w:val="28"/>
            </w:numPr>
            <w:spacing w:after="0" w:line="240" w:lineRule="auto"/>
          </w:pPr>
          <w:r>
            <w:t>XML based configuration</w:t>
          </w:r>
          <w:proofErr w:type="gramStart"/>
          <w:r>
            <w:t>;</w:t>
          </w:r>
          <w:proofErr w:type="gramEnd"/>
          <w:r>
            <w:br/>
          </w:r>
          <w:r>
            <w:br/>
            <w:t>RRC reads a number of XML files at start-up to determine its configuration.</w:t>
          </w:r>
        </w:p>
        <w:p w:rsidR="00D03E1F" w:rsidRDefault="00D03E1F" w:rsidP="00D03E1F"/>
        <w:p w:rsidR="00D03E1F" w:rsidRDefault="00D03E1F" w:rsidP="00433D4F">
          <w:pPr>
            <w:pStyle w:val="ListParagraph"/>
            <w:numPr>
              <w:ilvl w:val="0"/>
              <w:numId w:val="28"/>
            </w:numPr>
            <w:spacing w:after="0" w:line="240" w:lineRule="auto"/>
          </w:pPr>
          <w:r>
            <w:t>Integration with Java JMX management framework</w:t>
          </w:r>
          <w:proofErr w:type="gramStart"/>
          <w:r>
            <w:t>;</w:t>
          </w:r>
          <w:proofErr w:type="gramEnd"/>
          <w:r>
            <w:br/>
          </w:r>
          <w:r>
            <w:br/>
          </w:r>
          <w:r>
            <w:lastRenderedPageBreak/>
            <w:t>RRC publishes performance statistics and counters via the Java Management Extensions (JMX) framework allowing remote monitoring by any JMX compliant client (e.g. jconsole or jvisualvm).</w:t>
          </w:r>
        </w:p>
        <w:p w:rsidR="00D03E1F" w:rsidRDefault="00D03E1F" w:rsidP="00D03E1F"/>
        <w:p w:rsidR="00D03E1F" w:rsidRDefault="00D03E1F" w:rsidP="00433D4F">
          <w:pPr>
            <w:pStyle w:val="ListParagraph"/>
            <w:numPr>
              <w:ilvl w:val="0"/>
              <w:numId w:val="28"/>
            </w:numPr>
            <w:spacing w:after="0" w:line="240" w:lineRule="auto"/>
          </w:pPr>
          <w:r>
            <w:t>Radius Command Line Client</w:t>
          </w:r>
          <w:proofErr w:type="gramStart"/>
          <w:r>
            <w:t>;</w:t>
          </w:r>
          <w:proofErr w:type="gramEnd"/>
          <w:r>
            <w:br/>
          </w:r>
          <w:r>
            <w:br/>
            <w:t>For testing purposes, the RRC application has a command line client . The client can be configured to generate Accounting Start, Stop, and Interim requests a specific rates with the packet contents read from a simple CSV file. The destination Radius Server may be configured, thus the RRC application could be used in some circumstances as a Radius load generator for external systems testing.</w:t>
          </w:r>
          <w:r>
            <w:br/>
          </w:r>
        </w:p>
        <w:p w:rsidR="00D03E1F" w:rsidRDefault="00D03E1F" w:rsidP="00D03E1F">
          <w:pPr>
            <w:pStyle w:val="ListParagraph"/>
          </w:pPr>
        </w:p>
        <w:p w:rsidR="00D03E1F" w:rsidRPr="00B738BF" w:rsidRDefault="00D03E1F" w:rsidP="00433D4F">
          <w:pPr>
            <w:pStyle w:val="ListParagraph"/>
            <w:numPr>
              <w:ilvl w:val="0"/>
              <w:numId w:val="28"/>
            </w:numPr>
            <w:spacing w:after="0" w:line="240" w:lineRule="auto"/>
          </w:pPr>
          <w:r>
            <w:t>Authenticating Server</w:t>
          </w:r>
          <w:proofErr w:type="gramStart"/>
          <w:r>
            <w:t>;</w:t>
          </w:r>
          <w:proofErr w:type="gramEnd"/>
          <w:r>
            <w:br/>
          </w:r>
          <w:r>
            <w:br/>
            <w:t>Although not RRCs primary design goal, sufficient functionality exists to allow RRC to operate as an authenticating RADIUS server if a suitable external repository is available for user information (e.g. LDAP directory or database).</w:t>
          </w:r>
        </w:p>
        <w:p w:rsidR="00D03E1F" w:rsidRDefault="00D03E1F" w:rsidP="00D03E1F">
          <w:pPr>
            <w:pStyle w:val="Heading1"/>
          </w:pPr>
          <w:bookmarkStart w:id="10" w:name="_Toc293927197"/>
          <w:bookmarkStart w:id="11" w:name="_Toc366229584"/>
          <w:r>
            <w:t>Installation</w:t>
          </w:r>
          <w:bookmarkEnd w:id="10"/>
          <w:bookmarkEnd w:id="11"/>
        </w:p>
        <w:p w:rsidR="00D03E1F" w:rsidRDefault="00D03E1F" w:rsidP="00D03E1F">
          <w:pPr>
            <w:pStyle w:val="Heading2"/>
          </w:pPr>
          <w:bookmarkStart w:id="12" w:name="_Toc293927198"/>
          <w:bookmarkStart w:id="13" w:name="_Toc366229585"/>
          <w:r>
            <w:t>Requirements</w:t>
          </w:r>
          <w:bookmarkEnd w:id="12"/>
          <w:bookmarkEnd w:id="13"/>
        </w:p>
        <w:p w:rsidR="00D03E1F" w:rsidRDefault="00D03E1F" w:rsidP="00D03E1F">
          <w:r>
            <w:t>The RRC is a pure Java application, and requires J2SE6. It should run on any platform supporting the Java runtime environment.</w:t>
          </w:r>
        </w:p>
        <w:p w:rsidR="00D03E1F" w:rsidRDefault="00D03E1F" w:rsidP="00D03E1F">
          <w:pPr>
            <w:pStyle w:val="Heading2"/>
          </w:pPr>
          <w:bookmarkStart w:id="14" w:name="_Toc293927199"/>
          <w:bookmarkStart w:id="15" w:name="_Toc366229586"/>
          <w:r>
            <w:t>Unpacking</w:t>
          </w:r>
          <w:bookmarkEnd w:id="14"/>
          <w:bookmarkEnd w:id="15"/>
        </w:p>
        <w:p w:rsidR="00D03E1F" w:rsidRDefault="00D03E1F" w:rsidP="00D03E1F">
          <w:r>
            <w:t xml:space="preserve">The RRC application is delivered as a </w:t>
          </w:r>
          <w:r>
            <w:rPr>
              <w:rStyle w:val="FilenameChar"/>
            </w:rPr>
            <w:t>JAR</w:t>
          </w:r>
          <w:r>
            <w:t xml:space="preserve"> file. This is in effect a simple ZIP file and the contents may be extracted using either unzip or WinZip as appropriate.</w:t>
          </w:r>
        </w:p>
        <w:p w:rsidR="00D03E1F" w:rsidRDefault="00D03E1F" w:rsidP="00D03E1F">
          <w:r>
            <w:t>RRC should where possible be executed under a non-privileged user identity. The normal ports used for Radius applications (1812, 1813 or historically 1645 and 1646) do not require root privileges for use.</w:t>
          </w:r>
        </w:p>
        <w:p w:rsidR="00D03E1F" w:rsidRDefault="00D03E1F" w:rsidP="00D03E1F"/>
        <w:p w:rsidR="00D03E1F" w:rsidRDefault="00D03E1F" w:rsidP="00D03E1F">
          <w:pPr>
            <w:pStyle w:val="Skill"/>
          </w:pPr>
          <w:r>
            <w:t xml:space="preserve">Copy the RRC distribution file into a temporary directory on the target host (e.g. </w:t>
          </w:r>
          <w:r w:rsidRPr="002D4E27">
            <w:rPr>
              <w:rStyle w:val="CodeChar"/>
              <w:rFonts w:ascii="Lucida Console" w:hAnsi="Lucida Console"/>
            </w:rPr>
            <w:t>/tmp</w:t>
          </w:r>
          <w:r>
            <w:t>)</w:t>
          </w:r>
          <w:r>
            <w:br/>
          </w:r>
        </w:p>
        <w:p w:rsidR="00D03E1F" w:rsidRDefault="00D03E1F" w:rsidP="00D03E1F">
          <w:pPr>
            <w:pStyle w:val="Skill"/>
            <w:rPr>
              <w:rStyle w:val="CodeChar"/>
              <w:b w:val="0"/>
            </w:rPr>
          </w:pPr>
          <w:r>
            <w:t xml:space="preserve">Create the target installation directory (e.g. </w:t>
          </w:r>
          <w:r w:rsidRPr="002D4E27">
            <w:rPr>
              <w:rStyle w:val="CodeChar"/>
              <w:rFonts w:ascii="Lucida Console" w:hAnsi="Lucida Console"/>
            </w:rPr>
            <w:t>/opt/rrc</w:t>
          </w:r>
          <w:r>
            <w:rPr>
              <w:rStyle w:val="CodeChar"/>
            </w:rPr>
            <w:t>)</w:t>
          </w:r>
          <w:r>
            <w:t>;</w:t>
          </w:r>
          <w:r>
            <w:br/>
          </w:r>
          <w:r>
            <w:br/>
          </w:r>
          <w:r w:rsidRPr="002D4E27">
            <w:rPr>
              <w:rStyle w:val="CodeChar"/>
              <w:rFonts w:ascii="Lucida Console" w:hAnsi="Lucida Console"/>
            </w:rPr>
            <w:t>mkdir /opt/rrc</w:t>
          </w:r>
          <w:r w:rsidRPr="002D4E27">
            <w:rPr>
              <w:rStyle w:val="CodeChar"/>
              <w:rFonts w:ascii="Lucida Console" w:hAnsi="Lucida Console"/>
            </w:rPr>
            <w:br/>
          </w:r>
        </w:p>
        <w:p w:rsidR="00D03E1F" w:rsidRDefault="00D03E1F" w:rsidP="00D03E1F">
          <w:pPr>
            <w:pStyle w:val="Skill"/>
          </w:pPr>
          <w:r>
            <w:t>Change to the installation directory;</w:t>
          </w:r>
          <w:r>
            <w:br/>
          </w:r>
          <w:r>
            <w:br/>
          </w:r>
          <w:r w:rsidRPr="002D4E27">
            <w:rPr>
              <w:rStyle w:val="CodeChar"/>
              <w:rFonts w:ascii="Lucida Console" w:hAnsi="Lucida Console"/>
            </w:rPr>
            <w:t>cd /opt/rrc</w:t>
          </w:r>
          <w:r>
            <w:br/>
          </w:r>
        </w:p>
        <w:p w:rsidR="00D03E1F" w:rsidRDefault="00D03E1F" w:rsidP="00D03E1F">
          <w:pPr>
            <w:pStyle w:val="Skill"/>
          </w:pPr>
          <w:r>
            <w:t>Extract the files from the JAR archive</w:t>
          </w:r>
          <w:r>
            <w:br/>
          </w:r>
          <w:r>
            <w:br/>
          </w:r>
          <w:r w:rsidRPr="002D4E27">
            <w:rPr>
              <w:rStyle w:val="CodeChar"/>
              <w:rFonts w:ascii="Lucida Console" w:hAnsi="Lucida Console"/>
            </w:rPr>
            <w:t>unzip –x /tmp/rrc-x.y.jar</w:t>
          </w:r>
        </w:p>
        <w:p w:rsidR="00D03E1F" w:rsidRDefault="00D03E1F" w:rsidP="00D03E1F"/>
        <w:p w:rsidR="00D03E1F" w:rsidRDefault="00D03E1F" w:rsidP="00D03E1F">
          <w:r>
            <w:lastRenderedPageBreak/>
            <w:t>JAR files don’t support the notions of file ownership, or permissions. The files installed will be owned by the user performing the installation, and any executable files will not have the appropriate execute bits set. An installation script is provided that will create an un-privileged user and groups, and set the appropriate file permissions.</w:t>
          </w:r>
        </w:p>
        <w:p w:rsidR="00D03E1F" w:rsidRDefault="00D03E1F" w:rsidP="00D03E1F">
          <w:pPr>
            <w:pStyle w:val="Skill"/>
          </w:pPr>
          <w:r>
            <w:t>Execute the installation script</w:t>
          </w:r>
        </w:p>
        <w:p w:rsidR="00D03E1F" w:rsidRDefault="00D03E1F" w:rsidP="00D03E1F"/>
        <w:p w:rsidR="00D03E1F" w:rsidRPr="002D4E27" w:rsidRDefault="00D03E1F" w:rsidP="00D03E1F">
          <w:pPr>
            <w:ind w:firstLine="360"/>
          </w:pPr>
          <w:r w:rsidRPr="002D4E27">
            <w:rPr>
              <w:rFonts w:ascii="Lucida Console" w:hAnsi="Lucida Console"/>
              <w:b/>
              <w:sz w:val="18"/>
            </w:rPr>
            <w:t>/bin/sh bin/install</w:t>
          </w:r>
          <w:r>
            <w:br/>
          </w:r>
          <w:r>
            <w:br/>
          </w:r>
          <w:r w:rsidRPr="002D4E27">
            <w:t>Note that this must be “shell’d” rather than the permissions changed and then executed. This is to overcome the problem of the file being delivered with Microsoft Windows line endings (carriage return and linefeed).</w:t>
          </w:r>
          <w:r w:rsidRPr="002D4E27">
            <w:br/>
          </w:r>
        </w:p>
        <w:p w:rsidR="00D03E1F" w:rsidRDefault="00D03E1F" w:rsidP="00D03E1F">
          <w:pPr>
            <w:pStyle w:val="Heading2"/>
          </w:pPr>
          <w:bookmarkStart w:id="16" w:name="_Toc293927200"/>
          <w:bookmarkStart w:id="17" w:name="_Toc366229587"/>
          <w:r>
            <w:t>Starting and Stopping</w:t>
          </w:r>
          <w:bookmarkEnd w:id="16"/>
          <w:bookmarkEnd w:id="17"/>
        </w:p>
        <w:p w:rsidR="00D03E1F" w:rsidRDefault="00D03E1F" w:rsidP="00D03E1F">
          <w:r>
            <w:t>The RRC application is delivered with a shell script (</w:t>
          </w:r>
          <w:r>
            <w:rPr>
              <w:rStyle w:val="CodeChar"/>
            </w:rPr>
            <w:t>/opt/rrc/bin/rrc</w:t>
          </w:r>
          <w:r>
            <w:t>) that can be used to start and stop the application. The script should be invoked with a single command argument</w:t>
          </w:r>
        </w:p>
        <w:p w:rsidR="00D03E1F" w:rsidRPr="002D4E27" w:rsidRDefault="00D03E1F" w:rsidP="00D03E1F">
          <w:pPr>
            <w:ind w:firstLine="720"/>
            <w:rPr>
              <w:rFonts w:ascii="Lucida Console" w:hAnsi="Lucida Console"/>
            </w:rPr>
          </w:pPr>
          <w:r w:rsidRPr="002D4E27">
            <w:rPr>
              <w:rStyle w:val="CodeChar"/>
              <w:rFonts w:ascii="Lucida Console" w:hAnsi="Lucida Console"/>
            </w:rPr>
            <w:t>/opt/rrc/bin/rrc &lt;command&gt;</w:t>
          </w:r>
        </w:p>
        <w:p w:rsidR="00D03E1F" w:rsidRDefault="00D03E1F" w:rsidP="00D03E1F">
          <w:r>
            <w:t>The script supports the following commands:</w:t>
          </w:r>
          <w:r>
            <w:br/>
          </w:r>
        </w:p>
        <w:p w:rsidR="00D03E1F" w:rsidRDefault="00D03E1F" w:rsidP="00433D4F">
          <w:pPr>
            <w:numPr>
              <w:ilvl w:val="0"/>
              <w:numId w:val="22"/>
            </w:numPr>
            <w:spacing w:after="0" w:line="240" w:lineRule="auto"/>
          </w:pPr>
          <w:r w:rsidRPr="002D4E27">
            <w:rPr>
              <w:rStyle w:val="CodeChar"/>
              <w:rFonts w:ascii="Lucida Console" w:hAnsi="Lucida Console"/>
            </w:rPr>
            <w:t>start</w:t>
          </w:r>
          <w:r>
            <w:t xml:space="preserve"> – starts the application</w:t>
          </w:r>
          <w:r>
            <w:br/>
          </w:r>
        </w:p>
        <w:p w:rsidR="00D03E1F" w:rsidRDefault="00D03E1F" w:rsidP="00433D4F">
          <w:pPr>
            <w:numPr>
              <w:ilvl w:val="0"/>
              <w:numId w:val="22"/>
            </w:numPr>
            <w:spacing w:after="0" w:line="240" w:lineRule="auto"/>
          </w:pPr>
          <w:r w:rsidRPr="002D4E27">
            <w:rPr>
              <w:rStyle w:val="CodeChar"/>
              <w:rFonts w:ascii="Lucida Console" w:hAnsi="Lucida Console"/>
            </w:rPr>
            <w:t>stop</w:t>
          </w:r>
          <w:r>
            <w:t xml:space="preserve"> – stops the application</w:t>
          </w:r>
          <w:r>
            <w:br/>
          </w:r>
        </w:p>
        <w:p w:rsidR="00D03E1F" w:rsidRDefault="00D03E1F" w:rsidP="00433D4F">
          <w:pPr>
            <w:numPr>
              <w:ilvl w:val="0"/>
              <w:numId w:val="22"/>
            </w:numPr>
            <w:spacing w:after="0" w:line="240" w:lineRule="auto"/>
          </w:pPr>
          <w:r w:rsidRPr="002D4E27">
            <w:rPr>
              <w:rStyle w:val="CodeChar"/>
              <w:rFonts w:ascii="Lucida Console" w:hAnsi="Lucida Console"/>
            </w:rPr>
            <w:t>restart</w:t>
          </w:r>
          <w:r>
            <w:t xml:space="preserve"> – stops and then immediately starts the application</w:t>
          </w:r>
          <w:r>
            <w:br/>
          </w:r>
        </w:p>
        <w:p w:rsidR="00D03E1F" w:rsidRDefault="00D03E1F" w:rsidP="00433D4F">
          <w:pPr>
            <w:numPr>
              <w:ilvl w:val="0"/>
              <w:numId w:val="22"/>
            </w:numPr>
            <w:spacing w:after="0" w:line="240" w:lineRule="auto"/>
          </w:pPr>
          <w:r w:rsidRPr="002D4E27">
            <w:rPr>
              <w:rStyle w:val="CodeChar"/>
              <w:rFonts w:ascii="Lucida Console" w:hAnsi="Lucida Console"/>
            </w:rPr>
            <w:t>status</w:t>
          </w:r>
          <w:r>
            <w:t xml:space="preserve"> – displays the current running status of the application</w:t>
          </w:r>
        </w:p>
        <w:p w:rsidR="00D03E1F" w:rsidRDefault="00D03E1F" w:rsidP="00D03E1F"/>
        <w:p w:rsidR="00D03E1F" w:rsidRDefault="00D03E1F" w:rsidP="00D03E1F">
          <w:pPr>
            <w:pStyle w:val="Heading2"/>
          </w:pPr>
          <w:bookmarkStart w:id="18" w:name="_Toc293927201"/>
          <w:bookmarkStart w:id="19" w:name="_Toc366229588"/>
          <w:r>
            <w:t>Starting RRC at Boot Time</w:t>
          </w:r>
          <w:bookmarkEnd w:id="18"/>
          <w:bookmarkEnd w:id="19"/>
        </w:p>
        <w:p w:rsidR="00D03E1F" w:rsidRDefault="00D03E1F" w:rsidP="00D03E1F">
          <w:r>
            <w:t>The RRC application should be started at system boot time. The start and stop script delivered with the RRC will provide the necessary functionality. It simply needs to be called at system boot time.</w:t>
          </w:r>
        </w:p>
        <w:p w:rsidR="00D03E1F" w:rsidRPr="002D4E27" w:rsidRDefault="00D03E1F" w:rsidP="00D03E1F">
          <w:pPr>
            <w:pStyle w:val="Skill"/>
            <w:rPr>
              <w:rStyle w:val="CodeChar"/>
              <w:rFonts w:ascii="Lucida Console" w:hAnsi="Lucida Console"/>
            </w:rPr>
          </w:pPr>
          <w:r>
            <w:t>Link the start / stop script into the system init directories</w:t>
          </w:r>
          <w:proofErr w:type="gramStart"/>
          <w:r>
            <w:t>:</w:t>
          </w:r>
          <w:proofErr w:type="gramEnd"/>
          <w:r>
            <w:br/>
          </w:r>
          <w:r>
            <w:br/>
          </w:r>
          <w:r w:rsidRPr="002D4E27">
            <w:rPr>
              <w:rStyle w:val="CodeChar"/>
              <w:rFonts w:ascii="Lucida Console" w:hAnsi="Lucida Console"/>
            </w:rPr>
            <w:t>cd /etc/init.d</w:t>
          </w:r>
          <w:r w:rsidRPr="002D4E27">
            <w:rPr>
              <w:rStyle w:val="CodeChar"/>
              <w:rFonts w:ascii="Lucida Console" w:hAnsi="Lucida Console"/>
            </w:rPr>
            <w:br/>
          </w:r>
          <w:r w:rsidRPr="002D4E27">
            <w:rPr>
              <w:rStyle w:val="CodeChar"/>
              <w:rFonts w:ascii="Lucida Console" w:hAnsi="Lucida Console"/>
            </w:rPr>
            <w:br/>
            <w:t>ln –s /opt/rrc/bin/rrc rrc</w:t>
          </w:r>
          <w:r w:rsidRPr="002D4E27">
            <w:rPr>
              <w:rStyle w:val="CodeChar"/>
              <w:rFonts w:ascii="Lucida Console" w:hAnsi="Lucida Console"/>
            </w:rPr>
            <w:br/>
          </w:r>
          <w:r w:rsidRPr="002D4E27">
            <w:rPr>
              <w:rStyle w:val="CodeChar"/>
              <w:rFonts w:ascii="Lucida Console" w:hAnsi="Lucida Console"/>
            </w:rPr>
            <w:br/>
            <w:t>cd /etc/rc3.d</w:t>
          </w:r>
          <w:r w:rsidRPr="002D4E27">
            <w:rPr>
              <w:rStyle w:val="CodeChar"/>
              <w:rFonts w:ascii="Lucida Console" w:hAnsi="Lucida Console"/>
            </w:rPr>
            <w:br/>
          </w:r>
          <w:r w:rsidRPr="002D4E27">
            <w:rPr>
              <w:rStyle w:val="CodeChar"/>
              <w:rFonts w:ascii="Lucida Console" w:hAnsi="Lucida Console"/>
            </w:rPr>
            <w:br/>
            <w:t>ln –s ../init.d/rrc S99rrc</w:t>
          </w:r>
        </w:p>
        <w:p w:rsidR="00D03E1F" w:rsidRDefault="00D03E1F" w:rsidP="00D03E1F"/>
        <w:p w:rsidR="00D03E1F" w:rsidRDefault="00D03E1F" w:rsidP="00D03E1F">
          <w:r>
            <w:t>The installation script will have performed this configuration automatically.</w:t>
          </w:r>
        </w:p>
        <w:p w:rsidR="00D03E1F" w:rsidRDefault="00D03E1F" w:rsidP="00D03E1F">
          <w:pPr>
            <w:pStyle w:val="Heading1"/>
          </w:pPr>
          <w:bookmarkStart w:id="20" w:name="_Toc293927202"/>
          <w:bookmarkStart w:id="21" w:name="_Toc366229589"/>
          <w:r>
            <w:lastRenderedPageBreak/>
            <w:t>Overview</w:t>
          </w:r>
          <w:bookmarkEnd w:id="20"/>
          <w:bookmarkEnd w:id="21"/>
        </w:p>
        <w:p w:rsidR="00D03E1F" w:rsidRDefault="00D03E1F" w:rsidP="00D03E1F">
          <w:r>
            <w:t>The behaviour of RRC version 4 is dependent on the configuration of rules that control the processing of the RADIUS packets.</w:t>
          </w:r>
        </w:p>
        <w:p w:rsidR="00D03E1F" w:rsidRDefault="00D03E1F" w:rsidP="00D03E1F"/>
        <w:p w:rsidR="00D03E1F" w:rsidRDefault="00D03E1F" w:rsidP="00D03E1F">
          <w:r>
            <w:t>Almost all aspects of the packet handling are determined by the rules and statement. There is very little functional behaviour hard-coded. Each received RADIUS packet is passed through one of a number of rulesets determined by the packet type:</w:t>
          </w:r>
        </w:p>
        <w:p w:rsidR="00D03E1F" w:rsidRDefault="00D03E1F" w:rsidP="00D03E1F"/>
        <w:tbl>
          <w:tblPr>
            <w:tblStyle w:val="Phoenix1"/>
            <w:tblW w:w="0" w:type="auto"/>
            <w:tblLook w:val="04A0"/>
          </w:tblPr>
          <w:tblGrid>
            <w:gridCol w:w="1611"/>
            <w:gridCol w:w="2277"/>
            <w:gridCol w:w="1726"/>
            <w:gridCol w:w="2038"/>
          </w:tblGrid>
          <w:tr w:rsidR="00D03E1F" w:rsidTr="00F03059">
            <w:trPr>
              <w:cnfStyle w:val="100000000000"/>
            </w:trPr>
            <w:tc>
              <w:tcPr>
                <w:tcW w:w="1516" w:type="dxa"/>
              </w:tcPr>
              <w:p w:rsidR="00D03E1F" w:rsidRDefault="00D03E1F" w:rsidP="006C2718">
                <w:r>
                  <w:t>RADIUS Packet Type</w:t>
                </w:r>
              </w:p>
            </w:tc>
            <w:tc>
              <w:tcPr>
                <w:tcW w:w="2277" w:type="dxa"/>
              </w:tcPr>
              <w:p w:rsidR="00D03E1F" w:rsidRDefault="00D03E1F" w:rsidP="006C2718">
                <w:r>
                  <w:t>Ruleset</w:t>
                </w:r>
              </w:p>
            </w:tc>
            <w:tc>
              <w:tcPr>
                <w:tcW w:w="1726" w:type="dxa"/>
              </w:tcPr>
              <w:p w:rsidR="00D03E1F" w:rsidRDefault="00D03E1F" w:rsidP="006C2718">
                <w:r>
                  <w:t>Ruleset Location</w:t>
                </w:r>
              </w:p>
            </w:tc>
            <w:tc>
              <w:tcPr>
                <w:tcW w:w="2038" w:type="dxa"/>
              </w:tcPr>
              <w:p w:rsidR="00D03E1F" w:rsidRDefault="00D03E1F" w:rsidP="006C2718">
                <w:r>
                  <w:t>Default Treatment</w:t>
                </w:r>
              </w:p>
            </w:tc>
          </w:tr>
          <w:tr w:rsidR="00D03E1F" w:rsidTr="00F03059">
            <w:tc>
              <w:tcPr>
                <w:tcW w:w="1516" w:type="dxa"/>
              </w:tcPr>
              <w:p w:rsidR="00D03E1F" w:rsidRDefault="00D03E1F" w:rsidP="006C2718">
                <w:r>
                  <w:t>Authentication requests</w:t>
                </w:r>
              </w:p>
            </w:tc>
            <w:tc>
              <w:tcPr>
                <w:tcW w:w="2277" w:type="dxa"/>
              </w:tcPr>
              <w:p w:rsidR="00D03E1F" w:rsidRDefault="00D03E1F" w:rsidP="006C2718">
                <w:r>
                  <w:t>Authentication proxy request ruleset</w:t>
                </w:r>
              </w:p>
            </w:tc>
            <w:tc>
              <w:tcPr>
                <w:tcW w:w="1726" w:type="dxa"/>
              </w:tcPr>
              <w:p w:rsidR="00D03E1F" w:rsidRDefault="00D03E1F" w:rsidP="006C2718">
                <w:r>
                  <w:t>&lt;auth-proxy&gt;</w:t>
                </w:r>
              </w:p>
              <w:p w:rsidR="00D03E1F" w:rsidRDefault="00D03E1F" w:rsidP="006C2718">
                <w:r>
                  <w:t xml:space="preserve">    &lt;request&gt;</w:t>
                </w:r>
              </w:p>
              <w:p w:rsidR="00D03E1F" w:rsidRDefault="00D03E1F" w:rsidP="006C2718">
                <w:r>
                  <w:t xml:space="preserve">        &lt;ruleset&gt;</w:t>
                </w:r>
              </w:p>
              <w:p w:rsidR="00D03E1F" w:rsidRDefault="00D03E1F" w:rsidP="006C2718"/>
            </w:tc>
            <w:tc>
              <w:tcPr>
                <w:tcW w:w="2038" w:type="dxa"/>
              </w:tcPr>
              <w:p w:rsidR="00D03E1F" w:rsidRDefault="00D03E1F" w:rsidP="006C2718">
                <w:r>
                  <w:t>If the request is not proxied onwards, the default disposition is applied (default to drop).</w:t>
                </w:r>
              </w:p>
            </w:tc>
          </w:tr>
          <w:tr w:rsidR="00D03E1F" w:rsidTr="00F03059">
            <w:tc>
              <w:tcPr>
                <w:tcW w:w="1516" w:type="dxa"/>
              </w:tcPr>
              <w:p w:rsidR="00D03E1F" w:rsidRDefault="00D03E1F" w:rsidP="006C2718">
                <w:r>
                  <w:t>Authentication responses</w:t>
                </w:r>
              </w:p>
            </w:tc>
            <w:tc>
              <w:tcPr>
                <w:tcW w:w="2277" w:type="dxa"/>
              </w:tcPr>
              <w:p w:rsidR="00D03E1F" w:rsidRDefault="00D03E1F" w:rsidP="006C2718">
                <w:r>
                  <w:t>Authentication proxy response ruleset</w:t>
                </w:r>
              </w:p>
            </w:tc>
            <w:tc>
              <w:tcPr>
                <w:tcW w:w="1726" w:type="dxa"/>
              </w:tcPr>
              <w:p w:rsidR="00D03E1F" w:rsidRDefault="00D03E1F" w:rsidP="006C2718">
                <w:r>
                  <w:t>&lt;auth-proxy&gt;</w:t>
                </w:r>
              </w:p>
              <w:p w:rsidR="00D03E1F" w:rsidRDefault="00D03E1F" w:rsidP="006C2718">
                <w:r>
                  <w:t xml:space="preserve">    &lt;response&gt;</w:t>
                </w:r>
              </w:p>
              <w:p w:rsidR="00D03E1F" w:rsidRDefault="00D03E1F" w:rsidP="006C2718">
                <w:r>
                  <w:t xml:space="preserve">        &lt;ruleset&gt;</w:t>
                </w:r>
              </w:p>
              <w:p w:rsidR="00D03E1F" w:rsidRDefault="00D03E1F" w:rsidP="006C2718"/>
            </w:tc>
            <w:tc>
              <w:tcPr>
                <w:tcW w:w="2038" w:type="dxa"/>
              </w:tcPr>
              <w:p w:rsidR="00D03E1F" w:rsidRDefault="00D03E1F" w:rsidP="006C2718">
                <w:r>
                  <w:t>Forward RADIUS server that originated the authentication request</w:t>
                </w:r>
              </w:p>
            </w:tc>
          </w:tr>
          <w:tr w:rsidR="00D03E1F" w:rsidTr="00F03059">
            <w:tc>
              <w:tcPr>
                <w:tcW w:w="1516" w:type="dxa"/>
              </w:tcPr>
              <w:p w:rsidR="00D03E1F" w:rsidRDefault="00D03E1F" w:rsidP="006C2718">
                <w:r>
                  <w:t>Accounting requests</w:t>
                </w:r>
              </w:p>
            </w:tc>
            <w:tc>
              <w:tcPr>
                <w:tcW w:w="2277" w:type="dxa"/>
              </w:tcPr>
              <w:p w:rsidR="00D03E1F" w:rsidRDefault="00D03E1F" w:rsidP="006C2718">
                <w:r>
                  <w:t>Accounting proxy rulset</w:t>
                </w:r>
              </w:p>
            </w:tc>
            <w:tc>
              <w:tcPr>
                <w:tcW w:w="1726" w:type="dxa"/>
              </w:tcPr>
              <w:p w:rsidR="00D03E1F" w:rsidRDefault="00D03E1F" w:rsidP="006C2718">
                <w:r>
                  <w:t>&lt;acct-proxy&gt;</w:t>
                </w:r>
              </w:p>
              <w:p w:rsidR="00D03E1F" w:rsidRDefault="00D03E1F" w:rsidP="006C2718">
                <w:r>
                  <w:t xml:space="preserve">    &lt;ruleset&gt;</w:t>
                </w:r>
              </w:p>
              <w:p w:rsidR="00D03E1F" w:rsidRDefault="00D03E1F" w:rsidP="006C2718"/>
            </w:tc>
            <w:tc>
              <w:tcPr>
                <w:tcW w:w="2038" w:type="dxa"/>
              </w:tcPr>
              <w:p w:rsidR="00D03E1F" w:rsidRDefault="00D03E1F" w:rsidP="006C2718">
                <w:r>
                  <w:t>Drop the request</w:t>
                </w:r>
              </w:p>
            </w:tc>
          </w:tr>
          <w:tr w:rsidR="00D03E1F" w:rsidTr="00F03059">
            <w:tc>
              <w:tcPr>
                <w:tcW w:w="1516" w:type="dxa"/>
              </w:tcPr>
              <w:p w:rsidR="00D03E1F" w:rsidRDefault="00D03E1F" w:rsidP="006C2718">
                <w:r>
                  <w:t>Accounting requests</w:t>
                </w:r>
              </w:p>
              <w:p w:rsidR="00D03E1F" w:rsidRDefault="00D03E1F" w:rsidP="006C2718">
                <w:r>
                  <w:t>(DPI enabled)</w:t>
                </w:r>
              </w:p>
            </w:tc>
            <w:tc>
              <w:tcPr>
                <w:tcW w:w="2277" w:type="dxa"/>
              </w:tcPr>
              <w:p w:rsidR="00D03E1F" w:rsidRDefault="00D03E1F" w:rsidP="006C2718">
                <w:r>
                  <w:t>DPI Ruleset</w:t>
                </w:r>
              </w:p>
            </w:tc>
            <w:tc>
              <w:tcPr>
                <w:tcW w:w="1726" w:type="dxa"/>
              </w:tcPr>
              <w:p w:rsidR="00D03E1F" w:rsidRDefault="00D03E1F" w:rsidP="006C2718">
                <w:r>
                  <w:t>&lt;dpi&gt;</w:t>
                </w:r>
              </w:p>
              <w:p w:rsidR="00D03E1F" w:rsidRDefault="00D03E1F" w:rsidP="006C2718">
                <w:r>
                  <w:t xml:space="preserve">    &lt;ruleset&gt;</w:t>
                </w:r>
              </w:p>
              <w:p w:rsidR="00D03E1F" w:rsidRDefault="00D03E1F" w:rsidP="006C2718"/>
            </w:tc>
            <w:tc>
              <w:tcPr>
                <w:tcW w:w="2038" w:type="dxa"/>
              </w:tcPr>
              <w:p w:rsidR="00D03E1F" w:rsidRDefault="00D03E1F" w:rsidP="006C2718">
                <w:r>
                  <w:t>Ignore the request</w:t>
                </w:r>
              </w:p>
            </w:tc>
          </w:tr>
          <w:tr w:rsidR="00D03E1F" w:rsidTr="00F03059">
            <w:tc>
              <w:tcPr>
                <w:tcW w:w="1516" w:type="dxa"/>
              </w:tcPr>
              <w:p w:rsidR="00D03E1F" w:rsidRDefault="00D03E1F" w:rsidP="006C2718">
                <w:r>
                  <w:t>Accounting responses</w:t>
                </w:r>
              </w:p>
            </w:tc>
            <w:tc>
              <w:tcPr>
                <w:tcW w:w="2277" w:type="dxa"/>
              </w:tcPr>
              <w:p w:rsidR="00D03E1F" w:rsidRDefault="00D03E1F" w:rsidP="006C2718">
                <w:r>
                  <w:t>None</w:t>
                </w:r>
              </w:p>
            </w:tc>
            <w:tc>
              <w:tcPr>
                <w:tcW w:w="1726" w:type="dxa"/>
              </w:tcPr>
              <w:p w:rsidR="00D03E1F" w:rsidRDefault="00D03E1F" w:rsidP="006C2718"/>
            </w:tc>
            <w:tc>
              <w:tcPr>
                <w:tcW w:w="2038" w:type="dxa"/>
              </w:tcPr>
              <w:p w:rsidR="00D03E1F" w:rsidRDefault="00D03E1F" w:rsidP="006C2718">
                <w:r>
                  <w:t>Handled to acknowledge previously proxied accounting packet.</w:t>
                </w:r>
              </w:p>
            </w:tc>
          </w:tr>
        </w:tbl>
        <w:p w:rsidR="00D03E1F" w:rsidRDefault="00D03E1F" w:rsidP="00D03E1F"/>
        <w:p w:rsidR="00D03E1F" w:rsidRDefault="00D03E1F" w:rsidP="00D03E1F">
          <w:pPr>
            <w:pStyle w:val="Heading2"/>
          </w:pPr>
          <w:bookmarkStart w:id="22" w:name="_Toc293927203"/>
          <w:bookmarkStart w:id="23" w:name="_Toc366229590"/>
          <w:r>
            <w:lastRenderedPageBreak/>
            <w:t>Proxying</w:t>
          </w:r>
          <w:bookmarkEnd w:id="22"/>
          <w:bookmarkEnd w:id="23"/>
        </w:p>
        <w:p w:rsidR="00D03E1F" w:rsidRDefault="00D03E1F" w:rsidP="00D03E1F">
          <w:r>
            <w:t>The proxying behaviour is determined solely by the rules present in the appropriate ruleset – authentication or accounting as appropriate.</w:t>
          </w:r>
        </w:p>
        <w:p w:rsidR="00D03E1F" w:rsidRDefault="00D03E1F" w:rsidP="00D03E1F"/>
        <w:p w:rsidR="00D03E1F" w:rsidRDefault="00D03E1F" w:rsidP="00D03E1F">
          <w:r>
            <w:t>The ruleset must include the logic to select the appropriate destination server group, and a “&lt;proxy&gt;” statement to actually send the request to the destination. The ruleset may modify the RADIUS packet prior to forwarding the request.</w:t>
          </w:r>
        </w:p>
        <w:p w:rsidR="00D03E1F" w:rsidRDefault="00D03E1F" w:rsidP="00D03E1F"/>
        <w:p w:rsidR="00D03E1F" w:rsidRPr="005A566A" w:rsidRDefault="00D03E1F" w:rsidP="00D03E1F">
          <w:r>
            <w:t xml:space="preserve">Authentication responses are automatically returned to the originating RADIUS client if no rules are present. The authentication response ruleset may be used to either modify the response packet before it is returned, or to drop the packet and prevent the response being passed onwards. </w:t>
          </w:r>
        </w:p>
        <w:p w:rsidR="00D03E1F" w:rsidRDefault="00D03E1F" w:rsidP="00D03E1F">
          <w:pPr>
            <w:pStyle w:val="Heading2"/>
          </w:pPr>
          <w:bookmarkStart w:id="24" w:name="_Toc293927204"/>
          <w:bookmarkStart w:id="25" w:name="_Toc366229591"/>
          <w:r>
            <w:t>DPI Processing</w:t>
          </w:r>
          <w:bookmarkEnd w:id="24"/>
          <w:bookmarkEnd w:id="25"/>
        </w:p>
        <w:p w:rsidR="00D03E1F" w:rsidRDefault="00D03E1F" w:rsidP="00D03E1F">
          <w:r>
            <w:t>If DPI processing is enabled, the received accounting packets are placed into the dpi processing queue to be handled by a DPI worker thread. The worker threads process each queued accounting request in turn, and apply the DPI ruleset to each request. It is up to the ruleset to ensure the appropriate interaction with the DPI platform takes place via the “&lt;dpi-update&gt;” statement. There is no default behaviour with the DPI ruleset. If the ruleset is empty, or not defined, no DPI related processing will take place.</w:t>
          </w:r>
        </w:p>
        <w:p w:rsidR="00D03E1F" w:rsidRDefault="00D03E1F" w:rsidP="00D03E1F"/>
        <w:p w:rsidR="00D03E1F" w:rsidRDefault="00D03E1F" w:rsidP="00D03E1F">
          <w:pPr>
            <w:pStyle w:val="Heading2"/>
          </w:pPr>
          <w:bookmarkStart w:id="26" w:name="_Toc293927205"/>
          <w:bookmarkStart w:id="27" w:name="_Toc366229592"/>
          <w:r>
            <w:t>Authentication Proxy Overview</w:t>
          </w:r>
          <w:bookmarkEnd w:id="26"/>
          <w:bookmarkEnd w:id="27"/>
        </w:p>
        <w:p w:rsidR="00D03E1F" w:rsidRDefault="00D03E1F" w:rsidP="00D03E1F">
          <w:r>
            <w:t>The diagram below shows a pictorial representation of the authentication proxy logic:</w:t>
          </w:r>
          <w:r w:rsidRPr="00DD55CC">
            <w:rPr>
              <w:noProof/>
            </w:rPr>
            <w:t xml:space="preserve"> </w:t>
          </w:r>
        </w:p>
        <w:p w:rsidR="00D03E1F" w:rsidRDefault="00D03E1F" w:rsidP="00D03E1F"/>
        <w:p w:rsidR="00D03E1F" w:rsidRDefault="00D03E1F" w:rsidP="00D03E1F"/>
        <w:p w:rsidR="00D03E1F" w:rsidRDefault="00A61963" w:rsidP="00D03E1F">
          <w:r>
            <w:rPr>
              <w:noProof/>
            </w:rPr>
            <w:lastRenderedPageBreak/>
            <w:pict>
              <v:shape id="Text Box 530" o:spid="_x0000_s1030" type="#_x0000_t202" style="position:absolute;margin-left:23.05pt;margin-top:369pt;width:320.3pt;height:.0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" stroked="f">
                <v:textbox style="mso-next-textbox:#Text Box 530;mso-fit-shape-to-text:t" inset="0,0,0,0">
                  <w:txbxContent>
                    <w:p w:rsidR="00D03E1F" w:rsidRPr="007D2251" w:rsidRDefault="00D03E1F" w:rsidP="00D03E1F">
                      <w:pPr>
                        <w:pStyle w:val="Caption"/>
                        <w:jc w:val="center"/>
                        <w:rPr>
                          <w:noProof/>
                          <w:szCs w:val="24"/>
                        </w:rPr>
                      </w:pPr>
                      <w:r>
                        <w:t xml:space="preserve">Figure </w:t>
                      </w:r>
                      <w:r w:rsidR="00A61963">
                        <w:fldChar w:fldCharType="begin"/>
                      </w:r>
                      <w:r>
                        <w:instrText xml:space="preserve"> SEQ Figure \* ARABIC </w:instrText>
                      </w:r>
                      <w:r w:rsidR="00A61963">
                        <w:fldChar w:fldCharType="separate"/>
                      </w:r>
                      <w:r>
                        <w:rPr>
                          <w:noProof/>
                        </w:rPr>
                        <w:t>2</w:t>
                      </w:r>
                      <w:r w:rsidR="00A61963">
                        <w:rPr>
                          <w:noProof/>
                        </w:rPr>
                        <w:fldChar w:fldCharType="end"/>
                      </w:r>
                      <w:r>
                        <w:t>: Authentication Processing Overview</w:t>
                      </w:r>
                    </w:p>
                  </w:txbxContent>
                </v:textbox>
              </v:shape>
            </w:pict>
          </w:r>
          <w:r w:rsidR="00D03E1F">
            <w:rPr>
              <w:noProof/>
            </w:rPr>
            <w:drawing>
              <wp:anchor distT="0" distB="0" distL="114300" distR="114300" simplePos="0" relativeHeight="251667968" behindDoc="0" locked="0" layoutInCell="1" allowOverlap="1">
                <wp:simplePos x="0" y="0"/>
                <wp:positionH relativeFrom="margin">
                  <wp:align>center</wp:align>
                </wp:positionH>
                <wp:positionV relativeFrom="paragraph">
                  <wp:posOffset>39370</wp:posOffset>
                </wp:positionV>
                <wp:extent cx="4067810" cy="4589780"/>
                <wp:effectExtent l="0" t="0" r="8890" b="1270"/>
                <wp:wrapTopAndBottom/>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f_1.gif"/>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7810" cy="4589780"/>
                        </a:xfrm>
                        <a:prstGeom prst="rect">
                          <a:avLst/>
                        </a:prstGeom>
                      </pic:spPr>
                    </pic:pic>
                  </a:graphicData>
                </a:graphic>
              </wp:anchor>
            </w:drawing>
          </w:r>
        </w:p>
        <w:p w:rsidR="00D03E1F" w:rsidRDefault="00D03E1F" w:rsidP="00D03E1F"/>
        <w:p w:rsidR="00D03E1F" w:rsidRDefault="00D03E1F" w:rsidP="00D03E1F">
          <w:pPr>
            <w:pStyle w:val="Heading2"/>
          </w:pPr>
          <w:bookmarkStart w:id="28" w:name="_Toc293927206"/>
          <w:bookmarkStart w:id="29" w:name="_Toc366229593"/>
          <w:r>
            <w:t>Accounting Proxy Overview</w:t>
          </w:r>
          <w:bookmarkEnd w:id="28"/>
          <w:bookmarkEnd w:id="29"/>
        </w:p>
        <w:p w:rsidR="00D03E1F" w:rsidRDefault="00D03E1F" w:rsidP="00D03E1F">
          <w:pPr>
            <w:rPr>
              <w:noProof/>
            </w:rPr>
          </w:pPr>
          <w:r>
            <w:t xml:space="preserve"> The diagram below shows a pictorial representation of the accounting proxy logic:</w:t>
          </w:r>
          <w:r w:rsidRPr="00DD55CC">
            <w:rPr>
              <w:noProof/>
            </w:rPr>
            <w:t xml:space="preserve"> </w:t>
          </w:r>
        </w:p>
        <w:p w:rsidR="00D03E1F" w:rsidRDefault="00D03E1F" w:rsidP="00D03E1F">
          <w:pPr>
            <w:keepNext/>
          </w:pPr>
          <w:r>
            <w:rPr>
              <w:noProof/>
            </w:rPr>
            <w:lastRenderedPageBreak/>
            <w:drawing>
              <wp:inline distT="0" distB="0" distL="0" distR="0">
                <wp:extent cx="4661535" cy="5093970"/>
                <wp:effectExtent l="0" t="0" r="571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f_2.gif"/>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1535" cy="5093970"/>
                        </a:xfrm>
                        <a:prstGeom prst="rect">
                          <a:avLst/>
                        </a:prstGeom>
                      </pic:spPr>
                    </pic:pic>
                  </a:graphicData>
                </a:graphic>
              </wp:inline>
            </w:drawing>
          </w:r>
        </w:p>
        <w:p w:rsidR="00D03E1F" w:rsidRDefault="00D03E1F" w:rsidP="00D03E1F">
          <w:pPr>
            <w:pStyle w:val="Caption"/>
            <w:jc w:val="center"/>
          </w:pPr>
          <w:r>
            <w:t xml:space="preserve">Figure </w:t>
          </w:r>
          <w:r w:rsidR="00A61963">
            <w:fldChar w:fldCharType="begin"/>
          </w:r>
          <w:r>
            <w:instrText xml:space="preserve"> SEQ Figure \* ARABIC </w:instrText>
          </w:r>
          <w:r w:rsidR="00A61963">
            <w:fldChar w:fldCharType="separate"/>
          </w:r>
          <w:r>
            <w:rPr>
              <w:noProof/>
            </w:rPr>
            <w:t>3</w:t>
          </w:r>
          <w:r w:rsidR="00A61963">
            <w:rPr>
              <w:noProof/>
            </w:rPr>
            <w:fldChar w:fldCharType="end"/>
          </w:r>
          <w:r>
            <w:t>: Accounting Processing Overview</w:t>
          </w:r>
        </w:p>
        <w:p w:rsidR="00D03E1F" w:rsidRDefault="00D03E1F" w:rsidP="00D03E1F"/>
        <w:p w:rsidR="00D03E1F" w:rsidRDefault="00D03E1F" w:rsidP="00D03E1F"/>
        <w:p w:rsidR="00D03E1F" w:rsidRDefault="00D03E1F" w:rsidP="00D03E1F">
          <w:pPr>
            <w:pStyle w:val="Heading1"/>
          </w:pPr>
          <w:bookmarkStart w:id="30" w:name="_Toc293927207"/>
          <w:bookmarkStart w:id="31" w:name="_Toc366229594"/>
          <w:r>
            <w:t>Rules and Rulesets</w:t>
          </w:r>
          <w:bookmarkEnd w:id="30"/>
          <w:bookmarkEnd w:id="31"/>
        </w:p>
        <w:p w:rsidR="00D03E1F" w:rsidRDefault="00D03E1F" w:rsidP="00D03E1F">
          <w:r>
            <w:t>Rulesets are used to describe the functional behaviour required in the handling of different types of RADIUS packets.</w:t>
          </w:r>
        </w:p>
        <w:p w:rsidR="00D03E1F" w:rsidRDefault="00D03E1F" w:rsidP="00D03E1F"/>
        <w:p w:rsidR="00D03E1F" w:rsidRDefault="00D03E1F" w:rsidP="00D03E1F">
          <w:r>
            <w:t>Four rulesets may be defined within RRC:</w:t>
          </w:r>
        </w:p>
        <w:p w:rsidR="00D03E1F" w:rsidRDefault="00D03E1F" w:rsidP="00D03E1F"/>
        <w:p w:rsidR="00D03E1F" w:rsidRDefault="00D03E1F" w:rsidP="00433D4F">
          <w:pPr>
            <w:pStyle w:val="ListParagraph"/>
            <w:numPr>
              <w:ilvl w:val="0"/>
              <w:numId w:val="31"/>
            </w:numPr>
            <w:spacing w:after="0" w:line="240" w:lineRule="auto"/>
          </w:pPr>
          <w:r>
            <w:t>Authentication Request Proxy</w:t>
          </w:r>
        </w:p>
        <w:p w:rsidR="00D03E1F" w:rsidRDefault="00D03E1F" w:rsidP="00D03E1F"/>
        <w:p w:rsidR="00D03E1F" w:rsidRDefault="00D03E1F" w:rsidP="00433D4F">
          <w:pPr>
            <w:pStyle w:val="ListParagraph"/>
            <w:numPr>
              <w:ilvl w:val="0"/>
              <w:numId w:val="31"/>
            </w:numPr>
            <w:spacing w:after="0" w:line="240" w:lineRule="auto"/>
          </w:pPr>
          <w:r>
            <w:t>Authentication Response Proxy</w:t>
          </w:r>
        </w:p>
        <w:p w:rsidR="00D03E1F" w:rsidRDefault="00D03E1F" w:rsidP="00D03E1F"/>
        <w:p w:rsidR="00D03E1F" w:rsidRDefault="00D03E1F" w:rsidP="00433D4F">
          <w:pPr>
            <w:pStyle w:val="ListParagraph"/>
            <w:numPr>
              <w:ilvl w:val="0"/>
              <w:numId w:val="31"/>
            </w:numPr>
            <w:spacing w:after="0" w:line="240" w:lineRule="auto"/>
          </w:pPr>
          <w:r>
            <w:t>Accounting Request</w:t>
          </w:r>
        </w:p>
        <w:p w:rsidR="00D03E1F" w:rsidRDefault="00D03E1F" w:rsidP="00D03E1F"/>
        <w:p w:rsidR="00D03E1F" w:rsidRDefault="00D03E1F" w:rsidP="00433D4F">
          <w:pPr>
            <w:pStyle w:val="ListParagraph"/>
            <w:numPr>
              <w:ilvl w:val="0"/>
              <w:numId w:val="31"/>
            </w:numPr>
            <w:spacing w:after="0" w:line="240" w:lineRule="auto"/>
          </w:pPr>
          <w:r>
            <w:t>DPI Accounting Request</w:t>
          </w:r>
        </w:p>
        <w:p w:rsidR="00D03E1F" w:rsidRDefault="00D03E1F" w:rsidP="00D03E1F">
          <w:r>
            <w:t xml:space="preserve"> </w:t>
          </w:r>
        </w:p>
        <w:p w:rsidR="00D03E1F" w:rsidRDefault="00D03E1F" w:rsidP="00D03E1F">
          <w:r>
            <w:t>All of the rulesets behave and are processed in the same way.</w:t>
          </w:r>
        </w:p>
        <w:p w:rsidR="00D03E1F" w:rsidRDefault="00D03E1F" w:rsidP="00D03E1F"/>
        <w:p w:rsidR="00D03E1F" w:rsidRDefault="00D03E1F" w:rsidP="00D03E1F">
          <w:r>
            <w:t>Each ruleset consists of zero or more named rules. Upon execution, each ruleset is executed one rule at a time, in the order they appear in the configuration file.</w:t>
          </w:r>
        </w:p>
        <w:p w:rsidR="00D03E1F" w:rsidRDefault="00D03E1F" w:rsidP="00D03E1F"/>
        <w:p w:rsidR="00D03E1F" w:rsidRDefault="00D03E1F" w:rsidP="00D03E1F">
          <w:r>
            <w:t xml:space="preserve">The ruleset is applied to each RADIUS request received, and the evaluation environment for each ruleset application is limited to the RADIUS request being processed. Changes made by a ruleset are not visible outside of the ruleset itself. </w:t>
          </w:r>
        </w:p>
        <w:p w:rsidR="00D03E1F" w:rsidRDefault="00D03E1F" w:rsidP="00D03E1F">
          <w:pPr>
            <w:pStyle w:val="Heading2"/>
          </w:pPr>
          <w:bookmarkStart w:id="32" w:name="_Toc293927208"/>
          <w:bookmarkStart w:id="33" w:name="_Toc366229595"/>
          <w:r>
            <w:t>Rules</w:t>
          </w:r>
          <w:bookmarkEnd w:id="32"/>
          <w:bookmarkEnd w:id="33"/>
        </w:p>
        <w:p w:rsidR="00D03E1F" w:rsidRDefault="00D03E1F" w:rsidP="00D03E1F">
          <w:r>
            <w:t>Each rule consists of a sequence of statements that dictate the treatment of the RADIUS request.</w:t>
          </w:r>
        </w:p>
        <w:p w:rsidR="00D03E1F" w:rsidRDefault="00D03E1F" w:rsidP="00D03E1F"/>
        <w:p w:rsidR="00D03E1F" w:rsidRDefault="00D03E1F" w:rsidP="00D03E1F">
          <w:r>
            <w:t xml:space="preserve">Rules are executed in sequence until either the end of the rules is reached, an explicit </w:t>
          </w:r>
          <w:r w:rsidRPr="00C16B03">
            <w:rPr>
              <w:rFonts w:ascii="Lucida Console" w:hAnsi="Lucida Console"/>
            </w:rPr>
            <w:t>“&lt;end/&gt;”</w:t>
          </w:r>
          <w:r>
            <w:t xml:space="preserve"> statement is reached, or an error occurs.</w:t>
          </w:r>
        </w:p>
        <w:p w:rsidR="00D03E1F" w:rsidRDefault="00D03E1F" w:rsidP="00D03E1F">
          <w:pPr>
            <w:pStyle w:val="Heading3"/>
          </w:pPr>
          <w:bookmarkStart w:id="34" w:name="_Toc293927209"/>
          <w:bookmarkStart w:id="35" w:name="_Toc366229596"/>
          <w:r>
            <w:t>Variables and Expressions</w:t>
          </w:r>
          <w:bookmarkEnd w:id="34"/>
          <w:bookmarkEnd w:id="35"/>
        </w:p>
        <w:p w:rsidR="00D03E1F" w:rsidRDefault="00D03E1F" w:rsidP="00D03E1F">
          <w:r>
            <w:t>Each RADIUS request being processed has an environment associated with it that contains variables. These variables may be manipulated by the rules as part of the handling of requests.</w:t>
          </w:r>
        </w:p>
        <w:p w:rsidR="00D03E1F" w:rsidRDefault="00D03E1F" w:rsidP="00D03E1F"/>
        <w:p w:rsidR="00D03E1F" w:rsidRDefault="00D03E1F" w:rsidP="00D03E1F">
          <w:r>
            <w:t>Variable names are not case sensitive, and can contain any character.</w:t>
          </w:r>
        </w:p>
        <w:p w:rsidR="00D03E1F" w:rsidRDefault="00D03E1F" w:rsidP="00D03E1F"/>
        <w:p w:rsidR="00D03E1F" w:rsidRDefault="00D03E1F" w:rsidP="00D03E1F">
          <w:r>
            <w:t xml:space="preserve">All variables are interpreted as strings, and each variable may be either a single value or a list of values. Values may be added or removed from the list of values using the </w:t>
          </w:r>
          <w:r w:rsidRPr="00C16B03">
            <w:rPr>
              <w:rFonts w:ascii="Lucida Console" w:hAnsi="Lucida Console"/>
            </w:rPr>
            <w:t>“&lt;add/&gt;”</w:t>
          </w:r>
          <w:r>
            <w:t xml:space="preserve"> and </w:t>
          </w:r>
          <w:r w:rsidRPr="00C16B03">
            <w:rPr>
              <w:rFonts w:ascii="Lucida Console" w:hAnsi="Lucida Console"/>
            </w:rPr>
            <w:t>“&lt;remove/&gt;”</w:t>
          </w:r>
          <w:r>
            <w:t xml:space="preserve"> statements. Variables are automatically converted to lists if a second value is added.</w:t>
          </w:r>
        </w:p>
        <w:p w:rsidR="00D03E1F" w:rsidRDefault="00D03E1F" w:rsidP="00D03E1F"/>
        <w:p w:rsidR="00D03E1F" w:rsidRDefault="00D03E1F" w:rsidP="00D03E1F">
          <w:r>
            <w:t xml:space="preserve">Variables are referenced using </w:t>
          </w:r>
          <w:proofErr w:type="gramStart"/>
          <w:r>
            <w:t>a simple</w:t>
          </w:r>
          <w:proofErr w:type="gramEnd"/>
          <w:r>
            <w:t xml:space="preserve"> substitution syntax, similar to Perl or the Bourne Shell </w:t>
          </w:r>
        </w:p>
        <w:p w:rsidR="00D03E1F" w:rsidRDefault="00D03E1F" w:rsidP="00D03E1F"/>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6"/>
          </w:tblGrid>
          <w:tr w:rsidR="00D03E1F" w:rsidTr="006C2718">
            <w:tc>
              <w:tcPr>
                <w:tcW w:w="7556" w:type="dxa"/>
                <w:shd w:val="clear" w:color="auto" w:fill="E0E0E0"/>
              </w:tcPr>
              <w:p w:rsidR="00D03E1F" w:rsidRDefault="00D03E1F" w:rsidP="006C2718">
                <w:pPr>
                  <w:rPr>
                    <w:rFonts w:ascii="Lucida Console" w:hAnsi="Lucida Console"/>
                    <w:sz w:val="18"/>
                  </w:rPr>
                </w:pPr>
              </w:p>
              <w:p w:rsidR="00D03E1F" w:rsidRPr="00B93B55" w:rsidRDefault="00D03E1F" w:rsidP="006C2718">
                <w:pPr>
                  <w:rPr>
                    <w:rFonts w:ascii="Lucida Console" w:hAnsi="Lucida Console"/>
                    <w:sz w:val="18"/>
                  </w:rPr>
                </w:pPr>
                <w:r>
                  <w:rPr>
                    <w:rFonts w:ascii="Lucida Console" w:hAnsi="Lucida Console"/>
                    <w:sz w:val="18"/>
                  </w:rPr>
                  <w:t>Given:</w:t>
                </w:r>
              </w:p>
              <w:p w:rsidR="00D03E1F" w:rsidRDefault="00D03E1F" w:rsidP="006C2718">
                <w:pPr>
                  <w:rPr>
                    <w:rFonts w:ascii="Lucida Console" w:hAnsi="Lucida Console"/>
                    <w:sz w:val="18"/>
                  </w:rPr>
                </w:pPr>
                <w:r>
                  <w:rPr>
                    <w:rFonts w:ascii="Lucida Console" w:hAnsi="Lucida Console"/>
                    <w:sz w:val="18"/>
                  </w:rPr>
                  <w:tab/>
                </w:r>
                <w:r w:rsidRPr="00B93B55">
                  <w:rPr>
                    <w:rFonts w:ascii="Lucida Console" w:hAnsi="Lucida Console"/>
                    <w:sz w:val="18"/>
                  </w:rPr>
                  <w:t>&lt;set var=”</w:t>
                </w:r>
                <w:r>
                  <w:rPr>
                    <w:rFonts w:ascii="Lucida Console" w:hAnsi="Lucida Console"/>
                    <w:sz w:val="18"/>
                  </w:rPr>
                  <w:t>a</w:t>
                </w:r>
                <w:r w:rsidRPr="00B93B55">
                  <w:rPr>
                    <w:rFonts w:ascii="Lucida Console" w:hAnsi="Lucida Console"/>
                    <w:sz w:val="18"/>
                  </w:rPr>
                  <w:t>” value=”</w:t>
                </w:r>
                <w:r>
                  <w:rPr>
                    <w:rFonts w:ascii="Lucida Console" w:hAnsi="Lucida Console"/>
                    <w:sz w:val="18"/>
                  </w:rPr>
                  <w:t>hello</w:t>
                </w:r>
                <w:r w:rsidRPr="00B93B55">
                  <w:rPr>
                    <w:rFonts w:ascii="Lucida Console" w:hAnsi="Lucida Console"/>
                    <w:sz w:val="18"/>
                  </w:rPr>
                  <w:t>”/&gt;</w:t>
                </w:r>
              </w:p>
              <w:p w:rsidR="00D03E1F" w:rsidRDefault="00D03E1F" w:rsidP="006C2718">
                <w:pPr>
                  <w:rPr>
                    <w:rFonts w:ascii="Lucida Console" w:hAnsi="Lucida Console"/>
                    <w:sz w:val="18"/>
                  </w:rPr>
                </w:pPr>
                <w:r>
                  <w:rPr>
                    <w:rFonts w:ascii="Lucida Console" w:hAnsi="Lucida Console"/>
                    <w:sz w:val="18"/>
                  </w:rPr>
                  <w:tab/>
                </w:r>
                <w:r w:rsidRPr="00B93B55">
                  <w:rPr>
                    <w:rFonts w:ascii="Lucida Console" w:hAnsi="Lucida Console"/>
                    <w:sz w:val="18"/>
                  </w:rPr>
                  <w:t>&lt;set var=”</w:t>
                </w:r>
                <w:r>
                  <w:rPr>
                    <w:rFonts w:ascii="Lucida Console" w:hAnsi="Lucida Console"/>
                    <w:sz w:val="18"/>
                  </w:rPr>
                  <w:t>b</w:t>
                </w:r>
                <w:r w:rsidRPr="00B93B55">
                  <w:rPr>
                    <w:rFonts w:ascii="Lucida Console" w:hAnsi="Lucida Console"/>
                    <w:sz w:val="18"/>
                  </w:rPr>
                  <w:t>” value=”</w:t>
                </w:r>
                <w:r>
                  <w:rPr>
                    <w:rFonts w:ascii="Lucida Console" w:hAnsi="Lucida Console"/>
                    <w:sz w:val="18"/>
                  </w:rPr>
                  <w:t>world</w:t>
                </w:r>
                <w:r w:rsidRPr="00B93B55">
                  <w:rPr>
                    <w:rFonts w:ascii="Lucida Console" w:hAnsi="Lucida Console"/>
                    <w:sz w:val="18"/>
                  </w:rPr>
                  <w:t>”/&gt;</w:t>
                </w:r>
              </w:p>
              <w:p w:rsidR="00D03E1F" w:rsidRDefault="00D03E1F" w:rsidP="006C2718">
                <w:pPr>
                  <w:rPr>
                    <w:rFonts w:ascii="Lucida Console" w:hAnsi="Lucida Console"/>
                    <w:sz w:val="18"/>
                  </w:rPr>
                </w:pPr>
              </w:p>
              <w:p w:rsidR="00D03E1F" w:rsidRPr="00B93B55" w:rsidRDefault="00D03E1F" w:rsidP="006C2718">
                <w:pPr>
                  <w:rPr>
                    <w:rFonts w:ascii="Lucida Console" w:hAnsi="Lucida Console"/>
                    <w:sz w:val="18"/>
                  </w:rPr>
                </w:pPr>
                <w:r>
                  <w:rPr>
                    <w:rFonts w:ascii="Lucida Console" w:hAnsi="Lucida Console"/>
                    <w:sz w:val="18"/>
                  </w:rPr>
                  <w:t>“${a} ${b}” would expand to “hello world”</w:t>
                </w:r>
              </w:p>
              <w:p w:rsidR="00D03E1F" w:rsidRPr="00B93B55" w:rsidRDefault="00D03E1F" w:rsidP="006C2718">
                <w:pPr>
                  <w:pStyle w:val="StyleCode8pt"/>
                </w:pPr>
              </w:p>
              <w:p w:rsidR="00D03E1F" w:rsidRPr="00B93B55" w:rsidRDefault="00D03E1F" w:rsidP="006C2718">
                <w:pPr>
                  <w:pStyle w:val="StyleCode8pt"/>
                </w:pPr>
              </w:p>
            </w:tc>
          </w:tr>
        </w:tbl>
        <w:p w:rsidR="00D03E1F" w:rsidRDefault="00D03E1F" w:rsidP="00D03E1F">
          <w:pPr>
            <w:pStyle w:val="Heading2"/>
          </w:pPr>
          <w:bookmarkStart w:id="36" w:name="_Toc366229597"/>
          <w:bookmarkEnd w:id="36"/>
        </w:p>
        <w:p w:rsidR="00D03E1F" w:rsidRDefault="00D03E1F" w:rsidP="00D03E1F">
          <w:r>
            <w:t>Variables that don’t exist are “undefined”, and expand to an empty string if referenced – no error is generated. Logical operators exist to allow testing for a variables existence.</w:t>
          </w:r>
        </w:p>
        <w:p w:rsidR="00D03E1F" w:rsidRDefault="00D03E1F" w:rsidP="00D03E1F"/>
        <w:p w:rsidR="00D03E1F" w:rsidRDefault="00D03E1F" w:rsidP="00D03E1F">
          <w:r>
            <w:t xml:space="preserve">Variable expansion only occurs once during the evaluation of a string so nested references and indirection are not possible. </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6"/>
          </w:tblGrid>
          <w:tr w:rsidR="00D03E1F" w:rsidTr="006C2718">
            <w:tc>
              <w:tcPr>
                <w:tcW w:w="7556" w:type="dxa"/>
                <w:shd w:val="clear" w:color="auto" w:fill="E0E0E0"/>
              </w:tcPr>
              <w:p w:rsidR="00D03E1F" w:rsidRDefault="00D03E1F" w:rsidP="006C2718">
                <w:pPr>
                  <w:rPr>
                    <w:rFonts w:ascii="Lucida Console" w:hAnsi="Lucida Console"/>
                    <w:sz w:val="18"/>
                  </w:rPr>
                </w:pPr>
              </w:p>
              <w:p w:rsidR="00D03E1F" w:rsidRDefault="00D03E1F" w:rsidP="006C2718">
                <w:pPr>
                  <w:rPr>
                    <w:rFonts w:ascii="Lucida Console" w:hAnsi="Lucida Console"/>
                    <w:sz w:val="18"/>
                  </w:rPr>
                </w:pPr>
                <w:r>
                  <w:rPr>
                    <w:rFonts w:ascii="Lucida Console" w:hAnsi="Lucida Console"/>
                    <w:sz w:val="18"/>
                  </w:rPr>
                  <w:t>Given:</w:t>
                </w:r>
              </w:p>
              <w:p w:rsidR="00D03E1F" w:rsidRPr="00B93B55" w:rsidRDefault="00D03E1F" w:rsidP="006C2718">
                <w:pPr>
                  <w:rPr>
                    <w:rFonts w:ascii="Lucida Console" w:hAnsi="Lucida Console"/>
                    <w:sz w:val="18"/>
                  </w:rPr>
                </w:pPr>
                <w:r>
                  <w:rPr>
                    <w:rFonts w:ascii="Lucida Console" w:hAnsi="Lucida Console"/>
                    <w:sz w:val="18"/>
                  </w:rPr>
                  <w:tab/>
                  <w:t>&lt;set var=”a” value=”hello”/&gt;</w:t>
                </w:r>
              </w:p>
              <w:p w:rsidR="00D03E1F" w:rsidRDefault="00D03E1F" w:rsidP="006C2718">
                <w:pPr>
                  <w:rPr>
                    <w:rFonts w:ascii="Lucida Console" w:hAnsi="Lucida Console"/>
                    <w:sz w:val="18"/>
                  </w:rPr>
                </w:pPr>
                <w:r>
                  <w:rPr>
                    <w:rFonts w:ascii="Lucida Console" w:hAnsi="Lucida Console"/>
                    <w:sz w:val="18"/>
                  </w:rPr>
                  <w:tab/>
                </w:r>
                <w:r w:rsidRPr="00B93B55">
                  <w:rPr>
                    <w:rFonts w:ascii="Lucida Console" w:hAnsi="Lucida Console"/>
                    <w:sz w:val="18"/>
                  </w:rPr>
                  <w:t>&lt;set var=”varname” value=”a”/&gt;</w:t>
                </w:r>
              </w:p>
              <w:p w:rsidR="00D03E1F" w:rsidRDefault="00D03E1F" w:rsidP="006C2718">
                <w:pPr>
                  <w:rPr>
                    <w:rFonts w:ascii="Lucida Console" w:hAnsi="Lucida Console"/>
                    <w:sz w:val="18"/>
                  </w:rPr>
                </w:pPr>
              </w:p>
              <w:p w:rsidR="00D03E1F" w:rsidRPr="00B93B55" w:rsidRDefault="00D03E1F" w:rsidP="006C2718">
                <w:pPr>
                  <w:rPr>
                    <w:rFonts w:ascii="Lucida Console" w:hAnsi="Lucida Console"/>
                    <w:sz w:val="18"/>
                  </w:rPr>
                </w:pPr>
                <w:r>
                  <w:rPr>
                    <w:rFonts w:ascii="Lucida Console" w:hAnsi="Lucida Console"/>
                    <w:sz w:val="18"/>
                  </w:rPr>
                  <w:t>${varname} would expand to “a”</w:t>
                </w:r>
                <w:r>
                  <w:rPr>
                    <w:rFonts w:ascii="Lucida Console" w:hAnsi="Lucida Console"/>
                    <w:sz w:val="18"/>
                  </w:rPr>
                  <w:br/>
                </w:r>
              </w:p>
              <w:p w:rsidR="00D03E1F" w:rsidRPr="00B93B55" w:rsidRDefault="00D03E1F" w:rsidP="006C2718">
                <w:pPr>
                  <w:rPr>
                    <w:rFonts w:ascii="Lucida Console" w:hAnsi="Lucida Console"/>
                    <w:sz w:val="18"/>
                  </w:rPr>
                </w:pPr>
                <w:r w:rsidRPr="00B93B55">
                  <w:rPr>
                    <w:rFonts w:ascii="Lucida Console" w:hAnsi="Lucida Console"/>
                    <w:sz w:val="18"/>
                  </w:rPr>
                  <w:t>${${varname}}</w:t>
                </w:r>
                <w:r>
                  <w:rPr>
                    <w:rFonts w:ascii="Lucida Console" w:hAnsi="Lucida Console"/>
                    <w:sz w:val="18"/>
                  </w:rPr>
                  <w:t xml:space="preserve"> would evaluate to “${a}” and not be expanded further.</w:t>
                </w:r>
              </w:p>
              <w:p w:rsidR="00D03E1F" w:rsidRPr="00B93B55" w:rsidRDefault="00D03E1F" w:rsidP="006C2718">
                <w:pPr>
                  <w:rPr>
                    <w:rFonts w:ascii="Lucida Console" w:hAnsi="Lucida Console"/>
                    <w:sz w:val="18"/>
                  </w:rPr>
                </w:pPr>
              </w:p>
              <w:p w:rsidR="00D03E1F" w:rsidRPr="00B93B55" w:rsidRDefault="00D03E1F" w:rsidP="006C2718">
                <w:pPr>
                  <w:pStyle w:val="StyleCode8pt"/>
                </w:pPr>
              </w:p>
              <w:p w:rsidR="00D03E1F" w:rsidRPr="00B93B55" w:rsidRDefault="00D03E1F" w:rsidP="006C2718">
                <w:pPr>
                  <w:pStyle w:val="StyleCode8pt"/>
                </w:pPr>
              </w:p>
            </w:tc>
          </w:tr>
        </w:tbl>
        <w:p w:rsidR="00D03E1F" w:rsidRDefault="00D03E1F" w:rsidP="00D03E1F">
          <w:r>
            <w:br/>
            <w:t>A variation on the variable expansion syntax allows reference to attributes with the RADIUS request being processed. Adding a prefix of “radius:” to the variable name causes the variable name to be treated as a RADIUS attribute name.</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6"/>
          </w:tblGrid>
          <w:tr w:rsidR="00D03E1F" w:rsidTr="006C2718">
            <w:tc>
              <w:tcPr>
                <w:tcW w:w="7556" w:type="dxa"/>
                <w:shd w:val="clear" w:color="auto" w:fill="E0E0E0"/>
              </w:tcPr>
              <w:p w:rsidR="00D03E1F" w:rsidRDefault="00D03E1F" w:rsidP="006C2718">
                <w:pPr>
                  <w:rPr>
                    <w:rFonts w:ascii="Lucida Console" w:hAnsi="Lucida Console"/>
                    <w:sz w:val="18"/>
                  </w:rPr>
                </w:pPr>
              </w:p>
              <w:p w:rsidR="00D03E1F" w:rsidRPr="00B93B55" w:rsidRDefault="00D03E1F" w:rsidP="006C2718">
                <w:pPr>
                  <w:rPr>
                    <w:rFonts w:ascii="Lucida Console" w:hAnsi="Lucida Console"/>
                    <w:sz w:val="18"/>
                  </w:rPr>
                </w:pPr>
                <w:r>
                  <w:rPr>
                    <w:rFonts w:ascii="Lucida Console" w:hAnsi="Lucida Console"/>
                    <w:sz w:val="18"/>
                  </w:rPr>
                  <w:t>${radius:User-Name} would be expanded to the value of the User-Name attribute from the RADIUS request being processed</w:t>
                </w:r>
              </w:p>
              <w:p w:rsidR="00D03E1F" w:rsidRPr="00B93B55" w:rsidRDefault="00D03E1F" w:rsidP="006C2718">
                <w:pPr>
                  <w:pStyle w:val="StyleCode8pt"/>
                </w:pPr>
              </w:p>
            </w:tc>
          </w:tr>
        </w:tbl>
        <w:p w:rsidR="00D03E1F" w:rsidRDefault="00D03E1F" w:rsidP="00D03E1F"/>
        <w:p w:rsidR="00D03E1F" w:rsidRDefault="00D03E1F" w:rsidP="00D03E1F">
          <w:r>
            <w:t>Where a variable contains a list of values, its string expansion consists of each of the values separated by a comma ‘,’ character. Similarly, referencing a RADIUS attribute that occurs multiple times within a RADIUS packet results in a list of values and the result is treated as a variable containing a list of values.</w:t>
          </w:r>
        </w:p>
        <w:p w:rsidR="00D03E1F" w:rsidRDefault="00D03E1F" w:rsidP="00D03E1F"/>
        <w:p w:rsidR="00D03E1F" w:rsidRDefault="00D03E1F" w:rsidP="00D03E1F">
          <w:r>
            <w:t>Where a RADIUS attribute is known to have multiple instances, a filtering selector may be added to the variable expression to select only those instances where the value starts with the filtering prefix. The returned value has the prefix automatically stripped.</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6"/>
          </w:tblGrid>
          <w:tr w:rsidR="00D03E1F" w:rsidTr="006C2718">
            <w:tc>
              <w:tcPr>
                <w:tcW w:w="7556" w:type="dxa"/>
                <w:shd w:val="clear" w:color="auto" w:fill="E0E0E0"/>
              </w:tcPr>
              <w:p w:rsidR="00D03E1F" w:rsidRDefault="00D03E1F" w:rsidP="006C2718">
                <w:pPr>
                  <w:rPr>
                    <w:rFonts w:ascii="Lucida Console" w:hAnsi="Lucida Console"/>
                    <w:sz w:val="18"/>
                  </w:rPr>
                </w:pPr>
              </w:p>
              <w:p w:rsidR="00D03E1F" w:rsidRDefault="00D03E1F" w:rsidP="006C2718">
                <w:pPr>
                  <w:rPr>
                    <w:rFonts w:ascii="Lucida Console" w:hAnsi="Lucida Console"/>
                    <w:sz w:val="18"/>
                  </w:rPr>
                </w:pPr>
                <w:r>
                  <w:rPr>
                    <w:rFonts w:ascii="Lucida Console" w:hAnsi="Lucida Console"/>
                    <w:sz w:val="18"/>
                  </w:rPr>
                  <w:t>If the RADIUS packet contains several Class attributes:</w:t>
                </w:r>
              </w:p>
              <w:p w:rsidR="00D03E1F" w:rsidRDefault="00D03E1F" w:rsidP="006C2718">
                <w:pPr>
                  <w:rPr>
                    <w:rFonts w:ascii="Lucida Console" w:hAnsi="Lucida Console"/>
                    <w:sz w:val="18"/>
                  </w:rPr>
                </w:pPr>
              </w:p>
              <w:p w:rsidR="00D03E1F" w:rsidRDefault="00D03E1F" w:rsidP="006C2718">
                <w:pPr>
                  <w:rPr>
                    <w:rFonts w:ascii="Lucida Console" w:hAnsi="Lucida Console"/>
                    <w:sz w:val="18"/>
                  </w:rPr>
                </w:pPr>
                <w:r>
                  <w:rPr>
                    <w:rFonts w:ascii="Lucida Console" w:hAnsi="Lucida Console"/>
                    <w:sz w:val="18"/>
                  </w:rPr>
                  <w:t>Class=RINOffer:Option1a,Class=RINRoute:1.2.3.0/28,Class=Something</w:t>
                </w:r>
              </w:p>
              <w:p w:rsidR="00D03E1F" w:rsidRDefault="00D03E1F" w:rsidP="006C2718">
                <w:pPr>
                  <w:rPr>
                    <w:rFonts w:ascii="Lucida Console" w:hAnsi="Lucida Console"/>
                    <w:sz w:val="18"/>
                  </w:rPr>
                </w:pPr>
              </w:p>
              <w:p w:rsidR="00D03E1F" w:rsidRDefault="00D03E1F" w:rsidP="006C2718">
                <w:pPr>
                  <w:rPr>
                    <w:rFonts w:ascii="Lucida Console" w:hAnsi="Lucida Console"/>
                    <w:sz w:val="18"/>
                  </w:rPr>
                </w:pPr>
                <w:r>
                  <w:rPr>
                    <w:rFonts w:ascii="Lucida Console" w:hAnsi="Lucida Console"/>
                    <w:sz w:val="18"/>
                  </w:rPr>
                  <w:t>${radius:Class/RINOffer:/} would be expanded to the value “Option1a”</w:t>
                </w:r>
              </w:p>
              <w:p w:rsidR="00D03E1F" w:rsidRPr="00B93B55" w:rsidRDefault="00D03E1F" w:rsidP="006C2718"/>
            </w:tc>
          </w:tr>
        </w:tbl>
        <w:p w:rsidR="00D03E1F" w:rsidRPr="008B279B" w:rsidRDefault="00D03E1F" w:rsidP="00D03E1F">
          <w:r>
            <w:br/>
            <w:t>A few statements expect a list of values as the parameter, and in these cases they process the list internally as a list of values (single values are promoted to a list of one in these cases).</w:t>
          </w:r>
        </w:p>
        <w:p w:rsidR="00D03E1F" w:rsidRPr="00B93B55" w:rsidRDefault="00D03E1F" w:rsidP="00D03E1F">
          <w:pPr>
            <w:rPr>
              <w:lang w:val="en-US"/>
            </w:rPr>
          </w:pPr>
        </w:p>
        <w:p w:rsidR="00D03E1F" w:rsidRDefault="00D03E1F" w:rsidP="00D03E1F">
          <w:r>
            <w:t xml:space="preserve">String expression expansion occurs in all instances where a “value” or expression is expected. The </w:t>
          </w:r>
          <w:r w:rsidRPr="00C16B03">
            <w:rPr>
              <w:rFonts w:ascii="Lucida Console" w:hAnsi="Lucida Console"/>
            </w:rPr>
            <w:t>“&lt;add&gt;”, “&lt;set&gt;”, “&lt;remove&gt;”</w:t>
          </w:r>
          <w:r>
            <w:t xml:space="preserve"> and </w:t>
          </w:r>
          <w:r w:rsidRPr="00C16B03">
            <w:rPr>
              <w:rFonts w:ascii="Lucida Console" w:hAnsi="Lucida Console"/>
            </w:rPr>
            <w:t>“&lt;delete&gt;”</w:t>
          </w:r>
          <w:r>
            <w:t xml:space="preserve"> statements perform variable expansion on the variable name parameter:</w:t>
          </w:r>
        </w:p>
        <w:p w:rsidR="00D03E1F" w:rsidRDefault="00D03E1F" w:rsidP="00D03E1F"/>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6"/>
          </w:tblGrid>
          <w:tr w:rsidR="00D03E1F" w:rsidTr="006C2718">
            <w:tc>
              <w:tcPr>
                <w:tcW w:w="7556" w:type="dxa"/>
                <w:shd w:val="clear" w:color="auto" w:fill="E0E0E0"/>
              </w:tcPr>
              <w:p w:rsidR="00D03E1F" w:rsidRDefault="00D03E1F" w:rsidP="006C2718">
                <w:pPr>
                  <w:rPr>
                    <w:rFonts w:ascii="Lucida Console" w:hAnsi="Lucida Console"/>
                    <w:sz w:val="18"/>
                  </w:rPr>
                </w:pPr>
              </w:p>
              <w:p w:rsidR="00D03E1F" w:rsidRDefault="00D03E1F" w:rsidP="006C2718">
                <w:r>
                  <w:t>&lt;set var=”a” value=”b” /&gt;</w:t>
                </w:r>
              </w:p>
              <w:p w:rsidR="00D03E1F" w:rsidRDefault="00D03E1F" w:rsidP="006C2718">
                <w:r>
                  <w:t>&lt;set var=”${a}” value=”hello world” /&gt;</w:t>
                </w:r>
              </w:p>
              <w:p w:rsidR="00D03E1F" w:rsidRDefault="00D03E1F" w:rsidP="006C2718"/>
              <w:p w:rsidR="00D03E1F" w:rsidRDefault="00D03E1F" w:rsidP="006C2718">
                <w:r>
                  <w:t>would set the value of variable “b” to “hello world”</w:t>
                </w:r>
              </w:p>
              <w:p w:rsidR="00D03E1F" w:rsidRDefault="00D03E1F" w:rsidP="006C2718"/>
              <w:p w:rsidR="00D03E1F" w:rsidRDefault="00D03E1F" w:rsidP="006C2718">
                <w:r>
                  <w:t>i.e. “${b}” would expand to “hello world”</w:t>
                </w:r>
              </w:p>
              <w:p w:rsidR="00D03E1F" w:rsidRPr="00B93B55" w:rsidRDefault="00D03E1F" w:rsidP="006C2718"/>
            </w:tc>
          </w:tr>
        </w:tbl>
        <w:p w:rsidR="00D03E1F" w:rsidRDefault="00D03E1F" w:rsidP="00D03E1F">
          <w:r>
            <w:lastRenderedPageBreak/>
            <w:br/>
            <w:t>Where a reference to another resource is expected, e.g. access list name, or lookup name, no variable expansion is performed.</w:t>
          </w:r>
        </w:p>
        <w:p w:rsidR="00D03E1F" w:rsidRDefault="00D03E1F" w:rsidP="00D03E1F">
          <w:pPr>
            <w:pStyle w:val="Heading2"/>
          </w:pPr>
          <w:bookmarkStart w:id="37" w:name="_Toc293927210"/>
          <w:bookmarkStart w:id="38" w:name="_Toc366229598"/>
          <w:r>
            <w:t>Rule and Ruleset Checking</w:t>
          </w:r>
          <w:bookmarkEnd w:id="37"/>
          <w:bookmarkEnd w:id="38"/>
        </w:p>
        <w:p w:rsidR="00D03E1F" w:rsidRDefault="00D03E1F" w:rsidP="00D03E1F">
          <w:r>
            <w:t>During the startup sequence, RRC will load the configuration from the XML configuration files, and this will be subject to conformance validation with the RRC configuration XML schema.</w:t>
          </w:r>
        </w:p>
        <w:p w:rsidR="00D03E1F" w:rsidRPr="00DD55CC" w:rsidRDefault="00D03E1F" w:rsidP="00D03E1F">
          <w:r>
            <w:t>After the configuration is loaded, RRC will perform a simple static analysis on each riuleset attempting to determine if variables may be used without being set. This process is not infallible so problems identified are logged as warnings. The primary purpose of this feature is to identify typographical errors in variable names. Since RRC doesn’t complain about referencing undefined variable, errors in variable names simply cause the expansion value to be the empty string, and thus make detecting this problem more difficult.</w:t>
          </w:r>
        </w:p>
        <w:p w:rsidR="00D03E1F" w:rsidRDefault="00D03E1F" w:rsidP="00D03E1F">
          <w:pPr>
            <w:pStyle w:val="Heading1"/>
          </w:pPr>
          <w:bookmarkStart w:id="39" w:name="_Toc293927211"/>
          <w:bookmarkStart w:id="40" w:name="_Toc366229599"/>
          <w:r>
            <w:t>Configuration Overview</w:t>
          </w:r>
          <w:bookmarkEnd w:id="39"/>
          <w:bookmarkEnd w:id="40"/>
        </w:p>
        <w:p w:rsidR="00D03E1F" w:rsidRDefault="00D03E1F" w:rsidP="00D03E1F">
          <w:pPr>
            <w:pStyle w:val="Heading2"/>
          </w:pPr>
          <w:bookmarkStart w:id="41" w:name="_Toc293927212"/>
          <w:bookmarkStart w:id="42" w:name="_Toc366229600"/>
          <w:r>
            <w:t>Configuration Files</w:t>
          </w:r>
          <w:bookmarkEnd w:id="41"/>
          <w:bookmarkEnd w:id="42"/>
        </w:p>
        <w:p w:rsidR="00D03E1F" w:rsidRDefault="00D03E1F" w:rsidP="00D03E1F">
          <w:pPr>
            <w:rPr>
              <w:rFonts w:ascii="Courier New" w:hAnsi="Courier New" w:cs="Courier New"/>
            </w:rPr>
          </w:pPr>
          <w:r>
            <w:t xml:space="preserve">RRC is predominantly configured using XML based configuration files. At startup, RRC will load all of the XML files found in the configuration directory – by default this is </w:t>
          </w:r>
          <w:r w:rsidRPr="00AA2D8A">
            <w:rPr>
              <w:rFonts w:ascii="Lucida Console" w:hAnsi="Lucida Console" w:cs="Courier New"/>
            </w:rPr>
            <w:t>/opt/rrc/etc/config.d</w:t>
          </w:r>
        </w:p>
        <w:p w:rsidR="00D03E1F" w:rsidRDefault="00D03E1F" w:rsidP="00D03E1F"/>
        <w:p w:rsidR="00D03E1F" w:rsidRDefault="00D03E1F" w:rsidP="00D03E1F">
          <w:r>
            <w:t xml:space="preserve">RRC validates the configuration against the XML schema supplied in </w:t>
          </w:r>
          <w:r w:rsidRPr="00AA2D8A">
            <w:rPr>
              <w:rFonts w:ascii="Lucida Console" w:hAnsi="Lucida Console"/>
            </w:rPr>
            <w:t>/opt/rrc/etc/rrc.xsd</w:t>
          </w:r>
          <w:r>
            <w:t>.</w:t>
          </w:r>
        </w:p>
        <w:p w:rsidR="00D03E1F" w:rsidRDefault="00D03E1F" w:rsidP="00D03E1F"/>
        <w:p w:rsidR="00D03E1F" w:rsidRDefault="00D03E1F" w:rsidP="00D03E1F">
          <w:r>
            <w:t>It is recommended that the configuration be edited with a tool that supports XML schema validation so errors in the configuration are detected during the editing cycle rather than at runtime.</w:t>
          </w:r>
        </w:p>
        <w:p w:rsidR="00D03E1F" w:rsidRDefault="00D03E1F" w:rsidP="00D03E1F"/>
        <w:p w:rsidR="00D03E1F" w:rsidRDefault="00D03E1F" w:rsidP="00D03E1F">
          <w:r>
            <w:t xml:space="preserve">The </w:t>
          </w:r>
          <w:proofErr w:type="gramStart"/>
          <w:r>
            <w:t>details of the XML is</w:t>
          </w:r>
          <w:proofErr w:type="gramEnd"/>
          <w:r>
            <w:t xml:space="preserve"> described in forthcoming sections.</w:t>
          </w:r>
        </w:p>
        <w:p w:rsidR="00D03E1F" w:rsidRDefault="00D03E1F" w:rsidP="00D03E1F">
          <w:pPr>
            <w:pStyle w:val="Heading3"/>
          </w:pPr>
          <w:bookmarkStart w:id="43" w:name="_Toc293927213"/>
          <w:bookmarkStart w:id="44" w:name="_Toc366229601"/>
          <w:r>
            <w:t>Referencing Other Configuration Property Values</w:t>
          </w:r>
          <w:bookmarkEnd w:id="43"/>
          <w:bookmarkEnd w:id="44"/>
        </w:p>
        <w:p w:rsidR="00D03E1F" w:rsidRPr="00146034" w:rsidRDefault="00D03E1F" w:rsidP="00D03E1F">
          <w:r>
            <w:t xml:space="preserve">Within the configuration files, a small number of system variable may be referenced using the variable expansion format </w:t>
          </w:r>
          <w:r w:rsidRPr="00146034">
            <w:rPr>
              <w:rFonts w:ascii="Courier New" w:hAnsi="Courier New" w:cs="Courier New"/>
            </w:rPr>
            <w:t>${</w:t>
          </w:r>
          <w:r>
            <w:rPr>
              <w:rFonts w:ascii="Courier New" w:hAnsi="Courier New" w:cs="Courier New"/>
            </w:rPr>
            <w:t>config</w:t>
          </w:r>
          <w:proofErr w:type="gramStart"/>
          <w:r>
            <w:rPr>
              <w:rFonts w:ascii="Courier New" w:hAnsi="Courier New" w:cs="Courier New"/>
            </w:rPr>
            <w:t>:</w:t>
          </w:r>
          <w:r w:rsidRPr="00146034">
            <w:rPr>
              <w:rFonts w:ascii="Courier New" w:hAnsi="Courier New" w:cs="Courier New"/>
            </w:rPr>
            <w:t>var</w:t>
          </w:r>
          <w:proofErr w:type="gramEnd"/>
          <w:r w:rsidRPr="00146034">
            <w:rPr>
              <w:rFonts w:ascii="Courier New" w:hAnsi="Courier New" w:cs="Courier New"/>
            </w:rPr>
            <w:t>-name}</w:t>
          </w:r>
          <w:r>
            <w:rPr>
              <w:rFonts w:ascii="Courier New" w:hAnsi="Courier New" w:cs="Courier New"/>
            </w:rPr>
            <w:t xml:space="preserve">. </w:t>
          </w:r>
          <w:r w:rsidRPr="00146034">
            <w:t>This mechanism is only available within the value elements of the XML files.</w:t>
          </w:r>
        </w:p>
        <w:p w:rsidR="00D03E1F" w:rsidRDefault="00D03E1F" w:rsidP="00D03E1F"/>
        <w:p w:rsidR="00D03E1F" w:rsidRDefault="00D03E1F" w:rsidP="00D03E1F">
          <w:r>
            <w:lastRenderedPageBreak/>
            <w:t>The following variable names are pre-defined:</w:t>
          </w:r>
        </w:p>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6"/>
          </w:tblGrid>
          <w:tr w:rsidR="00D03E1F" w:rsidTr="006C2718">
            <w:tc>
              <w:tcPr>
                <w:tcW w:w="7556" w:type="dxa"/>
                <w:shd w:val="clear" w:color="auto" w:fill="E0E0E0"/>
              </w:tcPr>
              <w:p w:rsidR="00D03E1F" w:rsidRDefault="00D03E1F" w:rsidP="006C2718"/>
              <w:p w:rsidR="00D03E1F" w:rsidRDefault="00D03E1F" w:rsidP="006C2718">
                <w:pPr>
                  <w:pStyle w:val="StyleCode8pt"/>
                </w:pPr>
                <w:r>
                  <w:t>rrc.home – RRC installation directory</w:t>
                </w:r>
              </w:p>
              <w:p w:rsidR="00D03E1F" w:rsidRDefault="00D03E1F" w:rsidP="006C2718">
                <w:pPr>
                  <w:pStyle w:val="StyleCode8pt"/>
                </w:pPr>
                <w:r>
                  <w:t>rrc.log.dir – configured log file directory from startup script</w:t>
                </w:r>
              </w:p>
              <w:p w:rsidR="00D03E1F" w:rsidRDefault="00D03E1F" w:rsidP="006C2718">
                <w:pPr>
                  <w:pStyle w:val="StyleCode8pt"/>
                </w:pPr>
              </w:p>
            </w:tc>
          </w:tr>
        </w:tbl>
        <w:p w:rsidR="00D03E1F" w:rsidRDefault="00D03E1F" w:rsidP="00D03E1F">
          <w:pPr>
            <w:pStyle w:val="Heading2"/>
          </w:pPr>
          <w:bookmarkStart w:id="45" w:name="_Toc293927214"/>
          <w:bookmarkStart w:id="46" w:name="_Toc366229602"/>
          <w:r>
            <w:t>Radius</w:t>
          </w:r>
          <w:bookmarkEnd w:id="45"/>
          <w:bookmarkEnd w:id="46"/>
        </w:p>
        <w:p w:rsidR="00D03E1F" w:rsidRDefault="00D03E1F" w:rsidP="00D03E1F">
          <w:r>
            <w:t>In order to communicate with Radius servers, the details of the Radius server must be provided in the configuration file. The declaration of RADIUS servers and server groups must be placed within an XML section “</w:t>
          </w:r>
          <w:r w:rsidRPr="00EC117B">
            <w:rPr>
              <w:rFonts w:ascii="Courier New" w:hAnsi="Courier New" w:cs="Courier New"/>
            </w:rPr>
            <w:t>&lt;radius&gt;…&lt;/radius&gt;</w:t>
          </w:r>
          <w:r>
            <w:t>”.</w:t>
          </w:r>
        </w:p>
        <w:p w:rsidR="00D03E1F" w:rsidRDefault="00D03E1F" w:rsidP="00D03E1F">
          <w:pPr>
            <w:pStyle w:val="Heading3"/>
          </w:pPr>
          <w:bookmarkStart w:id="47" w:name="_Toc293927215"/>
          <w:bookmarkStart w:id="48" w:name="_Toc366229603"/>
          <w:r>
            <w:t>Radius Servers</w:t>
          </w:r>
          <w:bookmarkEnd w:id="47"/>
          <w:bookmarkEnd w:id="48"/>
        </w:p>
        <w:p w:rsidR="00D03E1F" w:rsidRDefault="00D03E1F" w:rsidP="00D03E1F">
          <w:r>
            <w:t>Radius server entries are required for either:</w:t>
          </w:r>
          <w:r>
            <w:br/>
          </w:r>
        </w:p>
        <w:p w:rsidR="00D03E1F" w:rsidRDefault="00D03E1F" w:rsidP="00433D4F">
          <w:pPr>
            <w:numPr>
              <w:ilvl w:val="0"/>
              <w:numId w:val="16"/>
            </w:numPr>
            <w:spacing w:after="0" w:line="240" w:lineRule="auto"/>
          </w:pPr>
          <w:r>
            <w:t>Radius servers from which requests are received</w:t>
          </w:r>
          <w:proofErr w:type="gramStart"/>
          <w:r>
            <w:t>;</w:t>
          </w:r>
          <w:proofErr w:type="gramEnd"/>
          <w:r>
            <w:br/>
            <w:t>In this instance, the server does not need to be associated with a Radius Server Group.</w:t>
          </w:r>
          <w:r>
            <w:br/>
          </w:r>
        </w:p>
        <w:p w:rsidR="00D03E1F" w:rsidRDefault="00D03E1F" w:rsidP="00433D4F">
          <w:pPr>
            <w:numPr>
              <w:ilvl w:val="0"/>
              <w:numId w:val="16"/>
            </w:numPr>
            <w:spacing w:after="0" w:line="240" w:lineRule="auto"/>
          </w:pPr>
          <w:r>
            <w:t>Radius servers to which requests are proxied;</w:t>
          </w:r>
          <w:r>
            <w:br/>
            <w:t>Additionally in this case, one or more Radius Server Groups will be required since Radius requests are proxied to destination server groups rather than individual servers.</w:t>
          </w:r>
        </w:p>
        <w:p w:rsidR="00D03E1F" w:rsidRDefault="00D03E1F" w:rsidP="00D03E1F"/>
        <w:p w:rsidR="00D03E1F" w:rsidRDefault="00D03E1F" w:rsidP="00D03E1F">
          <w:r>
            <w:t>The configuration extract below shows the configuration directives required to configure a Radius Server.</w:t>
          </w:r>
        </w:p>
        <w:p w:rsidR="00D03E1F" w:rsidRDefault="00D03E1F" w:rsidP="00D03E1F">
          <w:pPr>
            <w:pStyle w:val="Heading3"/>
          </w:pPr>
          <w:bookmarkStart w:id="49" w:name="_Toc293927216"/>
          <w:bookmarkStart w:id="50" w:name="_Toc366229604"/>
          <w:r>
            <w:t>Radius Server Groups</w:t>
          </w:r>
          <w:bookmarkEnd w:id="49"/>
          <w:bookmarkEnd w:id="50"/>
        </w:p>
        <w:p w:rsidR="00D03E1F" w:rsidRDefault="00D03E1F" w:rsidP="00D03E1F">
          <w:r>
            <w:t>Radius Server Groups are used to specify a group of servers that may be used as the destination for proxying authentication and / or accounting requests.</w:t>
          </w:r>
        </w:p>
        <w:p w:rsidR="00D03E1F" w:rsidRDefault="00D03E1F" w:rsidP="00D03E1F"/>
        <w:p w:rsidR="00D03E1F" w:rsidRDefault="00D03E1F" w:rsidP="00D03E1F">
          <w:r>
            <w:t>When proxying a request, the RRC application will select between the servers available within the group and forward the request. If the response from the selected server is timed out, the RRC application will select an alternative server from the group and retry the request.</w:t>
          </w:r>
        </w:p>
        <w:p w:rsidR="00D03E1F" w:rsidRDefault="00D03E1F" w:rsidP="00D03E1F"/>
        <w:p w:rsidR="00D03E1F" w:rsidRDefault="00D03E1F" w:rsidP="00D03E1F">
          <w:r>
            <w:t>If the number of successive failures to a particular server exceeds the configured failure threshold, the server will be marked as failed and not tried again until a retry timer has expired. Once the retry timer expires, a single request will be sent to the server to test its functionality. If the response is received, the server will be marked as available and returned to active service within the group.</w:t>
          </w:r>
        </w:p>
        <w:p w:rsidR="00D03E1F" w:rsidRDefault="00D03E1F" w:rsidP="00D03E1F"/>
        <w:p w:rsidR="00D03E1F" w:rsidRDefault="00D03E1F" w:rsidP="00D03E1F">
          <w:r>
            <w:lastRenderedPageBreak/>
            <w:t>Each Radius request has a maximum lifetime within the RRC. If the request hasn’t been successfully delivered to a Radius server within this lifetime, it will be discarded, and the event logged.</w:t>
          </w:r>
        </w:p>
        <w:p w:rsidR="00D03E1F" w:rsidRDefault="00D03E1F" w:rsidP="00D03E1F"/>
        <w:p w:rsidR="00D03E1F" w:rsidRDefault="00D03E1F" w:rsidP="00D03E1F">
          <w:r>
            <w:t>The selection algorithm for picking a server from the group is by default sequential. The first configured server in the group will be tried. If this fails, the next one in the group will be tried until all servers have been attempted, or the request expires. Alternatively, random selection can be enabled, in which case the destination server is always selected at random from the group.</w:t>
          </w:r>
        </w:p>
        <w:p w:rsidR="00D03E1F" w:rsidRDefault="00D03E1F" w:rsidP="00D03E1F"/>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6"/>
          </w:tblGrid>
          <w:tr w:rsidR="00D03E1F" w:rsidTr="006C2718">
            <w:tc>
              <w:tcPr>
                <w:tcW w:w="7556" w:type="dxa"/>
                <w:shd w:val="clear" w:color="auto" w:fill="E0E0E0"/>
              </w:tcPr>
              <w:p w:rsidR="00D03E1F" w:rsidRDefault="00D03E1F" w:rsidP="006C2718">
                <w:pPr>
                  <w:pStyle w:val="StyleCode8pt"/>
                </w:pPr>
              </w:p>
              <w:p w:rsidR="00D03E1F" w:rsidRDefault="00D03E1F" w:rsidP="006C2718">
                <w:pPr>
                  <w:pStyle w:val="StyleCode8pt"/>
                </w:pPr>
                <w:r>
                  <w:t>&lt;radius&gt;</w:t>
                </w:r>
              </w:p>
              <w:p w:rsidR="00D03E1F" w:rsidRDefault="00D03E1F" w:rsidP="006C2718">
                <w:pPr>
                  <w:pStyle w:val="StyleCode8pt"/>
                </w:pPr>
              </w:p>
              <w:p w:rsidR="00D03E1F" w:rsidRDefault="00D03E1F" w:rsidP="006C2718">
                <w:pPr>
                  <w:pStyle w:val="StyleCode8pt"/>
                </w:pPr>
                <w:r>
                  <w:t xml:space="preserve">  &lt;radius-server name=”rad1” secret=”testing”&gt;</w:t>
                </w:r>
              </w:p>
              <w:p w:rsidR="00D03E1F" w:rsidRDefault="00D03E1F" w:rsidP="006C2718">
                <w:pPr>
                  <w:pStyle w:val="StyleCode8pt"/>
                </w:pPr>
                <w:r>
                  <w:t xml:space="preserve">    &lt;ip&gt;1.2.3.4&lt;/ip&gt;</w:t>
                </w:r>
              </w:p>
              <w:p w:rsidR="00D03E1F" w:rsidRDefault="00D03E1F" w:rsidP="006C2718">
                <w:pPr>
                  <w:pStyle w:val="StyleCode8pt"/>
                </w:pPr>
                <w:r>
                  <w:t xml:space="preserve">  &lt;/radius-server&gt;</w:t>
                </w:r>
              </w:p>
              <w:p w:rsidR="00D03E1F" w:rsidRDefault="00D03E1F" w:rsidP="006C2718">
                <w:pPr>
                  <w:pStyle w:val="StyleCode8pt"/>
                </w:pPr>
              </w:p>
              <w:p w:rsidR="00D03E1F" w:rsidRDefault="00D03E1F" w:rsidP="006C2718">
                <w:pPr>
                  <w:pStyle w:val="StyleCode8pt"/>
                </w:pPr>
                <w:r>
                  <w:t xml:space="preserve">  &lt;radius-server name=”rad2” secret=”testing”&gt;</w:t>
                </w:r>
              </w:p>
              <w:p w:rsidR="00D03E1F" w:rsidRDefault="00D03E1F" w:rsidP="006C2718">
                <w:pPr>
                  <w:pStyle w:val="StyleCode8pt"/>
                </w:pPr>
                <w:r>
                  <w:t xml:space="preserve">    &lt;ip&gt;5.6.7.8&lt;/ip&gt;</w:t>
                </w:r>
              </w:p>
              <w:p w:rsidR="00D03E1F" w:rsidRDefault="00D03E1F" w:rsidP="006C2718">
                <w:pPr>
                  <w:pStyle w:val="StyleCode8pt"/>
                </w:pPr>
                <w:r>
                  <w:t xml:space="preserve">  &lt;/radius-server&gt;</w:t>
                </w:r>
              </w:p>
              <w:p w:rsidR="00D03E1F" w:rsidRDefault="00D03E1F" w:rsidP="006C2718">
                <w:pPr>
                  <w:pStyle w:val="StyleCode8pt"/>
                </w:pPr>
              </w:p>
              <w:p w:rsidR="00D03E1F" w:rsidRDefault="00D03E1F" w:rsidP="006C2718">
                <w:pPr>
                  <w:pStyle w:val="StyleCode8pt"/>
                </w:pPr>
                <w:r>
                  <w:t xml:space="preserve">  &lt;radius-group name=”rad-servers” </w:t>
                </w:r>
              </w:p>
              <w:p w:rsidR="00D03E1F" w:rsidRDefault="00D03E1F" w:rsidP="006C2718">
                <w:pPr>
                  <w:pStyle w:val="StyleCode8pt"/>
                </w:pPr>
                <w:r>
                  <w:tab/>
                  <w:t>selector=”round-robin”</w:t>
                </w:r>
              </w:p>
              <w:p w:rsidR="00D03E1F" w:rsidRDefault="00D03E1F" w:rsidP="006C2718">
                <w:pPr>
                  <w:pStyle w:val="StyleCode8pt"/>
                </w:pPr>
                <w:r>
                  <w:tab/>
                  <w:t>retries=”6”</w:t>
                </w:r>
              </w:p>
              <w:p w:rsidR="00D03E1F" w:rsidRDefault="00D03E1F" w:rsidP="006C2718">
                <w:pPr>
                  <w:pStyle w:val="StyleCode8pt"/>
                </w:pPr>
                <w:r>
                  <w:tab/>
                  <w:t>timeout=”2750”</w:t>
                </w:r>
              </w:p>
              <w:p w:rsidR="00D03E1F" w:rsidRDefault="00D03E1F" w:rsidP="006C2718">
                <w:pPr>
                  <w:pStyle w:val="StyleCode8pt"/>
                </w:pPr>
                <w:r>
                  <w:tab/>
                  <w:t>fire-and-forget=”false”&gt;</w:t>
                </w:r>
              </w:p>
              <w:p w:rsidR="00D03E1F" w:rsidRPr="000A04FF" w:rsidRDefault="00D03E1F" w:rsidP="006C2718">
                <w:pPr>
                  <w:pStyle w:val="StyleCode8pt"/>
                  <w:rPr>
                    <w:lang w:val="de-DE"/>
                  </w:rPr>
                </w:pPr>
                <w:r>
                  <w:t xml:space="preserve">    </w:t>
                </w:r>
                <w:r w:rsidRPr="000A04FF">
                  <w:rPr>
                    <w:lang w:val="de-DE"/>
                  </w:rPr>
                  <w:t>&lt;server&gt;rad1&lt;/server&gt;</w:t>
                </w:r>
              </w:p>
              <w:p w:rsidR="00D03E1F" w:rsidRPr="000A04FF" w:rsidRDefault="00D03E1F" w:rsidP="006C2718">
                <w:pPr>
                  <w:pStyle w:val="StyleCode8pt"/>
                  <w:rPr>
                    <w:lang w:val="de-DE"/>
                  </w:rPr>
                </w:pPr>
                <w:r w:rsidRPr="000A04FF">
                  <w:rPr>
                    <w:lang w:val="de-DE"/>
                  </w:rPr>
                  <w:t xml:space="preserve">    &lt;server&gt;rad2&lt;/server&gt;</w:t>
                </w:r>
              </w:p>
              <w:p w:rsidR="00D03E1F" w:rsidRDefault="00D03E1F" w:rsidP="006C2718">
                <w:pPr>
                  <w:pStyle w:val="StyleCode8pt"/>
                </w:pPr>
                <w:r w:rsidRPr="00612DA6">
                  <w:rPr>
                    <w:lang w:val="de-DE"/>
                  </w:rPr>
                  <w:t xml:space="preserve">  </w:t>
                </w:r>
                <w:r>
                  <w:t>&lt;/radius-group&gt;</w:t>
                </w:r>
              </w:p>
              <w:p w:rsidR="00D03E1F" w:rsidRDefault="00D03E1F" w:rsidP="006C2718">
                <w:pPr>
                  <w:pStyle w:val="StyleCode8pt"/>
                </w:pPr>
              </w:p>
              <w:p w:rsidR="00D03E1F" w:rsidRDefault="00D03E1F" w:rsidP="006C2718">
                <w:pPr>
                  <w:pStyle w:val="Code"/>
                </w:pPr>
                <w:r>
                  <w:t>&lt;/radius&gt;</w:t>
                </w:r>
              </w:p>
            </w:tc>
          </w:tr>
        </w:tbl>
        <w:p w:rsidR="00D03E1F" w:rsidRDefault="00D03E1F" w:rsidP="00D03E1F"/>
        <w:p w:rsidR="00D03E1F" w:rsidRDefault="00D03E1F" w:rsidP="00D03E1F">
          <w:r>
            <w:t>The default ports for authentication and accounting are 1812 and 1813 respectively if they are not explicitly specified in the configuration.</w:t>
          </w:r>
        </w:p>
        <w:p w:rsidR="00D03E1F" w:rsidRDefault="00D03E1F" w:rsidP="00D03E1F">
          <w:pPr>
            <w:pStyle w:val="Heading2"/>
          </w:pPr>
          <w:bookmarkStart w:id="51" w:name="_Ref109211267"/>
          <w:bookmarkStart w:id="52" w:name="_Ref109211296"/>
          <w:bookmarkStart w:id="53" w:name="_Toc293927217"/>
          <w:bookmarkStart w:id="54" w:name="_Toc366229605"/>
          <w:r>
            <w:t>Access Control Lists</w:t>
          </w:r>
          <w:bookmarkEnd w:id="51"/>
          <w:bookmarkEnd w:id="52"/>
          <w:bookmarkEnd w:id="53"/>
          <w:bookmarkEnd w:id="54"/>
        </w:p>
        <w:p w:rsidR="00D03E1F" w:rsidRDefault="00D03E1F" w:rsidP="00D03E1F">
          <w:r>
            <w:t>Access control lists provide the basic means of matching Radius authentication and accounting packets. Access control lists are used in a number of places to select which requests a particular action will be performed on. These include:</w:t>
          </w:r>
        </w:p>
        <w:p w:rsidR="00D03E1F" w:rsidRDefault="00D03E1F" w:rsidP="00D03E1F"/>
        <w:p w:rsidR="00D03E1F" w:rsidRDefault="00D03E1F" w:rsidP="00433D4F">
          <w:pPr>
            <w:numPr>
              <w:ilvl w:val="0"/>
              <w:numId w:val="17"/>
            </w:numPr>
            <w:spacing w:after="0" w:line="240" w:lineRule="auto"/>
          </w:pPr>
          <w:r>
            <w:t>Matching requests for proxy rules;</w:t>
          </w:r>
          <w:r>
            <w:br/>
          </w:r>
        </w:p>
        <w:p w:rsidR="00D03E1F" w:rsidRDefault="00D03E1F" w:rsidP="00433D4F">
          <w:pPr>
            <w:numPr>
              <w:ilvl w:val="0"/>
              <w:numId w:val="17"/>
            </w:numPr>
            <w:spacing w:after="0" w:line="240" w:lineRule="auto"/>
          </w:pPr>
          <w:r>
            <w:t>Selecting requests that will have their accounting responses suppressed</w:t>
          </w:r>
        </w:p>
        <w:p w:rsidR="00D03E1F" w:rsidRDefault="00D03E1F" w:rsidP="00D03E1F"/>
        <w:p w:rsidR="00D03E1F" w:rsidRDefault="00D03E1F" w:rsidP="00D03E1F">
          <w:r>
            <w:t xml:space="preserve">Access control lists are named, and consist of a number of clauses that identify a RADIUS attribute, and a regular expression that must match the value of the attribute. In addition to the </w:t>
          </w:r>
          <w:r>
            <w:lastRenderedPageBreak/>
            <w:t>regular expression matching, RADIUS attributes whose type is an IP address can be matched against an IP subnet access list entry. IP subnet ACL entries are significantly faster than regular expression based clauses.</w:t>
          </w:r>
        </w:p>
        <w:p w:rsidR="00D03E1F" w:rsidRDefault="00D03E1F" w:rsidP="00D03E1F"/>
        <w:p w:rsidR="00D03E1F" w:rsidRDefault="00D03E1F" w:rsidP="00D03E1F">
          <w:r>
            <w:t>Each clause may have multiple regular expressions defined, and these may be combined using the logical operators “and”, “or” and “not”.</w:t>
          </w:r>
        </w:p>
        <w:p w:rsidR="00D03E1F" w:rsidRDefault="00D03E1F" w:rsidP="00D03E1F"/>
        <w:p w:rsidR="00D03E1F" w:rsidRDefault="00D03E1F" w:rsidP="00D03E1F">
          <w:r>
            <w:t>The following example defines an access control list called “Business User” that will match all RADIUS requests where the User-Name attribute has a realm component that ends with “btclick.com” or “btconnect.com”.</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6"/>
          </w:tblGrid>
          <w:tr w:rsidR="00D03E1F" w:rsidTr="006C2718">
            <w:tc>
              <w:tcPr>
                <w:tcW w:w="7556" w:type="dxa"/>
                <w:shd w:val="clear" w:color="auto" w:fill="E0E0E0"/>
              </w:tcPr>
              <w:p w:rsidR="00D03E1F" w:rsidRDefault="00D03E1F" w:rsidP="006C2718">
                <w:pPr>
                  <w:pStyle w:val="Code"/>
                </w:pPr>
                <w:r>
                  <w:t>&lt;access-lists&gt;</w:t>
                </w:r>
              </w:p>
              <w:p w:rsidR="00D03E1F" w:rsidRDefault="00D03E1F" w:rsidP="006C2718">
                <w:pPr>
                  <w:pStyle w:val="Code"/>
                </w:pPr>
                <w:r>
                  <w:tab/>
                </w:r>
              </w:p>
              <w:p w:rsidR="00D03E1F" w:rsidRDefault="00D03E1F" w:rsidP="006C2718">
                <w:pPr>
                  <w:pStyle w:val="Code"/>
                </w:pPr>
                <w:r>
                  <w:t xml:space="preserve">  &lt;acl name=”Business User”&gt;</w:t>
                </w:r>
              </w:p>
              <w:p w:rsidR="00D03E1F" w:rsidRDefault="00D03E1F" w:rsidP="006C2718">
                <w:pPr>
                  <w:pStyle w:val="Code"/>
                </w:pPr>
                <w:r>
                  <w:t xml:space="preserve">    &lt;or&gt;</w:t>
                </w:r>
              </w:p>
              <w:p w:rsidR="00D03E1F" w:rsidRPr="00420A0B" w:rsidRDefault="00D03E1F" w:rsidP="006C2718">
                <w:pPr>
                  <w:pStyle w:val="Code"/>
                </w:pPr>
                <w:r>
                  <w:t xml:space="preserve">      </w:t>
                </w:r>
                <w:r w:rsidRPr="00420A0B">
                  <w:t>&lt;end</w:t>
                </w:r>
                <w:r>
                  <w:t>s-with string</w:t>
                </w:r>
                <w:r w:rsidRPr="00420A0B">
                  <w:t>=”</w:t>
                </w:r>
                <w:r>
                  <w:t>${</w:t>
                </w:r>
                <w:r w:rsidRPr="00420A0B">
                  <w:t>User-Name</w:t>
                </w:r>
                <w:r>
                  <w:t>}</w:t>
                </w:r>
                <w:r w:rsidRPr="00420A0B">
                  <w:t xml:space="preserve">” </w:t>
                </w:r>
                <w:r>
                  <w:t>match</w:t>
                </w:r>
                <w:r w:rsidRPr="00420A0B">
                  <w:t>=”</w:t>
                </w:r>
                <w:hyperlink r:id="rId16" w:history="1">
                  <w:r w:rsidRPr="00420A0B">
                    <w:rPr>
                      <w:rStyle w:val="Hyperlink"/>
                    </w:rPr>
                    <w:t>btclick.com”/</w:t>
                  </w:r>
                </w:hyperlink>
                <w:r w:rsidRPr="00420A0B">
                  <w:t>&gt;</w:t>
                </w:r>
              </w:p>
              <w:p w:rsidR="00D03E1F" w:rsidRDefault="00D03E1F" w:rsidP="006C2718">
                <w:pPr>
                  <w:pStyle w:val="Code"/>
                </w:pPr>
                <w:r w:rsidRPr="00420A0B">
                  <w:t xml:space="preserve">      </w:t>
                </w:r>
                <w:r>
                  <w:t>&lt;ends-with string=”${User-Name}” match=”</w:t>
                </w:r>
                <w:hyperlink r:id="rId17" w:history="1">
                  <w:r>
                    <w:rPr>
                      <w:rStyle w:val="Hyperlink"/>
                    </w:rPr>
                    <w:t>btconnect.com</w:t>
                  </w:r>
                  <w:r w:rsidRPr="00F14AC6">
                    <w:rPr>
                      <w:rStyle w:val="Hyperlink"/>
                    </w:rPr>
                    <w:t>”/</w:t>
                  </w:r>
                </w:hyperlink>
                <w:r>
                  <w:t>&gt;</w:t>
                </w:r>
              </w:p>
              <w:p w:rsidR="00D03E1F" w:rsidRDefault="00D03E1F" w:rsidP="006C2718">
                <w:pPr>
                  <w:pStyle w:val="Code"/>
                </w:pPr>
                <w:r>
                  <w:t xml:space="preserve">    &lt;/or&gt;</w:t>
                </w:r>
              </w:p>
              <w:p w:rsidR="00D03E1F" w:rsidRDefault="00D03E1F" w:rsidP="006C2718">
                <w:pPr>
                  <w:pStyle w:val="Code"/>
                </w:pPr>
                <w:r>
                  <w:t xml:space="preserve">  &lt;/acl&gt;</w:t>
                </w:r>
              </w:p>
              <w:p w:rsidR="00D03E1F" w:rsidRDefault="00D03E1F" w:rsidP="006C2718">
                <w:pPr>
                  <w:pStyle w:val="Code"/>
                </w:pPr>
              </w:p>
              <w:p w:rsidR="00D03E1F" w:rsidRDefault="00D03E1F" w:rsidP="006C2718">
                <w:pPr>
                  <w:pStyle w:val="Code"/>
                </w:pPr>
                <w:r>
                  <w:t>&lt;/access-lists&gt;</w:t>
                </w:r>
              </w:p>
            </w:tc>
          </w:tr>
        </w:tbl>
        <w:p w:rsidR="00D03E1F" w:rsidRDefault="00D03E1F" w:rsidP="00D03E1F"/>
        <w:p w:rsidR="00D03E1F" w:rsidRDefault="00D03E1F" w:rsidP="00D03E1F">
          <w:r>
            <w:t>A variation on the previous example that only matches Authentication request packets:</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6"/>
          </w:tblGrid>
          <w:tr w:rsidR="00D03E1F" w:rsidTr="006C2718">
            <w:tc>
              <w:tcPr>
                <w:tcW w:w="7556" w:type="dxa"/>
                <w:shd w:val="clear" w:color="auto" w:fill="E0E0E0"/>
              </w:tcPr>
              <w:p w:rsidR="00D03E1F" w:rsidRDefault="00D03E1F" w:rsidP="006C2718">
                <w:pPr>
                  <w:pStyle w:val="Code"/>
                </w:pPr>
                <w:r>
                  <w:t>&lt;access-lists&gt;</w:t>
                </w:r>
              </w:p>
              <w:p w:rsidR="00D03E1F" w:rsidRDefault="00D03E1F" w:rsidP="006C2718">
                <w:pPr>
                  <w:pStyle w:val="Code"/>
                </w:pPr>
                <w:r>
                  <w:tab/>
                </w:r>
              </w:p>
              <w:p w:rsidR="00D03E1F" w:rsidRDefault="00D03E1F" w:rsidP="006C2718">
                <w:pPr>
                  <w:pStyle w:val="Code"/>
                </w:pPr>
                <w:r>
                  <w:t xml:space="preserve">  &lt;acl name=”Business User Auth”&gt;</w:t>
                </w:r>
              </w:p>
              <w:p w:rsidR="00D03E1F" w:rsidRDefault="00D03E1F" w:rsidP="006C2718">
                <w:pPr>
                  <w:pStyle w:val="Code"/>
                </w:pPr>
                <w:r>
                  <w:t xml:space="preserve">    &lt;and&gt;</w:t>
                </w:r>
              </w:p>
              <w:p w:rsidR="00D03E1F" w:rsidRDefault="00D03E1F" w:rsidP="006C2718">
                <w:pPr>
                  <w:pStyle w:val="Code"/>
                </w:pPr>
                <w:r>
                  <w:t xml:space="preserve">      &lt;isAuthentication/&gt;</w:t>
                </w:r>
              </w:p>
              <w:p w:rsidR="00D03E1F" w:rsidRDefault="00D03E1F" w:rsidP="006C2718">
                <w:pPr>
                  <w:pStyle w:val="Code"/>
                </w:pPr>
                <w:r>
                  <w:t xml:space="preserve">      &lt;or&gt;</w:t>
                </w:r>
              </w:p>
              <w:p w:rsidR="00D03E1F" w:rsidRPr="00420A0B" w:rsidRDefault="00D03E1F" w:rsidP="006C2718">
                <w:pPr>
                  <w:pStyle w:val="Code"/>
                </w:pPr>
                <w:r>
                  <w:t xml:space="preserve">        </w:t>
                </w:r>
                <w:r w:rsidRPr="00420A0B">
                  <w:t>&lt;end</w:t>
                </w:r>
                <w:r>
                  <w:t>s-with string</w:t>
                </w:r>
                <w:r w:rsidRPr="00420A0B">
                  <w:t>=”</w:t>
                </w:r>
                <w:r>
                  <w:t>${</w:t>
                </w:r>
                <w:r w:rsidRPr="00420A0B">
                  <w:t>User-Name</w:t>
                </w:r>
                <w:r>
                  <w:t>}</w:t>
                </w:r>
                <w:r w:rsidRPr="00420A0B">
                  <w:t xml:space="preserve">” </w:t>
                </w:r>
                <w:r>
                  <w:t>match</w:t>
                </w:r>
                <w:r w:rsidRPr="00420A0B">
                  <w:t>=”</w:t>
                </w:r>
                <w:hyperlink r:id="rId18" w:history="1">
                  <w:r w:rsidRPr="00420A0B">
                    <w:rPr>
                      <w:rStyle w:val="Hyperlink"/>
                    </w:rPr>
                    <w:t>btclick.com”/</w:t>
                  </w:r>
                </w:hyperlink>
                <w:r w:rsidRPr="00420A0B">
                  <w:t>&gt;</w:t>
                </w:r>
              </w:p>
              <w:p w:rsidR="00D03E1F" w:rsidRDefault="00D03E1F" w:rsidP="006C2718">
                <w:pPr>
                  <w:pStyle w:val="Code"/>
                </w:pPr>
                <w:r w:rsidRPr="00420A0B">
                  <w:t xml:space="preserve">      </w:t>
                </w:r>
                <w:r>
                  <w:t xml:space="preserve">  &lt;ends-with string=”${User-Name}” match=”</w:t>
                </w:r>
                <w:hyperlink r:id="rId19" w:history="1">
                  <w:r>
                    <w:rPr>
                      <w:rStyle w:val="Hyperlink"/>
                    </w:rPr>
                    <w:t>btconnect.com</w:t>
                  </w:r>
                  <w:r w:rsidRPr="00F14AC6">
                    <w:rPr>
                      <w:rStyle w:val="Hyperlink"/>
                    </w:rPr>
                    <w:t>”/</w:t>
                  </w:r>
                </w:hyperlink>
                <w:r>
                  <w:t>&gt;</w:t>
                </w:r>
              </w:p>
              <w:p w:rsidR="00D03E1F" w:rsidRDefault="00D03E1F" w:rsidP="006C2718">
                <w:pPr>
                  <w:pStyle w:val="Code"/>
                </w:pPr>
                <w:r>
                  <w:t xml:space="preserve">      &lt;/or&gt;</w:t>
                </w:r>
              </w:p>
              <w:p w:rsidR="00D03E1F" w:rsidRDefault="00D03E1F" w:rsidP="006C2718">
                <w:pPr>
                  <w:pStyle w:val="Code"/>
                </w:pPr>
                <w:r>
                  <w:t xml:space="preserve">    &lt;/and&gt;</w:t>
                </w:r>
              </w:p>
              <w:p w:rsidR="00D03E1F" w:rsidRDefault="00D03E1F" w:rsidP="006C2718">
                <w:pPr>
                  <w:pStyle w:val="Code"/>
                </w:pPr>
                <w:r>
                  <w:t xml:space="preserve">  &lt;/acl&gt;</w:t>
                </w:r>
              </w:p>
              <w:p w:rsidR="00D03E1F" w:rsidRDefault="00D03E1F" w:rsidP="006C2718">
                <w:pPr>
                  <w:pStyle w:val="Code"/>
                </w:pPr>
              </w:p>
              <w:p w:rsidR="00D03E1F" w:rsidRDefault="00D03E1F" w:rsidP="006C2718">
                <w:pPr>
                  <w:pStyle w:val="StyleCode8pt"/>
                </w:pPr>
                <w:r>
                  <w:t>&lt;/access-lists&gt;</w:t>
                </w:r>
              </w:p>
            </w:tc>
          </w:tr>
        </w:tbl>
        <w:p w:rsidR="00D03E1F" w:rsidRDefault="00D03E1F" w:rsidP="00D03E1F">
          <w:r>
            <w:t>Accounting requests may be matched similarly.</w:t>
          </w:r>
        </w:p>
        <w:p w:rsidR="00D03E1F" w:rsidRDefault="00D03E1F" w:rsidP="00D03E1F">
          <w:pPr>
            <w:pStyle w:val="Heading3"/>
          </w:pPr>
          <w:bookmarkStart w:id="55" w:name="_Toc293927218"/>
          <w:bookmarkStart w:id="56" w:name="_Toc366229606"/>
          <w:r>
            <w:t>Regular Expressions</w:t>
          </w:r>
          <w:bookmarkEnd w:id="55"/>
          <w:bookmarkEnd w:id="56"/>
        </w:p>
        <w:p w:rsidR="00D03E1F" w:rsidRDefault="00D03E1F" w:rsidP="00D03E1F">
          <w:r>
            <w:t>All of the regular expressions used within RRC are required to match against the entire string. Effectively, the patterns are anchored at the start and end regardless of whether the anchoring constructs (“</w:t>
          </w:r>
          <w:r>
            <w:rPr>
              <w:rStyle w:val="CodeChar"/>
            </w:rPr>
            <w:t>^</w:t>
          </w:r>
          <w:r>
            <w:t>” and “</w:t>
          </w:r>
          <w:r>
            <w:rPr>
              <w:rStyle w:val="CodeChar"/>
            </w:rPr>
            <w:t>$</w:t>
          </w:r>
          <w:r>
            <w:t>”) are explicitly used.</w:t>
          </w:r>
        </w:p>
        <w:p w:rsidR="00D03E1F" w:rsidRDefault="00D03E1F" w:rsidP="00D03E1F"/>
        <w:p w:rsidR="00D03E1F" w:rsidRDefault="00D03E1F" w:rsidP="00D03E1F">
          <w:r>
            <w:t>Note that by default all regular expressions are treated as case sensitive. The expression can be prefixed with “</w:t>
          </w:r>
          <w:r>
            <w:rPr>
              <w:rStyle w:val="CodeChar"/>
            </w:rPr>
            <w:t>(</w:t>
          </w:r>
          <w:proofErr w:type="gramStart"/>
          <w:r>
            <w:rPr>
              <w:rStyle w:val="CodeChar"/>
            </w:rPr>
            <w:t>?i</w:t>
          </w:r>
          <w:proofErr w:type="gramEnd"/>
          <w:r>
            <w:rPr>
              <w:rStyle w:val="CodeChar"/>
            </w:rPr>
            <w:t>)</w:t>
          </w:r>
          <w:r>
            <w:t>” to make them case insensitive.</w:t>
          </w:r>
        </w:p>
        <w:p w:rsidR="00D03E1F" w:rsidRDefault="00D03E1F" w:rsidP="00D03E1F"/>
        <w:p w:rsidR="00D03E1F" w:rsidRDefault="00D03E1F" w:rsidP="00D03E1F">
          <w:r>
            <w:t>See the Regular Expression reference section for details of the regular expression syntax.</w:t>
          </w:r>
        </w:p>
        <w:p w:rsidR="00D03E1F" w:rsidRDefault="00D03E1F" w:rsidP="00D03E1F">
          <w:pPr>
            <w:pStyle w:val="Heading2"/>
          </w:pPr>
          <w:bookmarkStart w:id="57" w:name="_Toc293927219"/>
          <w:bookmarkStart w:id="58" w:name="_Toc366229607"/>
          <w:r>
            <w:t>Proxy Configuration</w:t>
          </w:r>
          <w:bookmarkEnd w:id="57"/>
          <w:bookmarkEnd w:id="58"/>
        </w:p>
        <w:p w:rsidR="00D03E1F" w:rsidRDefault="00D03E1F" w:rsidP="00D03E1F">
          <w:r>
            <w:t>The configuration of RADIUS proxy behaviour is configured using rulesets similarly to the DPI behaviour.</w:t>
          </w:r>
        </w:p>
        <w:p w:rsidR="00D03E1F" w:rsidRDefault="00D03E1F" w:rsidP="00D03E1F">
          <w:pPr>
            <w:pStyle w:val="Heading3"/>
          </w:pPr>
          <w:bookmarkStart w:id="59" w:name="_Toc293927220"/>
          <w:bookmarkStart w:id="60" w:name="_Toc366229608"/>
          <w:r>
            <w:t>Authentication Proxy</w:t>
          </w:r>
          <w:bookmarkEnd w:id="59"/>
          <w:bookmarkEnd w:id="60"/>
        </w:p>
        <w:p w:rsidR="00D03E1F" w:rsidRDefault="00D03E1F" w:rsidP="00D03E1F">
          <w:r>
            <w:t xml:space="preserve">The authentication proxy behaviour is configured within the </w:t>
          </w:r>
          <w:r w:rsidRPr="00984536">
            <w:rPr>
              <w:rFonts w:ascii="Courier New" w:hAnsi="Courier New" w:cs="Courier New"/>
            </w:rPr>
            <w:t>“&lt;auth-proxy&gt;…&lt;/auth-proxy&gt;”</w:t>
          </w:r>
          <w:r>
            <w:t xml:space="preserve"> XML element. This declares the port RRC will listen on for authentication requests, and two rulesets. One ruleset is executed for each authentication packet received, and the second for each authentication response received.</w:t>
          </w:r>
        </w:p>
        <w:p w:rsidR="00D03E1F" w:rsidRDefault="00D03E1F" w:rsidP="00D03E1F"/>
        <w:p w:rsidR="00D03E1F" w:rsidRDefault="00D03E1F" w:rsidP="00D03E1F">
          <w:r>
            <w:t>To actually proxy an authentication request, the ruleset must include a &lt;proxy /&gt; statement identifying the destination RADIUS group, otherwise the request will be silently discarded.</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Default="00D03E1F" w:rsidP="006C2718">
                <w:pPr>
                  <w:pStyle w:val="Code"/>
                </w:pPr>
              </w:p>
              <w:p w:rsidR="00D03E1F" w:rsidRDefault="00D03E1F" w:rsidP="006C2718">
                <w:pPr>
                  <w:pStyle w:val="Code"/>
                </w:pPr>
                <w:r>
                  <w:t>&lt;auth-proxy port=”1812” logging=”true”&gt;</w:t>
                </w:r>
              </w:p>
              <w:p w:rsidR="00D03E1F" w:rsidRDefault="00D03E1F" w:rsidP="006C2718">
                <w:pPr>
                  <w:pStyle w:val="Code"/>
                </w:pPr>
              </w:p>
              <w:p w:rsidR="00D03E1F" w:rsidRDefault="00D03E1F" w:rsidP="006C2718">
                <w:pPr>
                  <w:pStyle w:val="Code"/>
                </w:pPr>
                <w:r>
                  <w:t xml:space="preserve">  &lt;request default-disposition=”drop”&gt;</w:t>
                </w:r>
              </w:p>
              <w:p w:rsidR="00D03E1F" w:rsidRDefault="00D03E1F" w:rsidP="006C2718">
                <w:pPr>
                  <w:pStyle w:val="Code"/>
                </w:pPr>
                <w:r>
                  <w:t xml:space="preserve">    &lt;ruleset&gt;</w:t>
                </w:r>
              </w:p>
              <w:p w:rsidR="00D03E1F" w:rsidRDefault="00D03E1F" w:rsidP="006C2718">
                <w:pPr>
                  <w:pStyle w:val="Code"/>
                </w:pPr>
                <w:r>
                  <w:t xml:space="preserve">      &lt;rule name=”All to MNA”&gt;</w:t>
                </w:r>
              </w:p>
              <w:p w:rsidR="00D03E1F" w:rsidRDefault="00D03E1F" w:rsidP="006C2718">
                <w:pPr>
                  <w:pStyle w:val="Code"/>
                </w:pPr>
                <w:r>
                  <w:t xml:space="preserve">        &lt;proxy destination=”MNA” /&gt;</w:t>
                </w:r>
              </w:p>
              <w:p w:rsidR="00D03E1F" w:rsidRDefault="00D03E1F" w:rsidP="006C2718">
                <w:pPr>
                  <w:pStyle w:val="Code"/>
                </w:pPr>
                <w:r>
                  <w:t xml:space="preserve">      &lt;/rule&gt;</w:t>
                </w:r>
              </w:p>
              <w:p w:rsidR="00D03E1F" w:rsidRDefault="00D03E1F" w:rsidP="006C2718">
                <w:pPr>
                  <w:pStyle w:val="Code"/>
                </w:pPr>
                <w:r>
                  <w:t xml:space="preserve">    &lt;/ruleset&gt;</w:t>
                </w:r>
              </w:p>
              <w:p w:rsidR="00D03E1F" w:rsidRDefault="00D03E1F" w:rsidP="006C2718">
                <w:pPr>
                  <w:pStyle w:val="Code"/>
                </w:pPr>
                <w:r>
                  <w:t xml:space="preserve">  &lt;/request&gt;</w:t>
                </w:r>
              </w:p>
              <w:p w:rsidR="00D03E1F" w:rsidRDefault="00D03E1F" w:rsidP="006C2718">
                <w:pPr>
                  <w:pStyle w:val="Code"/>
                </w:pPr>
              </w:p>
              <w:p w:rsidR="00D03E1F" w:rsidRDefault="00D03E1F" w:rsidP="006C2718">
                <w:pPr>
                  <w:pStyle w:val="Code"/>
                </w:pPr>
                <w:r>
                  <w:t xml:space="preserve">  &lt;response&gt;</w:t>
                </w:r>
              </w:p>
              <w:p w:rsidR="00D03E1F" w:rsidRDefault="00D03E1F" w:rsidP="006C2718">
                <w:pPr>
                  <w:pStyle w:val="Code"/>
                </w:pPr>
                <w:r>
                  <w:t xml:space="preserve">    &lt;ruleset&gt;</w:t>
                </w:r>
              </w:p>
              <w:p w:rsidR="00D03E1F" w:rsidRDefault="00D03E1F" w:rsidP="006C2718">
                <w:pPr>
                  <w:pStyle w:val="Code"/>
                </w:pPr>
                <w:r>
                  <w:t xml:space="preserve">      &lt;rule name=”Copy Framed Routes”&gt;</w:t>
                </w:r>
              </w:p>
              <w:p w:rsidR="00D03E1F" w:rsidRDefault="00D03E1F" w:rsidP="006C2718">
                <w:pPr>
                  <w:pStyle w:val="Code"/>
                </w:pPr>
                <w:r>
                  <w:t xml:space="preserve">        &lt;if&gt;</w:t>
                </w:r>
              </w:p>
              <w:p w:rsidR="00D03E1F" w:rsidRDefault="00D03E1F" w:rsidP="006C2718">
                <w:pPr>
                  <w:pStyle w:val="Code"/>
                </w:pPr>
                <w:r>
                  <w:t xml:space="preserve">          &lt;is-accept/&gt;</w:t>
                </w:r>
              </w:p>
              <w:p w:rsidR="00D03E1F" w:rsidRDefault="00D03E1F" w:rsidP="006C2718">
                <w:pPr>
                  <w:pStyle w:val="Code"/>
                </w:pPr>
                <w:r>
                  <w:t xml:space="preserve">          &lt;then&gt;</w:t>
                </w:r>
              </w:p>
              <w:p w:rsidR="00D03E1F" w:rsidRDefault="00D03E1F" w:rsidP="006C2718">
                <w:pPr>
                  <w:pStyle w:val="Code"/>
                </w:pPr>
                <w:r>
                  <w:t xml:space="preserve">            &lt;copy-framed-routes /&gt;</w:t>
                </w:r>
              </w:p>
              <w:p w:rsidR="00D03E1F" w:rsidRDefault="00D03E1F" w:rsidP="006C2718">
                <w:pPr>
                  <w:pStyle w:val="Code"/>
                </w:pPr>
                <w:r>
                  <w:t xml:space="preserve">          &lt;/then&gt;</w:t>
                </w:r>
              </w:p>
              <w:p w:rsidR="00D03E1F" w:rsidRDefault="00D03E1F" w:rsidP="006C2718">
                <w:pPr>
                  <w:pStyle w:val="Code"/>
                </w:pPr>
                <w:r>
                  <w:t xml:space="preserve">        &lt;/if&gt;</w:t>
                </w:r>
              </w:p>
              <w:p w:rsidR="00D03E1F" w:rsidRDefault="00D03E1F" w:rsidP="006C2718">
                <w:pPr>
                  <w:pStyle w:val="Code"/>
                </w:pPr>
                <w:r>
                  <w:t xml:space="preserve">      &lt;/rule&gt;</w:t>
                </w:r>
              </w:p>
              <w:p w:rsidR="00D03E1F" w:rsidRDefault="00D03E1F" w:rsidP="006C2718">
                <w:pPr>
                  <w:pStyle w:val="Code"/>
                </w:pPr>
                <w:r>
                  <w:t xml:space="preserve">    &lt;/ruleset&gt;</w:t>
                </w:r>
              </w:p>
              <w:p w:rsidR="00D03E1F" w:rsidRDefault="00D03E1F" w:rsidP="006C2718">
                <w:pPr>
                  <w:pStyle w:val="Code"/>
                </w:pPr>
                <w:r>
                  <w:t xml:space="preserve">  &lt;/response&gt;</w:t>
                </w:r>
              </w:p>
              <w:p w:rsidR="00D03E1F" w:rsidRDefault="00D03E1F" w:rsidP="006C2718">
                <w:pPr>
                  <w:pStyle w:val="Code"/>
                </w:pPr>
              </w:p>
              <w:p w:rsidR="00D03E1F" w:rsidRDefault="00D03E1F" w:rsidP="006C2718">
                <w:pPr>
                  <w:pStyle w:val="Code"/>
                </w:pPr>
                <w:r>
                  <w:t>&lt;/auth-proxy&gt;</w:t>
                </w:r>
              </w:p>
              <w:p w:rsidR="00D03E1F" w:rsidRDefault="00D03E1F" w:rsidP="006C2718">
                <w:pPr>
                  <w:pStyle w:val="Code"/>
                </w:pPr>
              </w:p>
            </w:tc>
          </w:tr>
          <w:tr w:rsidR="00D03E1F" w:rsidTr="006C2718">
            <w:tc>
              <w:tcPr>
                <w:tcW w:w="7557" w:type="dxa"/>
                <w:shd w:val="clear" w:color="auto" w:fill="E0E0E0"/>
              </w:tcPr>
              <w:p w:rsidR="00D03E1F" w:rsidRDefault="00D03E1F" w:rsidP="006C2718">
                <w:pPr>
                  <w:pStyle w:val="Code"/>
                </w:pPr>
              </w:p>
            </w:tc>
          </w:tr>
        </w:tbl>
        <w:p w:rsidR="00D03E1F" w:rsidRDefault="00D03E1F" w:rsidP="00D03E1F">
          <w:r>
            <w:t xml:space="preserve"> </w:t>
          </w:r>
        </w:p>
        <w:p w:rsidR="00D03E1F" w:rsidRDefault="00D03E1F" w:rsidP="00D03E1F">
          <w:r>
            <w:t>The default behaviour for authentication responses is to pass them through the response ruleset, then forward the response to the source of the original request.</w:t>
          </w:r>
        </w:p>
        <w:p w:rsidR="00D03E1F" w:rsidRDefault="00D03E1F" w:rsidP="00D03E1F">
          <w:pPr>
            <w:pStyle w:val="Heading3"/>
          </w:pPr>
          <w:bookmarkStart w:id="61" w:name="_Toc293927221"/>
          <w:bookmarkStart w:id="62" w:name="_Toc366229609"/>
          <w:r>
            <w:t>Logging Authentication Requests and Responses</w:t>
          </w:r>
          <w:bookmarkEnd w:id="61"/>
          <w:bookmarkEnd w:id="62"/>
        </w:p>
        <w:p w:rsidR="00D03E1F" w:rsidRDefault="00D03E1F" w:rsidP="00D03E1F">
          <w:r>
            <w:t xml:space="preserve">In order to log received authentication requests, and the responses received from down-stream servers, the logging must be enabled using the “logging” attribute of the “&lt;auth-proxy&gt;” </w:t>
          </w:r>
          <w:r>
            <w:lastRenderedPageBreak/>
            <w:t xml:space="preserve">configuration element. Setting the value to “true” will cause all received authentication packets to be logged. </w:t>
          </w:r>
        </w:p>
        <w:p w:rsidR="00D03E1F" w:rsidRDefault="00D03E1F" w:rsidP="00D03E1F"/>
        <w:p w:rsidR="00D03E1F" w:rsidRDefault="00D03E1F" w:rsidP="00D03E1F">
          <w:r>
            <w:t xml:space="preserve">The </w:t>
          </w:r>
          <w:proofErr w:type="gramStart"/>
          <w:r>
            <w:t>authentication are</w:t>
          </w:r>
          <w:proofErr w:type="gramEnd"/>
          <w:r>
            <w:t xml:space="preserve"> logged via a logger called “</w:t>
          </w:r>
          <w:r>
            <w:rPr>
              <w:rStyle w:val="CodeChar"/>
            </w:rPr>
            <w:t>authentication</w:t>
          </w:r>
          <w:r>
            <w:t>”, allowing the logging behaviour to be tailored individually.</w:t>
          </w:r>
        </w:p>
        <w:p w:rsidR="00D03E1F" w:rsidRDefault="00D03E1F" w:rsidP="00D03E1F"/>
        <w:p w:rsidR="00D03E1F" w:rsidRDefault="00D03E1F" w:rsidP="00D03E1F">
          <w:r>
            <w:t>The default behaviour uses a logging configuration that causes a new authentication and accounting log file to be created each day at midnight – i.e. one file per day.</w:t>
          </w:r>
        </w:p>
        <w:p w:rsidR="00D03E1F" w:rsidRDefault="00D03E1F" w:rsidP="00D03E1F">
          <w:pPr>
            <w:pStyle w:val="Heading3"/>
          </w:pPr>
          <w:bookmarkStart w:id="63" w:name="_Toc293927222"/>
          <w:bookmarkStart w:id="64" w:name="_Toc366229610"/>
          <w:r>
            <w:t>Example authentication log;</w:t>
          </w:r>
          <w:bookmarkEnd w:id="63"/>
          <w:bookmarkEnd w:id="64"/>
        </w:p>
        <w:p w:rsidR="00D03E1F" w:rsidRDefault="00D03E1F" w:rsidP="00D03E1F">
          <w:r>
            <w:t xml:space="preserve"> </w:t>
          </w:r>
        </w:p>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7"/>
          </w:tblGrid>
          <w:tr w:rsidR="00D03E1F" w:rsidRPr="00545696" w:rsidTr="006C2718">
            <w:tc>
              <w:tcPr>
                <w:tcW w:w="7557" w:type="dxa"/>
                <w:shd w:val="clear" w:color="auto" w:fill="E0E0E0"/>
              </w:tcPr>
              <w:p w:rsidR="00D03E1F" w:rsidRPr="00545696" w:rsidRDefault="00D03E1F" w:rsidP="006C2718">
                <w:pPr>
                  <w:pStyle w:val="Code"/>
                  <w:rPr>
                    <w:lang w:val="fr-FR"/>
                  </w:rPr>
                </w:pPr>
              </w:p>
              <w:p w:rsidR="00D03E1F" w:rsidRPr="00545696" w:rsidRDefault="00D03E1F" w:rsidP="006C2718">
                <w:pPr>
                  <w:pStyle w:val="Code"/>
                  <w:rPr>
                    <w:lang w:val="fr-FR"/>
                  </w:rPr>
                </w:pPr>
                <w:r w:rsidRPr="00545696">
                  <w:rPr>
                    <w:lang w:val="fr-FR"/>
                  </w:rPr>
                  <w:t>Fri Jul 15 15:38:48 2005</w:t>
                </w:r>
              </w:p>
              <w:p w:rsidR="00D03E1F" w:rsidRPr="00545696" w:rsidRDefault="00D03E1F" w:rsidP="006C2718">
                <w:pPr>
                  <w:pStyle w:val="Code"/>
                  <w:rPr>
                    <w:lang w:val="fr-FR"/>
                  </w:rPr>
                </w:pPr>
                <w:r w:rsidRPr="00545696">
                  <w:rPr>
                    <w:lang w:val="fr-FR"/>
                  </w:rPr>
                  <w:t xml:space="preserve">        Identifier = 176</w:t>
                </w:r>
              </w:p>
              <w:p w:rsidR="00D03E1F" w:rsidRPr="00D03E1F" w:rsidRDefault="00D03E1F" w:rsidP="006C2718">
                <w:pPr>
                  <w:pStyle w:val="Code"/>
                  <w:rPr>
                    <w:lang w:val="de-DE"/>
                  </w:rPr>
                </w:pPr>
                <w:r w:rsidRPr="00D03E1F">
                  <w:rPr>
                    <w:lang w:val="de-DE"/>
                  </w:rPr>
                  <w:t xml:space="preserve">        User-Name = A035603@hg28.btclick.com</w:t>
                </w:r>
              </w:p>
              <w:p w:rsidR="00D03E1F" w:rsidRPr="00545696" w:rsidRDefault="00D03E1F" w:rsidP="006C2718">
                <w:pPr>
                  <w:pStyle w:val="Code"/>
                  <w:rPr>
                    <w:lang w:val="fr-FR"/>
                  </w:rPr>
                </w:pPr>
                <w:r w:rsidRPr="00D03E1F">
                  <w:rPr>
                    <w:lang w:val="de-DE"/>
                  </w:rPr>
                  <w:t xml:space="preserve">        </w:t>
                </w:r>
                <w:r w:rsidRPr="00545696">
                  <w:rPr>
                    <w:lang w:val="fr-FR"/>
                  </w:rPr>
                  <w:t>CHAP-Password = 0x024cbc8c3ebf86b5ab281d18cc53d9ce78</w:t>
                </w:r>
              </w:p>
              <w:p w:rsidR="00D03E1F" w:rsidRPr="00545696" w:rsidRDefault="00D03E1F" w:rsidP="006C2718">
                <w:pPr>
                  <w:pStyle w:val="Code"/>
                  <w:rPr>
                    <w:lang w:val="fr-FR"/>
                  </w:rPr>
                </w:pPr>
                <w:r w:rsidRPr="00545696">
                  <w:rPr>
                    <w:lang w:val="fr-FR"/>
                  </w:rPr>
                  <w:t xml:space="preserve">        Client-Id = 217.47.197.202</w:t>
                </w:r>
              </w:p>
              <w:p w:rsidR="00D03E1F" w:rsidRPr="00545696" w:rsidRDefault="00D03E1F" w:rsidP="006C2718">
                <w:pPr>
                  <w:pStyle w:val="Code"/>
                  <w:rPr>
                    <w:lang w:val="fr-FR"/>
                  </w:rPr>
                </w:pPr>
                <w:r w:rsidRPr="00545696">
                  <w:rPr>
                    <w:lang w:val="fr-FR"/>
                  </w:rPr>
                  <w:t xml:space="preserve">        NAS-Port = 220</w:t>
                </w:r>
              </w:p>
              <w:p w:rsidR="00D03E1F" w:rsidRPr="00D03E1F" w:rsidRDefault="00D03E1F" w:rsidP="006C2718">
                <w:pPr>
                  <w:pStyle w:val="Code"/>
                  <w:rPr>
                    <w:lang w:val="fr-FR"/>
                  </w:rPr>
                </w:pPr>
                <w:r w:rsidRPr="00545696">
                  <w:rPr>
                    <w:lang w:val="fr-FR"/>
                  </w:rPr>
                  <w:t xml:space="preserve">        </w:t>
                </w:r>
                <w:r w:rsidRPr="00D03E1F">
                  <w:rPr>
                    <w:lang w:val="fr-FR"/>
                  </w:rPr>
                  <w:t>User-Service-Type = 2</w:t>
                </w:r>
              </w:p>
              <w:p w:rsidR="00D03E1F" w:rsidRPr="00545696" w:rsidRDefault="00D03E1F" w:rsidP="006C2718">
                <w:pPr>
                  <w:pStyle w:val="Code"/>
                </w:pPr>
                <w:r w:rsidRPr="00D03E1F">
                  <w:rPr>
                    <w:lang w:val="fr-FR"/>
                  </w:rPr>
                  <w:t xml:space="preserve">        </w:t>
                </w:r>
                <w:r w:rsidRPr="00545696">
                  <w:t>Framed-Protocol = PPP(1)</w:t>
                </w:r>
              </w:p>
              <w:p w:rsidR="00D03E1F" w:rsidRPr="00545696" w:rsidRDefault="00D03E1F" w:rsidP="006C2718">
                <w:pPr>
                  <w:pStyle w:val="Code"/>
                </w:pPr>
                <w:r w:rsidRPr="00545696">
                  <w:t xml:space="preserve">        Proxy-State = 0x42543030326439636131323532</w:t>
                </w:r>
              </w:p>
              <w:p w:rsidR="00D03E1F" w:rsidRPr="00545696" w:rsidRDefault="00D03E1F" w:rsidP="006C2718">
                <w:pPr>
                  <w:pStyle w:val="Code"/>
                </w:pPr>
                <w:r w:rsidRPr="00545696">
                  <w:t xml:space="preserve">        NAS-Port-Type = Virtual(5)</w:t>
                </w:r>
              </w:p>
              <w:p w:rsidR="00D03E1F" w:rsidRPr="00545696" w:rsidRDefault="00D03E1F" w:rsidP="006C2718">
                <w:pPr>
                  <w:pStyle w:val="Code"/>
                </w:pPr>
              </w:p>
              <w:p w:rsidR="00D03E1F" w:rsidRPr="00545696" w:rsidRDefault="00D03E1F" w:rsidP="006C2718">
                <w:pPr>
                  <w:pStyle w:val="Code"/>
                </w:pPr>
                <w:r w:rsidRPr="00545696">
                  <w:t>Fri Jul 15 15:38:49 2005</w:t>
                </w:r>
              </w:p>
              <w:p w:rsidR="00D03E1F" w:rsidRPr="00545696" w:rsidRDefault="00D03E1F" w:rsidP="006C2718">
                <w:pPr>
                  <w:pStyle w:val="Code"/>
                </w:pPr>
                <w:r w:rsidRPr="00545696">
                  <w:t xml:space="preserve">        Identifier = 237</w:t>
                </w:r>
              </w:p>
              <w:p w:rsidR="00D03E1F" w:rsidRPr="00545696" w:rsidRDefault="00D03E1F" w:rsidP="006C2718">
                <w:pPr>
                  <w:pStyle w:val="Code"/>
                </w:pPr>
                <w:r w:rsidRPr="00545696">
                  <w:t xml:space="preserve">        User-Name = A416984@hg52.btclick.com</w:t>
                </w:r>
              </w:p>
              <w:p w:rsidR="00D03E1F" w:rsidRPr="00545696" w:rsidRDefault="00D03E1F" w:rsidP="006C2718">
                <w:pPr>
                  <w:pStyle w:val="Code"/>
                </w:pPr>
                <w:r w:rsidRPr="00545696">
                  <w:t xml:space="preserve">        CHAP-Password = 0x01b0d320c36b44d8dc80742ba4e6e8a763</w:t>
                </w:r>
              </w:p>
              <w:p w:rsidR="00D03E1F" w:rsidRPr="00545696" w:rsidRDefault="00D03E1F" w:rsidP="006C2718">
                <w:pPr>
                  <w:pStyle w:val="Code"/>
                  <w:rPr>
                    <w:lang w:val="fr-FR"/>
                  </w:rPr>
                </w:pPr>
                <w:r w:rsidRPr="00545696">
                  <w:t xml:space="preserve">        </w:t>
                </w:r>
                <w:r w:rsidRPr="00545696">
                  <w:rPr>
                    <w:lang w:val="fr-FR"/>
                  </w:rPr>
                  <w:t>Client-Id = 217.47.48.202</w:t>
                </w:r>
              </w:p>
              <w:p w:rsidR="00D03E1F" w:rsidRPr="00545696" w:rsidRDefault="00D03E1F" w:rsidP="006C2718">
                <w:pPr>
                  <w:pStyle w:val="Code"/>
                  <w:rPr>
                    <w:lang w:val="fr-FR"/>
                  </w:rPr>
                </w:pPr>
                <w:r w:rsidRPr="00545696">
                  <w:rPr>
                    <w:lang w:val="fr-FR"/>
                  </w:rPr>
                  <w:t xml:space="preserve">        NAS-Port = 1601</w:t>
                </w:r>
              </w:p>
              <w:p w:rsidR="00D03E1F" w:rsidRPr="00545696" w:rsidRDefault="00D03E1F" w:rsidP="006C2718">
                <w:pPr>
                  <w:pStyle w:val="Code"/>
                  <w:rPr>
                    <w:lang w:val="fr-FR"/>
                  </w:rPr>
                </w:pPr>
                <w:r w:rsidRPr="00545696">
                  <w:rPr>
                    <w:lang w:val="fr-FR"/>
                  </w:rPr>
                  <w:t xml:space="preserve">        User-Service-Type = 2</w:t>
                </w:r>
              </w:p>
              <w:p w:rsidR="00D03E1F" w:rsidRPr="00545696" w:rsidRDefault="00D03E1F" w:rsidP="006C2718">
                <w:pPr>
                  <w:pStyle w:val="Code"/>
                </w:pPr>
                <w:r w:rsidRPr="00545696">
                  <w:rPr>
                    <w:lang w:val="fr-FR"/>
                  </w:rPr>
                  <w:t xml:space="preserve">        </w:t>
                </w:r>
                <w:r w:rsidRPr="00545696">
                  <w:t>Framed-Protocol = PPP(1)</w:t>
                </w:r>
              </w:p>
              <w:p w:rsidR="00D03E1F" w:rsidRPr="00545696" w:rsidRDefault="00D03E1F" w:rsidP="006C2718">
                <w:pPr>
                  <w:pStyle w:val="Code"/>
                </w:pPr>
                <w:r w:rsidRPr="00545696">
                  <w:t xml:space="preserve">        Proxy-State = 0x42543030326439636131323532</w:t>
                </w:r>
              </w:p>
              <w:p w:rsidR="00D03E1F" w:rsidRPr="00545696" w:rsidRDefault="00D03E1F" w:rsidP="006C2718">
                <w:pPr>
                  <w:pStyle w:val="Code"/>
                </w:pPr>
                <w:r w:rsidRPr="00545696">
                  <w:t xml:space="preserve">        NAS-Port-Type = Virtual(5)</w:t>
                </w:r>
              </w:p>
              <w:p w:rsidR="00D03E1F" w:rsidRPr="00545696" w:rsidRDefault="00D03E1F" w:rsidP="006C2718">
                <w:pPr>
                  <w:pStyle w:val="Code"/>
                </w:pPr>
              </w:p>
            </w:tc>
          </w:tr>
        </w:tbl>
        <w:p w:rsidR="00D03E1F" w:rsidRDefault="00D03E1F" w:rsidP="00D03E1F">
          <w:pPr>
            <w:pStyle w:val="Heading3"/>
          </w:pPr>
          <w:bookmarkStart w:id="65" w:name="_Toc293927223"/>
          <w:bookmarkStart w:id="66" w:name="_Toc366229611"/>
          <w:r>
            <w:t>Accounting Proxy</w:t>
          </w:r>
          <w:bookmarkEnd w:id="65"/>
          <w:bookmarkEnd w:id="66"/>
        </w:p>
        <w:p w:rsidR="00D03E1F" w:rsidRDefault="00D03E1F" w:rsidP="00D03E1F">
          <w:r>
            <w:t xml:space="preserve">The accounting proxy behaviour is </w:t>
          </w:r>
          <w:proofErr w:type="gramStart"/>
          <w:r>
            <w:t>similar,</w:t>
          </w:r>
          <w:proofErr w:type="gramEnd"/>
          <w:r>
            <w:t xml:space="preserve"> and configured within the </w:t>
          </w:r>
          <w:r w:rsidRPr="00015686">
            <w:rPr>
              <w:rFonts w:ascii="Courier New" w:hAnsi="Courier New" w:cs="Courier New"/>
            </w:rPr>
            <w:t>&lt;acct-proxy&gt;…&lt;/acct-proxy&gt;</w:t>
          </w:r>
          <w:r>
            <w:t xml:space="preserve"> element. </w:t>
          </w:r>
        </w:p>
        <w:p w:rsidR="00D03E1F" w:rsidRDefault="00D03E1F" w:rsidP="00D03E1F"/>
        <w:p w:rsidR="00D03E1F" w:rsidRDefault="00D03E1F" w:rsidP="00D03E1F">
          <w:r>
            <w:t>Again, for accounting packets to be proxied, there must be &lt;proxy /&gt; statements identifying the required destination.</w:t>
          </w:r>
        </w:p>
        <w:p w:rsidR="00D03E1F" w:rsidRDefault="00D03E1F" w:rsidP="00D03E1F"/>
        <w:p w:rsidR="00D03E1F" w:rsidRDefault="00D03E1F" w:rsidP="00D03E1F">
          <w:r>
            <w:t>No ruleset is available or required to handle accounting acknowledgements since these carry no attributes.</w:t>
          </w:r>
          <w:r>
            <w:br/>
          </w:r>
        </w:p>
        <w:tbl>
          <w:tblPr>
            <w:tblW w:w="0" w:type="auto"/>
            <w:tblBorders>
              <w:top w:val="double" w:sz="4" w:space="0" w:color="999999"/>
              <w:left w:val="double" w:sz="4" w:space="0" w:color="999999"/>
              <w:bottom w:val="double" w:sz="4" w:space="0" w:color="999999"/>
              <w:right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Default="00D03E1F" w:rsidP="006C2718">
                <w:pPr>
                  <w:pStyle w:val="Code"/>
                </w:pPr>
              </w:p>
              <w:p w:rsidR="00D03E1F" w:rsidRDefault="00D03E1F" w:rsidP="006C2718">
                <w:pPr>
                  <w:pStyle w:val="Code"/>
                </w:pPr>
                <w:r>
                  <w:t>&lt;acct-proxy port=”1812” logging=”true”&gt;</w:t>
                </w:r>
              </w:p>
              <w:p w:rsidR="00D03E1F" w:rsidRDefault="00D03E1F" w:rsidP="006C2718">
                <w:pPr>
                  <w:pStyle w:val="Code"/>
                </w:pPr>
              </w:p>
              <w:p w:rsidR="00D03E1F" w:rsidRDefault="00D03E1F" w:rsidP="006C2718">
                <w:pPr>
                  <w:pStyle w:val="Code"/>
                </w:pPr>
                <w:r>
                  <w:t xml:space="preserve">    &lt;ruleset&gt;</w:t>
                </w:r>
              </w:p>
              <w:p w:rsidR="00D03E1F" w:rsidRDefault="00D03E1F" w:rsidP="006C2718">
                <w:pPr>
                  <w:pStyle w:val="Code"/>
                </w:pPr>
                <w:r>
                  <w:t xml:space="preserve">      &lt;rule name=”Proxy to MNA”&gt;</w:t>
                </w:r>
              </w:p>
              <w:p w:rsidR="00D03E1F" w:rsidRDefault="00D03E1F" w:rsidP="006C2718">
                <w:pPr>
                  <w:pStyle w:val="Code"/>
                </w:pPr>
                <w:r>
                  <w:t xml:space="preserve">        &lt;proxy destination=”MNA” /&gt;</w:t>
                </w:r>
              </w:p>
              <w:p w:rsidR="00D03E1F" w:rsidRDefault="00D03E1F" w:rsidP="006C2718">
                <w:pPr>
                  <w:pStyle w:val="Code"/>
                </w:pPr>
                <w:r>
                  <w:t xml:space="preserve">      &lt;/rule&gt;</w:t>
                </w:r>
              </w:p>
              <w:p w:rsidR="00D03E1F" w:rsidRDefault="00D03E1F" w:rsidP="006C2718">
                <w:pPr>
                  <w:pStyle w:val="Code"/>
                </w:pPr>
              </w:p>
              <w:p w:rsidR="00D03E1F" w:rsidRDefault="00D03E1F" w:rsidP="006C2718">
                <w:pPr>
                  <w:pStyle w:val="Code"/>
                </w:pPr>
                <w:r>
                  <w:t xml:space="preserve">      &lt;rule name=”Proxy to DPI”&gt;</w:t>
                </w:r>
              </w:p>
              <w:p w:rsidR="00D03E1F" w:rsidRPr="00612DA6" w:rsidRDefault="00D03E1F" w:rsidP="006C2718">
                <w:pPr>
                  <w:pStyle w:val="Code"/>
                </w:pPr>
                <w:r w:rsidRPr="00612DA6">
                  <w:t xml:space="preserve">        &lt;proxy destination=”21c-dpi” /&gt;</w:t>
                </w:r>
              </w:p>
              <w:p w:rsidR="00D03E1F" w:rsidRDefault="00D03E1F" w:rsidP="006C2718">
                <w:pPr>
                  <w:pStyle w:val="Code"/>
                </w:pPr>
                <w:r w:rsidRPr="00612DA6">
                  <w:t xml:space="preserve">      </w:t>
                </w:r>
                <w:r>
                  <w:t>&lt;/rule&gt;</w:t>
                </w:r>
              </w:p>
              <w:p w:rsidR="00D03E1F" w:rsidRDefault="00D03E1F" w:rsidP="006C2718">
                <w:pPr>
                  <w:pStyle w:val="Code"/>
                </w:pPr>
                <w:r>
                  <w:t xml:space="preserve">    &lt;/ruleset&gt;</w:t>
                </w:r>
              </w:p>
              <w:p w:rsidR="00D03E1F" w:rsidRDefault="00D03E1F" w:rsidP="006C2718">
                <w:pPr>
                  <w:pStyle w:val="Code"/>
                </w:pPr>
              </w:p>
              <w:p w:rsidR="00D03E1F" w:rsidRDefault="00D03E1F" w:rsidP="006C2718">
                <w:pPr>
                  <w:pStyle w:val="Code"/>
                </w:pPr>
                <w:r>
                  <w:t>&lt;/acct-proxy&gt;</w:t>
                </w:r>
              </w:p>
              <w:p w:rsidR="00D03E1F" w:rsidRDefault="00D03E1F" w:rsidP="006C2718">
                <w:pPr>
                  <w:pStyle w:val="Code"/>
                </w:pPr>
              </w:p>
            </w:tc>
          </w:tr>
          <w:tr w:rsidR="00D03E1F" w:rsidTr="006C2718">
            <w:tc>
              <w:tcPr>
                <w:tcW w:w="7557" w:type="dxa"/>
                <w:shd w:val="clear" w:color="auto" w:fill="E0E0E0"/>
              </w:tcPr>
              <w:p w:rsidR="00D03E1F" w:rsidRDefault="00D03E1F" w:rsidP="006C2718">
                <w:pPr>
                  <w:pStyle w:val="Code"/>
                </w:pPr>
              </w:p>
            </w:tc>
          </w:tr>
        </w:tbl>
        <w:p w:rsidR="00D03E1F" w:rsidRDefault="00D03E1F" w:rsidP="00D03E1F">
          <w:r>
            <w:t xml:space="preserve"> </w:t>
          </w:r>
        </w:p>
        <w:p w:rsidR="00D03E1F" w:rsidRPr="00015686" w:rsidRDefault="00D03E1F" w:rsidP="00D03E1F">
          <w:r>
            <w:t xml:space="preserve">The generation of acknowledgements to RADIUS accounting sources is controlled by an attribute of the </w:t>
          </w:r>
          <w:r w:rsidRPr="00015686">
            <w:rPr>
              <w:rFonts w:ascii="Courier New" w:hAnsi="Courier New" w:cs="Courier New"/>
            </w:rPr>
            <w:t>&lt;acc-proxy&gt;</w:t>
          </w:r>
          <w:r w:rsidRPr="00015686">
            <w:t xml:space="preserve"> element</w:t>
          </w:r>
          <w:r>
            <w:t xml:space="preserve">, “ack-acl” whose value should be the name of an access list. RADIUS packets matching the access list will be acknowledged. </w:t>
          </w:r>
        </w:p>
        <w:p w:rsidR="00D03E1F" w:rsidRDefault="00D03E1F" w:rsidP="00D03E1F">
          <w:pPr>
            <w:pStyle w:val="Heading3"/>
          </w:pPr>
          <w:bookmarkStart w:id="67" w:name="_Toc293927224"/>
          <w:bookmarkStart w:id="68" w:name="_Toc366229612"/>
          <w:r>
            <w:t>Proxy Only Mode</w:t>
          </w:r>
          <w:bookmarkEnd w:id="67"/>
          <w:bookmarkEnd w:id="68"/>
        </w:p>
        <w:p w:rsidR="00D03E1F" w:rsidRDefault="00D03E1F" w:rsidP="00D03E1F">
          <w:r w:rsidRPr="00432F67">
            <w:t>RRC can be configured to act only as a RADIUS proxy with the interface to the deep packet inspection environment disabled. This reduces the overheads in RRC and improves proxy performance. It also removes the need for DPI configuration and prevents errors being logged about absent DPI equipment.</w:t>
          </w:r>
          <w:r>
            <w:t xml:space="preserve"> The default configuration has DPI processing enabled.</w:t>
          </w:r>
        </w:p>
        <w:p w:rsidR="00D03E1F" w:rsidRDefault="00D03E1F" w:rsidP="00D03E1F"/>
        <w:p w:rsidR="00D03E1F" w:rsidRPr="00432F67" w:rsidRDefault="00D03E1F" w:rsidP="00D03E1F">
          <w:r>
            <w:t xml:space="preserve">This is enabled by not including the </w:t>
          </w:r>
          <w:r w:rsidRPr="00015686">
            <w:rPr>
              <w:rFonts w:ascii="Courier New" w:hAnsi="Courier New" w:cs="Courier New"/>
            </w:rPr>
            <w:t>“&lt;dpi&gt;…&lt;/dpi&gt;”</w:t>
          </w:r>
          <w:r>
            <w:t xml:space="preserve"> element on the configuration.</w:t>
          </w:r>
        </w:p>
        <w:p w:rsidR="00D03E1F" w:rsidRDefault="00D03E1F" w:rsidP="00D03E1F">
          <w:pPr>
            <w:pStyle w:val="Heading3"/>
          </w:pPr>
          <w:bookmarkStart w:id="69" w:name="_Toc293927225"/>
          <w:bookmarkStart w:id="70" w:name="_Toc366229613"/>
          <w:r>
            <w:t>Fire and Forget Accounting Proxy</w:t>
          </w:r>
          <w:bookmarkEnd w:id="69"/>
          <w:bookmarkEnd w:id="70"/>
        </w:p>
        <w:p w:rsidR="00D03E1F" w:rsidRDefault="00D03E1F" w:rsidP="00D03E1F">
          <w:r>
            <w:t xml:space="preserve">RRC can be configured to forward accounting packets to a RADIUS server group without expecting to receive an acknowledgement to the request. This can be configured as an attribute of the RADIUS server group, </w:t>
          </w:r>
          <w:r w:rsidRPr="00015686">
            <w:rPr>
              <w:rFonts w:ascii="Courier New" w:hAnsi="Courier New" w:cs="Courier New"/>
            </w:rPr>
            <w:t>fire-and-forget=”true”</w:t>
          </w:r>
          <w:r>
            <w:t>. The same effect can be achieved more selectively by using the same attribute on the &lt;proxy /&gt; statement.</w:t>
          </w:r>
        </w:p>
        <w:p w:rsidR="00D03E1F" w:rsidRDefault="00D03E1F" w:rsidP="00D03E1F"/>
        <w:p w:rsidR="00D03E1F" w:rsidRDefault="00D03E1F" w:rsidP="00D03E1F">
          <w:pPr>
            <w:pStyle w:val="Code"/>
          </w:pPr>
        </w:p>
        <w:tbl>
          <w:tblPr>
            <w:tblStyle w:val="TableGrid"/>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6E6E6"/>
            <w:tblLook w:val="01E0"/>
          </w:tblPr>
          <w:tblGrid>
            <w:gridCol w:w="7557"/>
          </w:tblGrid>
          <w:tr w:rsidR="00D03E1F" w:rsidTr="006C2718">
            <w:tc>
              <w:tcPr>
                <w:tcW w:w="7557" w:type="dxa"/>
                <w:shd w:val="clear" w:color="auto" w:fill="E6E6E6"/>
              </w:tcPr>
              <w:p w:rsidR="00D03E1F" w:rsidRDefault="00D03E1F" w:rsidP="006C2718"/>
              <w:p w:rsidR="00D03E1F" w:rsidRPr="002A211B" w:rsidRDefault="00D03E1F" w:rsidP="006C2718">
                <w:pPr>
                  <w:pStyle w:val="Code"/>
                </w:pPr>
                <w:r w:rsidRPr="002A211B">
                  <w:t>&lt;proxy destination=”some server” fire-and-forget=”true” /&gt;</w:t>
                </w:r>
              </w:p>
              <w:p w:rsidR="00D03E1F" w:rsidRPr="007E5DED" w:rsidRDefault="00D03E1F" w:rsidP="006C2718">
                <w:pPr>
                  <w:rPr>
                    <w:lang w:val="en-US"/>
                  </w:rPr>
                </w:pPr>
              </w:p>
            </w:tc>
          </w:tr>
        </w:tbl>
        <w:p w:rsidR="00D03E1F" w:rsidRDefault="00D03E1F" w:rsidP="00D03E1F"/>
        <w:p w:rsidR="00D03E1F" w:rsidRDefault="00D03E1F" w:rsidP="00D03E1F">
          <w:pPr>
            <w:pStyle w:val="Heading3"/>
          </w:pPr>
          <w:bookmarkStart w:id="71" w:name="_Toc293927226"/>
          <w:bookmarkStart w:id="72" w:name="_Toc366229614"/>
          <w:r>
            <w:t>Logging Accounting Requests</w:t>
          </w:r>
          <w:bookmarkEnd w:id="71"/>
          <w:bookmarkEnd w:id="72"/>
        </w:p>
        <w:p w:rsidR="00D03E1F" w:rsidRDefault="00D03E1F" w:rsidP="00D03E1F">
          <w:r>
            <w:t xml:space="preserve">In order to log received accounting requests, the logging must be enabled in the “&lt;acct-proxy&gt;” configuration element. Setting the value to “true” will cause all received packets to be logged. </w:t>
          </w:r>
        </w:p>
        <w:p w:rsidR="00D03E1F" w:rsidRDefault="00D03E1F" w:rsidP="00D03E1F"/>
        <w:p w:rsidR="00D03E1F" w:rsidRDefault="00D03E1F" w:rsidP="00D03E1F">
          <w:r>
            <w:lastRenderedPageBreak/>
            <w:t>The accounting packets are logged via a logger called “</w:t>
          </w:r>
          <w:r>
            <w:rPr>
              <w:rStyle w:val="CodeChar"/>
            </w:rPr>
            <w:t>accounting</w:t>
          </w:r>
          <w:r>
            <w:t>”, allowing the logging behaviour to be tailored individually.</w:t>
          </w:r>
        </w:p>
        <w:p w:rsidR="00D03E1F" w:rsidRDefault="00D03E1F" w:rsidP="00D03E1F"/>
        <w:p w:rsidR="00D03E1F" w:rsidRDefault="00D03E1F" w:rsidP="00D03E1F">
          <w:r>
            <w:t>The default behaviour uses a logging configuration that causes a new authentication and accounting log file to be created each day at midnight – i.e. one file per day.</w:t>
          </w:r>
        </w:p>
        <w:p w:rsidR="00D03E1F" w:rsidRDefault="00D03E1F" w:rsidP="00D03E1F">
          <w:pPr>
            <w:pStyle w:val="Heading3"/>
          </w:pPr>
          <w:bookmarkStart w:id="73" w:name="_Toc293927227"/>
          <w:bookmarkStart w:id="74" w:name="_Toc366229615"/>
          <w:r>
            <w:t>Example accounting log</w:t>
          </w:r>
          <w:bookmarkEnd w:id="73"/>
          <w:bookmarkEnd w:id="74"/>
        </w:p>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Default="00D03E1F" w:rsidP="006C2718">
                <w:pPr>
                  <w:pStyle w:val="Code"/>
                </w:pPr>
              </w:p>
              <w:p w:rsidR="00D03E1F" w:rsidRDefault="00D03E1F" w:rsidP="006C2718">
                <w:pPr>
                  <w:pStyle w:val="Code"/>
                </w:pPr>
                <w:r>
                  <w:t>Fri Jul 15 15:44:48 2005</w:t>
                </w:r>
              </w:p>
              <w:p w:rsidR="00D03E1F" w:rsidRDefault="00D03E1F" w:rsidP="006C2718">
                <w:pPr>
                  <w:pStyle w:val="Code"/>
                </w:pPr>
                <w:r>
                  <w:t xml:space="preserve">        Identifier = 151</w:t>
                </w:r>
              </w:p>
              <w:p w:rsidR="00D03E1F" w:rsidRPr="00D03E1F" w:rsidRDefault="00D03E1F" w:rsidP="006C2718">
                <w:pPr>
                  <w:pStyle w:val="Code"/>
                  <w:rPr>
                    <w:lang w:val="de-DE"/>
                  </w:rPr>
                </w:pPr>
                <w:r w:rsidRPr="00D03E1F">
                  <w:rPr>
                    <w:lang w:val="de-DE"/>
                  </w:rPr>
                  <w:t xml:space="preserve">        User-Name = voyager205.user@btbroadband.com</w:t>
                </w:r>
              </w:p>
              <w:p w:rsidR="00D03E1F" w:rsidRPr="00D03E1F" w:rsidRDefault="00D03E1F" w:rsidP="006C2718">
                <w:pPr>
                  <w:pStyle w:val="Code"/>
                  <w:rPr>
                    <w:lang w:val="fr-FR"/>
                  </w:rPr>
                </w:pPr>
                <w:r w:rsidRPr="00D03E1F">
                  <w:rPr>
                    <w:lang w:val="de-DE"/>
                  </w:rPr>
                  <w:t xml:space="preserve">        </w:t>
                </w:r>
                <w:r w:rsidRPr="00D03E1F">
                  <w:rPr>
                    <w:lang w:val="fr-FR"/>
                  </w:rPr>
                  <w:t>Client-Id = 217.47.24.59</w:t>
                </w:r>
              </w:p>
              <w:p w:rsidR="00D03E1F" w:rsidRPr="00D03E1F" w:rsidRDefault="00D03E1F" w:rsidP="006C2718">
                <w:pPr>
                  <w:pStyle w:val="Code"/>
                  <w:rPr>
                    <w:lang w:val="fr-FR"/>
                  </w:rPr>
                </w:pPr>
                <w:r w:rsidRPr="00D03E1F">
                  <w:rPr>
                    <w:lang w:val="fr-FR"/>
                  </w:rPr>
                  <w:t xml:space="preserve">        NAS-Port = 2148991111</w:t>
                </w:r>
              </w:p>
              <w:p w:rsidR="00D03E1F" w:rsidRPr="00D03E1F" w:rsidRDefault="00D03E1F" w:rsidP="006C2718">
                <w:pPr>
                  <w:pStyle w:val="Code"/>
                  <w:rPr>
                    <w:lang w:val="fr-FR"/>
                  </w:rPr>
                </w:pPr>
                <w:r w:rsidRPr="00D03E1F">
                  <w:rPr>
                    <w:lang w:val="fr-FR"/>
                  </w:rPr>
                  <w:t xml:space="preserve">        User-Service-Type = 2</w:t>
                </w:r>
              </w:p>
              <w:p w:rsidR="00D03E1F" w:rsidRDefault="00D03E1F" w:rsidP="006C2718">
                <w:pPr>
                  <w:pStyle w:val="Code"/>
                </w:pPr>
                <w:r w:rsidRPr="00D03E1F">
                  <w:rPr>
                    <w:lang w:val="fr-FR"/>
                  </w:rPr>
                  <w:t xml:space="preserve">        </w:t>
                </w:r>
                <w:r>
                  <w:t>Framed-Protocol = PPP(1)</w:t>
                </w:r>
              </w:p>
              <w:p w:rsidR="00D03E1F" w:rsidRDefault="00D03E1F" w:rsidP="006C2718">
                <w:pPr>
                  <w:pStyle w:val="Code"/>
                </w:pPr>
                <w:r>
                  <w:t xml:space="preserve">        Framed-Address = 81.152.120.103</w:t>
                </w:r>
              </w:p>
              <w:p w:rsidR="00D03E1F" w:rsidRDefault="00D03E1F" w:rsidP="006C2718">
                <w:pPr>
                  <w:pStyle w:val="Code"/>
                </w:pPr>
                <w:r>
                  <w:t xml:space="preserve">        Proxy-State = 0x42543030326430623435323637</w:t>
                </w:r>
              </w:p>
              <w:p w:rsidR="00D03E1F" w:rsidRDefault="00D03E1F" w:rsidP="006C2718">
                <w:pPr>
                  <w:pStyle w:val="Code"/>
                </w:pPr>
                <w:r>
                  <w:t xml:space="preserve">        Acct-Status-Type = Alive(3)</w:t>
                </w:r>
              </w:p>
              <w:p w:rsidR="00D03E1F" w:rsidRDefault="00D03E1F" w:rsidP="006C2718">
                <w:pPr>
                  <w:pStyle w:val="Code"/>
                </w:pPr>
                <w:r>
                  <w:t xml:space="preserve">        Acct-Delay-Time = 0</w:t>
                </w:r>
              </w:p>
              <w:p w:rsidR="00D03E1F" w:rsidRDefault="00D03E1F" w:rsidP="006C2718">
                <w:pPr>
                  <w:pStyle w:val="Code"/>
                </w:pPr>
                <w:r>
                  <w:t xml:space="preserve">        Acct-Session-Id = 8/0/0/23.135_00AE492F</w:t>
                </w:r>
              </w:p>
              <w:p w:rsidR="00D03E1F" w:rsidRDefault="00D03E1F" w:rsidP="006C2718">
                <w:pPr>
                  <w:pStyle w:val="Code"/>
                </w:pPr>
                <w:r>
                  <w:t xml:space="preserve">        Acct-Authentic = RADIUS(1)</w:t>
                </w:r>
              </w:p>
              <w:p w:rsidR="00D03E1F" w:rsidRDefault="00D03E1F" w:rsidP="006C2718">
                <w:pPr>
                  <w:pStyle w:val="Code"/>
                </w:pPr>
                <w:r>
                  <w:t xml:space="preserve">        Acct-Session-Time = 77270</w:t>
                </w:r>
              </w:p>
              <w:p w:rsidR="00D03E1F" w:rsidRDefault="00D03E1F" w:rsidP="006C2718">
                <w:pPr>
                  <w:pStyle w:val="Code"/>
                </w:pPr>
                <w:r>
                  <w:t xml:space="preserve">        NAS-Port-Type = Virtual(5)</w:t>
                </w:r>
              </w:p>
              <w:p w:rsidR="00D03E1F" w:rsidRDefault="00D03E1F" w:rsidP="006C2718">
                <w:pPr>
                  <w:pStyle w:val="Code"/>
                </w:pPr>
              </w:p>
              <w:p w:rsidR="00D03E1F" w:rsidRDefault="00D03E1F" w:rsidP="006C2718">
                <w:pPr>
                  <w:pStyle w:val="Code"/>
                </w:pPr>
                <w:r>
                  <w:t>Fri Jul 15 15:44:48 2005</w:t>
                </w:r>
              </w:p>
              <w:p w:rsidR="00D03E1F" w:rsidRDefault="00D03E1F" w:rsidP="006C2718">
                <w:pPr>
                  <w:pStyle w:val="Code"/>
                </w:pPr>
                <w:r>
                  <w:t xml:space="preserve">        Identifier = 185</w:t>
                </w:r>
              </w:p>
              <w:p w:rsidR="00D03E1F" w:rsidRDefault="00D03E1F" w:rsidP="006C2718">
                <w:pPr>
                  <w:pStyle w:val="Code"/>
                </w:pPr>
                <w:r>
                  <w:t xml:space="preserve">        User-Name = A493252@hg40.btclick.com</w:t>
                </w:r>
              </w:p>
              <w:p w:rsidR="00D03E1F" w:rsidRDefault="00D03E1F" w:rsidP="006C2718">
                <w:pPr>
                  <w:pStyle w:val="Code"/>
                </w:pPr>
                <w:r>
                  <w:t xml:space="preserve">        Client-Id = 217.47.7.73</w:t>
                </w:r>
              </w:p>
              <w:p w:rsidR="00D03E1F" w:rsidRDefault="00D03E1F" w:rsidP="006C2718">
                <w:pPr>
                  <w:pStyle w:val="Code"/>
                </w:pPr>
                <w:r>
                  <w:t xml:space="preserve">        NAS-Port = 2742</w:t>
                </w:r>
              </w:p>
              <w:p w:rsidR="00D03E1F" w:rsidRDefault="00D03E1F" w:rsidP="006C2718">
                <w:pPr>
                  <w:pStyle w:val="Code"/>
                </w:pPr>
                <w:r>
                  <w:t xml:space="preserve">        User-Service-Type = 2</w:t>
                </w:r>
              </w:p>
              <w:p w:rsidR="00D03E1F" w:rsidRDefault="00D03E1F" w:rsidP="006C2718">
                <w:pPr>
                  <w:pStyle w:val="Code"/>
                </w:pPr>
                <w:r>
                  <w:t xml:space="preserve">        Framed-Protocol = PPP(1)</w:t>
                </w:r>
              </w:p>
              <w:p w:rsidR="00D03E1F" w:rsidRDefault="00D03E1F" w:rsidP="006C2718">
                <w:pPr>
                  <w:pStyle w:val="Code"/>
                </w:pPr>
                <w:r>
                  <w:t xml:space="preserve">        Framed-Address = 81.134.158.204</w:t>
                </w:r>
              </w:p>
              <w:p w:rsidR="00D03E1F" w:rsidRDefault="00D03E1F" w:rsidP="006C2718">
                <w:pPr>
                  <w:pStyle w:val="Code"/>
                </w:pPr>
                <w:r>
                  <w:t xml:space="preserve">        Proxy-State = 0x42543030326564356133373732</w:t>
                </w:r>
              </w:p>
              <w:p w:rsidR="00D03E1F" w:rsidRDefault="00D03E1F" w:rsidP="006C2718">
                <w:pPr>
                  <w:pStyle w:val="Code"/>
                </w:pPr>
                <w:r>
                  <w:t xml:space="preserve">        Acct-Status-Type = Stop(2)</w:t>
                </w:r>
              </w:p>
              <w:p w:rsidR="00D03E1F" w:rsidRDefault="00D03E1F" w:rsidP="006C2718">
                <w:pPr>
                  <w:pStyle w:val="Code"/>
                </w:pPr>
                <w:r>
                  <w:t xml:space="preserve">        Acct-Delay-Time = 0</w:t>
                </w:r>
              </w:p>
              <w:p w:rsidR="00D03E1F" w:rsidRDefault="00D03E1F" w:rsidP="006C2718">
                <w:pPr>
                  <w:pStyle w:val="Code"/>
                </w:pPr>
                <w:r>
                  <w:t xml:space="preserve">        Acct-Session-Id = 00D6B2BE</w:t>
                </w:r>
              </w:p>
              <w:p w:rsidR="00D03E1F" w:rsidRDefault="00D03E1F" w:rsidP="006C2718">
                <w:pPr>
                  <w:pStyle w:val="Code"/>
                </w:pPr>
                <w:r>
                  <w:t xml:space="preserve">        Acct-Authentic = RADIUS(1)</w:t>
                </w:r>
              </w:p>
              <w:p w:rsidR="00D03E1F" w:rsidRDefault="00D03E1F" w:rsidP="006C2718">
                <w:pPr>
                  <w:pStyle w:val="Code"/>
                </w:pPr>
                <w:r>
                  <w:t xml:space="preserve">        Acct-Session-Time = 6811</w:t>
                </w:r>
              </w:p>
              <w:p w:rsidR="00D03E1F" w:rsidRPr="000A04FF" w:rsidRDefault="00D03E1F" w:rsidP="006C2718">
                <w:pPr>
                  <w:pStyle w:val="Code"/>
                  <w:rPr>
                    <w:lang w:val="fr-FR"/>
                  </w:rPr>
                </w:pPr>
                <w:r>
                  <w:t xml:space="preserve">        </w:t>
                </w:r>
                <w:r w:rsidRPr="000A04FF">
                  <w:rPr>
                    <w:lang w:val="fr-FR"/>
                  </w:rPr>
                  <w:t>Acct-Terminate-Cause = Port-Error(8)</w:t>
                </w:r>
              </w:p>
              <w:p w:rsidR="00D03E1F" w:rsidRDefault="00D03E1F" w:rsidP="006C2718">
                <w:pPr>
                  <w:pStyle w:val="Code"/>
                </w:pPr>
                <w:r w:rsidRPr="00EE4487">
                  <w:rPr>
                    <w:lang w:val="fr-FR"/>
                  </w:rPr>
                  <w:t xml:space="preserve">        </w:t>
                </w:r>
                <w:r>
                  <w:t>NAS-Port-Type = Virtual(5)</w:t>
                </w:r>
              </w:p>
              <w:p w:rsidR="00D03E1F" w:rsidRDefault="00D03E1F" w:rsidP="006C2718">
                <w:pPr>
                  <w:pStyle w:val="Code"/>
                </w:pPr>
              </w:p>
            </w:tc>
          </w:tr>
        </w:tbl>
        <w:p w:rsidR="00D03E1F" w:rsidRDefault="00D03E1F" w:rsidP="00D03E1F"/>
        <w:p w:rsidR="00D03E1F" w:rsidRDefault="00D03E1F" w:rsidP="00D03E1F">
          <w:pPr>
            <w:pStyle w:val="Heading2"/>
          </w:pPr>
          <w:bookmarkStart w:id="75" w:name="_Toc293927228"/>
          <w:bookmarkStart w:id="76" w:name="_Toc366229616"/>
          <w:r>
            <w:t>Arbor Session Management</w:t>
          </w:r>
          <w:bookmarkEnd w:id="75"/>
          <w:bookmarkEnd w:id="76"/>
        </w:p>
        <w:p w:rsidR="00D03E1F" w:rsidRDefault="00D03E1F" w:rsidP="00D03E1F">
          <w:r>
            <w:t>The interaction with the Arbor management systems is controlled the declaration of a DPI system. This consists of two main elements:</w:t>
          </w:r>
          <w:r>
            <w:br/>
          </w:r>
        </w:p>
        <w:p w:rsidR="00D03E1F" w:rsidRDefault="00D03E1F" w:rsidP="00433D4F">
          <w:pPr>
            <w:pStyle w:val="ListParagraph"/>
            <w:numPr>
              <w:ilvl w:val="0"/>
              <w:numId w:val="26"/>
            </w:numPr>
            <w:spacing w:after="0" w:line="240" w:lineRule="auto"/>
          </w:pPr>
          <w:r>
            <w:t>The declaration of the actual DPI management systems;</w:t>
          </w:r>
          <w:r>
            <w:br/>
          </w:r>
        </w:p>
        <w:p w:rsidR="00D03E1F" w:rsidRDefault="00D03E1F" w:rsidP="00433D4F">
          <w:pPr>
            <w:pStyle w:val="ListParagraph"/>
            <w:numPr>
              <w:ilvl w:val="0"/>
              <w:numId w:val="26"/>
            </w:numPr>
            <w:spacing w:after="0" w:line="240" w:lineRule="auto"/>
          </w:pPr>
          <w:r>
            <w:t>A rule set that controls the logical behaviour of RRC with regard to interacting with the DPI platform.</w:t>
          </w:r>
          <w:r>
            <w:br/>
          </w:r>
          <w:r>
            <w:br/>
            <w:t>Rulesets are explained in the reference section.</w:t>
          </w:r>
        </w:p>
        <w:p w:rsidR="00D03E1F" w:rsidRDefault="00D03E1F" w:rsidP="00D03E1F"/>
        <w:p w:rsidR="00D03E1F" w:rsidRDefault="00D03E1F" w:rsidP="00D03E1F">
          <w:r>
            <w:lastRenderedPageBreak/>
            <w:t>The example below shows a simple case where an E100 environment is declared, and a simple ruleset is used to login sessions using the User-Name for business users, and Calling-Station-Id (holds the SID value) for consumer users.</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6"/>
          </w:tblGrid>
          <w:tr w:rsidR="00D03E1F" w:rsidTr="006C2718">
            <w:tc>
              <w:tcPr>
                <w:tcW w:w="7556" w:type="dxa"/>
                <w:shd w:val="clear" w:color="auto" w:fill="E0E0E0"/>
              </w:tcPr>
              <w:p w:rsidR="00D03E1F" w:rsidRDefault="00D03E1F" w:rsidP="006C2718">
                <w:pPr>
                  <w:pStyle w:val="Code"/>
                </w:pPr>
                <w:r>
                  <w:t>&lt;dpi name=”21c”</w:t>
                </w:r>
                <w:r>
                  <w:br/>
                  <w:t xml:space="preserve">    workers=”128”</w:t>
                </w:r>
              </w:p>
              <w:p w:rsidR="00D03E1F" w:rsidRDefault="00D03E1F" w:rsidP="006C2718">
                <w:pPr>
                  <w:pStyle w:val="Code"/>
                </w:pPr>
                <w:r>
                  <w:t xml:space="preserve">    queue-length=”200”</w:t>
                </w:r>
              </w:p>
              <w:p w:rsidR="00D03E1F" w:rsidRDefault="00D03E1F" w:rsidP="006C2718">
                <w:pPr>
                  <w:pStyle w:val="Code"/>
                </w:pPr>
                <w:r>
                  <w:t xml:space="preserve">    interim-drop-threshold=”80”</w:t>
                </w:r>
              </w:p>
              <w:p w:rsidR="00D03E1F" w:rsidRDefault="00D03E1F" w:rsidP="006C2718">
                <w:pPr>
                  <w:pStyle w:val="Code"/>
                </w:pPr>
                <w:r>
                  <w:t xml:space="preserve">    request-expiry=”120000”</w:t>
                </w:r>
              </w:p>
              <w:p w:rsidR="00D03E1F" w:rsidRDefault="00D03E1F" w:rsidP="006C2718">
                <w:pPr>
                  <w:pStyle w:val="Code"/>
                </w:pPr>
                <w:r>
                  <w:t xml:space="preserve">    &gt;</w:t>
                </w:r>
              </w:p>
              <w:p w:rsidR="00D03E1F" w:rsidRDefault="00D03E1F" w:rsidP="006C2718">
                <w:pPr>
                  <w:pStyle w:val="Code"/>
                </w:pPr>
                <w:r>
                  <w:t xml:space="preserve">  </w:t>
                </w:r>
              </w:p>
              <w:p w:rsidR="00D03E1F" w:rsidRDefault="00D03E1F" w:rsidP="006C2718">
                <w:pPr>
                  <w:pStyle w:val="Code"/>
                </w:pPr>
                <w:r>
                  <w:t xml:space="preserve">  &lt;e100 enable-optional-products=”false” &gt;</w:t>
                </w:r>
              </w:p>
              <w:p w:rsidR="00D03E1F" w:rsidRPr="000A04FF" w:rsidRDefault="00D03E1F" w:rsidP="006C2718">
                <w:pPr>
                  <w:pStyle w:val="Code"/>
                  <w:rPr>
                    <w:lang w:val="it-IT"/>
                  </w:rPr>
                </w:pPr>
                <w:r>
                  <w:t xml:space="preserve">    </w:t>
                </w:r>
                <w:r w:rsidRPr="000A04FF">
                  <w:rPr>
                    <w:lang w:val="it-IT"/>
                  </w:rPr>
                  <w:t>&lt;cm</w:t>
                </w:r>
              </w:p>
              <w:p w:rsidR="00D03E1F" w:rsidRPr="000A04FF" w:rsidRDefault="00D03E1F" w:rsidP="006C2718">
                <w:pPr>
                  <w:pStyle w:val="Code"/>
                  <w:rPr>
                    <w:lang w:val="it-IT"/>
                  </w:rPr>
                </w:pPr>
                <w:r w:rsidRPr="000A04FF">
                  <w:rPr>
                    <w:lang w:val="it-IT"/>
                  </w:rPr>
                  <w:t xml:space="preserve">      primary=”10.22.36.155”</w:t>
                </w:r>
              </w:p>
              <w:p w:rsidR="00D03E1F" w:rsidRPr="000A04FF" w:rsidRDefault="00D03E1F" w:rsidP="006C2718">
                <w:pPr>
                  <w:pStyle w:val="Code"/>
                  <w:rPr>
                    <w:lang w:val="it-IT"/>
                  </w:rPr>
                </w:pPr>
                <w:r w:rsidRPr="000A04FF">
                  <w:rPr>
                    <w:lang w:val="it-IT"/>
                  </w:rPr>
                  <w:t xml:space="preserve">      secondary=”10.22.37.155”</w:t>
                </w:r>
              </w:p>
              <w:p w:rsidR="00D03E1F" w:rsidRPr="000A04FF" w:rsidRDefault="00D03E1F" w:rsidP="006C2718">
                <w:pPr>
                  <w:pStyle w:val="Code"/>
                  <w:rPr>
                    <w:lang w:val="it-IT"/>
                  </w:rPr>
                </w:pPr>
                <w:r w:rsidRPr="000A04FF">
                  <w:rPr>
                    <w:lang w:val="it-IT"/>
                  </w:rPr>
                  <w:t xml:space="preserve">      zone=”Default Zone”</w:t>
                </w:r>
              </w:p>
              <w:p w:rsidR="00D03E1F" w:rsidRDefault="00D03E1F" w:rsidP="006C2718">
                <w:pPr>
                  <w:pStyle w:val="Code"/>
                </w:pPr>
                <w:r w:rsidRPr="000A04FF">
                  <w:rPr>
                    <w:lang w:val="it-IT"/>
                  </w:rPr>
                  <w:t xml:space="preserve">      </w:t>
                </w:r>
                <w:r>
                  <w:t>min-profile-age=”300”</w:t>
                </w:r>
              </w:p>
              <w:p w:rsidR="00D03E1F" w:rsidRDefault="00D03E1F" w:rsidP="006C2718">
                <w:pPr>
                  <w:pStyle w:val="Code"/>
                </w:pPr>
                <w:r>
                  <w:t xml:space="preserve">      max-profile-age=”900”</w:t>
                </w:r>
              </w:p>
              <w:p w:rsidR="00D03E1F" w:rsidRDefault="00D03E1F" w:rsidP="006C2718">
                <w:pPr>
                  <w:pStyle w:val="Code"/>
                </w:pPr>
                <w:r>
                  <w:t xml:space="preserve">    /&gt;</w:t>
                </w:r>
              </w:p>
              <w:p w:rsidR="00D03E1F" w:rsidRDefault="00D03E1F" w:rsidP="006C2718">
                <w:pPr>
                  <w:pStyle w:val="Code"/>
                </w:pPr>
              </w:p>
              <w:p w:rsidR="00D03E1F" w:rsidRDefault="00D03E1F" w:rsidP="006C2718">
                <w:pPr>
                  <w:pStyle w:val="Code"/>
                </w:pPr>
                <w:r>
                  <w:t xml:space="preserve">    &lt;sm&gt;</w:t>
                </w:r>
              </w:p>
              <w:p w:rsidR="00D03E1F" w:rsidRDefault="00D03E1F" w:rsidP="006C2718">
                <w:pPr>
                  <w:pStyle w:val="Code"/>
                </w:pPr>
                <w:r>
                  <w:t xml:space="preserve">      primary=”10.22.36.154”</w:t>
                </w:r>
              </w:p>
              <w:p w:rsidR="00D03E1F" w:rsidRDefault="00D03E1F" w:rsidP="006C2718">
                <w:pPr>
                  <w:pStyle w:val="Code"/>
                </w:pPr>
                <w:r>
                  <w:t xml:space="preserve">      secondary=”10.22.37.154”      </w:t>
                </w:r>
              </w:p>
              <w:p w:rsidR="00D03E1F" w:rsidRDefault="00D03E1F" w:rsidP="006C2718">
                <w:pPr>
                  <w:pStyle w:val="Code"/>
                </w:pPr>
                <w:r>
                  <w:t xml:space="preserve">    /&gt;</w:t>
                </w:r>
              </w:p>
              <w:p w:rsidR="00D03E1F" w:rsidRDefault="00D03E1F" w:rsidP="006C2718">
                <w:pPr>
                  <w:pStyle w:val="Code"/>
                </w:pPr>
              </w:p>
              <w:p w:rsidR="00D03E1F" w:rsidRDefault="00D03E1F" w:rsidP="006C2718">
                <w:pPr>
                  <w:pStyle w:val="Code"/>
                </w:pPr>
                <w:r>
                  <w:t xml:space="preserve">  &lt;/e100&gt;</w:t>
                </w:r>
              </w:p>
              <w:p w:rsidR="00D03E1F" w:rsidRDefault="00D03E1F" w:rsidP="006C2718">
                <w:pPr>
                  <w:pStyle w:val="Code"/>
                </w:pPr>
              </w:p>
              <w:p w:rsidR="00D03E1F" w:rsidRDefault="00D03E1F" w:rsidP="006C2718">
                <w:pPr>
                  <w:pStyle w:val="Code"/>
                </w:pPr>
                <w:r>
                  <w:t xml:space="preserve">  &lt;ruleset&gt;</w:t>
                </w:r>
              </w:p>
              <w:p w:rsidR="00D03E1F" w:rsidRDefault="00D03E1F" w:rsidP="006C2718">
                <w:pPr>
                  <w:pStyle w:val="Code"/>
                </w:pPr>
              </w:p>
              <w:p w:rsidR="00D03E1F" w:rsidRDefault="00D03E1F" w:rsidP="006C2718">
                <w:pPr>
                  <w:pStyle w:val="Code"/>
                </w:pPr>
                <w:r>
                  <w:t xml:space="preserve">    &lt;rule name=”login”&gt;</w:t>
                </w:r>
              </w:p>
              <w:p w:rsidR="00D03E1F" w:rsidRDefault="00D03E1F" w:rsidP="006C2718">
                <w:pPr>
                  <w:pStyle w:val="Code"/>
                </w:pPr>
                <w:r>
                  <w:t xml:space="preserve">      &lt;if&gt;</w:t>
                </w:r>
              </w:p>
              <w:p w:rsidR="00D03E1F" w:rsidRDefault="00D03E1F" w:rsidP="006C2718">
                <w:pPr>
                  <w:pStyle w:val="Code"/>
                </w:pPr>
                <w:r>
                  <w:t xml:space="preserve">        &lt;match-acl acl=”Business User”/&gt;</w:t>
                </w:r>
              </w:p>
              <w:p w:rsidR="00D03E1F" w:rsidRDefault="00D03E1F" w:rsidP="006C2718">
                <w:pPr>
                  <w:pStyle w:val="Code"/>
                </w:pPr>
                <w:r>
                  <w:t xml:space="preserve">        &lt;then&gt;</w:t>
                </w:r>
              </w:p>
              <w:p w:rsidR="00D03E1F" w:rsidRDefault="00D03E1F" w:rsidP="006C2718">
                <w:pPr>
                  <w:pStyle w:val="Code"/>
                </w:pPr>
                <w:r>
                  <w:t xml:space="preserve">          &lt;set var=”userid” value=”${radius:User-Name}”/&gt;</w:t>
                </w:r>
              </w:p>
              <w:p w:rsidR="00D03E1F" w:rsidRDefault="00D03E1F" w:rsidP="006C2718">
                <w:pPr>
                  <w:pStyle w:val="Code"/>
                </w:pPr>
                <w:r>
                  <w:t xml:space="preserve">        &lt;/then&gt;</w:t>
                </w:r>
              </w:p>
              <w:p w:rsidR="00D03E1F" w:rsidRDefault="00D03E1F" w:rsidP="006C2718">
                <w:pPr>
                  <w:pStyle w:val="Code"/>
                </w:pPr>
                <w:r>
                  <w:t xml:space="preserve">        &lt;else&gt;</w:t>
                </w:r>
              </w:p>
              <w:p w:rsidR="00D03E1F" w:rsidRDefault="00D03E1F" w:rsidP="006C2718">
                <w:pPr>
                  <w:pStyle w:val="Code"/>
                </w:pPr>
                <w:r>
                  <w:t xml:space="preserve">          &lt;set var=”userid” value=”${radius:Calling-Station-Id}”/&gt;</w:t>
                </w:r>
              </w:p>
              <w:p w:rsidR="00D03E1F" w:rsidRDefault="00D03E1F" w:rsidP="006C2718">
                <w:pPr>
                  <w:pStyle w:val="Code"/>
                </w:pPr>
                <w:r>
                  <w:t xml:space="preserve">        &lt;/else&gt;</w:t>
                </w:r>
              </w:p>
              <w:p w:rsidR="00D03E1F" w:rsidRDefault="00D03E1F" w:rsidP="006C2718">
                <w:pPr>
                  <w:pStyle w:val="Code"/>
                </w:pPr>
                <w:r>
                  <w:t xml:space="preserve">      &lt;/if&gt;</w:t>
                </w:r>
              </w:p>
              <w:p w:rsidR="00D03E1F" w:rsidRDefault="00D03E1F" w:rsidP="006C2718">
                <w:pPr>
                  <w:pStyle w:val="Code"/>
                </w:pPr>
              </w:p>
              <w:p w:rsidR="00D03E1F" w:rsidRDefault="00D03E1F" w:rsidP="006C2718">
                <w:pPr>
                  <w:pStyle w:val="Code"/>
                </w:pPr>
                <w:r>
                  <w:t xml:space="preserve">      &lt;dpi-update id=”21c”</w:t>
                </w:r>
              </w:p>
              <w:p w:rsidR="00D03E1F" w:rsidRDefault="00D03E1F" w:rsidP="006C2718">
                <w:pPr>
                  <w:pStyle w:val="Code"/>
                </w:pPr>
                <w:r>
                  <w:t xml:space="preserve">        userid=”${userid}”</w:t>
                </w:r>
              </w:p>
              <w:p w:rsidR="00D03E1F" w:rsidRDefault="00D03E1F" w:rsidP="006C2718">
                <w:pPr>
                  <w:pStyle w:val="Code"/>
                </w:pPr>
                <w:r>
                  <w:t xml:space="preserve">        profile=”Default Profile”</w:t>
                </w:r>
              </w:p>
              <w:p w:rsidR="00D03E1F" w:rsidRDefault="00D03E1F" w:rsidP="006C2718">
                <w:pPr>
                  <w:pStyle w:val="Code"/>
                </w:pPr>
                <w:r>
                  <w:t xml:space="preserve">      /&gt;</w:t>
                </w:r>
              </w:p>
              <w:p w:rsidR="00D03E1F" w:rsidRDefault="00D03E1F" w:rsidP="006C2718">
                <w:pPr>
                  <w:pStyle w:val="Code"/>
                </w:pPr>
              </w:p>
              <w:p w:rsidR="00D03E1F" w:rsidRDefault="00D03E1F" w:rsidP="006C2718">
                <w:pPr>
                  <w:pStyle w:val="Code"/>
                </w:pPr>
                <w:r>
                  <w:t xml:space="preserve">    &lt;/rule&gt;</w:t>
                </w:r>
              </w:p>
              <w:p w:rsidR="00D03E1F" w:rsidRDefault="00D03E1F" w:rsidP="006C2718">
                <w:pPr>
                  <w:pStyle w:val="Code"/>
                </w:pPr>
              </w:p>
              <w:p w:rsidR="00D03E1F" w:rsidRDefault="00D03E1F" w:rsidP="006C2718">
                <w:pPr>
                  <w:pStyle w:val="Code"/>
                </w:pPr>
                <w:r>
                  <w:t xml:space="preserve">  &lt;/ruleset&gt;</w:t>
                </w:r>
              </w:p>
              <w:p w:rsidR="00D03E1F" w:rsidRDefault="00D03E1F" w:rsidP="006C2718">
                <w:pPr>
                  <w:pStyle w:val="Code"/>
                </w:pPr>
              </w:p>
              <w:p w:rsidR="00D03E1F" w:rsidRDefault="00D03E1F" w:rsidP="006C2718">
                <w:pPr>
                  <w:pStyle w:val="StyleCode8pt"/>
                </w:pPr>
                <w:r>
                  <w:t>&lt;/dpi&gt;</w:t>
                </w:r>
              </w:p>
            </w:tc>
          </w:tr>
        </w:tbl>
        <w:p w:rsidR="00D03E1F" w:rsidRDefault="00D03E1F" w:rsidP="00D03E1F"/>
        <w:p w:rsidR="00D03E1F" w:rsidRDefault="00D03E1F" w:rsidP="00D03E1F">
          <w:pPr>
            <w:pStyle w:val="Heading2"/>
          </w:pPr>
          <w:bookmarkStart w:id="77" w:name="_Toc293927229"/>
          <w:bookmarkStart w:id="78" w:name="_Toc366229617"/>
          <w:r>
            <w:t>External Lookups</w:t>
          </w:r>
          <w:bookmarkEnd w:id="77"/>
          <w:bookmarkEnd w:id="78"/>
        </w:p>
        <w:p w:rsidR="00D03E1F" w:rsidRDefault="00D03E1F" w:rsidP="00D03E1F">
          <w:r>
            <w:t>RRC supports three mechanisms for retrieving external data:</w:t>
          </w:r>
        </w:p>
        <w:p w:rsidR="00D03E1F" w:rsidRDefault="00D03E1F" w:rsidP="00433D4F">
          <w:pPr>
            <w:pStyle w:val="ListParagraph"/>
            <w:numPr>
              <w:ilvl w:val="0"/>
              <w:numId w:val="29"/>
            </w:numPr>
            <w:spacing w:after="0" w:line="240" w:lineRule="auto"/>
          </w:pPr>
          <w:r>
            <w:t>LDAP directories;</w:t>
          </w:r>
        </w:p>
        <w:p w:rsidR="00D03E1F" w:rsidRDefault="00D03E1F" w:rsidP="00433D4F">
          <w:pPr>
            <w:pStyle w:val="ListParagraph"/>
            <w:numPr>
              <w:ilvl w:val="0"/>
              <w:numId w:val="29"/>
            </w:numPr>
            <w:spacing w:after="0" w:line="240" w:lineRule="auto"/>
          </w:pPr>
          <w:r>
            <w:t>Local or remote files;</w:t>
          </w:r>
        </w:p>
        <w:p w:rsidR="00D03E1F" w:rsidRDefault="00D03E1F" w:rsidP="00433D4F">
          <w:pPr>
            <w:pStyle w:val="ListParagraph"/>
            <w:numPr>
              <w:ilvl w:val="0"/>
              <w:numId w:val="29"/>
            </w:numPr>
            <w:spacing w:after="0" w:line="240" w:lineRule="auto"/>
          </w:pPr>
          <w:r>
            <w:t>SQL Databases (Oracle and MySQL)</w:t>
          </w:r>
        </w:p>
        <w:p w:rsidR="00D03E1F" w:rsidRPr="00302EC8" w:rsidRDefault="00D03E1F" w:rsidP="00D03E1F"/>
        <w:p w:rsidR="00D03E1F" w:rsidRDefault="00D03E1F" w:rsidP="00D03E1F">
          <w:pPr>
            <w:pStyle w:val="Heading3"/>
          </w:pPr>
          <w:bookmarkStart w:id="79" w:name="_Toc293927230"/>
          <w:bookmarkStart w:id="80" w:name="_Toc366229618"/>
          <w:r>
            <w:lastRenderedPageBreak/>
            <w:t>LDAP Lookup</w:t>
          </w:r>
          <w:bookmarkEnd w:id="79"/>
          <w:bookmarkEnd w:id="80"/>
        </w:p>
        <w:p w:rsidR="00D03E1F" w:rsidRDefault="00D03E1F" w:rsidP="00D03E1F">
          <w:r>
            <w:t>RRC implements this using the Java JNDI functionality. This means that the configuration is split into two parts:</w:t>
          </w:r>
        </w:p>
        <w:p w:rsidR="00D03E1F" w:rsidRDefault="00D03E1F" w:rsidP="00D03E1F"/>
        <w:p w:rsidR="00D03E1F" w:rsidRDefault="00D03E1F" w:rsidP="00433D4F">
          <w:pPr>
            <w:numPr>
              <w:ilvl w:val="0"/>
              <w:numId w:val="15"/>
            </w:numPr>
            <w:spacing w:after="0" w:line="240" w:lineRule="auto"/>
          </w:pPr>
          <w:r>
            <w:t>Configuration of LDAP servers and RRCs use of them;</w:t>
          </w:r>
          <w:r>
            <w:br/>
          </w:r>
        </w:p>
        <w:p w:rsidR="00D03E1F" w:rsidRDefault="00D03E1F" w:rsidP="00433D4F">
          <w:pPr>
            <w:numPr>
              <w:ilvl w:val="0"/>
              <w:numId w:val="15"/>
            </w:numPr>
            <w:spacing w:after="0" w:line="240" w:lineRule="auto"/>
          </w:pPr>
          <w:r>
            <w:t>Configuration of the underlying JNDI LDAP parameters</w:t>
          </w:r>
          <w:proofErr w:type="gramStart"/>
          <w:r>
            <w:t>;</w:t>
          </w:r>
          <w:proofErr w:type="gramEnd"/>
          <w:r>
            <w:br/>
            <w:t>These are pre-configuured within the RRC distribution, but each lookup can specify its own values for the connect timeout, read timeout, LDAP version and connection pool size.</w:t>
          </w:r>
        </w:p>
        <w:p w:rsidR="00D03E1F" w:rsidRDefault="00D03E1F" w:rsidP="00D03E1F">
          <w:pPr>
            <w:ind w:left="720"/>
          </w:pPr>
        </w:p>
        <w:p w:rsidR="00D03E1F" w:rsidRDefault="00D03E1F" w:rsidP="00D03E1F">
          <w:r>
            <w:t xml:space="preserve">LDAP servers are declared using a similar format to other servers. </w:t>
          </w:r>
        </w:p>
        <w:p w:rsidR="00D03E1F" w:rsidRDefault="00D03E1F" w:rsidP="00D03E1F"/>
        <w:p w:rsidR="00D03E1F" w:rsidRDefault="00D03E1F" w:rsidP="00D03E1F">
          <w:r>
            <w:t>The external lookup is named to provide a reference that is subsequently used with a “lookup” statement to trigger the lookup action.</w:t>
          </w:r>
        </w:p>
        <w:p w:rsidR="00D03E1F" w:rsidRDefault="00D03E1F" w:rsidP="00D03E1F"/>
        <w:p w:rsidR="00D03E1F" w:rsidRDefault="00D03E1F" w:rsidP="00D03E1F">
          <w:r>
            <w:t>The “query” element defines the LDAP query language expression that will be passed to the LDAP directory to perform the actual query. This expression should include RRC variable expansion references to substitute the appropriate parameter values.</w:t>
          </w:r>
        </w:p>
        <w:p w:rsidR="00D03E1F" w:rsidRDefault="00D03E1F" w:rsidP="00D03E1F">
          <w:r>
            <w:t xml:space="preserve">An arbitrtray number of LDAP lookups may be defined within the enclosing “&lt;lookups&gt;” element. </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Pr="00302EC8" w:rsidRDefault="00D03E1F" w:rsidP="006C2718">
                <w:pPr>
                  <w:rPr>
                    <w:sz w:val="16"/>
                  </w:rPr>
                </w:pPr>
              </w:p>
              <w:p w:rsidR="00D03E1F"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&lt;lookups&gt;</w:t>
                </w:r>
              </w:p>
              <w:p w:rsidR="00D03E1F" w:rsidRPr="00302EC8"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ab/>
                </w:r>
                <w:r w:rsidRPr="00302EC8">
                  <w:rPr>
                    <w:rFonts w:ascii="Lucida Console" w:hAnsi="Lucida Console" w:cs="Lucida Console"/>
                    <w:sz w:val="18"/>
                    <w:szCs w:val="20"/>
                  </w:rPr>
                  <w:t>&lt;ldap name="iisp-consumer"&gt;</w:t>
                </w:r>
              </w:p>
              <w:p w:rsidR="00D03E1F" w:rsidRPr="00302EC8" w:rsidRDefault="00D03E1F" w:rsidP="006C2718">
                <w:pPr>
                  <w:autoSpaceDE w:val="0"/>
                  <w:autoSpaceDN w:val="0"/>
                  <w:adjustRightInd w:val="0"/>
                  <w:rPr>
                    <w:rFonts w:ascii="Lucida Console" w:hAnsi="Lucida Console" w:cs="Lucida Console"/>
                    <w:sz w:val="18"/>
                    <w:szCs w:val="20"/>
                  </w:rPr>
                </w:pPr>
                <w:r w:rsidRPr="00302EC8">
                  <w:rPr>
                    <w:rFonts w:ascii="Lucida Console" w:hAnsi="Lucida Console" w:cs="Lucida Console"/>
                    <w:sz w:val="18"/>
                    <w:szCs w:val="20"/>
                  </w:rPr>
                  <w:t xml:space="preserve">            &lt;ldap-version&gt;2&lt;/ldap-version&gt;</w:t>
                </w:r>
              </w:p>
              <w:p w:rsidR="00D03E1F" w:rsidRPr="00302EC8" w:rsidRDefault="00D03E1F" w:rsidP="006C2718">
                <w:pPr>
                  <w:autoSpaceDE w:val="0"/>
                  <w:autoSpaceDN w:val="0"/>
                  <w:adjustRightInd w:val="0"/>
                  <w:rPr>
                    <w:rFonts w:ascii="Lucida Console" w:hAnsi="Lucida Console" w:cs="Lucida Console"/>
                    <w:sz w:val="18"/>
                    <w:szCs w:val="20"/>
                  </w:rPr>
                </w:pPr>
                <w:r w:rsidRPr="00302EC8">
                  <w:rPr>
                    <w:rFonts w:ascii="Lucida Console" w:hAnsi="Lucida Console" w:cs="Lucida Console"/>
                    <w:sz w:val="18"/>
                    <w:szCs w:val="20"/>
                  </w:rPr>
                  <w:t xml:space="preserve">            &lt;host&gt;194.73.73.175:389&lt;/host&gt;</w:t>
                </w:r>
              </w:p>
              <w:p w:rsidR="00D03E1F" w:rsidRPr="00302EC8" w:rsidRDefault="00D03E1F" w:rsidP="006C2718">
                <w:pPr>
                  <w:autoSpaceDE w:val="0"/>
                  <w:autoSpaceDN w:val="0"/>
                  <w:adjustRightInd w:val="0"/>
                  <w:rPr>
                    <w:rFonts w:ascii="Lucida Console" w:hAnsi="Lucida Console" w:cs="Lucida Console"/>
                    <w:sz w:val="18"/>
                    <w:szCs w:val="20"/>
                  </w:rPr>
                </w:pPr>
                <w:r w:rsidRPr="00302EC8">
                  <w:rPr>
                    <w:rFonts w:ascii="Lucida Console" w:hAnsi="Lucida Console" w:cs="Lucida Console"/>
                    <w:sz w:val="18"/>
                    <w:szCs w:val="20"/>
                  </w:rPr>
                  <w:t xml:space="preserve">            &lt;username&gt;&lt;/username&gt;</w:t>
                </w:r>
              </w:p>
              <w:p w:rsidR="00D03E1F" w:rsidRPr="00302EC8" w:rsidRDefault="00D03E1F" w:rsidP="006C2718">
                <w:pPr>
                  <w:autoSpaceDE w:val="0"/>
                  <w:autoSpaceDN w:val="0"/>
                  <w:adjustRightInd w:val="0"/>
                  <w:rPr>
                    <w:rFonts w:ascii="Lucida Console" w:hAnsi="Lucida Console" w:cs="Lucida Console"/>
                    <w:sz w:val="18"/>
                    <w:szCs w:val="20"/>
                  </w:rPr>
                </w:pPr>
                <w:r w:rsidRPr="00302EC8">
                  <w:rPr>
                    <w:rFonts w:ascii="Lucida Console" w:hAnsi="Lucida Console" w:cs="Lucida Console"/>
                    <w:sz w:val="18"/>
                    <w:szCs w:val="20"/>
                  </w:rPr>
                  <w:t xml:space="preserve">            &lt;password&gt;&lt;/password&gt;</w:t>
                </w:r>
              </w:p>
              <w:p w:rsidR="00D03E1F" w:rsidRPr="00302EC8" w:rsidRDefault="00D03E1F" w:rsidP="006C2718">
                <w:pPr>
                  <w:autoSpaceDE w:val="0"/>
                  <w:autoSpaceDN w:val="0"/>
                  <w:adjustRightInd w:val="0"/>
                  <w:rPr>
                    <w:rFonts w:ascii="Lucida Console" w:hAnsi="Lucida Console" w:cs="Lucida Console"/>
                    <w:sz w:val="18"/>
                    <w:szCs w:val="20"/>
                  </w:rPr>
                </w:pPr>
                <w:r w:rsidRPr="00302EC8">
                  <w:rPr>
                    <w:rFonts w:ascii="Lucida Console" w:hAnsi="Lucida Console" w:cs="Lucida Console"/>
                    <w:sz w:val="18"/>
                    <w:szCs w:val="20"/>
                  </w:rPr>
                  <w:t xml:space="preserve">            &lt;base-dn&gt;ou=iisp&lt;/base-dn&gt;</w:t>
                </w:r>
              </w:p>
              <w:p w:rsidR="00D03E1F" w:rsidRPr="00302EC8" w:rsidRDefault="00D03E1F" w:rsidP="006C2718">
                <w:pPr>
                  <w:autoSpaceDE w:val="0"/>
                  <w:autoSpaceDN w:val="0"/>
                  <w:adjustRightInd w:val="0"/>
                  <w:rPr>
                    <w:rFonts w:ascii="Lucida Console" w:hAnsi="Lucida Console" w:cs="Lucida Console"/>
                    <w:sz w:val="18"/>
                    <w:szCs w:val="20"/>
                  </w:rPr>
                </w:pPr>
                <w:r w:rsidRPr="00302EC8">
                  <w:rPr>
                    <w:rFonts w:ascii="Lucida Console" w:hAnsi="Lucida Console" w:cs="Lucida Console"/>
                    <w:sz w:val="18"/>
                    <w:szCs w:val="20"/>
                  </w:rPr>
                  <w:t xml:space="preserve">            &lt;scope&gt;sub&lt;/scope&gt;</w:t>
                </w:r>
              </w:p>
              <w:p w:rsidR="00D03E1F" w:rsidRPr="00302EC8" w:rsidRDefault="00D03E1F" w:rsidP="006C2718">
                <w:pPr>
                  <w:autoSpaceDE w:val="0"/>
                  <w:autoSpaceDN w:val="0"/>
                  <w:adjustRightInd w:val="0"/>
                  <w:rPr>
                    <w:rFonts w:ascii="Lucida Console" w:hAnsi="Lucida Console" w:cs="Lucida Console"/>
                    <w:sz w:val="18"/>
                    <w:szCs w:val="20"/>
                  </w:rPr>
                </w:pPr>
                <w:r w:rsidRPr="00302EC8">
                  <w:rPr>
                    <w:rFonts w:ascii="Lucida Console" w:hAnsi="Lucida Console" w:cs="Lucida Console"/>
                    <w:sz w:val="18"/>
                    <w:szCs w:val="20"/>
                  </w:rPr>
                  <w:t xml:space="preserve">            &lt;query&gt;iispSID=${radius:Calling-Station-Id}&lt;/query&gt;</w:t>
                </w:r>
              </w:p>
              <w:p w:rsidR="00D03E1F" w:rsidRPr="00302EC8" w:rsidRDefault="00D03E1F" w:rsidP="006C2718">
                <w:pPr>
                  <w:autoSpaceDE w:val="0"/>
                  <w:autoSpaceDN w:val="0"/>
                  <w:adjustRightInd w:val="0"/>
                  <w:rPr>
                    <w:rFonts w:ascii="Lucida Console" w:hAnsi="Lucida Console" w:cs="Lucida Console"/>
                    <w:sz w:val="18"/>
                    <w:szCs w:val="20"/>
                    <w:lang w:val="fr-FR"/>
                  </w:rPr>
                </w:pPr>
                <w:r w:rsidRPr="00302EC8">
                  <w:rPr>
                    <w:rFonts w:ascii="Lucida Console" w:hAnsi="Lucida Console" w:cs="Lucida Console"/>
                    <w:sz w:val="18"/>
                    <w:szCs w:val="20"/>
                  </w:rPr>
                  <w:t xml:space="preserve">            </w:t>
                </w:r>
                <w:r w:rsidRPr="00302EC8">
                  <w:rPr>
                    <w:rFonts w:ascii="Lucida Console" w:hAnsi="Lucida Console" w:cs="Lucida Console"/>
                    <w:sz w:val="18"/>
                    <w:szCs w:val="20"/>
                    <w:lang w:val="fr-FR"/>
                  </w:rPr>
                  <w:t>&lt;req-attr&gt;iispProfile&lt;/req-attr&gt;</w:t>
                </w:r>
              </w:p>
              <w:p w:rsidR="00D03E1F" w:rsidRPr="00302EC8" w:rsidRDefault="00D03E1F" w:rsidP="006C2718">
                <w:pPr>
                  <w:autoSpaceDE w:val="0"/>
                  <w:autoSpaceDN w:val="0"/>
                  <w:adjustRightInd w:val="0"/>
                  <w:rPr>
                    <w:rFonts w:ascii="Lucida Console" w:hAnsi="Lucida Console" w:cs="Lucida Console"/>
                    <w:sz w:val="18"/>
                    <w:szCs w:val="20"/>
                    <w:lang w:val="fr-FR"/>
                  </w:rPr>
                </w:pPr>
                <w:r w:rsidRPr="00302EC8">
                  <w:rPr>
                    <w:rFonts w:ascii="Lucida Console" w:hAnsi="Lucida Console" w:cs="Lucida Console"/>
                    <w:sz w:val="18"/>
                    <w:szCs w:val="20"/>
                    <w:lang w:val="fr-FR"/>
                  </w:rPr>
                  <w:t xml:space="preserve">            &lt;req-attr&gt;iispDn&lt;/req-attr&gt;</w:t>
                </w:r>
              </w:p>
              <w:p w:rsidR="00D03E1F" w:rsidRPr="00302EC8" w:rsidRDefault="00D03E1F" w:rsidP="006C2718">
                <w:pPr>
                  <w:autoSpaceDE w:val="0"/>
                  <w:autoSpaceDN w:val="0"/>
                  <w:adjustRightInd w:val="0"/>
                  <w:rPr>
                    <w:rFonts w:ascii="Lucida Console" w:hAnsi="Lucida Console" w:cs="Lucida Console"/>
                    <w:sz w:val="18"/>
                    <w:szCs w:val="20"/>
                  </w:rPr>
                </w:pPr>
                <w:r w:rsidRPr="00302EC8">
                  <w:rPr>
                    <w:rFonts w:ascii="Lucida Console" w:hAnsi="Lucida Console" w:cs="Lucida Console"/>
                    <w:sz w:val="18"/>
                    <w:szCs w:val="20"/>
                    <w:lang w:val="fr-FR"/>
                  </w:rPr>
                  <w:lastRenderedPageBreak/>
                  <w:t xml:space="preserve">            </w:t>
                </w:r>
                <w:r w:rsidRPr="00302EC8">
                  <w:rPr>
                    <w:rFonts w:ascii="Lucida Console" w:hAnsi="Lucida Console" w:cs="Lucida Console"/>
                    <w:sz w:val="18"/>
                    <w:szCs w:val="20"/>
                  </w:rPr>
                  <w:t>&lt;connect-timeout&gt;3000&lt;/connect-timeout&gt;</w:t>
                </w:r>
              </w:p>
              <w:p w:rsidR="00D03E1F" w:rsidRPr="00302EC8" w:rsidRDefault="00D03E1F" w:rsidP="006C2718">
                <w:pPr>
                  <w:autoSpaceDE w:val="0"/>
                  <w:autoSpaceDN w:val="0"/>
                  <w:adjustRightInd w:val="0"/>
                  <w:rPr>
                    <w:rFonts w:ascii="Lucida Console" w:hAnsi="Lucida Console" w:cs="Lucida Console"/>
                    <w:sz w:val="18"/>
                    <w:szCs w:val="20"/>
                  </w:rPr>
                </w:pPr>
                <w:r w:rsidRPr="00302EC8">
                  <w:rPr>
                    <w:rFonts w:ascii="Lucida Console" w:hAnsi="Lucida Console" w:cs="Lucida Console"/>
                    <w:sz w:val="18"/>
                    <w:szCs w:val="20"/>
                  </w:rPr>
                  <w:t xml:space="preserve">            &lt;read-timeout&gt;3000&lt;/read-timeout&gt;</w:t>
                </w:r>
              </w:p>
              <w:p w:rsidR="00D03E1F" w:rsidRPr="00302EC8" w:rsidRDefault="00D03E1F" w:rsidP="006C2718">
                <w:pPr>
                  <w:autoSpaceDE w:val="0"/>
                  <w:autoSpaceDN w:val="0"/>
                  <w:adjustRightInd w:val="0"/>
                  <w:rPr>
                    <w:rFonts w:ascii="Lucida Console" w:hAnsi="Lucida Console" w:cs="Lucida Console"/>
                    <w:sz w:val="18"/>
                    <w:szCs w:val="20"/>
                  </w:rPr>
                </w:pPr>
                <w:r w:rsidRPr="00302EC8">
                  <w:rPr>
                    <w:rFonts w:ascii="Lucida Console" w:hAnsi="Lucida Console" w:cs="Lucida Console"/>
                    <w:sz w:val="18"/>
                    <w:szCs w:val="20"/>
                  </w:rPr>
                  <w:t xml:space="preserve">            &lt;pool-size&gt;25&lt;/pool-size&gt;</w:t>
                </w:r>
              </w:p>
              <w:p w:rsidR="00D03E1F" w:rsidRPr="00302EC8" w:rsidRDefault="00D03E1F" w:rsidP="006C2718">
                <w:pPr>
                  <w:autoSpaceDE w:val="0"/>
                  <w:autoSpaceDN w:val="0"/>
                  <w:adjustRightInd w:val="0"/>
                  <w:rPr>
                    <w:rFonts w:ascii="Lucida Console" w:hAnsi="Lucida Console" w:cs="Lucida Console"/>
                    <w:sz w:val="18"/>
                    <w:szCs w:val="20"/>
                  </w:rPr>
                </w:pPr>
                <w:r w:rsidRPr="00302EC8">
                  <w:rPr>
                    <w:rFonts w:ascii="Lucida Console" w:hAnsi="Lucida Console" w:cs="Lucida Console"/>
                    <w:sz w:val="18"/>
                    <w:szCs w:val="20"/>
                  </w:rPr>
                  <w:t xml:space="preserve">            &lt;probe-query&gt;iispSID=BBEU00000000&lt;/probe-query&gt;</w:t>
                </w:r>
              </w:p>
              <w:p w:rsidR="00D03E1F" w:rsidRDefault="00D03E1F" w:rsidP="006C2718">
                <w:pPr>
                  <w:autoSpaceDE w:val="0"/>
                  <w:autoSpaceDN w:val="0"/>
                  <w:adjustRightInd w:val="0"/>
                  <w:rPr>
                    <w:rFonts w:ascii="Lucida Console" w:hAnsi="Lucida Console" w:cs="Lucida Console"/>
                    <w:sz w:val="18"/>
                    <w:szCs w:val="20"/>
                  </w:rPr>
                </w:pPr>
                <w:r w:rsidRPr="00302EC8">
                  <w:rPr>
                    <w:rFonts w:ascii="Lucida Console" w:hAnsi="Lucida Console" w:cs="Lucida Console"/>
                    <w:sz w:val="18"/>
                    <w:szCs w:val="20"/>
                  </w:rPr>
                  <w:t xml:space="preserve">        &lt;/ldap&gt;</w:t>
                </w:r>
              </w:p>
              <w:p w:rsidR="00D03E1F" w:rsidRPr="00302EC8"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&lt;/lookups&gt;</w:t>
                </w:r>
              </w:p>
              <w:p w:rsidR="00D03E1F" w:rsidRPr="00302EC8" w:rsidRDefault="00D03E1F" w:rsidP="006C2718">
                <w:pPr>
                  <w:pStyle w:val="Code"/>
                </w:pPr>
              </w:p>
            </w:tc>
          </w:tr>
        </w:tbl>
        <w:p w:rsidR="00D03E1F" w:rsidRDefault="00D03E1F" w:rsidP="00D03E1F"/>
        <w:p w:rsidR="00D03E1F" w:rsidRDefault="00D03E1F" w:rsidP="00D03E1F">
          <w:r>
            <w:t>The “&lt;req-attr&gt;” elements define the names of the attributes that are retrieved from the LDAP directory. The attribute value is stored in an RRC variable with the variable name corresponding to the attribute name.</w:t>
          </w:r>
        </w:p>
        <w:p w:rsidR="00D03E1F" w:rsidRDefault="00D03E1F" w:rsidP="00D03E1F"/>
        <w:p w:rsidR="00D03E1F" w:rsidRDefault="00D03E1F" w:rsidP="00D03E1F">
          <w:r>
            <w:t>In the example above, these would be “iispProfile” and “iispDn”, and these can be referenced as “${iispProfile}” etc.</w:t>
          </w:r>
        </w:p>
        <w:p w:rsidR="00D03E1F" w:rsidRDefault="00D03E1F" w:rsidP="00D03E1F">
          <w:pPr>
            <w:pStyle w:val="Heading4"/>
          </w:pPr>
          <w:r>
            <w:t>LDAP Server Status Tracking</w:t>
          </w:r>
        </w:p>
        <w:p w:rsidR="00D03E1F" w:rsidRDefault="00D03E1F" w:rsidP="00D03E1F">
          <w:r>
            <w:t>RRC tracks the active status of the LDAP server. If RRC believes the server is operating normally, it performs LDAP lookup queries when the appropriate statement is executed.</w:t>
          </w:r>
        </w:p>
        <w:p w:rsidR="00D03E1F" w:rsidRDefault="00D03E1F" w:rsidP="00D03E1F"/>
        <w:p w:rsidR="00D03E1F" w:rsidRDefault="00D03E1F" w:rsidP="00D03E1F">
          <w:r>
            <w:t xml:space="preserve">If RRC detects a failure of the LDAP server (three consecutive communications failure exceptions), it marks the server as failed. Under these conditions, RRC does not perform the LDAP search, and behaves as if the LDAP search had been performed, </w:t>
          </w:r>
          <w:proofErr w:type="gramStart"/>
          <w:r>
            <w:t>but  details</w:t>
          </w:r>
          <w:proofErr w:type="gramEnd"/>
          <w:r>
            <w:t xml:space="preserve"> were available. The variables that would normally hopld the retrieved attribute values will be undefined.</w:t>
          </w:r>
        </w:p>
        <w:p w:rsidR="00D03E1F" w:rsidRDefault="00D03E1F" w:rsidP="00D03E1F"/>
        <w:p w:rsidR="00D03E1F" w:rsidRDefault="00D03E1F" w:rsidP="00D03E1F">
          <w:r>
            <w:t xml:space="preserve">Periodically RRC tries a single search on the LDAP server to check if it is available again using the “&lt;probe-query&gt;”. No specific result is </w:t>
          </w:r>
          <w:proofErr w:type="gramStart"/>
          <w:r>
            <w:t>required,</w:t>
          </w:r>
          <w:proofErr w:type="gramEnd"/>
          <w:r>
            <w:t xml:space="preserve"> RRC simply requires that an error is not generated.</w:t>
          </w:r>
        </w:p>
        <w:p w:rsidR="00D03E1F" w:rsidRDefault="00D03E1F" w:rsidP="00D03E1F"/>
        <w:p w:rsidR="00D03E1F" w:rsidRDefault="00D03E1F" w:rsidP="00D03E1F">
          <w:pPr>
            <w:pStyle w:val="Heading3"/>
          </w:pPr>
          <w:bookmarkStart w:id="81" w:name="_Toc293927231"/>
          <w:bookmarkStart w:id="82" w:name="_Toc366229619"/>
          <w:r>
            <w:t>File Lookup</w:t>
          </w:r>
          <w:bookmarkEnd w:id="81"/>
          <w:bookmarkEnd w:id="82"/>
        </w:p>
        <w:p w:rsidR="00D03E1F" w:rsidRDefault="00D03E1F" w:rsidP="00D03E1F">
          <w:r>
            <w:t xml:space="preserve">RRC supports </w:t>
          </w:r>
          <w:r w:rsidRPr="002A211B">
            <w:t>t</w:t>
          </w:r>
          <w:r>
            <w:t>he concept of file based lookup tables that can be used lookup arbitrary values.</w:t>
          </w:r>
        </w:p>
        <w:p w:rsidR="00D03E1F" w:rsidRDefault="00D03E1F" w:rsidP="00D03E1F"/>
        <w:p w:rsidR="00D03E1F" w:rsidRDefault="00D03E1F" w:rsidP="00D03E1F">
          <w:r>
            <w:t>The mappings must be configured a configuration similar to the example below</w:t>
          </w:r>
          <w:r>
            <w:br/>
          </w:r>
        </w:p>
        <w:tbl>
          <w:tblPr>
            <w:tblStyle w:val="TableGrid"/>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Default="00D03E1F" w:rsidP="006C2718">
                <w:pPr>
                  <w:autoSpaceDE w:val="0"/>
                  <w:autoSpaceDN w:val="0"/>
                  <w:adjustRightInd w:val="0"/>
                  <w:rPr>
                    <w:rFonts w:ascii="Lucida Console" w:hAnsi="Lucida Console" w:cs="Lucida Console"/>
                    <w:sz w:val="18"/>
                    <w:szCs w:val="20"/>
                  </w:rPr>
                </w:pPr>
              </w:p>
              <w:p w:rsidR="00D03E1F"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&lt;lookups&gt;</w:t>
                </w:r>
              </w:p>
              <w:p w:rsidR="00D03E1F" w:rsidRPr="002A211B"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ab/>
                </w:r>
                <w:r w:rsidRPr="002A211B">
                  <w:rPr>
                    <w:rFonts w:ascii="Lucida Console" w:hAnsi="Lucida Console" w:cs="Lucida Console"/>
                    <w:sz w:val="18"/>
                    <w:szCs w:val="20"/>
                  </w:rPr>
                  <w:t>&lt;file name="user override"&gt;</w:t>
                </w:r>
              </w:p>
              <w:p w:rsidR="00D03E1F" w:rsidRPr="002A211B" w:rsidRDefault="00D03E1F" w:rsidP="006C2718">
                <w:pPr>
                  <w:autoSpaceDE w:val="0"/>
                  <w:autoSpaceDN w:val="0"/>
                  <w:adjustRightInd w:val="0"/>
                  <w:rPr>
                    <w:rFonts w:ascii="Lucida Console" w:hAnsi="Lucida Console" w:cs="Lucida Console"/>
                    <w:sz w:val="18"/>
                    <w:szCs w:val="20"/>
                  </w:rPr>
                </w:pPr>
                <w:r w:rsidRPr="002A211B">
                  <w:rPr>
                    <w:rFonts w:ascii="Lucida Console" w:hAnsi="Lucida Console" w:cs="Lucida Console"/>
                    <w:sz w:val="18"/>
                    <w:szCs w:val="20"/>
                  </w:rPr>
                  <w:t xml:space="preserve">            &lt;url&gt;file:///opt/rrc/etc/user-mapping.txt&lt;/url&gt;</w:t>
                </w:r>
              </w:p>
              <w:p w:rsidR="00D03E1F" w:rsidRPr="002A211B" w:rsidRDefault="00D03E1F" w:rsidP="006C2718">
                <w:pPr>
                  <w:autoSpaceDE w:val="0"/>
                  <w:autoSpaceDN w:val="0"/>
                  <w:adjustRightInd w:val="0"/>
                  <w:rPr>
                    <w:rFonts w:ascii="Lucida Console" w:hAnsi="Lucida Console" w:cs="Lucida Console"/>
                    <w:sz w:val="18"/>
                    <w:szCs w:val="20"/>
                  </w:rPr>
                </w:pPr>
                <w:r w:rsidRPr="002A211B">
                  <w:rPr>
                    <w:rFonts w:ascii="Lucida Console" w:hAnsi="Lucida Console" w:cs="Lucida Console"/>
                    <w:sz w:val="18"/>
                    <w:szCs w:val="20"/>
                  </w:rPr>
                  <w:t xml:space="preserve">            &lt;selector&gt;&lt;/selector&gt;</w:t>
                </w:r>
              </w:p>
              <w:p w:rsidR="00D03E1F" w:rsidRPr="002A211B" w:rsidRDefault="00D03E1F" w:rsidP="006C2718">
                <w:pPr>
                  <w:autoSpaceDE w:val="0"/>
                  <w:autoSpaceDN w:val="0"/>
                  <w:adjustRightInd w:val="0"/>
                  <w:rPr>
                    <w:rFonts w:ascii="Lucida Console" w:hAnsi="Lucida Console" w:cs="Lucida Console"/>
                    <w:sz w:val="18"/>
                    <w:szCs w:val="20"/>
                  </w:rPr>
                </w:pPr>
                <w:r w:rsidRPr="002A211B">
                  <w:rPr>
                    <w:rFonts w:ascii="Lucida Console" w:hAnsi="Lucida Console" w:cs="Lucida Console"/>
                    <w:sz w:val="18"/>
                    <w:szCs w:val="20"/>
                  </w:rPr>
                  <w:t xml:space="preserve">            &lt;refresh&gt;300&lt;/refresh&gt;</w:t>
                </w:r>
              </w:p>
              <w:p w:rsidR="00D03E1F" w:rsidRPr="002A211B" w:rsidRDefault="00D03E1F" w:rsidP="006C2718">
                <w:pPr>
                  <w:autoSpaceDE w:val="0"/>
                  <w:autoSpaceDN w:val="0"/>
                  <w:adjustRightInd w:val="0"/>
                  <w:rPr>
                    <w:rFonts w:ascii="Lucida Console" w:hAnsi="Lucida Console" w:cs="Lucida Console"/>
                    <w:sz w:val="18"/>
                    <w:szCs w:val="20"/>
                  </w:rPr>
                </w:pPr>
                <w:r w:rsidRPr="002A211B">
                  <w:rPr>
                    <w:rFonts w:ascii="Lucida Console" w:hAnsi="Lucida Console" w:cs="Lucida Console"/>
                    <w:sz w:val="18"/>
                    <w:szCs w:val="20"/>
                  </w:rPr>
                  <w:t xml:space="preserve">            &lt;search-key&gt;${radius:Calling-Station-Id}&lt;/search-key&gt;</w:t>
                </w:r>
              </w:p>
              <w:p w:rsidR="00D03E1F" w:rsidRPr="002A211B" w:rsidRDefault="00D03E1F" w:rsidP="006C2718">
                <w:pPr>
                  <w:autoSpaceDE w:val="0"/>
                  <w:autoSpaceDN w:val="0"/>
                  <w:adjustRightInd w:val="0"/>
                  <w:rPr>
                    <w:rFonts w:ascii="Lucida Console" w:hAnsi="Lucida Console" w:cs="Lucida Console"/>
                    <w:sz w:val="18"/>
                    <w:szCs w:val="20"/>
                  </w:rPr>
                </w:pPr>
                <w:r w:rsidRPr="002A211B">
                  <w:rPr>
                    <w:rFonts w:ascii="Lucida Console" w:hAnsi="Lucida Console" w:cs="Lucida Console"/>
                    <w:sz w:val="18"/>
                    <w:szCs w:val="20"/>
                  </w:rPr>
                  <w:t xml:space="preserve">            &lt;column&gt;user-product&lt;/column&gt;</w:t>
                </w:r>
              </w:p>
              <w:p w:rsidR="00D03E1F" w:rsidRPr="002A211B" w:rsidRDefault="00D03E1F" w:rsidP="006C2718">
                <w:pPr>
                  <w:autoSpaceDE w:val="0"/>
                  <w:autoSpaceDN w:val="0"/>
                  <w:adjustRightInd w:val="0"/>
                  <w:rPr>
                    <w:rFonts w:ascii="Lucida Console" w:hAnsi="Lucida Console" w:cs="Lucida Console"/>
                    <w:sz w:val="18"/>
                    <w:szCs w:val="20"/>
                  </w:rPr>
                </w:pPr>
                <w:r w:rsidRPr="002A211B">
                  <w:rPr>
                    <w:rFonts w:ascii="Lucida Console" w:hAnsi="Lucida Console" w:cs="Lucida Console"/>
                    <w:sz w:val="18"/>
                    <w:szCs w:val="20"/>
                  </w:rPr>
                  <w:t xml:space="preserve">            &lt;column&gt;user-optional-products&lt;/column&gt;</w:t>
                </w:r>
              </w:p>
              <w:p w:rsidR="00D03E1F" w:rsidRPr="002A211B" w:rsidRDefault="00D03E1F" w:rsidP="006C2718">
                <w:pPr>
                  <w:autoSpaceDE w:val="0"/>
                  <w:autoSpaceDN w:val="0"/>
                  <w:adjustRightInd w:val="0"/>
                  <w:rPr>
                    <w:rFonts w:ascii="Lucida Console" w:hAnsi="Lucida Console" w:cs="Lucida Console"/>
                    <w:sz w:val="18"/>
                    <w:szCs w:val="20"/>
                  </w:rPr>
                </w:pPr>
                <w:r w:rsidRPr="002A211B">
                  <w:rPr>
                    <w:rFonts w:ascii="Lucida Console" w:hAnsi="Lucida Console" w:cs="Lucida Console"/>
                    <w:sz w:val="18"/>
                    <w:szCs w:val="20"/>
                  </w:rPr>
                  <w:t xml:space="preserve">            &lt;column&gt;...&lt;/column&gt;</w:t>
                </w:r>
              </w:p>
              <w:p w:rsidR="00D03E1F" w:rsidRDefault="00D03E1F" w:rsidP="006C2718">
                <w:pPr>
                  <w:autoSpaceDE w:val="0"/>
                  <w:autoSpaceDN w:val="0"/>
                  <w:adjustRightInd w:val="0"/>
                  <w:rPr>
                    <w:rFonts w:ascii="Lucida Console" w:hAnsi="Lucida Console" w:cs="Lucida Console"/>
                    <w:sz w:val="18"/>
                    <w:szCs w:val="20"/>
                  </w:rPr>
                </w:pPr>
                <w:r w:rsidRPr="002A211B">
                  <w:rPr>
                    <w:rFonts w:ascii="Lucida Console" w:hAnsi="Lucida Console" w:cs="Lucida Console"/>
                    <w:sz w:val="18"/>
                    <w:szCs w:val="20"/>
                  </w:rPr>
                  <w:t xml:space="preserve">        &lt;/file&gt;</w:t>
                </w:r>
              </w:p>
              <w:p w:rsidR="00D03E1F" w:rsidRPr="002A211B"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&lt;/lookups&gt;</w:t>
                </w:r>
              </w:p>
              <w:p w:rsidR="00D03E1F" w:rsidRPr="002A211B" w:rsidRDefault="00D03E1F" w:rsidP="006C2718">
                <w:pPr>
                  <w:rPr>
                    <w:sz w:val="18"/>
                  </w:rPr>
                </w:pPr>
              </w:p>
            </w:tc>
          </w:tr>
        </w:tbl>
        <w:p w:rsidR="00D03E1F" w:rsidRDefault="00D03E1F" w:rsidP="00D03E1F"/>
        <w:p w:rsidR="00D03E1F" w:rsidRDefault="00D03E1F" w:rsidP="00D03E1F">
          <w:r>
            <w:t xml:space="preserve">The name attribute specifies the name of this mapping, and is used to refer to the mapping elsewhere in the configuration. The </w:t>
          </w:r>
          <w:smartTag w:uri="urn:schemas-microsoft-com:office:smarttags" w:element="City">
            <w:smartTag w:uri="urn:schemas-microsoft-com:office:smarttags" w:element="place">
              <w:r>
                <w:t>ur</w:t>
              </w:r>
            </w:smartTag>
          </w:smartTag>
          <w:r>
            <w:t xml:space="preserve">i property provides the source of the mapping file. This may be a local file, or a remote file obtained via HTTP or FTP. Authentication is supported for FTP and HTTP URLs using the normal </w:t>
          </w:r>
          <w:smartTag w:uri="urn:schemas-microsoft-com:office:smarttags" w:element="City">
            <w:smartTag w:uri="urn:schemas-microsoft-com:office:smarttags" w:element="place">
              <w:r>
                <w:t>UR</w:t>
              </w:r>
            </w:smartTag>
          </w:smartTag>
          <w:r>
            <w:t>L format.</w:t>
          </w:r>
        </w:p>
        <w:p w:rsidR="00D03E1F" w:rsidRDefault="00D03E1F" w:rsidP="00D03E1F">
          <w:r>
            <w:t>If a mapping file is successfully loaded, the table is cached in memory. It must be available from the same source each time RRC starts, or when a refresh is required.</w:t>
          </w:r>
        </w:p>
        <w:p w:rsidR="00D03E1F" w:rsidRDefault="00D03E1F" w:rsidP="00D03E1F">
          <w:r>
            <w:t>The “&lt;search-key&gt;” expression is expanded to form the key value that will be searched for in the lookup mapping.</w:t>
          </w:r>
          <w:r w:rsidR="00F03059">
            <w:br/>
          </w:r>
          <w:r>
            <w:br/>
            <w:t>Each “&lt;column&gt;” declares the name of a column in the comma separated value determined from the lookup. If the column name is “&lt;column&gt;…&lt;/column&gt;”, the last named column in the CSV may be repeated to allow multiple values for one attributue (e.g. optional product names).</w:t>
          </w:r>
        </w:p>
        <w:p w:rsidR="00D03E1F" w:rsidRDefault="00D03E1F" w:rsidP="00D03E1F"/>
        <w:p w:rsidR="00D03E1F" w:rsidRDefault="00D03E1F" w:rsidP="00D03E1F">
          <w:r>
            <w:t>The mapping file format should adhere to the following rules:</w:t>
          </w:r>
        </w:p>
        <w:p w:rsidR="00D03E1F" w:rsidRDefault="00D03E1F" w:rsidP="00D03E1F"/>
        <w:p w:rsidR="00D03E1F" w:rsidRDefault="00D03E1F" w:rsidP="00433D4F">
          <w:pPr>
            <w:numPr>
              <w:ilvl w:val="0"/>
              <w:numId w:val="24"/>
            </w:numPr>
            <w:spacing w:after="0" w:line="240" w:lineRule="auto"/>
          </w:pPr>
          <w:r>
            <w:t>A line may contain a ‘#’ character in which case all characters from the ‘#’ to the end of the line are ignored;</w:t>
          </w:r>
          <w:r>
            <w:br/>
          </w:r>
        </w:p>
        <w:p w:rsidR="00D03E1F" w:rsidRDefault="00D03E1F" w:rsidP="00433D4F">
          <w:pPr>
            <w:numPr>
              <w:ilvl w:val="0"/>
              <w:numId w:val="24"/>
            </w:numPr>
            <w:spacing w:after="0" w:line="240" w:lineRule="auto"/>
          </w:pPr>
          <w:r>
            <w:t>Blank lines are permitted;</w:t>
          </w:r>
          <w:r>
            <w:br/>
          </w:r>
        </w:p>
        <w:p w:rsidR="00D03E1F" w:rsidRDefault="00D03E1F" w:rsidP="00433D4F">
          <w:pPr>
            <w:numPr>
              <w:ilvl w:val="0"/>
              <w:numId w:val="24"/>
            </w:numPr>
            <w:spacing w:after="0" w:line="240" w:lineRule="auto"/>
          </w:pPr>
          <w:r>
            <w:t>The first column in the file must be the key value for the lookup</w:t>
          </w:r>
          <w:proofErr w:type="gramStart"/>
          <w:r>
            <w:t>;</w:t>
          </w:r>
          <w:proofErr w:type="gramEnd"/>
          <w:r>
            <w:br/>
          </w:r>
          <w:r>
            <w:br/>
          </w:r>
          <w:r>
            <w:lastRenderedPageBreak/>
            <w:t>The key value may not contain any whitespace. The first occurrence of whitespace will be interpreted as the separator between the key and the value;</w:t>
          </w:r>
          <w:r>
            <w:br/>
          </w:r>
        </w:p>
        <w:p w:rsidR="00D03E1F" w:rsidRDefault="00D03E1F" w:rsidP="00433D4F">
          <w:pPr>
            <w:numPr>
              <w:ilvl w:val="0"/>
              <w:numId w:val="24"/>
            </w:numPr>
            <w:spacing w:after="0" w:line="240" w:lineRule="auto"/>
          </w:pPr>
          <w:r>
            <w:t>The second token must be the string “</w:t>
          </w:r>
          <w:r>
            <w:sym w:font="Wingdings" w:char="F0E0"/>
          </w:r>
          <w:r>
            <w:t>” to separate the key from the values</w:t>
          </w:r>
          <w:proofErr w:type="gramStart"/>
          <w:r>
            <w:t>;</w:t>
          </w:r>
          <w:proofErr w:type="gramEnd"/>
          <w:r>
            <w:br/>
            <w:t>This may be surrounded by an arbitrary amount of white space that will be removed.</w:t>
          </w:r>
          <w:r>
            <w:br/>
          </w:r>
        </w:p>
        <w:p w:rsidR="00D03E1F" w:rsidRDefault="00D03E1F" w:rsidP="00433D4F">
          <w:pPr>
            <w:numPr>
              <w:ilvl w:val="0"/>
              <w:numId w:val="24"/>
            </w:numPr>
            <w:spacing w:after="0" w:line="240" w:lineRule="auto"/>
          </w:pPr>
          <w:r>
            <w:t>The value is a comma separated list of values;</w:t>
          </w:r>
        </w:p>
        <w:p w:rsidR="00D03E1F" w:rsidRDefault="00D03E1F" w:rsidP="00D03E1F">
          <w:pPr>
            <w:ind w:left="720"/>
          </w:pPr>
        </w:p>
        <w:p w:rsidR="00D03E1F" w:rsidRDefault="00D03E1F" w:rsidP="00433D4F">
          <w:pPr>
            <w:numPr>
              <w:ilvl w:val="0"/>
              <w:numId w:val="24"/>
            </w:numPr>
            <w:spacing w:after="0" w:line="240" w:lineRule="auto"/>
          </w:pPr>
          <w:r>
            <w:t>Both the key and value will have leading and trailing whitespace removed.</w:t>
          </w:r>
          <w:r>
            <w:br/>
          </w:r>
        </w:p>
        <w:p w:rsidR="00D03E1F" w:rsidRDefault="00D03E1F" w:rsidP="00433D4F">
          <w:pPr>
            <w:numPr>
              <w:ilvl w:val="0"/>
              <w:numId w:val="24"/>
            </w:numPr>
            <w:spacing w:after="0" w:line="240" w:lineRule="auto"/>
          </w:pPr>
          <w:r>
            <w:t>Although the mapping files permit embedded whitespace in the value, it is unlikely that whitespace will be valid within the rest of RRC.</w:t>
          </w:r>
          <w:r>
            <w:br/>
          </w:r>
        </w:p>
        <w:p w:rsidR="00D03E1F" w:rsidRDefault="00D03E1F" w:rsidP="00433D4F">
          <w:pPr>
            <w:numPr>
              <w:ilvl w:val="0"/>
              <w:numId w:val="24"/>
            </w:numPr>
            <w:spacing w:after="0" w:line="240" w:lineRule="auto"/>
          </w:pPr>
          <w:r>
            <w:t>The key may be plain text, or a regular expression.</w:t>
          </w:r>
          <w:r>
            <w:br/>
            <w:t>Regular expression keys must be enclosed in a matching pair of ‘/’ characters.</w:t>
          </w:r>
        </w:p>
        <w:p w:rsidR="00D03E1F" w:rsidRDefault="00D03E1F" w:rsidP="00D03E1F"/>
        <w:p w:rsidR="00D03E1F" w:rsidRDefault="00D03E1F" w:rsidP="00D03E1F">
          <w:r>
            <w:t xml:space="preserve">Lines within the mapping are processed sequentially. Internally, the implementation has the effect of re-ordering the lines in the mapping file such that all regular expression keys are placed after all plain </w:t>
          </w:r>
          <w:smartTag w:uri="urn:schemas-microsoft-com:office:smarttags" w:element="State">
            <w:smartTag w:uri="urn:schemas-microsoft-com:office:smarttags" w:element="place">
              <w:r>
                <w:t>tex</w:t>
              </w:r>
            </w:smartTag>
          </w:smartTag>
          <w:r>
            <w:t xml:space="preserve">t keys. The relative ordering of the regular expression keys is maintained. This means that the plain </w:t>
          </w:r>
          <w:smartTag w:uri="urn:schemas-microsoft-com:office:smarttags" w:element="State">
            <w:smartTag w:uri="urn:schemas-microsoft-com:office:smarttags" w:element="place">
              <w:r>
                <w:t>tex</w:t>
              </w:r>
            </w:smartTag>
          </w:smartTag>
          <w:r>
            <w:t>t keys will take precedence over a regular expression match.</w:t>
          </w:r>
        </w:p>
        <w:p w:rsidR="00D03E1F" w:rsidRDefault="00D03E1F" w:rsidP="00D03E1F"/>
        <w:p w:rsidR="00D03E1F" w:rsidRDefault="00D03E1F" w:rsidP="00D03E1F">
          <w:r>
            <w:t>RRC monitors configured mapping files for changes and will re-load the mapping if it is updated. This allows the mapping to be changed in-flight without the need to re-start RRC.</w:t>
          </w:r>
        </w:p>
        <w:p w:rsidR="00D03E1F" w:rsidRDefault="00D03E1F" w:rsidP="00D03E1F"/>
        <w:tbl>
          <w:tblPr>
            <w:tblStyle w:val="TableGrid"/>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Default="00D03E1F" w:rsidP="006C2718"/>
              <w:p w:rsidR="00D03E1F" w:rsidRDefault="00D03E1F" w:rsidP="006C2718">
                <w:pPr>
                  <w:pStyle w:val="Code"/>
                </w:pPr>
                <w:r>
                  <w:t># Example user mapping file</w:t>
                </w:r>
              </w:p>
              <w:p w:rsidR="00D03E1F" w:rsidRDefault="00D03E1F" w:rsidP="006C2718">
                <w:pPr>
                  <w:pStyle w:val="Code"/>
                </w:pPr>
                <w:r>
                  <w:t>#</w:t>
                </w:r>
              </w:p>
              <w:p w:rsidR="00D03E1F" w:rsidRDefault="00D03E1F" w:rsidP="006C2718">
                <w:pPr>
                  <w:pStyle w:val="Code"/>
                </w:pPr>
                <w:r>
                  <w:t xml:space="preserve"># username </w:t>
                </w:r>
                <w:r>
                  <w:sym w:font="Wingdings" w:char="F0E0"/>
                </w:r>
                <w:r>
                  <w:t xml:space="preserve"> offer</w:t>
                </w:r>
              </w:p>
              <w:p w:rsidR="00D03E1F" w:rsidRDefault="00D03E1F" w:rsidP="006C2718">
                <w:pPr>
                  <w:pStyle w:val="Code"/>
                </w:pPr>
                <w:r>
                  <w:t xml:space="preserve">ChrisBurrows </w:t>
                </w:r>
                <w:r>
                  <w:sym w:font="Wingdings" w:char="F0E0"/>
                </w:r>
                <w:r>
                  <w:t xml:space="preserve"> SuperPlusOffer,NoDNS,BT_FON_2M</w:t>
                </w:r>
              </w:p>
              <w:p w:rsidR="00D03E1F" w:rsidRDefault="00D03E1F" w:rsidP="006C2718">
                <w:pPr>
                  <w:pStyle w:val="Code"/>
                </w:pPr>
                <w:r>
                  <w:t xml:space="preserve">RobinGriffith </w:t>
                </w:r>
                <w:r>
                  <w:sym w:font="Wingdings" w:char="F0E0"/>
                </w:r>
                <w:r>
                  <w:t xml:space="preserve"> NoP2POffer</w:t>
                </w:r>
              </w:p>
              <w:p w:rsidR="00D03E1F" w:rsidRDefault="00D03E1F" w:rsidP="006C2718">
                <w:pPr>
                  <w:pStyle w:val="Code"/>
                </w:pPr>
                <w:r>
                  <w:t xml:space="preserve">/Test.+/ </w:t>
                </w:r>
                <w:r>
                  <w:sym w:font="Wingdings" w:char="F0E0"/>
                </w:r>
                <w:r>
                  <w:t xml:space="preserve"> TestOffer</w:t>
                </w:r>
              </w:p>
              <w:p w:rsidR="00D03E1F" w:rsidRDefault="00D03E1F" w:rsidP="006C2718">
                <w:pPr>
                  <w:pStyle w:val="Code"/>
                </w:pPr>
                <w:r>
                  <w:t xml:space="preserve">TestUser </w:t>
                </w:r>
                <w:r>
                  <w:sym w:font="Wingdings" w:char="F0E0"/>
                </w:r>
                <w:r>
                  <w:t xml:space="preserve"> QoSTestOffer</w:t>
                </w:r>
              </w:p>
              <w:p w:rsidR="00D03E1F" w:rsidRDefault="00D03E1F" w:rsidP="006C2718"/>
            </w:tc>
          </w:tr>
        </w:tbl>
        <w:p w:rsidR="00D03E1F" w:rsidRDefault="00D03E1F" w:rsidP="00D03E1F"/>
        <w:p w:rsidR="00D03E1F" w:rsidRDefault="00D03E1F" w:rsidP="00D03E1F">
          <w:pPr>
            <w:rPr>
              <w:szCs w:val="20"/>
            </w:rPr>
          </w:pPr>
          <w:r w:rsidRPr="00134DF9">
            <w:rPr>
              <w:szCs w:val="20"/>
            </w:rPr>
            <w:t>The example file above, if searched for the key “ChrisBurrows” configured would result the variable “user-product” being set to “SuperPlusOffer”, and the variable “user-optional-products” being set to the list of values “NoDNS”, “BT_FON_2M”.</w:t>
          </w:r>
          <w:r w:rsidRPr="00134DF9">
            <w:rPr>
              <w:szCs w:val="20"/>
            </w:rPr>
            <w:br/>
          </w:r>
        </w:p>
        <w:p w:rsidR="00D03E1F" w:rsidRDefault="00D03E1F" w:rsidP="00D03E1F">
          <w:pPr>
            <w:pStyle w:val="Heading3"/>
          </w:pPr>
          <w:bookmarkStart w:id="83" w:name="_Toc293927232"/>
          <w:bookmarkStart w:id="84" w:name="_Toc366229620"/>
          <w:r>
            <w:t>Database Lookup</w:t>
          </w:r>
          <w:bookmarkEnd w:id="83"/>
          <w:bookmarkEnd w:id="84"/>
        </w:p>
        <w:p w:rsidR="00D03E1F" w:rsidRDefault="00D03E1F" w:rsidP="00D03E1F">
          <w:r>
            <w:t>External database lookups are configured similarly. The vendor identifies the vendor of the database with “oracle” and “mysql” as the supported systems.</w:t>
          </w:r>
          <w:r>
            <w:br/>
          </w:r>
        </w:p>
        <w:p w:rsidR="00D03E1F" w:rsidRDefault="00D03E1F" w:rsidP="00D03E1F">
          <w:r>
            <w:lastRenderedPageBreak/>
            <w:t>Each “&lt;instance&gt;” identifies a database server instance that may be used by RRC to perform the queries. It identifies the hosts IP address, database name, and the username and password required for access.</w:t>
          </w:r>
        </w:p>
        <w:p w:rsidR="00D03E1F" w:rsidRDefault="00D03E1F" w:rsidP="00D03E1F"/>
        <w:tbl>
          <w:tblPr>
            <w:tblStyle w:val="TableGrid"/>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Default="00D03E1F" w:rsidP="006C2718">
                <w:pPr>
                  <w:rPr>
                    <w:sz w:val="18"/>
                  </w:rPr>
                </w:pPr>
              </w:p>
              <w:p w:rsidR="00D03E1F" w:rsidRPr="00DC654C" w:rsidRDefault="00D03E1F" w:rsidP="006C2718">
                <w:pPr>
                  <w:rPr>
                    <w:sz w:val="18"/>
                  </w:rPr>
                </w:pPr>
                <w:r>
                  <w:rPr>
                    <w:sz w:val="18"/>
                  </w:rPr>
                  <w:t>&lt;lookups&gt;</w:t>
                </w:r>
              </w:p>
              <w:p w:rsidR="00D03E1F" w:rsidRPr="00DC654C"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ab/>
                </w:r>
                <w:r w:rsidRPr="00DC654C">
                  <w:rPr>
                    <w:rFonts w:ascii="Lucida Console" w:hAnsi="Lucida Console" w:cs="Lucida Console"/>
                    <w:sz w:val="18"/>
                    <w:szCs w:val="20"/>
                  </w:rPr>
                  <w:t>&lt;database name="ora-test" vendor="oracle"&gt;</w:t>
                </w:r>
              </w:p>
              <w:p w:rsidR="00D03E1F" w:rsidRPr="00DC654C" w:rsidRDefault="00D03E1F" w:rsidP="006C2718">
                <w:pPr>
                  <w:autoSpaceDE w:val="0"/>
                  <w:autoSpaceDN w:val="0"/>
                  <w:adjustRightInd w:val="0"/>
                  <w:rPr>
                    <w:rFonts w:ascii="Lucida Console" w:hAnsi="Lucida Console" w:cs="Lucida Console"/>
                    <w:sz w:val="18"/>
                    <w:szCs w:val="20"/>
                  </w:rPr>
                </w:pPr>
                <w:r w:rsidRPr="00DC654C">
                  <w:rPr>
                    <w:rFonts w:ascii="Lucida Console" w:hAnsi="Lucida Console" w:cs="Lucida Console"/>
                    <w:sz w:val="18"/>
                    <w:szCs w:val="20"/>
                  </w:rPr>
                  <w:tab/>
                </w:r>
                <w:r w:rsidRPr="00DC654C">
                  <w:rPr>
                    <w:rFonts w:ascii="Lucida Console" w:hAnsi="Lucida Console" w:cs="Lucida Console"/>
                    <w:sz w:val="18"/>
                    <w:szCs w:val="20"/>
                  </w:rPr>
                  <w:tab/>
                </w:r>
              </w:p>
              <w:p w:rsidR="00D03E1F" w:rsidRPr="00DC654C"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 xml:space="preserve">       </w:t>
                </w:r>
                <w:r w:rsidRPr="00DC654C">
                  <w:rPr>
                    <w:rFonts w:ascii="Lucida Console" w:hAnsi="Lucida Console" w:cs="Lucida Console"/>
                    <w:sz w:val="18"/>
                    <w:szCs w:val="20"/>
                  </w:rPr>
                  <w:t>&lt;instance&gt;</w:t>
                </w:r>
              </w:p>
              <w:p w:rsidR="00D03E1F" w:rsidRPr="00DC654C" w:rsidRDefault="00D03E1F" w:rsidP="006C2718">
                <w:pPr>
                  <w:autoSpaceDE w:val="0"/>
                  <w:autoSpaceDN w:val="0"/>
                  <w:adjustRightInd w:val="0"/>
                  <w:rPr>
                    <w:rFonts w:ascii="Lucida Console" w:hAnsi="Lucida Console" w:cs="Lucida Console"/>
                    <w:sz w:val="18"/>
                    <w:szCs w:val="20"/>
                  </w:rPr>
                </w:pPr>
                <w:r w:rsidRPr="00DC654C">
                  <w:rPr>
                    <w:rFonts w:ascii="Lucida Console" w:hAnsi="Lucida Console" w:cs="Lucida Console"/>
                    <w:sz w:val="18"/>
                    <w:szCs w:val="20"/>
                  </w:rPr>
                  <w:t xml:space="preserve">       </w:t>
                </w:r>
                <w:r>
                  <w:rPr>
                    <w:rFonts w:ascii="Lucida Console" w:hAnsi="Lucida Console" w:cs="Lucida Console"/>
                    <w:sz w:val="18"/>
                    <w:szCs w:val="20"/>
                  </w:rPr>
                  <w:t xml:space="preserve">    </w:t>
                </w:r>
                <w:r w:rsidRPr="00DC654C">
                  <w:rPr>
                    <w:rFonts w:ascii="Lucida Console" w:hAnsi="Lucida Console" w:cs="Lucida Console"/>
                    <w:sz w:val="18"/>
                    <w:szCs w:val="20"/>
                  </w:rPr>
                  <w:t>&lt;host&gt;</w:t>
                </w:r>
                <w:r>
                  <w:rPr>
                    <w:rFonts w:ascii="Lucida Console" w:hAnsi="Lucida Console" w:cs="Lucida Console"/>
                    <w:sz w:val="18"/>
                    <w:szCs w:val="20"/>
                  </w:rPr>
                  <w:t>dbhost01</w:t>
                </w:r>
                <w:r w:rsidRPr="00DC654C">
                  <w:rPr>
                    <w:rFonts w:ascii="Lucida Console" w:hAnsi="Lucida Console" w:cs="Lucida Console"/>
                    <w:sz w:val="18"/>
                    <w:szCs w:val="20"/>
                  </w:rPr>
                  <w:t>1&lt;/host&gt;</w:t>
                </w:r>
              </w:p>
              <w:p w:rsidR="00D03E1F" w:rsidRPr="00DC654C" w:rsidRDefault="00D03E1F" w:rsidP="006C2718">
                <w:pPr>
                  <w:autoSpaceDE w:val="0"/>
                  <w:autoSpaceDN w:val="0"/>
                  <w:adjustRightInd w:val="0"/>
                  <w:rPr>
                    <w:rFonts w:ascii="Lucida Console" w:hAnsi="Lucida Console" w:cs="Lucida Console"/>
                    <w:sz w:val="18"/>
                    <w:szCs w:val="20"/>
                  </w:rPr>
                </w:pPr>
                <w:r w:rsidRPr="00DC654C">
                  <w:rPr>
                    <w:rFonts w:ascii="Lucida Console" w:hAnsi="Lucida Console" w:cs="Lucida Console"/>
                    <w:sz w:val="18"/>
                    <w:szCs w:val="20"/>
                  </w:rPr>
                  <w:t xml:space="preserve">               &lt;db-name&gt;bbusers&lt;/db-name&gt;</w:t>
                </w:r>
              </w:p>
              <w:p w:rsidR="00D03E1F" w:rsidRPr="00DC654C" w:rsidRDefault="00D03E1F" w:rsidP="006C2718">
                <w:pPr>
                  <w:autoSpaceDE w:val="0"/>
                  <w:autoSpaceDN w:val="0"/>
                  <w:adjustRightInd w:val="0"/>
                  <w:rPr>
                    <w:rFonts w:ascii="Lucida Console" w:hAnsi="Lucida Console" w:cs="Lucida Console"/>
                    <w:sz w:val="18"/>
                    <w:szCs w:val="20"/>
                  </w:rPr>
                </w:pPr>
                <w:r w:rsidRPr="00DC654C">
                  <w:rPr>
                    <w:rFonts w:ascii="Lucida Console" w:hAnsi="Lucida Console" w:cs="Lucida Console"/>
                    <w:sz w:val="18"/>
                    <w:szCs w:val="20"/>
                  </w:rPr>
                  <w:t xml:space="preserve">               &lt;username&gt;rrc&lt;/username&gt;</w:t>
                </w:r>
              </w:p>
              <w:p w:rsidR="00D03E1F" w:rsidRPr="00DC654C" w:rsidRDefault="00D03E1F" w:rsidP="006C2718">
                <w:pPr>
                  <w:autoSpaceDE w:val="0"/>
                  <w:autoSpaceDN w:val="0"/>
                  <w:adjustRightInd w:val="0"/>
                  <w:rPr>
                    <w:rFonts w:ascii="Lucida Console" w:hAnsi="Lucida Console" w:cs="Lucida Console"/>
                    <w:sz w:val="18"/>
                    <w:szCs w:val="20"/>
                  </w:rPr>
                </w:pPr>
                <w:r w:rsidRPr="00DC654C">
                  <w:rPr>
                    <w:rFonts w:ascii="Lucida Console" w:hAnsi="Lucida Console" w:cs="Lucida Console"/>
                    <w:sz w:val="18"/>
                    <w:szCs w:val="20"/>
                  </w:rPr>
                  <w:t xml:space="preserve">               &lt;password&gt;rrc&lt;/password&gt;</w:t>
                </w:r>
              </w:p>
              <w:p w:rsidR="00D03E1F" w:rsidRPr="00DC654C" w:rsidRDefault="00D03E1F" w:rsidP="006C2718">
                <w:pPr>
                  <w:autoSpaceDE w:val="0"/>
                  <w:autoSpaceDN w:val="0"/>
                  <w:adjustRightInd w:val="0"/>
                  <w:rPr>
                    <w:rFonts w:ascii="Lucida Console" w:hAnsi="Lucida Console" w:cs="Lucida Console"/>
                    <w:sz w:val="18"/>
                    <w:szCs w:val="20"/>
                  </w:rPr>
                </w:pPr>
                <w:r w:rsidRPr="00DC654C">
                  <w:rPr>
                    <w:rFonts w:ascii="Lucida Console" w:hAnsi="Lucida Console" w:cs="Lucida Console"/>
                    <w:sz w:val="18"/>
                    <w:szCs w:val="20"/>
                  </w:rPr>
                  <w:t xml:space="preserve">           &lt;/instance&gt;</w:t>
                </w:r>
              </w:p>
              <w:p w:rsidR="00D03E1F" w:rsidRPr="00DC654C" w:rsidRDefault="00D03E1F" w:rsidP="006C2718">
                <w:pPr>
                  <w:autoSpaceDE w:val="0"/>
                  <w:autoSpaceDN w:val="0"/>
                  <w:adjustRightInd w:val="0"/>
                  <w:rPr>
                    <w:rFonts w:ascii="Lucida Console" w:hAnsi="Lucida Console" w:cs="Lucida Console"/>
                    <w:sz w:val="18"/>
                    <w:szCs w:val="20"/>
                  </w:rPr>
                </w:pPr>
                <w:r w:rsidRPr="00DC654C">
                  <w:rPr>
                    <w:rFonts w:ascii="Lucida Console" w:hAnsi="Lucida Console" w:cs="Lucida Console"/>
                    <w:sz w:val="18"/>
                    <w:szCs w:val="20"/>
                  </w:rPr>
                  <w:tab/>
                </w:r>
                <w:r w:rsidRPr="00DC654C">
                  <w:rPr>
                    <w:rFonts w:ascii="Lucida Console" w:hAnsi="Lucida Console" w:cs="Lucida Console"/>
                    <w:sz w:val="18"/>
                    <w:szCs w:val="20"/>
                  </w:rPr>
                  <w:tab/>
                </w:r>
              </w:p>
              <w:p w:rsidR="00D03E1F" w:rsidRPr="00DC654C" w:rsidRDefault="00D03E1F" w:rsidP="006C2718">
                <w:pPr>
                  <w:autoSpaceDE w:val="0"/>
                  <w:autoSpaceDN w:val="0"/>
                  <w:adjustRightInd w:val="0"/>
                  <w:rPr>
                    <w:rFonts w:ascii="Lucida Console" w:hAnsi="Lucida Console" w:cs="Lucida Console"/>
                    <w:sz w:val="18"/>
                    <w:szCs w:val="20"/>
                  </w:rPr>
                </w:pPr>
                <w:r w:rsidRPr="00DC654C">
                  <w:rPr>
                    <w:rFonts w:ascii="Lucida Console" w:hAnsi="Lucida Console" w:cs="Lucida Console"/>
                    <w:sz w:val="18"/>
                    <w:szCs w:val="20"/>
                  </w:rPr>
                  <w:t xml:space="preserve">           &lt;instance&gt;</w:t>
                </w:r>
              </w:p>
              <w:p w:rsidR="00D03E1F" w:rsidRPr="00DC654C" w:rsidRDefault="00D03E1F" w:rsidP="006C2718">
                <w:pPr>
                  <w:autoSpaceDE w:val="0"/>
                  <w:autoSpaceDN w:val="0"/>
                  <w:adjustRightInd w:val="0"/>
                  <w:rPr>
                    <w:rFonts w:ascii="Lucida Console" w:hAnsi="Lucida Console" w:cs="Lucida Console"/>
                    <w:sz w:val="18"/>
                    <w:szCs w:val="20"/>
                  </w:rPr>
                </w:pPr>
                <w:r w:rsidRPr="00DC654C">
                  <w:rPr>
                    <w:rFonts w:ascii="Lucida Console" w:hAnsi="Lucida Console" w:cs="Lucida Console"/>
                    <w:sz w:val="18"/>
                    <w:szCs w:val="20"/>
                  </w:rPr>
                  <w:t xml:space="preserve">               &lt;host&gt;</w:t>
                </w:r>
                <w:r>
                  <w:rPr>
                    <w:rFonts w:ascii="Lucida Console" w:hAnsi="Lucida Console" w:cs="Lucida Console"/>
                    <w:sz w:val="18"/>
                    <w:szCs w:val="20"/>
                  </w:rPr>
                  <w:t>dbhost02</w:t>
                </w:r>
                <w:r w:rsidRPr="00DC654C">
                  <w:rPr>
                    <w:rFonts w:ascii="Lucida Console" w:hAnsi="Lucida Console" w:cs="Lucida Console"/>
                    <w:sz w:val="18"/>
                    <w:szCs w:val="20"/>
                  </w:rPr>
                  <w:t>&lt;/host&gt;</w:t>
                </w:r>
              </w:p>
              <w:p w:rsidR="00D03E1F" w:rsidRPr="00DC654C"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 xml:space="preserve">               &lt;db-name&gt;bbusers</w:t>
                </w:r>
                <w:r w:rsidRPr="00DC654C">
                  <w:rPr>
                    <w:rFonts w:ascii="Lucida Console" w:hAnsi="Lucida Console" w:cs="Lucida Console"/>
                    <w:sz w:val="18"/>
                    <w:szCs w:val="20"/>
                  </w:rPr>
                  <w:t>&lt;/db-name&gt;</w:t>
                </w:r>
              </w:p>
              <w:p w:rsidR="00D03E1F" w:rsidRPr="00DC654C"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 xml:space="preserve">               &lt;username&gt;rrc</w:t>
                </w:r>
                <w:r w:rsidRPr="00DC654C">
                  <w:rPr>
                    <w:rFonts w:ascii="Lucida Console" w:hAnsi="Lucida Console" w:cs="Lucida Console"/>
                    <w:sz w:val="18"/>
                    <w:szCs w:val="20"/>
                  </w:rPr>
                  <w:t>&lt;/username&gt;</w:t>
                </w:r>
              </w:p>
              <w:p w:rsidR="00D03E1F" w:rsidRPr="00DC654C"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 xml:space="preserve">               &lt;password&gt;rrc</w:t>
                </w:r>
                <w:r w:rsidRPr="00DC654C">
                  <w:rPr>
                    <w:rFonts w:ascii="Lucida Console" w:hAnsi="Lucida Console" w:cs="Lucida Console"/>
                    <w:sz w:val="18"/>
                    <w:szCs w:val="20"/>
                  </w:rPr>
                  <w:t>&lt;/password&gt;</w:t>
                </w:r>
              </w:p>
              <w:p w:rsidR="00D03E1F" w:rsidRPr="00DC654C" w:rsidRDefault="00D03E1F" w:rsidP="006C2718">
                <w:pPr>
                  <w:autoSpaceDE w:val="0"/>
                  <w:autoSpaceDN w:val="0"/>
                  <w:adjustRightInd w:val="0"/>
                  <w:rPr>
                    <w:rFonts w:ascii="Lucida Console" w:hAnsi="Lucida Console" w:cs="Lucida Console"/>
                    <w:sz w:val="18"/>
                    <w:szCs w:val="20"/>
                  </w:rPr>
                </w:pPr>
                <w:r w:rsidRPr="00DC654C">
                  <w:rPr>
                    <w:rFonts w:ascii="Lucida Console" w:hAnsi="Lucida Console" w:cs="Lucida Console"/>
                    <w:sz w:val="18"/>
                    <w:szCs w:val="20"/>
                  </w:rPr>
                  <w:t xml:space="preserve">           &lt;/instance&gt;</w:t>
                </w:r>
              </w:p>
              <w:p w:rsidR="00D03E1F" w:rsidRPr="00DC654C" w:rsidRDefault="00D03E1F" w:rsidP="006C2718">
                <w:pPr>
                  <w:autoSpaceDE w:val="0"/>
                  <w:autoSpaceDN w:val="0"/>
                  <w:adjustRightInd w:val="0"/>
                  <w:rPr>
                    <w:rFonts w:ascii="Lucida Console" w:hAnsi="Lucida Console" w:cs="Lucida Console"/>
                    <w:sz w:val="18"/>
                    <w:szCs w:val="20"/>
                  </w:rPr>
                </w:pPr>
                <w:r w:rsidRPr="00DC654C">
                  <w:rPr>
                    <w:rFonts w:ascii="Lucida Console" w:hAnsi="Lucida Console" w:cs="Lucida Console"/>
                    <w:sz w:val="18"/>
                    <w:szCs w:val="20"/>
                  </w:rPr>
                  <w:tab/>
                </w:r>
              </w:p>
              <w:p w:rsidR="00D03E1F" w:rsidRDefault="00D03E1F" w:rsidP="006C2718">
                <w:pPr>
                  <w:autoSpaceDE w:val="0"/>
                  <w:autoSpaceDN w:val="0"/>
                  <w:adjustRightInd w:val="0"/>
                  <w:rPr>
                    <w:rFonts w:ascii="Lucida Console" w:hAnsi="Lucida Console" w:cs="Lucida Console"/>
                    <w:sz w:val="18"/>
                    <w:szCs w:val="20"/>
                  </w:rPr>
                </w:pPr>
                <w:r w:rsidRPr="00DC654C">
                  <w:rPr>
                    <w:rFonts w:ascii="Lucida Console" w:hAnsi="Lucida Console" w:cs="Lucida Console"/>
                    <w:sz w:val="18"/>
                    <w:szCs w:val="20"/>
                  </w:rPr>
                  <w:t xml:space="preserve">           &lt;query&gt;</w:t>
                </w:r>
              </w:p>
              <w:p w:rsidR="00D03E1F"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ab/>
                </w:r>
                <w:r>
                  <w:rPr>
                    <w:rFonts w:ascii="Lucida Console" w:hAnsi="Lucida Console" w:cs="Lucida Console"/>
                    <w:sz w:val="18"/>
                    <w:szCs w:val="20"/>
                  </w:rPr>
                  <w:tab/>
                </w:r>
                <w:proofErr w:type="gramStart"/>
                <w:r w:rsidRPr="00DC654C">
                  <w:rPr>
                    <w:rFonts w:ascii="Lucida Console" w:hAnsi="Lucida Console" w:cs="Lucida Console"/>
                    <w:sz w:val="18"/>
                    <w:szCs w:val="20"/>
                  </w:rPr>
                  <w:t>select</w:t>
                </w:r>
                <w:proofErr w:type="gramEnd"/>
                <w:r w:rsidRPr="00DC654C">
                  <w:rPr>
                    <w:rFonts w:ascii="Lucida Console" w:hAnsi="Lucida Console" w:cs="Lucida Console"/>
                    <w:sz w:val="18"/>
                    <w:szCs w:val="20"/>
                  </w:rPr>
                  <w:t xml:space="preserve"> </w:t>
                </w:r>
                <w:r>
                  <w:rPr>
                    <w:rFonts w:ascii="Lucida Console" w:hAnsi="Lucida Console" w:cs="Lucida Console"/>
                    <w:sz w:val="18"/>
                    <w:szCs w:val="20"/>
                  </w:rPr>
                  <w:t>profile from users</w:t>
                </w:r>
                <w:r w:rsidRPr="00DC654C">
                  <w:rPr>
                    <w:rFonts w:ascii="Lucida Console" w:hAnsi="Lucida Console" w:cs="Lucida Console"/>
                    <w:sz w:val="18"/>
                    <w:szCs w:val="20"/>
                  </w:rPr>
                  <w:t xml:space="preserve"> where </w:t>
                </w:r>
                <w:r>
                  <w:rPr>
                    <w:rFonts w:ascii="Lucida Console" w:hAnsi="Lucida Console" w:cs="Lucida Console"/>
                    <w:sz w:val="18"/>
                    <w:szCs w:val="20"/>
                  </w:rPr>
                  <w:t>user</w:t>
                </w:r>
                <w:r w:rsidRPr="00DC654C">
                  <w:rPr>
                    <w:rFonts w:ascii="Lucida Console" w:hAnsi="Lucida Console" w:cs="Lucida Console"/>
                    <w:sz w:val="18"/>
                    <w:szCs w:val="20"/>
                  </w:rPr>
                  <w:t>id = ?</w:t>
                </w:r>
              </w:p>
              <w:p w:rsidR="00D03E1F" w:rsidRPr="00DC654C"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ab/>
                  <w:t xml:space="preserve">    </w:t>
                </w:r>
                <w:r w:rsidRPr="00DC654C">
                  <w:rPr>
                    <w:rFonts w:ascii="Lucida Console" w:hAnsi="Lucida Console" w:cs="Lucida Console"/>
                    <w:sz w:val="18"/>
                    <w:szCs w:val="20"/>
                  </w:rPr>
                  <w:t>&lt;/query&gt;</w:t>
                </w:r>
              </w:p>
              <w:p w:rsidR="00D03E1F" w:rsidRDefault="00D03E1F" w:rsidP="006C2718">
                <w:pPr>
                  <w:autoSpaceDE w:val="0"/>
                  <w:autoSpaceDN w:val="0"/>
                  <w:adjustRightInd w:val="0"/>
                  <w:rPr>
                    <w:rFonts w:ascii="Lucida Console" w:hAnsi="Lucida Console" w:cs="Lucida Console"/>
                    <w:sz w:val="18"/>
                    <w:szCs w:val="20"/>
                  </w:rPr>
                </w:pPr>
                <w:r w:rsidRPr="00DC654C">
                  <w:rPr>
                    <w:rFonts w:ascii="Lucida Console" w:hAnsi="Lucida Console" w:cs="Lucida Console"/>
                    <w:sz w:val="18"/>
                    <w:szCs w:val="20"/>
                  </w:rPr>
                  <w:t xml:space="preserve">           </w:t>
                </w:r>
              </w:p>
              <w:p w:rsidR="00D03E1F" w:rsidRPr="00DC654C"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ab/>
                  <w:t xml:space="preserve">    </w:t>
                </w:r>
                <w:r w:rsidRPr="00DC654C">
                  <w:rPr>
                    <w:rFonts w:ascii="Lucida Console" w:hAnsi="Lucida Console" w:cs="Lucida Console"/>
                    <w:sz w:val="18"/>
                    <w:szCs w:val="20"/>
                  </w:rPr>
                  <w:t>&lt;param&gt;${</w:t>
                </w:r>
                <w:r>
                  <w:rPr>
                    <w:rFonts w:ascii="Lucida Console" w:hAnsi="Lucida Console" w:cs="Lucida Console"/>
                    <w:sz w:val="18"/>
                    <w:szCs w:val="20"/>
                  </w:rPr>
                  <w:t>user-id</w:t>
                </w:r>
                <w:r w:rsidRPr="00DC654C">
                  <w:rPr>
                    <w:rFonts w:ascii="Lucida Console" w:hAnsi="Lucida Console" w:cs="Lucida Console"/>
                    <w:sz w:val="18"/>
                    <w:szCs w:val="20"/>
                  </w:rPr>
                  <w:t>}&lt;/param&gt;</w:t>
                </w:r>
              </w:p>
              <w:p w:rsidR="00D03E1F" w:rsidRPr="00DC654C"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ab/>
                  <w:t xml:space="preserve">    </w:t>
                </w:r>
                <w:r w:rsidRPr="00DC654C">
                  <w:rPr>
                    <w:rFonts w:ascii="Lucida Console" w:hAnsi="Lucida Console" w:cs="Lucida Console"/>
                    <w:sz w:val="18"/>
                    <w:szCs w:val="20"/>
                  </w:rPr>
                  <w:t>&lt;extract-column&gt;</w:t>
                </w:r>
                <w:r>
                  <w:rPr>
                    <w:rFonts w:ascii="Lucida Console" w:hAnsi="Lucida Console" w:cs="Lucida Console"/>
                    <w:sz w:val="18"/>
                    <w:szCs w:val="20"/>
                  </w:rPr>
                  <w:t>profile&lt;/extract-column&gt;</w:t>
                </w:r>
                <w:r>
                  <w:rPr>
                    <w:rFonts w:ascii="Lucida Console" w:hAnsi="Lucida Console" w:cs="Lucida Console"/>
                    <w:sz w:val="18"/>
                    <w:szCs w:val="20"/>
                  </w:rPr>
                  <w:br/>
                </w:r>
              </w:p>
              <w:p w:rsidR="00D03E1F" w:rsidRPr="00DC654C"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ab/>
                </w:r>
                <w:r w:rsidRPr="00DC654C">
                  <w:rPr>
                    <w:rFonts w:ascii="Lucida Console" w:hAnsi="Lucida Console" w:cs="Lucida Console"/>
                    <w:sz w:val="18"/>
                    <w:szCs w:val="20"/>
                  </w:rPr>
                  <w:t>&lt;/database&gt;</w:t>
                </w:r>
              </w:p>
              <w:p w:rsidR="00D03E1F" w:rsidRDefault="00D03E1F" w:rsidP="006C2718">
                <w:pPr>
                  <w:pStyle w:val="Code"/>
                </w:pPr>
                <w:r>
                  <w:t>&lt;/lookups&gt;</w:t>
                </w:r>
              </w:p>
              <w:p w:rsidR="00D03E1F" w:rsidRPr="00DC654C" w:rsidRDefault="00D03E1F" w:rsidP="006C2718">
                <w:pPr>
                  <w:pStyle w:val="Code"/>
                </w:pPr>
              </w:p>
            </w:tc>
          </w:tr>
        </w:tbl>
        <w:p w:rsidR="00D03E1F" w:rsidRDefault="00D03E1F" w:rsidP="00D03E1F"/>
        <w:p w:rsidR="00D03E1F" w:rsidRDefault="00D03E1F" w:rsidP="00D03E1F">
          <w:r>
            <w:lastRenderedPageBreak/>
            <w:t>The “&lt;query&gt;” defines the parameterised query that will be executed. This must be constructed as a parameterised query since RRC will only prepare the statement once, then execute it with different parameter values. Each ‘?’ will be replaced by a parameter defined in the “&lt;param&gt;” element at run time. The order is determined by the order of appearance within the configuration.</w:t>
          </w:r>
        </w:p>
        <w:p w:rsidR="00D03E1F" w:rsidRDefault="00D03E1F" w:rsidP="00D03E1F"/>
        <w:p w:rsidR="00D03E1F" w:rsidRPr="00134DF9" w:rsidRDefault="00D03E1F" w:rsidP="00D03E1F">
          <w:r>
            <w:t>The “&lt;extract-column&gt;” element identifies the name of a column from the query result that will be extracted and placed into an RRC variable of the same name.</w:t>
          </w:r>
        </w:p>
        <w:p w:rsidR="00D03E1F" w:rsidRPr="00134DF9" w:rsidRDefault="00D03E1F" w:rsidP="00D03E1F">
          <w:pPr>
            <w:rPr>
              <w:szCs w:val="20"/>
            </w:rPr>
          </w:pPr>
        </w:p>
        <w:p w:rsidR="00D03E1F" w:rsidRDefault="00D03E1F" w:rsidP="00D03E1F">
          <w:pPr>
            <w:pStyle w:val="Heading2"/>
          </w:pPr>
          <w:bookmarkStart w:id="85" w:name="_Toc293927233"/>
          <w:bookmarkStart w:id="86" w:name="_Toc366229621"/>
          <w:r>
            <w:t>Interface to External Load Balancers</w:t>
          </w:r>
          <w:bookmarkEnd w:id="85"/>
          <w:bookmarkEnd w:id="86"/>
        </w:p>
        <w:p w:rsidR="00D03E1F" w:rsidRDefault="00D03E1F" w:rsidP="00D03E1F">
          <w:r>
            <w:t>The RRC application provides an application specific interface that can be used by an external load balancer to determine if RRC is operating, and thus direct incoming Radius requests to the server.</w:t>
          </w:r>
        </w:p>
        <w:p w:rsidR="00D03E1F" w:rsidRDefault="00D03E1F" w:rsidP="00D03E1F"/>
        <w:p w:rsidR="00D03E1F" w:rsidRDefault="00D03E1F" w:rsidP="00D03E1F">
          <w:r>
            <w:t>The interface consists of a listening TCP socket that will accept connections if the RRC is able to process requests. If the RRC is in an operating state where is cannot process requests (e.g. no active SLEs can be found), the TCP socket will be closed and the load balancer will see the server as down.</w:t>
          </w:r>
        </w:p>
        <w:p w:rsidR="00D03E1F" w:rsidRDefault="00D03E1F" w:rsidP="00D03E1F"/>
        <w:p w:rsidR="00D03E1F" w:rsidRDefault="00D03E1F" w:rsidP="00D03E1F">
          <w:r>
            <w:t>Similarly, if the RRC application is not running, the operating system will reject the TCP connection attempts, and the load balancer will see the server as down.</w:t>
          </w:r>
        </w:p>
        <w:p w:rsidR="00D03E1F" w:rsidRDefault="00D03E1F" w:rsidP="00D03E1F"/>
        <w:p w:rsidR="00D03E1F" w:rsidRDefault="00D03E1F" w:rsidP="00D03E1F">
          <w:r>
            <w:t>The RRC application maintains one status TCP port for authentication proxying, and one for accounting processing. The load balancer can be configured to use the appropriate port if a distinction between authentication and accounting is possible. If it is not, and only a single keep-alive is used, the accounting port should be used.</w:t>
          </w:r>
        </w:p>
        <w:tbl>
          <w:tblPr>
            <w:tblW w:w="0" w:type="auto"/>
            <w:tblBorders>
              <w:top w:val="double" w:sz="4" w:space="0" w:color="999999"/>
              <w:left w:val="double" w:sz="4" w:space="0" w:color="999999"/>
              <w:bottom w:val="double" w:sz="4" w:space="0" w:color="999999"/>
              <w:right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Pr="00134DF9" w:rsidRDefault="00D03E1F" w:rsidP="006C2718">
                <w:pPr>
                  <w:pStyle w:val="Code"/>
                </w:pPr>
              </w:p>
              <w:p w:rsidR="00D03E1F" w:rsidRPr="00134DF9" w:rsidRDefault="00D03E1F" w:rsidP="006C2718">
                <w:pPr>
                  <w:autoSpaceDE w:val="0"/>
                  <w:autoSpaceDN w:val="0"/>
                  <w:adjustRightInd w:val="0"/>
                  <w:rPr>
                    <w:rFonts w:ascii="Lucida Console" w:hAnsi="Lucida Console" w:cs="Lucida Console"/>
                    <w:sz w:val="18"/>
                    <w:szCs w:val="20"/>
                  </w:rPr>
                </w:pPr>
                <w:r w:rsidRPr="00134DF9">
                  <w:rPr>
                    <w:rFonts w:ascii="Lucida Console" w:hAnsi="Lucida Console" w:cs="Lucida Console"/>
                    <w:sz w:val="18"/>
                    <w:szCs w:val="20"/>
                  </w:rPr>
                  <w:t>&lt;listener&gt;</w:t>
                </w:r>
              </w:p>
              <w:p w:rsidR="00D03E1F" w:rsidRDefault="00D03E1F" w:rsidP="006C2718">
                <w:pPr>
                  <w:autoSpaceDE w:val="0"/>
                  <w:autoSpaceDN w:val="0"/>
                  <w:adjustRightInd w:val="0"/>
                  <w:rPr>
                    <w:rFonts w:ascii="Lucida Console" w:hAnsi="Lucida Console" w:cs="Lucida Console"/>
                    <w:sz w:val="18"/>
                    <w:szCs w:val="20"/>
                  </w:rPr>
                </w:pPr>
                <w:r w:rsidRPr="00134DF9">
                  <w:rPr>
                    <w:rFonts w:ascii="Lucida Console" w:hAnsi="Lucida Console" w:cs="Lucida Console"/>
                    <w:sz w:val="18"/>
                    <w:szCs w:val="20"/>
                  </w:rPr>
                  <w:t xml:space="preserve">        &lt;monitor </w:t>
                </w:r>
              </w:p>
              <w:p w:rsidR="00D03E1F"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ab/>
                </w:r>
                <w:r>
                  <w:rPr>
                    <w:rFonts w:ascii="Lucida Console" w:hAnsi="Lucida Console" w:cs="Lucida Console"/>
                    <w:sz w:val="18"/>
                    <w:szCs w:val="20"/>
                  </w:rPr>
                  <w:tab/>
                </w:r>
                <w:r w:rsidRPr="00134DF9">
                  <w:rPr>
                    <w:rFonts w:ascii="Lucida Console" w:hAnsi="Lucida Console" w:cs="Lucida Console"/>
                    <w:sz w:val="18"/>
                    <w:szCs w:val="20"/>
                  </w:rPr>
                  <w:t xml:space="preserve">auth="2812" </w:t>
                </w:r>
              </w:p>
              <w:p w:rsidR="00D03E1F"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ab/>
                </w:r>
                <w:r>
                  <w:rPr>
                    <w:rFonts w:ascii="Lucida Console" w:hAnsi="Lucida Console" w:cs="Lucida Console"/>
                    <w:sz w:val="18"/>
                    <w:szCs w:val="20"/>
                  </w:rPr>
                  <w:tab/>
                </w:r>
                <w:r w:rsidRPr="00134DF9">
                  <w:rPr>
                    <w:rFonts w:ascii="Lucida Console" w:hAnsi="Lucida Console" w:cs="Lucida Console"/>
                    <w:sz w:val="18"/>
                    <w:szCs w:val="20"/>
                  </w:rPr>
                  <w:t xml:space="preserve">acct="2813" </w:t>
                </w:r>
              </w:p>
              <w:p w:rsidR="00D03E1F"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ab/>
                </w:r>
                <w:r>
                  <w:rPr>
                    <w:rFonts w:ascii="Lucida Console" w:hAnsi="Lucida Console" w:cs="Lucida Console"/>
                    <w:sz w:val="18"/>
                    <w:szCs w:val="20"/>
                  </w:rPr>
                  <w:tab/>
                </w:r>
                <w:r w:rsidRPr="00134DF9">
                  <w:rPr>
                    <w:rFonts w:ascii="Lucida Console" w:hAnsi="Lucida Console" w:cs="Lucida Console"/>
                    <w:sz w:val="18"/>
                    <w:szCs w:val="20"/>
                  </w:rPr>
                  <w:t xml:space="preserve">check="2000" </w:t>
                </w:r>
              </w:p>
              <w:p w:rsidR="00D03E1F" w:rsidRPr="00134DF9"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ab/>
                </w:r>
                <w:r>
                  <w:rPr>
                    <w:rFonts w:ascii="Lucida Console" w:hAnsi="Lucida Console" w:cs="Lucida Console"/>
                    <w:sz w:val="18"/>
                    <w:szCs w:val="20"/>
                  </w:rPr>
                  <w:tab/>
                </w:r>
                <w:r w:rsidRPr="00134DF9">
                  <w:rPr>
                    <w:rFonts w:ascii="Lucida Console" w:hAnsi="Lucida Console" w:cs="Lucida Console"/>
                    <w:sz w:val="18"/>
                    <w:szCs w:val="20"/>
                  </w:rPr>
                  <w:t>sentinal-file="${rrc.log.dir}/shutdown.now"/&gt;</w:t>
                </w:r>
              </w:p>
              <w:p w:rsidR="00D03E1F" w:rsidRPr="00134DF9" w:rsidRDefault="00D03E1F" w:rsidP="006C2718">
                <w:pPr>
                  <w:autoSpaceDE w:val="0"/>
                  <w:autoSpaceDN w:val="0"/>
                  <w:adjustRightInd w:val="0"/>
                  <w:rPr>
                    <w:rFonts w:ascii="Lucida Console" w:hAnsi="Lucida Console" w:cs="Lucida Console"/>
                    <w:sz w:val="18"/>
                    <w:szCs w:val="20"/>
                  </w:rPr>
                </w:pPr>
                <w:r w:rsidRPr="00134DF9">
                  <w:rPr>
                    <w:rFonts w:ascii="Lucida Console" w:hAnsi="Lucida Console" w:cs="Lucida Console"/>
                    <w:sz w:val="18"/>
                    <w:szCs w:val="20"/>
                  </w:rPr>
                  <w:t>&lt;/listener&gt;</w:t>
                </w:r>
              </w:p>
              <w:p w:rsidR="00D03E1F" w:rsidRPr="00134DF9" w:rsidRDefault="00D03E1F" w:rsidP="006C2718">
                <w:pPr>
                  <w:autoSpaceDE w:val="0"/>
                  <w:autoSpaceDN w:val="0"/>
                  <w:adjustRightInd w:val="0"/>
                  <w:rPr>
                    <w:rFonts w:ascii="Lucida Console" w:hAnsi="Lucida Console" w:cs="Lucida Console"/>
                    <w:sz w:val="18"/>
                    <w:szCs w:val="20"/>
                  </w:rPr>
                </w:pPr>
              </w:p>
              <w:p w:rsidR="00D03E1F" w:rsidRPr="00134DF9" w:rsidRDefault="00D03E1F" w:rsidP="006C2718">
                <w:pPr>
                  <w:pStyle w:val="Code"/>
                </w:pPr>
                <w:r w:rsidRPr="00134DF9">
                  <w:t xml:space="preserve"> </w:t>
                </w:r>
              </w:p>
            </w:tc>
          </w:tr>
        </w:tbl>
        <w:p w:rsidR="00D03E1F" w:rsidRDefault="00D03E1F" w:rsidP="00D03E1F"/>
        <w:p w:rsidR="00D03E1F" w:rsidRDefault="00D03E1F" w:rsidP="00D03E1F">
          <w:r>
            <w:t>The load balancer interface checks the internal status of the application periodically. This interval may be configured in milliseconds using the “check” attribute.</w:t>
          </w:r>
        </w:p>
        <w:p w:rsidR="00D03E1F" w:rsidRDefault="00D03E1F" w:rsidP="00D03E1F">
          <w:pPr>
            <w:pStyle w:val="Heading2"/>
          </w:pPr>
          <w:bookmarkStart w:id="87" w:name="_Toc293927234"/>
          <w:bookmarkStart w:id="88" w:name="_Toc366229622"/>
          <w:r>
            <w:t>Statistics</w:t>
          </w:r>
          <w:bookmarkEnd w:id="87"/>
          <w:bookmarkEnd w:id="88"/>
        </w:p>
        <w:p w:rsidR="00D03E1F" w:rsidRDefault="00D03E1F" w:rsidP="00D03E1F">
          <w:r>
            <w:t xml:space="preserve">The RRC application maintains detailed statistics on may aspects of </w:t>
          </w:r>
          <w:proofErr w:type="gramStart"/>
          <w:r>
            <w:t>it’s</w:t>
          </w:r>
          <w:proofErr w:type="gramEnd"/>
          <w:r>
            <w:t xml:space="preserve"> performance, and that of the surrounding systems. Statistics collected include:</w:t>
          </w:r>
        </w:p>
        <w:p w:rsidR="00D03E1F" w:rsidRDefault="00D03E1F" w:rsidP="00D03E1F"/>
        <w:p w:rsidR="00D03E1F" w:rsidRDefault="00D03E1F" w:rsidP="00433D4F">
          <w:pPr>
            <w:numPr>
              <w:ilvl w:val="0"/>
              <w:numId w:val="15"/>
            </w:numPr>
            <w:spacing w:after="0" w:line="240" w:lineRule="auto"/>
          </w:pPr>
          <w:r>
            <w:t>Overall end to end processing</w:t>
          </w:r>
        </w:p>
        <w:p w:rsidR="00D03E1F" w:rsidRDefault="00D03E1F" w:rsidP="00433D4F">
          <w:pPr>
            <w:numPr>
              <w:ilvl w:val="1"/>
              <w:numId w:val="15"/>
            </w:numPr>
            <w:spacing w:after="0" w:line="240" w:lineRule="auto"/>
          </w:pPr>
          <w:r>
            <w:t>Number of requests sent</w:t>
          </w:r>
        </w:p>
        <w:p w:rsidR="00D03E1F" w:rsidRDefault="00D03E1F" w:rsidP="00433D4F">
          <w:pPr>
            <w:numPr>
              <w:ilvl w:val="1"/>
              <w:numId w:val="15"/>
            </w:numPr>
            <w:spacing w:after="0" w:line="240" w:lineRule="auto"/>
          </w:pPr>
          <w:r>
            <w:t>Number of requests received</w:t>
          </w:r>
        </w:p>
        <w:p w:rsidR="00D03E1F" w:rsidRDefault="00D03E1F" w:rsidP="00433D4F">
          <w:pPr>
            <w:numPr>
              <w:ilvl w:val="1"/>
              <w:numId w:val="15"/>
            </w:numPr>
            <w:spacing w:after="0" w:line="240" w:lineRule="auto"/>
          </w:pPr>
          <w:r>
            <w:t>Minimum response time</w:t>
          </w:r>
        </w:p>
        <w:p w:rsidR="00D03E1F" w:rsidRDefault="00D03E1F" w:rsidP="00433D4F">
          <w:pPr>
            <w:numPr>
              <w:ilvl w:val="1"/>
              <w:numId w:val="15"/>
            </w:numPr>
            <w:spacing w:after="0" w:line="240" w:lineRule="auto"/>
          </w:pPr>
          <w:r>
            <w:t>Maximum response time</w:t>
          </w:r>
        </w:p>
        <w:p w:rsidR="00D03E1F" w:rsidRDefault="00D03E1F" w:rsidP="00433D4F">
          <w:pPr>
            <w:numPr>
              <w:ilvl w:val="1"/>
              <w:numId w:val="15"/>
            </w:numPr>
            <w:spacing w:after="0" w:line="240" w:lineRule="auto"/>
          </w:pPr>
          <w:r>
            <w:t>Average response time over all events</w:t>
          </w:r>
        </w:p>
        <w:p w:rsidR="00D03E1F" w:rsidRDefault="00D03E1F" w:rsidP="00433D4F">
          <w:pPr>
            <w:numPr>
              <w:ilvl w:val="1"/>
              <w:numId w:val="15"/>
            </w:numPr>
            <w:spacing w:after="0" w:line="240" w:lineRule="auto"/>
          </w:pPr>
          <w:r>
            <w:t>Average response time measured over the last minute</w:t>
          </w:r>
        </w:p>
        <w:p w:rsidR="00D03E1F" w:rsidRDefault="00D03E1F" w:rsidP="00433D4F">
          <w:pPr>
            <w:numPr>
              <w:ilvl w:val="1"/>
              <w:numId w:val="15"/>
            </w:numPr>
            <w:spacing w:after="0" w:line="240" w:lineRule="auto"/>
          </w:pPr>
          <w:r>
            <w:t>Standard deviation of response time</w:t>
          </w:r>
        </w:p>
        <w:p w:rsidR="00D03E1F" w:rsidRDefault="00D03E1F" w:rsidP="00433D4F">
          <w:pPr>
            <w:numPr>
              <w:ilvl w:val="1"/>
              <w:numId w:val="15"/>
            </w:numPr>
            <w:spacing w:after="0" w:line="240" w:lineRule="auto"/>
          </w:pPr>
          <w:r>
            <w:t>Estimated rate of change measured over the last minute (events / second)</w:t>
          </w:r>
        </w:p>
        <w:p w:rsidR="00D03E1F" w:rsidRDefault="00D03E1F" w:rsidP="00D03E1F">
          <w:pPr>
            <w:ind w:left="360"/>
          </w:pPr>
        </w:p>
        <w:p w:rsidR="00D03E1F" w:rsidRDefault="00D03E1F" w:rsidP="00433D4F">
          <w:pPr>
            <w:numPr>
              <w:ilvl w:val="0"/>
              <w:numId w:val="15"/>
            </w:numPr>
            <w:spacing w:after="0" w:line="240" w:lineRule="auto"/>
          </w:pPr>
          <w:r>
            <w:t>Radius Server Groups (individual)</w:t>
          </w:r>
        </w:p>
        <w:p w:rsidR="00D03E1F" w:rsidRDefault="00D03E1F" w:rsidP="00433D4F">
          <w:pPr>
            <w:numPr>
              <w:ilvl w:val="1"/>
              <w:numId w:val="15"/>
            </w:numPr>
            <w:spacing w:after="0" w:line="240" w:lineRule="auto"/>
          </w:pPr>
          <w:r>
            <w:t>Number of requests sent</w:t>
          </w:r>
        </w:p>
        <w:p w:rsidR="00D03E1F" w:rsidRDefault="00D03E1F" w:rsidP="00433D4F">
          <w:pPr>
            <w:numPr>
              <w:ilvl w:val="1"/>
              <w:numId w:val="15"/>
            </w:numPr>
            <w:spacing w:after="0" w:line="240" w:lineRule="auto"/>
          </w:pPr>
          <w:r>
            <w:t>Number of requests received</w:t>
          </w:r>
        </w:p>
        <w:p w:rsidR="00D03E1F" w:rsidRDefault="00D03E1F" w:rsidP="00433D4F">
          <w:pPr>
            <w:numPr>
              <w:ilvl w:val="1"/>
              <w:numId w:val="15"/>
            </w:numPr>
            <w:spacing w:after="0" w:line="240" w:lineRule="auto"/>
          </w:pPr>
          <w:r>
            <w:t>Minimum response time</w:t>
          </w:r>
        </w:p>
        <w:p w:rsidR="00D03E1F" w:rsidRDefault="00D03E1F" w:rsidP="00433D4F">
          <w:pPr>
            <w:numPr>
              <w:ilvl w:val="1"/>
              <w:numId w:val="15"/>
            </w:numPr>
            <w:spacing w:after="0" w:line="240" w:lineRule="auto"/>
          </w:pPr>
          <w:r>
            <w:t>Maximum response time</w:t>
          </w:r>
        </w:p>
        <w:p w:rsidR="00D03E1F" w:rsidRDefault="00D03E1F" w:rsidP="00433D4F">
          <w:pPr>
            <w:numPr>
              <w:ilvl w:val="1"/>
              <w:numId w:val="15"/>
            </w:numPr>
            <w:spacing w:after="0" w:line="240" w:lineRule="auto"/>
          </w:pPr>
          <w:r>
            <w:t>Average response time over all events</w:t>
          </w:r>
        </w:p>
        <w:p w:rsidR="00D03E1F" w:rsidRDefault="00D03E1F" w:rsidP="00433D4F">
          <w:pPr>
            <w:numPr>
              <w:ilvl w:val="1"/>
              <w:numId w:val="15"/>
            </w:numPr>
            <w:spacing w:after="0" w:line="240" w:lineRule="auto"/>
          </w:pPr>
          <w:r>
            <w:t>Average response time measured over the last minute</w:t>
          </w:r>
        </w:p>
        <w:p w:rsidR="00D03E1F" w:rsidRDefault="00D03E1F" w:rsidP="00433D4F">
          <w:pPr>
            <w:numPr>
              <w:ilvl w:val="1"/>
              <w:numId w:val="15"/>
            </w:numPr>
            <w:spacing w:after="0" w:line="240" w:lineRule="auto"/>
          </w:pPr>
          <w:r>
            <w:t>Standard deviation of response time</w:t>
          </w:r>
        </w:p>
        <w:p w:rsidR="00D03E1F" w:rsidRDefault="00D03E1F" w:rsidP="00433D4F">
          <w:pPr>
            <w:numPr>
              <w:ilvl w:val="1"/>
              <w:numId w:val="15"/>
            </w:numPr>
            <w:spacing w:after="0" w:line="240" w:lineRule="auto"/>
          </w:pPr>
          <w:r>
            <w:t>Estimated rate of change measured over the last minute (events / second)</w:t>
          </w:r>
        </w:p>
        <w:p w:rsidR="00D03E1F" w:rsidRDefault="00D03E1F" w:rsidP="00433D4F">
          <w:pPr>
            <w:numPr>
              <w:ilvl w:val="1"/>
              <w:numId w:val="15"/>
            </w:numPr>
            <w:spacing w:after="0" w:line="240" w:lineRule="auto"/>
          </w:pPr>
          <w:r>
            <w:t>Histogram distribution of response times</w:t>
          </w:r>
        </w:p>
        <w:p w:rsidR="00D03E1F" w:rsidRDefault="00D03E1F" w:rsidP="00433D4F">
          <w:pPr>
            <w:numPr>
              <w:ilvl w:val="1"/>
              <w:numId w:val="15"/>
            </w:numPr>
            <w:spacing w:after="0" w:line="240" w:lineRule="auto"/>
          </w:pPr>
          <w:r>
            <w:t>95</w:t>
          </w:r>
          <w:r>
            <w:rPr>
              <w:vertAlign w:val="superscript"/>
            </w:rPr>
            <w:t>th</w:t>
          </w:r>
          <w:r>
            <w:t xml:space="preserve"> percentile response time</w:t>
          </w:r>
        </w:p>
        <w:p w:rsidR="00D03E1F" w:rsidRDefault="00D03E1F" w:rsidP="00D03E1F">
          <w:pPr>
            <w:ind w:left="360"/>
          </w:pPr>
        </w:p>
        <w:p w:rsidR="00D03E1F" w:rsidRDefault="00D03E1F" w:rsidP="00433D4F">
          <w:pPr>
            <w:numPr>
              <w:ilvl w:val="0"/>
              <w:numId w:val="15"/>
            </w:numPr>
            <w:spacing w:after="0" w:line="240" w:lineRule="auto"/>
          </w:pPr>
          <w:r>
            <w:t>Radius Servers (individual)</w:t>
          </w:r>
        </w:p>
        <w:p w:rsidR="00D03E1F" w:rsidRDefault="00D03E1F" w:rsidP="00433D4F">
          <w:pPr>
            <w:numPr>
              <w:ilvl w:val="1"/>
              <w:numId w:val="15"/>
            </w:numPr>
            <w:spacing w:after="0" w:line="240" w:lineRule="auto"/>
          </w:pPr>
          <w:r>
            <w:t>Number of requests sent</w:t>
          </w:r>
        </w:p>
        <w:p w:rsidR="00D03E1F" w:rsidRDefault="00D03E1F" w:rsidP="00433D4F">
          <w:pPr>
            <w:numPr>
              <w:ilvl w:val="1"/>
              <w:numId w:val="15"/>
            </w:numPr>
            <w:spacing w:after="0" w:line="240" w:lineRule="auto"/>
          </w:pPr>
          <w:r>
            <w:lastRenderedPageBreak/>
            <w:t>Number of requests received</w:t>
          </w:r>
        </w:p>
        <w:p w:rsidR="00D03E1F" w:rsidRDefault="00D03E1F" w:rsidP="00433D4F">
          <w:pPr>
            <w:numPr>
              <w:ilvl w:val="1"/>
              <w:numId w:val="15"/>
            </w:numPr>
            <w:spacing w:after="0" w:line="240" w:lineRule="auto"/>
          </w:pPr>
          <w:r>
            <w:t>Minimum response time</w:t>
          </w:r>
        </w:p>
        <w:p w:rsidR="00D03E1F" w:rsidRDefault="00D03E1F" w:rsidP="00433D4F">
          <w:pPr>
            <w:numPr>
              <w:ilvl w:val="1"/>
              <w:numId w:val="15"/>
            </w:numPr>
            <w:spacing w:after="0" w:line="240" w:lineRule="auto"/>
          </w:pPr>
          <w:r>
            <w:t>Maximum response time</w:t>
          </w:r>
        </w:p>
        <w:p w:rsidR="00D03E1F" w:rsidRDefault="00D03E1F" w:rsidP="00433D4F">
          <w:pPr>
            <w:numPr>
              <w:ilvl w:val="1"/>
              <w:numId w:val="15"/>
            </w:numPr>
            <w:spacing w:after="0" w:line="240" w:lineRule="auto"/>
          </w:pPr>
          <w:r>
            <w:t>Average response time over all events</w:t>
          </w:r>
        </w:p>
        <w:p w:rsidR="00D03E1F" w:rsidRDefault="00D03E1F" w:rsidP="00433D4F">
          <w:pPr>
            <w:numPr>
              <w:ilvl w:val="1"/>
              <w:numId w:val="15"/>
            </w:numPr>
            <w:spacing w:after="0" w:line="240" w:lineRule="auto"/>
          </w:pPr>
          <w:r>
            <w:t>Average response time measured over the last minute</w:t>
          </w:r>
        </w:p>
        <w:p w:rsidR="00D03E1F" w:rsidRDefault="00D03E1F" w:rsidP="00433D4F">
          <w:pPr>
            <w:numPr>
              <w:ilvl w:val="1"/>
              <w:numId w:val="15"/>
            </w:numPr>
            <w:spacing w:after="0" w:line="240" w:lineRule="auto"/>
          </w:pPr>
          <w:r>
            <w:t>Standard deviation of response time</w:t>
          </w:r>
        </w:p>
        <w:p w:rsidR="00D03E1F" w:rsidRDefault="00D03E1F" w:rsidP="00433D4F">
          <w:pPr>
            <w:numPr>
              <w:ilvl w:val="1"/>
              <w:numId w:val="15"/>
            </w:numPr>
            <w:spacing w:after="0" w:line="240" w:lineRule="auto"/>
          </w:pPr>
          <w:r>
            <w:t>Estimated rate of change measured over the last minute (events / second)</w:t>
          </w:r>
        </w:p>
        <w:p w:rsidR="00D03E1F" w:rsidRDefault="00D03E1F" w:rsidP="00D03E1F"/>
        <w:p w:rsidR="00D03E1F" w:rsidRDefault="00D03E1F" w:rsidP="00433D4F">
          <w:pPr>
            <w:numPr>
              <w:ilvl w:val="0"/>
              <w:numId w:val="15"/>
            </w:numPr>
            <w:spacing w:after="0" w:line="240" w:lineRule="auto"/>
          </w:pPr>
          <w:r>
            <w:t>SLEs (collective)</w:t>
          </w:r>
        </w:p>
        <w:p w:rsidR="00D03E1F" w:rsidRDefault="00D03E1F" w:rsidP="00433D4F">
          <w:pPr>
            <w:numPr>
              <w:ilvl w:val="1"/>
              <w:numId w:val="15"/>
            </w:numPr>
            <w:spacing w:after="0" w:line="240" w:lineRule="auto"/>
          </w:pPr>
          <w:r>
            <w:t>Number of requests sent</w:t>
          </w:r>
        </w:p>
        <w:p w:rsidR="00D03E1F" w:rsidRDefault="00D03E1F" w:rsidP="00433D4F">
          <w:pPr>
            <w:numPr>
              <w:ilvl w:val="1"/>
              <w:numId w:val="15"/>
            </w:numPr>
            <w:spacing w:after="0" w:line="240" w:lineRule="auto"/>
          </w:pPr>
          <w:r>
            <w:t>Number of requests received</w:t>
          </w:r>
        </w:p>
        <w:p w:rsidR="00D03E1F" w:rsidRDefault="00D03E1F" w:rsidP="00433D4F">
          <w:pPr>
            <w:numPr>
              <w:ilvl w:val="1"/>
              <w:numId w:val="15"/>
            </w:numPr>
            <w:spacing w:after="0" w:line="240" w:lineRule="auto"/>
          </w:pPr>
          <w:r>
            <w:t>Minimum response time</w:t>
          </w:r>
        </w:p>
        <w:p w:rsidR="00D03E1F" w:rsidRDefault="00D03E1F" w:rsidP="00433D4F">
          <w:pPr>
            <w:numPr>
              <w:ilvl w:val="1"/>
              <w:numId w:val="15"/>
            </w:numPr>
            <w:spacing w:after="0" w:line="240" w:lineRule="auto"/>
          </w:pPr>
          <w:r>
            <w:t>Maximum response time</w:t>
          </w:r>
        </w:p>
        <w:p w:rsidR="00D03E1F" w:rsidRDefault="00D03E1F" w:rsidP="00433D4F">
          <w:pPr>
            <w:numPr>
              <w:ilvl w:val="1"/>
              <w:numId w:val="15"/>
            </w:numPr>
            <w:spacing w:after="0" w:line="240" w:lineRule="auto"/>
          </w:pPr>
          <w:r>
            <w:t>Average response time over all events</w:t>
          </w:r>
        </w:p>
        <w:p w:rsidR="00D03E1F" w:rsidRDefault="00D03E1F" w:rsidP="00433D4F">
          <w:pPr>
            <w:numPr>
              <w:ilvl w:val="1"/>
              <w:numId w:val="15"/>
            </w:numPr>
            <w:spacing w:after="0" w:line="240" w:lineRule="auto"/>
          </w:pPr>
          <w:r>
            <w:t>Average response time measured over the last minute</w:t>
          </w:r>
        </w:p>
        <w:p w:rsidR="00D03E1F" w:rsidRDefault="00D03E1F" w:rsidP="00433D4F">
          <w:pPr>
            <w:numPr>
              <w:ilvl w:val="1"/>
              <w:numId w:val="15"/>
            </w:numPr>
            <w:spacing w:after="0" w:line="240" w:lineRule="auto"/>
          </w:pPr>
          <w:r>
            <w:t>Standard deviation of response time</w:t>
          </w:r>
        </w:p>
        <w:p w:rsidR="00D03E1F" w:rsidRDefault="00D03E1F" w:rsidP="00433D4F">
          <w:pPr>
            <w:numPr>
              <w:ilvl w:val="1"/>
              <w:numId w:val="15"/>
            </w:numPr>
            <w:spacing w:after="0" w:line="240" w:lineRule="auto"/>
          </w:pPr>
          <w:r>
            <w:t>Estimated rate of change measured over the last minute (events / second)</w:t>
          </w:r>
        </w:p>
        <w:p w:rsidR="00D03E1F" w:rsidRDefault="00D03E1F" w:rsidP="00433D4F">
          <w:pPr>
            <w:numPr>
              <w:ilvl w:val="1"/>
              <w:numId w:val="15"/>
            </w:numPr>
            <w:spacing w:after="0" w:line="240" w:lineRule="auto"/>
          </w:pPr>
          <w:r>
            <w:t>Histogram distribution of response times</w:t>
          </w:r>
        </w:p>
        <w:p w:rsidR="00D03E1F" w:rsidRDefault="00D03E1F" w:rsidP="00433D4F">
          <w:pPr>
            <w:numPr>
              <w:ilvl w:val="1"/>
              <w:numId w:val="15"/>
            </w:numPr>
            <w:spacing w:after="0" w:line="240" w:lineRule="auto"/>
          </w:pPr>
          <w:r>
            <w:t>95</w:t>
          </w:r>
          <w:r>
            <w:rPr>
              <w:vertAlign w:val="superscript"/>
            </w:rPr>
            <w:t>th</w:t>
          </w:r>
          <w:r>
            <w:t xml:space="preserve"> percentile response time</w:t>
          </w:r>
        </w:p>
        <w:p w:rsidR="00D03E1F" w:rsidRDefault="00D03E1F" w:rsidP="00D03E1F"/>
        <w:p w:rsidR="00D03E1F" w:rsidRDefault="00D03E1F" w:rsidP="00433D4F">
          <w:pPr>
            <w:numPr>
              <w:ilvl w:val="0"/>
              <w:numId w:val="15"/>
            </w:numPr>
            <w:spacing w:after="0" w:line="240" w:lineRule="auto"/>
          </w:pPr>
          <w:r>
            <w:t>IISP (collective)</w:t>
          </w:r>
        </w:p>
        <w:p w:rsidR="00D03E1F" w:rsidRDefault="00D03E1F" w:rsidP="00433D4F">
          <w:pPr>
            <w:numPr>
              <w:ilvl w:val="1"/>
              <w:numId w:val="15"/>
            </w:numPr>
            <w:spacing w:after="0" w:line="240" w:lineRule="auto"/>
          </w:pPr>
          <w:r>
            <w:t>Number of requests sent</w:t>
          </w:r>
        </w:p>
        <w:p w:rsidR="00D03E1F" w:rsidRDefault="00D03E1F" w:rsidP="00433D4F">
          <w:pPr>
            <w:numPr>
              <w:ilvl w:val="1"/>
              <w:numId w:val="15"/>
            </w:numPr>
            <w:spacing w:after="0" w:line="240" w:lineRule="auto"/>
          </w:pPr>
          <w:r>
            <w:t>Number of requests received</w:t>
          </w:r>
        </w:p>
        <w:p w:rsidR="00D03E1F" w:rsidRDefault="00D03E1F" w:rsidP="00433D4F">
          <w:pPr>
            <w:numPr>
              <w:ilvl w:val="1"/>
              <w:numId w:val="15"/>
            </w:numPr>
            <w:spacing w:after="0" w:line="240" w:lineRule="auto"/>
          </w:pPr>
          <w:r>
            <w:t>Minimum response time</w:t>
          </w:r>
        </w:p>
        <w:p w:rsidR="00D03E1F" w:rsidRDefault="00D03E1F" w:rsidP="00433D4F">
          <w:pPr>
            <w:numPr>
              <w:ilvl w:val="1"/>
              <w:numId w:val="15"/>
            </w:numPr>
            <w:spacing w:after="0" w:line="240" w:lineRule="auto"/>
          </w:pPr>
          <w:r>
            <w:t>Maximum response time</w:t>
          </w:r>
        </w:p>
        <w:p w:rsidR="00D03E1F" w:rsidRDefault="00D03E1F" w:rsidP="00433D4F">
          <w:pPr>
            <w:numPr>
              <w:ilvl w:val="1"/>
              <w:numId w:val="15"/>
            </w:numPr>
            <w:spacing w:after="0" w:line="240" w:lineRule="auto"/>
          </w:pPr>
          <w:r>
            <w:t>Average response time</w:t>
          </w:r>
        </w:p>
        <w:p w:rsidR="00D03E1F" w:rsidRDefault="00D03E1F" w:rsidP="00433D4F">
          <w:pPr>
            <w:numPr>
              <w:ilvl w:val="1"/>
              <w:numId w:val="15"/>
            </w:numPr>
            <w:spacing w:after="0" w:line="240" w:lineRule="auto"/>
          </w:pPr>
          <w:r>
            <w:t>Average response time measured over the last minute</w:t>
          </w:r>
        </w:p>
        <w:p w:rsidR="00D03E1F" w:rsidRDefault="00D03E1F" w:rsidP="00433D4F">
          <w:pPr>
            <w:numPr>
              <w:ilvl w:val="1"/>
              <w:numId w:val="15"/>
            </w:numPr>
            <w:spacing w:after="0" w:line="240" w:lineRule="auto"/>
          </w:pPr>
          <w:r>
            <w:t>Standard deviation of response time</w:t>
          </w:r>
        </w:p>
        <w:p w:rsidR="00D03E1F" w:rsidRDefault="00D03E1F" w:rsidP="00433D4F">
          <w:pPr>
            <w:numPr>
              <w:ilvl w:val="1"/>
              <w:numId w:val="15"/>
            </w:numPr>
            <w:spacing w:after="0" w:line="240" w:lineRule="auto"/>
          </w:pPr>
          <w:r>
            <w:t>Estimated rate of change measured over the last minute (events / second)</w:t>
          </w:r>
        </w:p>
        <w:p w:rsidR="00D03E1F" w:rsidRDefault="00D03E1F" w:rsidP="00433D4F">
          <w:pPr>
            <w:numPr>
              <w:ilvl w:val="1"/>
              <w:numId w:val="15"/>
            </w:numPr>
            <w:spacing w:after="0" w:line="240" w:lineRule="auto"/>
          </w:pPr>
          <w:r>
            <w:t>Histogram distribution of response times</w:t>
          </w:r>
        </w:p>
        <w:p w:rsidR="00D03E1F" w:rsidRDefault="00D03E1F" w:rsidP="00433D4F">
          <w:pPr>
            <w:numPr>
              <w:ilvl w:val="1"/>
              <w:numId w:val="15"/>
            </w:numPr>
            <w:spacing w:after="0" w:line="240" w:lineRule="auto"/>
          </w:pPr>
          <w:r>
            <w:t>95</w:t>
          </w:r>
          <w:r>
            <w:rPr>
              <w:vertAlign w:val="superscript"/>
            </w:rPr>
            <w:t>th</w:t>
          </w:r>
          <w:r>
            <w:t xml:space="preserve"> percentile response time</w:t>
          </w:r>
        </w:p>
        <w:p w:rsidR="00D03E1F" w:rsidRDefault="00D03E1F" w:rsidP="00D03E1F"/>
        <w:p w:rsidR="00D03E1F" w:rsidRDefault="00D03E1F" w:rsidP="00433D4F">
          <w:pPr>
            <w:numPr>
              <w:ilvl w:val="0"/>
              <w:numId w:val="15"/>
            </w:numPr>
            <w:spacing w:after="0" w:line="240" w:lineRule="auto"/>
          </w:pPr>
          <w:r>
            <w:t>A count of radius requests that have expired</w:t>
          </w:r>
        </w:p>
        <w:p w:rsidR="00D03E1F" w:rsidRDefault="00D03E1F" w:rsidP="00D03E1F">
          <w:pPr>
            <w:ind w:left="360"/>
          </w:pPr>
        </w:p>
        <w:p w:rsidR="00D03E1F" w:rsidRDefault="00D03E1F" w:rsidP="00433D4F">
          <w:pPr>
            <w:numPr>
              <w:ilvl w:val="0"/>
              <w:numId w:val="15"/>
            </w:numPr>
            <w:spacing w:after="0" w:line="240" w:lineRule="auto"/>
          </w:pPr>
          <w:r>
            <w:t>A count of radius requests that have been discarded</w:t>
          </w:r>
        </w:p>
        <w:p w:rsidR="00D03E1F" w:rsidRDefault="00D03E1F" w:rsidP="00D03E1F"/>
        <w:p w:rsidR="00D03E1F" w:rsidRDefault="00D03E1F" w:rsidP="00433D4F">
          <w:pPr>
            <w:numPr>
              <w:ilvl w:val="0"/>
              <w:numId w:val="15"/>
            </w:numPr>
            <w:spacing w:after="0" w:line="240" w:lineRule="auto"/>
          </w:pPr>
          <w:r>
            <w:t>Counts of Radius Authentication requests along with counts of Access Accepts, Rejects and Default Accepts generated by RRC.</w:t>
          </w:r>
        </w:p>
        <w:p w:rsidR="00D03E1F" w:rsidRDefault="00D03E1F" w:rsidP="00D03E1F"/>
        <w:p w:rsidR="00D03E1F" w:rsidRDefault="00D03E1F" w:rsidP="00D03E1F">
          <w:r>
            <w:t>The preferred mechanism to monitor the statistics is via the Java Management Extensions (JMX), using a suitable JMX client. Within the Phoenix operational environment the JMXAgent application can be used to extract statistical metrics from RRC and make them available via the MIB Statistics file mechanism.</w:t>
          </w:r>
        </w:p>
        <w:p w:rsidR="00D03E1F" w:rsidRDefault="00D03E1F" w:rsidP="00D03E1F">
          <w:pPr>
            <w:pStyle w:val="Heading3"/>
          </w:pPr>
          <w:bookmarkStart w:id="89" w:name="_Toc293927235"/>
          <w:bookmarkStart w:id="90" w:name="_Toc366229623"/>
          <w:r>
            <w:lastRenderedPageBreak/>
            <w:t>JConsole (JMX Management)</w:t>
          </w:r>
          <w:bookmarkEnd w:id="89"/>
          <w:bookmarkEnd w:id="90"/>
        </w:p>
        <w:p w:rsidR="00D03E1F" w:rsidRDefault="00D03E1F" w:rsidP="00D03E1F">
          <w:r>
            <w:t>The RRC application supports access to both JVM performance information and internal statistics via the JMX console.</w:t>
          </w:r>
        </w:p>
        <w:p w:rsidR="00D03E1F" w:rsidRDefault="00D03E1F" w:rsidP="00D03E1F"/>
        <w:p w:rsidR="00D03E1F" w:rsidRDefault="00D03E1F" w:rsidP="00D03E1F">
          <w:r>
            <w:t xml:space="preserve">See reference </w:t>
          </w:r>
          <w:r w:rsidR="00A61963">
            <w:fldChar w:fldCharType="begin"/>
          </w:r>
          <w:r>
            <w:instrText xml:space="preserve"> REF _Ref117499241 \w \h </w:instrText>
          </w:r>
          <w:r w:rsidR="00A61963">
            <w:fldChar w:fldCharType="separate"/>
          </w:r>
          <w:r>
            <w:t>[4</w:t>
          </w:r>
          <w:proofErr w:type="gramStart"/>
          <w:r>
            <w:t>]</w:t>
          </w:r>
          <w:proofErr w:type="gramEnd"/>
          <w:r w:rsidR="00A61963">
            <w:fldChar w:fldCharType="end"/>
          </w:r>
          <w:r w:rsidR="00A61963">
            <w:fldChar w:fldCharType="begin"/>
          </w:r>
          <w:r>
            <w:instrText xml:space="preserve"> REF _Ref117499241 \h </w:instrText>
          </w:r>
          <w:r w:rsidR="00A61963">
            <w:fldChar w:fldCharType="separate"/>
          </w:r>
          <w:r w:rsidRPr="00FF1431">
            <w:rPr>
              <w:b/>
              <w:bCs/>
            </w:rPr>
            <w:t>Java J2SE JConsole User Guide</w:t>
          </w:r>
          <w:r w:rsidRPr="00FF1431">
            <w:rPr>
              <w:b/>
              <w:bCs/>
            </w:rPr>
            <w:br/>
          </w:r>
          <w:r w:rsidRPr="00FF1431">
            <w:t>http://java.sun.com/j2se/1.5.0/docs/guide/management/jconsole.html</w:t>
          </w:r>
          <w:r w:rsidR="00A61963">
            <w:fldChar w:fldCharType="end"/>
          </w:r>
          <w:r>
            <w:t xml:space="preserve"> for more details on using jconsole.</w:t>
          </w:r>
        </w:p>
        <w:p w:rsidR="00D03E1F" w:rsidRDefault="00D03E1F" w:rsidP="00D03E1F">
          <w:pPr>
            <w:pStyle w:val="Heading3"/>
          </w:pPr>
          <w:bookmarkStart w:id="91" w:name="_Toc293927236"/>
          <w:bookmarkStart w:id="92" w:name="_Toc366229624"/>
          <w:r>
            <w:t>MIB Statistics Files</w:t>
          </w:r>
          <w:bookmarkEnd w:id="91"/>
          <w:bookmarkEnd w:id="92"/>
        </w:p>
        <w:p w:rsidR="00D03E1F" w:rsidRDefault="00D03E1F" w:rsidP="00D03E1F">
          <w:r>
            <w:t>The MIB statistics file support is retained in RRC for legacy reasons. The preferred monitoring approach is to use JMX MBeans and a suitable JMX client like JMXAgent.</w:t>
          </w:r>
        </w:p>
        <w:p w:rsidR="00D03E1F" w:rsidRDefault="00D03E1F" w:rsidP="00D03E1F"/>
        <w:p w:rsidR="00D03E1F" w:rsidRDefault="00D03E1F" w:rsidP="00D03E1F">
          <w:r>
            <w:t>These statistics may be obtained through “MIB” statistics files dumped periodically into a statistics directory;</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Pr="00A2320B" w:rsidRDefault="00D03E1F" w:rsidP="006C2718">
                <w:pPr>
                  <w:pStyle w:val="Code"/>
                </w:pP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&lt;statistics </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ab/>
                  <w:t>output-dir="/var/log/rrc/snmp"</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update-interval="30000"&gt;</w:t>
                </w:r>
              </w:p>
              <w:p w:rsidR="00D03E1F" w:rsidRPr="00A2320B" w:rsidRDefault="00D03E1F" w:rsidP="006C2718">
                <w:pPr>
                  <w:autoSpaceDE w:val="0"/>
                  <w:autoSpaceDN w:val="0"/>
                  <w:adjustRightInd w:val="0"/>
                  <w:rPr>
                    <w:rFonts w:ascii="Lucida Console" w:hAnsi="Lucida Console" w:cs="Lucida Console"/>
                    <w:sz w:val="18"/>
                    <w:szCs w:val="20"/>
                  </w:rPr>
                </w:pPr>
              </w:p>
              <w:p w:rsidR="00D03E1F" w:rsidRPr="000A04FF" w:rsidRDefault="00D03E1F" w:rsidP="006C2718">
                <w:pPr>
                  <w:autoSpaceDE w:val="0"/>
                  <w:autoSpaceDN w:val="0"/>
                  <w:adjustRightInd w:val="0"/>
                  <w:rPr>
                    <w:rFonts w:ascii="Lucida Console" w:hAnsi="Lucida Console" w:cs="Lucida Console"/>
                    <w:sz w:val="18"/>
                    <w:szCs w:val="20"/>
                  </w:rPr>
                </w:pPr>
                <w:r w:rsidRPr="000A04FF">
                  <w:rPr>
                    <w:rFonts w:ascii="Lucida Console" w:hAnsi="Lucida Console" w:cs="Lucida Console"/>
                    <w:sz w:val="18"/>
                    <w:szCs w:val="20"/>
                  </w:rPr>
                  <w:t xml:space="preserve">      &lt;scale oid="1.0"&gt;1&lt;/scale&gt;</w:t>
                </w:r>
              </w:p>
              <w:p w:rsidR="00D03E1F" w:rsidRPr="000A04FF" w:rsidRDefault="00D03E1F" w:rsidP="006C2718">
                <w:pPr>
                  <w:autoSpaceDE w:val="0"/>
                  <w:autoSpaceDN w:val="0"/>
                  <w:adjustRightInd w:val="0"/>
                  <w:rPr>
                    <w:rFonts w:ascii="Lucida Console" w:hAnsi="Lucida Console" w:cs="Lucida Console"/>
                    <w:sz w:val="18"/>
                    <w:szCs w:val="20"/>
                  </w:rPr>
                </w:pPr>
                <w:r w:rsidRPr="000A04FF">
                  <w:rPr>
                    <w:rFonts w:ascii="Lucida Console" w:hAnsi="Lucida Console" w:cs="Lucida Console"/>
                    <w:sz w:val="18"/>
                    <w:szCs w:val="20"/>
                  </w:rPr>
                  <w:t xml:space="preserve">      &lt;scale oid="2.0"&gt;1&lt;/scale&gt;</w:t>
                </w:r>
              </w:p>
              <w:p w:rsidR="00D03E1F" w:rsidRPr="000A04FF" w:rsidRDefault="00D03E1F" w:rsidP="006C2718">
                <w:pPr>
                  <w:autoSpaceDE w:val="0"/>
                  <w:autoSpaceDN w:val="0"/>
                  <w:adjustRightInd w:val="0"/>
                  <w:rPr>
                    <w:rFonts w:ascii="Lucida Console" w:hAnsi="Lucida Console" w:cs="Lucida Console"/>
                    <w:sz w:val="18"/>
                    <w:szCs w:val="20"/>
                  </w:rPr>
                </w:pPr>
                <w:r w:rsidRPr="000A04FF">
                  <w:rPr>
                    <w:rFonts w:ascii="Lucida Console" w:hAnsi="Lucida Console" w:cs="Lucida Console"/>
                    <w:sz w:val="18"/>
                    <w:szCs w:val="20"/>
                  </w:rPr>
                  <w:t xml:space="preserve">      &lt;scale oid="3.0"&gt;1&lt;/scale&gt;</w:t>
                </w:r>
              </w:p>
              <w:p w:rsidR="00D03E1F" w:rsidRPr="000A04FF" w:rsidRDefault="00D03E1F" w:rsidP="006C2718">
                <w:pPr>
                  <w:autoSpaceDE w:val="0"/>
                  <w:autoSpaceDN w:val="0"/>
                  <w:adjustRightInd w:val="0"/>
                  <w:rPr>
                    <w:rFonts w:ascii="Lucida Console" w:hAnsi="Lucida Console" w:cs="Lucida Console"/>
                    <w:sz w:val="18"/>
                    <w:szCs w:val="20"/>
                  </w:rPr>
                </w:pPr>
                <w:r w:rsidRPr="000A04FF">
                  <w:rPr>
                    <w:rFonts w:ascii="Lucida Console" w:hAnsi="Lucida Console" w:cs="Lucida Console"/>
                    <w:sz w:val="18"/>
                    <w:szCs w:val="20"/>
                  </w:rPr>
                  <w:t xml:space="preserve">      &lt;scale oid="4.0"&gt;100&lt;/scale&gt;</w:t>
                </w:r>
              </w:p>
              <w:p w:rsidR="00D03E1F" w:rsidRPr="000A04FF" w:rsidRDefault="00D03E1F" w:rsidP="006C2718">
                <w:pPr>
                  <w:autoSpaceDE w:val="0"/>
                  <w:autoSpaceDN w:val="0"/>
                  <w:adjustRightInd w:val="0"/>
                  <w:rPr>
                    <w:rFonts w:ascii="Lucida Console" w:hAnsi="Lucida Console" w:cs="Lucida Console"/>
                    <w:sz w:val="18"/>
                    <w:szCs w:val="20"/>
                  </w:rPr>
                </w:pPr>
                <w:r w:rsidRPr="000A04FF">
                  <w:rPr>
                    <w:rFonts w:ascii="Lucida Console" w:hAnsi="Lucida Console" w:cs="Lucida Console"/>
                    <w:sz w:val="18"/>
                    <w:szCs w:val="20"/>
                  </w:rPr>
                  <w:t xml:space="preserve">      &lt;scale oid="5.0"&gt;100&lt;/scale&gt;</w:t>
                </w:r>
              </w:p>
              <w:p w:rsidR="00D03E1F" w:rsidRPr="000A04FF" w:rsidRDefault="00D03E1F" w:rsidP="006C2718">
                <w:pPr>
                  <w:autoSpaceDE w:val="0"/>
                  <w:autoSpaceDN w:val="0"/>
                  <w:adjustRightInd w:val="0"/>
                  <w:rPr>
                    <w:rFonts w:ascii="Lucida Console" w:hAnsi="Lucida Console" w:cs="Lucida Console"/>
                    <w:sz w:val="18"/>
                    <w:szCs w:val="20"/>
                  </w:rPr>
                </w:pPr>
                <w:r w:rsidRPr="000A04FF">
                  <w:rPr>
                    <w:rFonts w:ascii="Lucida Console" w:hAnsi="Lucida Console" w:cs="Lucida Console"/>
                    <w:sz w:val="18"/>
                    <w:szCs w:val="20"/>
                  </w:rPr>
                  <w:t xml:space="preserve">      &lt;scale oid="6.0"&gt;100&lt;/scale&gt;</w:t>
                </w:r>
              </w:p>
              <w:p w:rsidR="00D03E1F" w:rsidRPr="00A2320B" w:rsidRDefault="00D03E1F" w:rsidP="006C2718">
                <w:pPr>
                  <w:autoSpaceDE w:val="0"/>
                  <w:autoSpaceDN w:val="0"/>
                  <w:adjustRightInd w:val="0"/>
                  <w:rPr>
                    <w:rFonts w:ascii="Lucida Console" w:hAnsi="Lucida Console" w:cs="Lucida Console"/>
                    <w:sz w:val="18"/>
                    <w:szCs w:val="20"/>
                    <w:lang w:val="it-IT"/>
                  </w:rPr>
                </w:pPr>
                <w:r w:rsidRPr="000A04FF">
                  <w:rPr>
                    <w:rFonts w:ascii="Lucida Console" w:hAnsi="Lucida Console" w:cs="Lucida Console"/>
                    <w:sz w:val="18"/>
                    <w:szCs w:val="20"/>
                  </w:rPr>
                  <w:t xml:space="preserve">      </w:t>
                </w:r>
                <w:r w:rsidRPr="00A2320B">
                  <w:rPr>
                    <w:rFonts w:ascii="Lucida Console" w:hAnsi="Lucida Console" w:cs="Lucida Console"/>
                    <w:sz w:val="18"/>
                    <w:szCs w:val="20"/>
                    <w:lang w:val="it-IT"/>
                  </w:rPr>
                  <w:t>&lt;scale oid="7.0"&gt;1&lt;/scale&gt;</w:t>
                </w:r>
              </w:p>
              <w:p w:rsidR="00D03E1F" w:rsidRPr="00A2320B" w:rsidRDefault="00D03E1F" w:rsidP="006C2718">
                <w:pPr>
                  <w:autoSpaceDE w:val="0"/>
                  <w:autoSpaceDN w:val="0"/>
                  <w:adjustRightInd w:val="0"/>
                  <w:rPr>
                    <w:rFonts w:ascii="Lucida Console" w:hAnsi="Lucida Console" w:cs="Lucida Console"/>
                    <w:sz w:val="18"/>
                    <w:szCs w:val="20"/>
                    <w:lang w:val="it-IT"/>
                  </w:rPr>
                </w:pPr>
                <w:r w:rsidRPr="00A2320B">
                  <w:rPr>
                    <w:rFonts w:ascii="Lucida Console" w:hAnsi="Lucida Console" w:cs="Lucida Console"/>
                    <w:sz w:val="18"/>
                    <w:szCs w:val="20"/>
                    <w:lang w:val="it-IT"/>
                  </w:rPr>
                  <w:t xml:space="preserve">      &lt;scale oid="8.0"&gt;100&lt;/scale&gt;</w:t>
                </w:r>
              </w:p>
              <w:p w:rsidR="00D03E1F" w:rsidRPr="00A2320B" w:rsidRDefault="00D03E1F" w:rsidP="006C2718">
                <w:pPr>
                  <w:autoSpaceDE w:val="0"/>
                  <w:autoSpaceDN w:val="0"/>
                  <w:adjustRightInd w:val="0"/>
                  <w:rPr>
                    <w:rFonts w:ascii="Lucida Console" w:hAnsi="Lucida Console" w:cs="Lucida Console"/>
                    <w:sz w:val="18"/>
                    <w:szCs w:val="20"/>
                    <w:lang w:val="it-IT"/>
                  </w:rPr>
                </w:pPr>
                <w:r w:rsidRPr="00A2320B">
                  <w:rPr>
                    <w:rFonts w:ascii="Lucida Console" w:hAnsi="Lucida Console" w:cs="Lucida Console"/>
                    <w:sz w:val="18"/>
                    <w:szCs w:val="20"/>
                    <w:lang w:val="it-IT"/>
                  </w:rPr>
                  <w:t xml:space="preserve">      &lt;scale oid="9.0"&gt;1&lt;/scale&gt;</w:t>
                </w:r>
              </w:p>
              <w:p w:rsidR="00D03E1F" w:rsidRPr="00A2320B" w:rsidRDefault="00D03E1F" w:rsidP="006C2718">
                <w:pPr>
                  <w:autoSpaceDE w:val="0"/>
                  <w:autoSpaceDN w:val="0"/>
                  <w:adjustRightInd w:val="0"/>
                  <w:rPr>
                    <w:rFonts w:ascii="Lucida Console" w:hAnsi="Lucida Console" w:cs="Lucida Console"/>
                    <w:sz w:val="18"/>
                    <w:szCs w:val="20"/>
                    <w:lang w:val="it-IT"/>
                  </w:rPr>
                </w:pPr>
                <w:r w:rsidRPr="00A2320B">
                  <w:rPr>
                    <w:rFonts w:ascii="Lucida Console" w:hAnsi="Lucida Console" w:cs="Lucida Console"/>
                    <w:sz w:val="18"/>
                    <w:szCs w:val="20"/>
                    <w:lang w:val="it-IT"/>
                  </w:rPr>
                  <w:t xml:space="preserve">        </w:t>
                </w:r>
              </w:p>
              <w:p w:rsidR="00D03E1F" w:rsidRPr="00A2320B" w:rsidRDefault="00D03E1F" w:rsidP="006C2718">
                <w:pPr>
                  <w:autoSpaceDE w:val="0"/>
                  <w:autoSpaceDN w:val="0"/>
                  <w:adjustRightInd w:val="0"/>
                  <w:rPr>
                    <w:rFonts w:ascii="Lucida Console" w:hAnsi="Lucida Console" w:cs="Lucida Console"/>
                    <w:sz w:val="18"/>
                    <w:szCs w:val="20"/>
                  </w:rPr>
                </w:pPr>
                <w:r w:rsidRPr="000A04FF">
                  <w:rPr>
                    <w:rFonts w:ascii="Lucida Console" w:hAnsi="Lucida Console" w:cs="Lucida Console"/>
                    <w:sz w:val="18"/>
                    <w:szCs w:val="20"/>
                    <w:lang w:val="it-IT"/>
                  </w:rPr>
                  <w:t xml:space="preserve">      </w:t>
                </w:r>
                <w:r w:rsidRPr="00A2320B">
                  <w:rPr>
                    <w:rFonts w:ascii="Lucida Console" w:hAnsi="Lucida Console" w:cs="Lucida Console"/>
                    <w:sz w:val="18"/>
                    <w:szCs w:val="20"/>
                  </w:rPr>
                  <w:t>&lt;metric oid="1"&gt;Overall&lt;/metric&gt;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&lt;metric oid="2"&gt;SLE&lt;/metric&gt;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&lt;metric oid="3"&gt;IISP&lt;/metric&gt;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&lt;metric oid="4"&gt;Queue&lt;/metric&gt;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&lt;metric oid="5"&gt;SLEChangeError&lt;/metric&gt;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&lt;metric oid="6"&gt;Expired&lt;/metric&gt;</w:t>
                </w:r>
              </w:p>
              <w:p w:rsidR="00D03E1F" w:rsidRPr="00A2320B" w:rsidRDefault="00D03E1F" w:rsidP="006C2718">
                <w:pPr>
                  <w:autoSpaceDE w:val="0"/>
                  <w:autoSpaceDN w:val="0"/>
                  <w:adjustRightInd w:val="0"/>
                  <w:rPr>
                    <w:rFonts w:ascii="Lucida Console" w:hAnsi="Lucida Console" w:cs="Lucida Console"/>
                    <w:sz w:val="18"/>
                    <w:szCs w:val="20"/>
                  </w:rPr>
                </w:pPr>
              </w:p>
              <w:p w:rsidR="00D03E1F" w:rsidRPr="00A2320B" w:rsidRDefault="00D03E1F" w:rsidP="006C2718">
                <w:pPr>
                  <w:pStyle w:val="Code"/>
                </w:pPr>
                <w:r w:rsidRPr="00A2320B">
                  <w:t xml:space="preserve"> &lt;/statistics&gt;</w:t>
                </w:r>
              </w:p>
            </w:tc>
          </w:tr>
        </w:tbl>
        <w:p w:rsidR="00D03E1F" w:rsidRDefault="00D03E1F" w:rsidP="00D03E1F"/>
        <w:p w:rsidR="00D03E1F" w:rsidRPr="004A552F" w:rsidRDefault="00D03E1F" w:rsidP="00D03E1F"/>
        <w:p w:rsidR="00D03E1F" w:rsidRDefault="00D03E1F" w:rsidP="00D03E1F">
          <w:r>
            <w:t>These files contain a single statistic. Each file consists of 3 lines containing the SNMP OID for the metric, the type of the metric (e.g. Gauge), and the metric value.</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Default="00D03E1F" w:rsidP="006C2718">
                <w:pPr>
                  <w:pStyle w:val="Code"/>
                </w:pPr>
              </w:p>
              <w:p w:rsidR="00D03E1F" w:rsidRDefault="00D03E1F" w:rsidP="006C2718">
                <w:pPr>
                  <w:pStyle w:val="Code"/>
                </w:pPr>
                <w:r>
                  <w:t>1.3.6.1.4.1.7560.4.10.20.6.1.1</w:t>
                </w:r>
              </w:p>
              <w:p w:rsidR="00D03E1F" w:rsidRDefault="00D03E1F" w:rsidP="006C2718">
                <w:pPr>
                  <w:pStyle w:val="Code"/>
                </w:pPr>
                <w:r>
                  <w:t>Counter32</w:t>
                </w:r>
              </w:p>
              <w:p w:rsidR="00D03E1F" w:rsidRDefault="00D03E1F" w:rsidP="006C2718">
                <w:pPr>
                  <w:pStyle w:val="Code"/>
                </w:pPr>
                <w:r>
                  <w:t>104743</w:t>
                </w:r>
              </w:p>
              <w:p w:rsidR="00D03E1F" w:rsidRDefault="00D03E1F" w:rsidP="006C2718">
                <w:pPr>
                  <w:pStyle w:val="Code"/>
                </w:pPr>
              </w:p>
            </w:tc>
          </w:tr>
        </w:tbl>
        <w:p w:rsidR="00D03E1F" w:rsidRDefault="00D03E1F" w:rsidP="00D03E1F">
          <w:r>
            <w:t>The metrics that are dumped at MIB statistics files must be configured, along with the directory where the files will be output and the interval between updates to the files. The update interval is specified in milliseconds.</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&lt;statistics </w:t>
                </w:r>
              </w:p>
              <w:p w:rsidR="00D03E1F" w:rsidRPr="00A2320B" w:rsidRDefault="00D03E1F" w:rsidP="006C2718">
                <w:pPr>
                  <w:autoSpaceDE w:val="0"/>
                  <w:autoSpaceDN w:val="0"/>
                  <w:adjustRightInd w:val="0"/>
                  <w:rPr>
                    <w:rFonts w:ascii="Lucida Console" w:hAnsi="Lucida Console" w:cs="Lucida Console"/>
                    <w:sz w:val="18"/>
                    <w:szCs w:val="20"/>
                  </w:rPr>
                </w:pPr>
                <w:r>
                  <w:rPr>
                    <w:rFonts w:ascii="Lucida Console" w:hAnsi="Lucida Console" w:cs="Lucida Console"/>
                    <w:sz w:val="18"/>
                    <w:szCs w:val="20"/>
                  </w:rPr>
                  <w:tab/>
                </w:r>
                <w:r w:rsidRPr="00A2320B">
                  <w:rPr>
                    <w:rFonts w:ascii="Lucida Console" w:hAnsi="Lucida Console" w:cs="Lucida Console"/>
                    <w:color w:val="FF0000"/>
                    <w:sz w:val="18"/>
                    <w:szCs w:val="20"/>
                  </w:rPr>
                  <w:t>output-dir="/var/log/rrc/snmp"</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w:t>
                </w:r>
                <w:r>
                  <w:rPr>
                    <w:rFonts w:ascii="Lucida Console" w:hAnsi="Lucida Console" w:cs="Lucida Console"/>
                    <w:sz w:val="18"/>
                    <w:szCs w:val="20"/>
                  </w:rPr>
                  <w:tab/>
                </w:r>
                <w:r w:rsidRPr="00A2320B">
                  <w:rPr>
                    <w:rFonts w:ascii="Lucida Console" w:hAnsi="Lucida Console" w:cs="Lucida Console"/>
                    <w:color w:val="FF0000"/>
                    <w:sz w:val="18"/>
                    <w:szCs w:val="20"/>
                  </w:rPr>
                  <w:t>update-interval="30000"</w:t>
                </w:r>
                <w:r w:rsidRPr="00A2320B">
                  <w:rPr>
                    <w:rFonts w:ascii="Lucida Console" w:hAnsi="Lucida Console" w:cs="Lucida Console"/>
                    <w:sz w:val="18"/>
                    <w:szCs w:val="20"/>
                  </w:rPr>
                  <w:t>&gt;</w:t>
                </w:r>
              </w:p>
              <w:p w:rsidR="00D03E1F" w:rsidRPr="00A2320B" w:rsidRDefault="00D03E1F" w:rsidP="006C2718">
                <w:pPr>
                  <w:autoSpaceDE w:val="0"/>
                  <w:autoSpaceDN w:val="0"/>
                  <w:adjustRightInd w:val="0"/>
                  <w:rPr>
                    <w:rFonts w:ascii="Lucida Console" w:hAnsi="Lucida Console" w:cs="Lucida Console"/>
                    <w:sz w:val="18"/>
                    <w:szCs w:val="20"/>
                  </w:rPr>
                </w:pP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w:t>
                </w:r>
                <w:r>
                  <w:rPr>
                    <w:rFonts w:ascii="Lucida Console" w:hAnsi="Lucida Console" w:cs="Lucida Console"/>
                    <w:sz w:val="18"/>
                    <w:szCs w:val="20"/>
                  </w:rPr>
                  <w:tab/>
                </w:r>
                <w:r w:rsidRPr="00A2320B">
                  <w:rPr>
                    <w:rFonts w:ascii="Lucida Console" w:hAnsi="Lucida Console" w:cs="Lucida Console"/>
                    <w:sz w:val="18"/>
                    <w:szCs w:val="20"/>
                  </w:rPr>
                  <w:t>&lt;scale oid="1.0"&gt;1&lt;/scale&gt;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w:t>
                </w:r>
                <w:r>
                  <w:rPr>
                    <w:rFonts w:ascii="Lucida Console" w:hAnsi="Lucida Console" w:cs="Lucida Console"/>
                    <w:sz w:val="18"/>
                    <w:szCs w:val="20"/>
                  </w:rPr>
                  <w:tab/>
                </w:r>
                <w:r w:rsidRPr="00A2320B">
                  <w:rPr>
                    <w:rFonts w:ascii="Lucida Console" w:hAnsi="Lucida Console" w:cs="Lucida Console"/>
                    <w:sz w:val="18"/>
                    <w:szCs w:val="20"/>
                  </w:rPr>
                  <w:t>&lt;scale oid="2.0"&gt;1&lt;/scale&gt;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w:t>
                </w:r>
                <w:r>
                  <w:rPr>
                    <w:rFonts w:ascii="Lucida Console" w:hAnsi="Lucida Console" w:cs="Lucida Console"/>
                    <w:sz w:val="18"/>
                    <w:szCs w:val="20"/>
                  </w:rPr>
                  <w:tab/>
                </w:r>
                <w:r w:rsidRPr="00A2320B">
                  <w:rPr>
                    <w:rFonts w:ascii="Lucida Console" w:hAnsi="Lucida Console" w:cs="Lucida Console"/>
                    <w:sz w:val="18"/>
                    <w:szCs w:val="20"/>
                  </w:rPr>
                  <w:t>&lt;scale oid="3.0"&gt;1&lt;/scale&gt;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w:t>
                </w:r>
                <w:r>
                  <w:rPr>
                    <w:rFonts w:ascii="Lucida Console" w:hAnsi="Lucida Console" w:cs="Lucida Console"/>
                    <w:sz w:val="18"/>
                    <w:szCs w:val="20"/>
                  </w:rPr>
                  <w:tab/>
                </w:r>
                <w:r w:rsidRPr="00A2320B">
                  <w:rPr>
                    <w:rFonts w:ascii="Lucida Console" w:hAnsi="Lucida Console" w:cs="Lucida Console"/>
                    <w:sz w:val="18"/>
                    <w:szCs w:val="20"/>
                  </w:rPr>
                  <w:t>&lt;scale oid="4.0"&gt;100&lt;/scale&gt;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w:t>
                </w:r>
                <w:r>
                  <w:rPr>
                    <w:rFonts w:ascii="Lucida Console" w:hAnsi="Lucida Console" w:cs="Lucida Console"/>
                    <w:sz w:val="18"/>
                    <w:szCs w:val="20"/>
                  </w:rPr>
                  <w:tab/>
                </w:r>
                <w:r w:rsidRPr="00A2320B">
                  <w:rPr>
                    <w:rFonts w:ascii="Lucida Console" w:hAnsi="Lucida Console" w:cs="Lucida Console"/>
                    <w:sz w:val="18"/>
                    <w:szCs w:val="20"/>
                  </w:rPr>
                  <w:t>&lt;scale oid="5.0"&gt;100&lt;/scale&gt;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w:t>
                </w:r>
                <w:r>
                  <w:rPr>
                    <w:rFonts w:ascii="Lucida Console" w:hAnsi="Lucida Console" w:cs="Lucida Console"/>
                    <w:sz w:val="18"/>
                    <w:szCs w:val="20"/>
                  </w:rPr>
                  <w:tab/>
                </w:r>
                <w:r w:rsidRPr="00A2320B">
                  <w:rPr>
                    <w:rFonts w:ascii="Lucida Console" w:hAnsi="Lucida Console" w:cs="Lucida Console"/>
                    <w:sz w:val="18"/>
                    <w:szCs w:val="20"/>
                  </w:rPr>
                  <w:t>&lt;scale oid="6.0"&gt;100&lt;/scale&gt;</w:t>
                </w:r>
              </w:p>
              <w:p w:rsidR="00D03E1F" w:rsidRPr="00A2320B" w:rsidRDefault="00D03E1F" w:rsidP="006C2718">
                <w:pPr>
                  <w:autoSpaceDE w:val="0"/>
                  <w:autoSpaceDN w:val="0"/>
                  <w:adjustRightInd w:val="0"/>
                  <w:rPr>
                    <w:rFonts w:ascii="Lucida Console" w:hAnsi="Lucida Console" w:cs="Lucida Console"/>
                    <w:sz w:val="18"/>
                    <w:szCs w:val="20"/>
                    <w:lang w:val="it-IT"/>
                  </w:rPr>
                </w:pPr>
                <w:r>
                  <w:rPr>
                    <w:rFonts w:ascii="Lucida Console" w:hAnsi="Lucida Console" w:cs="Lucida Console"/>
                    <w:sz w:val="18"/>
                    <w:szCs w:val="20"/>
                  </w:rPr>
                  <w:tab/>
                </w:r>
                <w:r w:rsidRPr="00A2320B">
                  <w:rPr>
                    <w:rFonts w:ascii="Lucida Console" w:hAnsi="Lucida Console" w:cs="Lucida Console"/>
                    <w:sz w:val="18"/>
                    <w:szCs w:val="20"/>
                    <w:lang w:val="it-IT"/>
                  </w:rPr>
                  <w:t>&lt;scale oid="7.0"&gt;1&lt;/scale&gt;</w:t>
                </w:r>
              </w:p>
              <w:p w:rsidR="00D03E1F" w:rsidRPr="00A2320B" w:rsidRDefault="00D03E1F" w:rsidP="006C2718">
                <w:pPr>
                  <w:autoSpaceDE w:val="0"/>
                  <w:autoSpaceDN w:val="0"/>
                  <w:adjustRightInd w:val="0"/>
                  <w:rPr>
                    <w:rFonts w:ascii="Lucida Console" w:hAnsi="Lucida Console" w:cs="Lucida Console"/>
                    <w:sz w:val="18"/>
                    <w:szCs w:val="20"/>
                    <w:lang w:val="it-IT"/>
                  </w:rPr>
                </w:pPr>
                <w:r w:rsidRPr="00A2320B">
                  <w:rPr>
                    <w:rFonts w:ascii="Lucida Console" w:hAnsi="Lucida Console" w:cs="Lucida Console"/>
                    <w:sz w:val="18"/>
                    <w:szCs w:val="20"/>
                    <w:lang w:val="it-IT"/>
                  </w:rPr>
                  <w:t xml:space="preserve">      </w:t>
                </w:r>
                <w:r>
                  <w:rPr>
                    <w:rFonts w:ascii="Lucida Console" w:hAnsi="Lucida Console" w:cs="Lucida Console"/>
                    <w:sz w:val="18"/>
                    <w:szCs w:val="20"/>
                    <w:lang w:val="it-IT"/>
                  </w:rPr>
                  <w:t xml:space="preserve"> </w:t>
                </w:r>
                <w:r w:rsidRPr="00A2320B">
                  <w:rPr>
                    <w:rFonts w:ascii="Lucida Console" w:hAnsi="Lucida Console" w:cs="Lucida Console"/>
                    <w:sz w:val="18"/>
                    <w:szCs w:val="20"/>
                    <w:lang w:val="it-IT"/>
                  </w:rPr>
                  <w:t>&lt;scale oid="8.0"&gt;100&lt;/scale&gt;</w:t>
                </w:r>
              </w:p>
              <w:p w:rsidR="00D03E1F" w:rsidRPr="00A2320B" w:rsidRDefault="00D03E1F" w:rsidP="006C2718">
                <w:pPr>
                  <w:autoSpaceDE w:val="0"/>
                  <w:autoSpaceDN w:val="0"/>
                  <w:adjustRightInd w:val="0"/>
                  <w:rPr>
                    <w:rFonts w:ascii="Lucida Console" w:hAnsi="Lucida Console" w:cs="Lucida Console"/>
                    <w:sz w:val="18"/>
                    <w:szCs w:val="20"/>
                    <w:lang w:val="it-IT"/>
                  </w:rPr>
                </w:pPr>
                <w:r w:rsidRPr="00A2320B">
                  <w:rPr>
                    <w:rFonts w:ascii="Lucida Console" w:hAnsi="Lucida Console" w:cs="Lucida Console"/>
                    <w:sz w:val="18"/>
                    <w:szCs w:val="20"/>
                    <w:lang w:val="it-IT"/>
                  </w:rPr>
                  <w:t xml:space="preserve">      </w:t>
                </w:r>
                <w:r>
                  <w:rPr>
                    <w:rFonts w:ascii="Lucida Console" w:hAnsi="Lucida Console" w:cs="Lucida Console"/>
                    <w:sz w:val="18"/>
                    <w:szCs w:val="20"/>
                    <w:lang w:val="it-IT"/>
                  </w:rPr>
                  <w:t xml:space="preserve"> </w:t>
                </w:r>
                <w:r w:rsidRPr="00A2320B">
                  <w:rPr>
                    <w:rFonts w:ascii="Lucida Console" w:hAnsi="Lucida Console" w:cs="Lucida Console"/>
                    <w:sz w:val="18"/>
                    <w:szCs w:val="20"/>
                    <w:lang w:val="it-IT"/>
                  </w:rPr>
                  <w:t>&lt;scale oid="9.0"&gt;1&lt;/scale&gt;</w:t>
                </w:r>
              </w:p>
              <w:p w:rsidR="00D03E1F" w:rsidRPr="00A2320B" w:rsidRDefault="00D03E1F" w:rsidP="006C2718">
                <w:pPr>
                  <w:autoSpaceDE w:val="0"/>
                  <w:autoSpaceDN w:val="0"/>
                  <w:adjustRightInd w:val="0"/>
                  <w:rPr>
                    <w:rFonts w:ascii="Lucida Console" w:hAnsi="Lucida Console" w:cs="Lucida Console"/>
                    <w:sz w:val="18"/>
                    <w:szCs w:val="20"/>
                    <w:lang w:val="it-IT"/>
                  </w:rPr>
                </w:pPr>
                <w:r w:rsidRPr="00A2320B">
                  <w:rPr>
                    <w:rFonts w:ascii="Lucida Console" w:hAnsi="Lucida Console" w:cs="Lucida Console"/>
                    <w:sz w:val="18"/>
                    <w:szCs w:val="20"/>
                    <w:lang w:val="it-IT"/>
                  </w:rPr>
                  <w:t xml:space="preserve">        </w:t>
                </w:r>
              </w:p>
              <w:p w:rsidR="00D03E1F" w:rsidRPr="00A2320B" w:rsidRDefault="00D03E1F" w:rsidP="006C2718">
                <w:pPr>
                  <w:autoSpaceDE w:val="0"/>
                  <w:autoSpaceDN w:val="0"/>
                  <w:adjustRightInd w:val="0"/>
                  <w:rPr>
                    <w:rFonts w:ascii="Lucida Console" w:hAnsi="Lucida Console" w:cs="Lucida Console"/>
                    <w:sz w:val="18"/>
                    <w:szCs w:val="20"/>
                  </w:rPr>
                </w:pPr>
                <w:r w:rsidRPr="00FF08BF">
                  <w:rPr>
                    <w:rFonts w:ascii="Lucida Console" w:hAnsi="Lucida Console" w:cs="Lucida Console"/>
                    <w:sz w:val="18"/>
                    <w:szCs w:val="20"/>
                    <w:lang w:val="it-IT"/>
                  </w:rPr>
                  <w:t xml:space="preserve">       </w:t>
                </w:r>
                <w:r w:rsidRPr="00A2320B">
                  <w:rPr>
                    <w:rFonts w:ascii="Lucida Console" w:hAnsi="Lucida Console" w:cs="Lucida Console"/>
                    <w:sz w:val="18"/>
                    <w:szCs w:val="20"/>
                  </w:rPr>
                  <w:t>&lt;metric oid="1"&gt;Overall&lt;/metric&gt;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w:t>
                </w:r>
                <w:r>
                  <w:rPr>
                    <w:rFonts w:ascii="Lucida Console" w:hAnsi="Lucida Console" w:cs="Lucida Console"/>
                    <w:sz w:val="18"/>
                    <w:szCs w:val="20"/>
                  </w:rPr>
                  <w:t xml:space="preserve"> </w:t>
                </w:r>
                <w:r w:rsidRPr="00A2320B">
                  <w:rPr>
                    <w:rFonts w:ascii="Lucida Console" w:hAnsi="Lucida Console" w:cs="Lucida Console"/>
                    <w:sz w:val="18"/>
                    <w:szCs w:val="20"/>
                  </w:rPr>
                  <w:t>&lt;metric oid="2"&gt;SLE&lt;/metric&gt;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w:t>
                </w:r>
                <w:r>
                  <w:rPr>
                    <w:rFonts w:ascii="Lucida Console" w:hAnsi="Lucida Console" w:cs="Lucida Console"/>
                    <w:sz w:val="18"/>
                    <w:szCs w:val="20"/>
                  </w:rPr>
                  <w:t xml:space="preserve"> </w:t>
                </w:r>
                <w:r w:rsidRPr="00A2320B">
                  <w:rPr>
                    <w:rFonts w:ascii="Lucida Console" w:hAnsi="Lucida Console" w:cs="Lucida Console"/>
                    <w:sz w:val="18"/>
                    <w:szCs w:val="20"/>
                  </w:rPr>
                  <w:t>&lt;metric oid="3"&gt;IISP&lt;/metric&gt;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w:t>
                </w:r>
                <w:r>
                  <w:rPr>
                    <w:rFonts w:ascii="Lucida Console" w:hAnsi="Lucida Console" w:cs="Lucida Console"/>
                    <w:sz w:val="18"/>
                    <w:szCs w:val="20"/>
                  </w:rPr>
                  <w:t xml:space="preserve"> </w:t>
                </w:r>
                <w:r w:rsidRPr="00A2320B">
                  <w:rPr>
                    <w:rFonts w:ascii="Lucida Console" w:hAnsi="Lucida Console" w:cs="Lucida Console"/>
                    <w:sz w:val="18"/>
                    <w:szCs w:val="20"/>
                  </w:rPr>
                  <w:t>&lt;metric oid="4"&gt;Queue&lt;/metric&gt;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w:t>
                </w:r>
                <w:r>
                  <w:rPr>
                    <w:rFonts w:ascii="Lucida Console" w:hAnsi="Lucida Console" w:cs="Lucida Console"/>
                    <w:sz w:val="18"/>
                    <w:szCs w:val="20"/>
                  </w:rPr>
                  <w:t xml:space="preserve"> </w:t>
                </w:r>
                <w:r w:rsidRPr="00A2320B">
                  <w:rPr>
                    <w:rFonts w:ascii="Lucida Console" w:hAnsi="Lucida Console" w:cs="Lucida Console"/>
                    <w:sz w:val="18"/>
                    <w:szCs w:val="20"/>
                  </w:rPr>
                  <w:t>&lt;metric oid="5"&gt;SLEChangeError&lt;/metric&gt;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w:t>
                </w:r>
                <w:r>
                  <w:rPr>
                    <w:rFonts w:ascii="Lucida Console" w:hAnsi="Lucida Console" w:cs="Lucida Console"/>
                    <w:sz w:val="18"/>
                    <w:szCs w:val="20"/>
                  </w:rPr>
                  <w:t xml:space="preserve"> </w:t>
                </w:r>
                <w:r w:rsidRPr="00A2320B">
                  <w:rPr>
                    <w:rFonts w:ascii="Lucida Console" w:hAnsi="Lucida Console" w:cs="Lucida Console"/>
                    <w:sz w:val="18"/>
                    <w:szCs w:val="20"/>
                  </w:rPr>
                  <w:t>&lt;metric oid="6"&gt;Expired&lt;/metric&gt;</w:t>
                </w:r>
              </w:p>
              <w:p w:rsidR="00D03E1F" w:rsidRPr="00A2320B" w:rsidRDefault="00D03E1F" w:rsidP="006C2718">
                <w:pPr>
                  <w:autoSpaceDE w:val="0"/>
                  <w:autoSpaceDN w:val="0"/>
                  <w:adjustRightInd w:val="0"/>
                  <w:rPr>
                    <w:rFonts w:ascii="Lucida Console" w:hAnsi="Lucida Console" w:cs="Lucida Console"/>
                    <w:sz w:val="18"/>
                    <w:szCs w:val="20"/>
                  </w:rPr>
                </w:pPr>
              </w:p>
              <w:p w:rsidR="00D03E1F" w:rsidRPr="00A2320B" w:rsidRDefault="00D03E1F" w:rsidP="006C2718">
                <w:pPr>
                  <w:pStyle w:val="Code"/>
                </w:pPr>
                <w:r w:rsidRPr="00A2320B">
                  <w:t xml:space="preserve"> &lt;/statistics&gt;</w:t>
                </w:r>
              </w:p>
            </w:tc>
          </w:tr>
        </w:tbl>
        <w:p w:rsidR="00D03E1F" w:rsidRDefault="00D03E1F" w:rsidP="00D03E1F"/>
        <w:p w:rsidR="00D03E1F" w:rsidRDefault="00D03E1F" w:rsidP="00D03E1F">
          <w:pPr>
            <w:pStyle w:val="Heading3"/>
          </w:pPr>
          <w:bookmarkStart w:id="93" w:name="_Toc293927237"/>
          <w:bookmarkStart w:id="94" w:name="_Toc366229625"/>
          <w:r>
            <w:t>Mapping OIDs to MIB Statistics</w:t>
          </w:r>
          <w:bookmarkEnd w:id="93"/>
          <w:bookmarkEnd w:id="94"/>
        </w:p>
        <w:p w:rsidR="00D03E1F" w:rsidRDefault="00D03E1F" w:rsidP="00D03E1F">
          <w:r>
            <w:t xml:space="preserve">In order to simplify the configuration (especially typing in OIDs), the OID are specified as a “base” and then </w:t>
          </w:r>
          <w:proofErr w:type="gramStart"/>
          <w:r>
            <w:t>a per</w:t>
          </w:r>
          <w:proofErr w:type="gramEnd"/>
          <w:r>
            <w:t xml:space="preserve"> metric OID suffix is used. </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Pr="00A2320B" w:rsidRDefault="00D03E1F" w:rsidP="006C2718">
                <w:pPr>
                  <w:pStyle w:val="Code"/>
                </w:pP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&lt;statistics </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ab/>
                  <w:t>output-dir="/var/log/rrc/snmp"</w:t>
                </w:r>
              </w:p>
              <w:p w:rsidR="00D03E1F" w:rsidRPr="000A04FF" w:rsidRDefault="00D03E1F" w:rsidP="006C2718">
                <w:pPr>
                  <w:autoSpaceDE w:val="0"/>
                  <w:autoSpaceDN w:val="0"/>
                  <w:adjustRightInd w:val="0"/>
                  <w:rPr>
                    <w:rFonts w:ascii="Lucida Console" w:hAnsi="Lucida Console" w:cs="Lucida Console"/>
                    <w:sz w:val="18"/>
                    <w:szCs w:val="20"/>
                    <w:lang w:val="it-IT"/>
                  </w:rPr>
                </w:pPr>
                <w:r w:rsidRPr="00A2320B">
                  <w:rPr>
                    <w:rFonts w:ascii="Lucida Console" w:hAnsi="Lucida Console" w:cs="Lucida Console"/>
                    <w:sz w:val="18"/>
                    <w:szCs w:val="20"/>
                  </w:rPr>
                  <w:t xml:space="preserve">      </w:t>
                </w:r>
                <w:r>
                  <w:rPr>
                    <w:rFonts w:ascii="Lucida Console" w:hAnsi="Lucida Console" w:cs="Lucida Console"/>
                    <w:sz w:val="18"/>
                    <w:szCs w:val="20"/>
                  </w:rPr>
                  <w:t xml:space="preserve"> </w:t>
                </w:r>
                <w:r w:rsidRPr="000A04FF">
                  <w:rPr>
                    <w:rFonts w:ascii="Lucida Console" w:hAnsi="Lucida Console" w:cs="Lucida Console"/>
                    <w:sz w:val="18"/>
                    <w:szCs w:val="20"/>
                    <w:lang w:val="it-IT"/>
                  </w:rPr>
                  <w:t>update-interval="30000"</w:t>
                </w:r>
              </w:p>
              <w:p w:rsidR="00D03E1F" w:rsidRPr="000A04FF" w:rsidRDefault="00D03E1F" w:rsidP="006C2718">
                <w:pPr>
                  <w:autoSpaceDE w:val="0"/>
                  <w:autoSpaceDN w:val="0"/>
                  <w:adjustRightInd w:val="0"/>
                  <w:rPr>
                    <w:rFonts w:ascii="Lucida Console" w:hAnsi="Lucida Console" w:cs="Lucida Console"/>
                    <w:sz w:val="18"/>
                    <w:szCs w:val="20"/>
                    <w:lang w:val="it-IT"/>
                  </w:rPr>
                </w:pPr>
                <w:r w:rsidRPr="000A04FF">
                  <w:rPr>
                    <w:rFonts w:ascii="Lucida Console" w:hAnsi="Lucida Console" w:cs="Lucida Console"/>
                    <w:sz w:val="18"/>
                    <w:szCs w:val="20"/>
                    <w:lang w:val="it-IT"/>
                  </w:rPr>
                  <w:tab/>
                </w:r>
                <w:r w:rsidRPr="000A04FF">
                  <w:rPr>
                    <w:rFonts w:ascii="Lucida Console" w:hAnsi="Lucida Console" w:cs="Lucida Console"/>
                    <w:color w:val="FF0000"/>
                    <w:sz w:val="18"/>
                    <w:szCs w:val="20"/>
                    <w:lang w:val="it-IT"/>
                  </w:rPr>
                  <w:t>base=”</w:t>
                </w:r>
                <w:r w:rsidRPr="000A04FF">
                  <w:rPr>
                    <w:rFonts w:ascii="Lucida Console" w:hAnsi="Lucida Console"/>
                    <w:color w:val="FF0000"/>
                    <w:sz w:val="18"/>
                    <w:lang w:val="it-IT"/>
                  </w:rPr>
                  <w:t>1.3.6.1.4.1.7560.4.10.20.6</w:t>
                </w:r>
                <w:r w:rsidRPr="000A04FF">
                  <w:rPr>
                    <w:rFonts w:ascii="Lucida Console" w:hAnsi="Lucida Console" w:cs="Lucida Console"/>
                    <w:color w:val="FF0000"/>
                    <w:sz w:val="18"/>
                    <w:szCs w:val="20"/>
                    <w:lang w:val="it-IT"/>
                  </w:rPr>
                  <w:t xml:space="preserve">” </w:t>
                </w:r>
                <w:r w:rsidRPr="000A04FF">
                  <w:rPr>
                    <w:rFonts w:ascii="Lucida Console" w:hAnsi="Lucida Console" w:cs="Lucida Console"/>
                    <w:sz w:val="18"/>
                    <w:szCs w:val="20"/>
                    <w:lang w:val="it-IT"/>
                  </w:rPr>
                  <w:t>&gt;</w:t>
                </w:r>
              </w:p>
              <w:p w:rsidR="00D03E1F" w:rsidRPr="000A04FF" w:rsidRDefault="00D03E1F" w:rsidP="006C2718">
                <w:pPr>
                  <w:autoSpaceDE w:val="0"/>
                  <w:autoSpaceDN w:val="0"/>
                  <w:adjustRightInd w:val="0"/>
                  <w:rPr>
                    <w:rFonts w:ascii="Lucida Console" w:hAnsi="Lucida Console" w:cs="Lucida Console"/>
                    <w:sz w:val="18"/>
                    <w:szCs w:val="20"/>
                    <w:lang w:val="it-IT"/>
                  </w:rPr>
                </w:pPr>
              </w:p>
              <w:p w:rsidR="00D03E1F" w:rsidRPr="000A04FF" w:rsidRDefault="00D03E1F" w:rsidP="006C2718">
                <w:pPr>
                  <w:autoSpaceDE w:val="0"/>
                  <w:autoSpaceDN w:val="0"/>
                  <w:adjustRightInd w:val="0"/>
                  <w:rPr>
                    <w:rFonts w:ascii="Lucida Console" w:hAnsi="Lucida Console" w:cs="Lucida Console"/>
                    <w:sz w:val="18"/>
                    <w:szCs w:val="20"/>
                    <w:lang w:val="it-IT"/>
                  </w:rPr>
                </w:pPr>
                <w:r w:rsidRPr="000A04FF">
                  <w:rPr>
                    <w:rFonts w:ascii="Lucida Console" w:hAnsi="Lucida Console" w:cs="Lucida Console"/>
                    <w:sz w:val="18"/>
                    <w:szCs w:val="20"/>
                    <w:lang w:val="it-IT"/>
                  </w:rPr>
                  <w:t xml:space="preserve">      &lt;scale oid="1.0"&gt;1&lt;/scale&gt;</w:t>
                </w:r>
              </w:p>
              <w:p w:rsidR="00D03E1F" w:rsidRPr="000A04FF" w:rsidRDefault="00D03E1F" w:rsidP="006C2718">
                <w:pPr>
                  <w:autoSpaceDE w:val="0"/>
                  <w:autoSpaceDN w:val="0"/>
                  <w:adjustRightInd w:val="0"/>
                  <w:rPr>
                    <w:rFonts w:ascii="Lucida Console" w:hAnsi="Lucida Console" w:cs="Lucida Console"/>
                    <w:sz w:val="18"/>
                    <w:szCs w:val="20"/>
                    <w:lang w:val="it-IT"/>
                  </w:rPr>
                </w:pPr>
                <w:r w:rsidRPr="000A04FF">
                  <w:rPr>
                    <w:rFonts w:ascii="Lucida Console" w:hAnsi="Lucida Console" w:cs="Lucida Console"/>
                    <w:sz w:val="18"/>
                    <w:szCs w:val="20"/>
                    <w:lang w:val="it-IT"/>
                  </w:rPr>
                  <w:t xml:space="preserve">      &lt;scale oid="2.0"&gt;1&lt;/scale&gt;</w:t>
                </w:r>
              </w:p>
              <w:p w:rsidR="00D03E1F" w:rsidRPr="000A04FF" w:rsidRDefault="00D03E1F" w:rsidP="006C2718">
                <w:pPr>
                  <w:autoSpaceDE w:val="0"/>
                  <w:autoSpaceDN w:val="0"/>
                  <w:adjustRightInd w:val="0"/>
                  <w:rPr>
                    <w:rFonts w:ascii="Lucida Console" w:hAnsi="Lucida Console" w:cs="Lucida Console"/>
                    <w:sz w:val="18"/>
                    <w:szCs w:val="20"/>
                    <w:lang w:val="it-IT"/>
                  </w:rPr>
                </w:pPr>
                <w:r w:rsidRPr="000A04FF">
                  <w:rPr>
                    <w:rFonts w:ascii="Lucida Console" w:hAnsi="Lucida Console" w:cs="Lucida Console"/>
                    <w:sz w:val="18"/>
                    <w:szCs w:val="20"/>
                    <w:lang w:val="it-IT"/>
                  </w:rPr>
                  <w:t xml:space="preserve">      &lt;scale oid="3.0"&gt;1&lt;/scale&gt;</w:t>
                </w:r>
              </w:p>
              <w:p w:rsidR="00D03E1F" w:rsidRPr="000A04FF" w:rsidRDefault="00D03E1F" w:rsidP="006C2718">
                <w:pPr>
                  <w:autoSpaceDE w:val="0"/>
                  <w:autoSpaceDN w:val="0"/>
                  <w:adjustRightInd w:val="0"/>
                  <w:rPr>
                    <w:rFonts w:ascii="Lucida Console" w:hAnsi="Lucida Console" w:cs="Lucida Console"/>
                    <w:sz w:val="18"/>
                    <w:szCs w:val="20"/>
                    <w:lang w:val="it-IT"/>
                  </w:rPr>
                </w:pPr>
                <w:r w:rsidRPr="000A04FF">
                  <w:rPr>
                    <w:rFonts w:ascii="Lucida Console" w:hAnsi="Lucida Console" w:cs="Lucida Console"/>
                    <w:sz w:val="18"/>
                    <w:szCs w:val="20"/>
                    <w:lang w:val="it-IT"/>
                  </w:rPr>
                  <w:t xml:space="preserve">      &lt;scale oid="4.0"&gt;100&lt;/scale&gt;</w:t>
                </w:r>
              </w:p>
              <w:p w:rsidR="00D03E1F" w:rsidRPr="000A04FF" w:rsidRDefault="00D03E1F" w:rsidP="006C2718">
                <w:pPr>
                  <w:autoSpaceDE w:val="0"/>
                  <w:autoSpaceDN w:val="0"/>
                  <w:adjustRightInd w:val="0"/>
                  <w:rPr>
                    <w:rFonts w:ascii="Lucida Console" w:hAnsi="Lucida Console" w:cs="Lucida Console"/>
                    <w:sz w:val="18"/>
                    <w:szCs w:val="20"/>
                    <w:lang w:val="it-IT"/>
                  </w:rPr>
                </w:pPr>
                <w:r w:rsidRPr="000A04FF">
                  <w:rPr>
                    <w:rFonts w:ascii="Lucida Console" w:hAnsi="Lucida Console" w:cs="Lucida Console"/>
                    <w:sz w:val="18"/>
                    <w:szCs w:val="20"/>
                    <w:lang w:val="it-IT"/>
                  </w:rPr>
                  <w:t xml:space="preserve">      &lt;scale oid="5.0"&gt;100&lt;/scale&gt;</w:t>
                </w:r>
              </w:p>
              <w:p w:rsidR="00D03E1F" w:rsidRPr="000A04FF" w:rsidRDefault="00D03E1F" w:rsidP="006C2718">
                <w:pPr>
                  <w:autoSpaceDE w:val="0"/>
                  <w:autoSpaceDN w:val="0"/>
                  <w:adjustRightInd w:val="0"/>
                  <w:rPr>
                    <w:rFonts w:ascii="Lucida Console" w:hAnsi="Lucida Console" w:cs="Lucida Console"/>
                    <w:sz w:val="18"/>
                    <w:szCs w:val="20"/>
                    <w:lang w:val="it-IT"/>
                  </w:rPr>
                </w:pPr>
                <w:r w:rsidRPr="000A04FF">
                  <w:rPr>
                    <w:rFonts w:ascii="Lucida Console" w:hAnsi="Lucida Console" w:cs="Lucida Console"/>
                    <w:sz w:val="18"/>
                    <w:szCs w:val="20"/>
                    <w:lang w:val="it-IT"/>
                  </w:rPr>
                  <w:t xml:space="preserve">      &lt;scale oid="6.0"&gt;100&lt;/scale&gt;</w:t>
                </w:r>
              </w:p>
              <w:p w:rsidR="00D03E1F" w:rsidRPr="00A2320B" w:rsidRDefault="00D03E1F" w:rsidP="006C2718">
                <w:pPr>
                  <w:autoSpaceDE w:val="0"/>
                  <w:autoSpaceDN w:val="0"/>
                  <w:adjustRightInd w:val="0"/>
                  <w:rPr>
                    <w:rFonts w:ascii="Lucida Console" w:hAnsi="Lucida Console" w:cs="Lucida Console"/>
                    <w:sz w:val="18"/>
                    <w:szCs w:val="20"/>
                    <w:lang w:val="it-IT"/>
                  </w:rPr>
                </w:pPr>
                <w:r w:rsidRPr="000A04FF">
                  <w:rPr>
                    <w:rFonts w:ascii="Lucida Console" w:hAnsi="Lucida Console" w:cs="Lucida Console"/>
                    <w:sz w:val="18"/>
                    <w:szCs w:val="20"/>
                    <w:lang w:val="it-IT"/>
                  </w:rPr>
                  <w:t xml:space="preserve">      </w:t>
                </w:r>
                <w:r w:rsidRPr="00A2320B">
                  <w:rPr>
                    <w:rFonts w:ascii="Lucida Console" w:hAnsi="Lucida Console" w:cs="Lucida Console"/>
                    <w:sz w:val="18"/>
                    <w:szCs w:val="20"/>
                    <w:lang w:val="it-IT"/>
                  </w:rPr>
                  <w:t>&lt;scale oid="7.0"&gt;1&lt;/scale&gt;</w:t>
                </w:r>
              </w:p>
              <w:p w:rsidR="00D03E1F" w:rsidRPr="00A2320B" w:rsidRDefault="00D03E1F" w:rsidP="006C2718">
                <w:pPr>
                  <w:autoSpaceDE w:val="0"/>
                  <w:autoSpaceDN w:val="0"/>
                  <w:adjustRightInd w:val="0"/>
                  <w:rPr>
                    <w:rFonts w:ascii="Lucida Console" w:hAnsi="Lucida Console" w:cs="Lucida Console"/>
                    <w:sz w:val="18"/>
                    <w:szCs w:val="20"/>
                    <w:lang w:val="it-IT"/>
                  </w:rPr>
                </w:pPr>
                <w:r w:rsidRPr="00A2320B">
                  <w:rPr>
                    <w:rFonts w:ascii="Lucida Console" w:hAnsi="Lucida Console" w:cs="Lucida Console"/>
                    <w:sz w:val="18"/>
                    <w:szCs w:val="20"/>
                    <w:lang w:val="it-IT"/>
                  </w:rPr>
                  <w:t xml:space="preserve">      &lt;scale oid="8.0"&gt;100&lt;/scale&gt;</w:t>
                </w:r>
              </w:p>
              <w:p w:rsidR="00D03E1F" w:rsidRPr="00A2320B" w:rsidRDefault="00D03E1F" w:rsidP="006C2718">
                <w:pPr>
                  <w:autoSpaceDE w:val="0"/>
                  <w:autoSpaceDN w:val="0"/>
                  <w:adjustRightInd w:val="0"/>
                  <w:rPr>
                    <w:rFonts w:ascii="Lucida Console" w:hAnsi="Lucida Console" w:cs="Lucida Console"/>
                    <w:sz w:val="18"/>
                    <w:szCs w:val="20"/>
                    <w:lang w:val="it-IT"/>
                  </w:rPr>
                </w:pPr>
                <w:r w:rsidRPr="00A2320B">
                  <w:rPr>
                    <w:rFonts w:ascii="Lucida Console" w:hAnsi="Lucida Console" w:cs="Lucida Console"/>
                    <w:sz w:val="18"/>
                    <w:szCs w:val="20"/>
                    <w:lang w:val="it-IT"/>
                  </w:rPr>
                  <w:t xml:space="preserve">      &lt;scale oid="9.0"&gt;1&lt;/scale&gt;</w:t>
                </w:r>
              </w:p>
              <w:p w:rsidR="00D03E1F" w:rsidRPr="00A2320B" w:rsidRDefault="00D03E1F" w:rsidP="006C2718">
                <w:pPr>
                  <w:autoSpaceDE w:val="0"/>
                  <w:autoSpaceDN w:val="0"/>
                  <w:adjustRightInd w:val="0"/>
                  <w:rPr>
                    <w:rFonts w:ascii="Lucida Console" w:hAnsi="Lucida Console" w:cs="Lucida Console"/>
                    <w:sz w:val="18"/>
                    <w:szCs w:val="20"/>
                    <w:lang w:val="it-IT"/>
                  </w:rPr>
                </w:pPr>
                <w:r w:rsidRPr="00A2320B">
                  <w:rPr>
                    <w:rFonts w:ascii="Lucida Console" w:hAnsi="Lucida Console" w:cs="Lucida Console"/>
                    <w:sz w:val="18"/>
                    <w:szCs w:val="20"/>
                    <w:lang w:val="it-IT"/>
                  </w:rPr>
                  <w:t xml:space="preserve">        </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lang w:val="it-IT"/>
                  </w:rPr>
                  <w:t xml:space="preserve">      </w:t>
                </w:r>
                <w:r w:rsidRPr="00A2320B">
                  <w:rPr>
                    <w:rFonts w:ascii="Lucida Console" w:hAnsi="Lucida Console" w:cs="Lucida Console"/>
                    <w:sz w:val="18"/>
                    <w:szCs w:val="20"/>
                  </w:rPr>
                  <w:t>&lt;metric oid="1"&gt;Overall&lt;/metric&gt;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&lt;metric oid="2"&gt;SLE&lt;/metric&gt;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&lt;metric oid="3"&gt;IISP&lt;/metric&gt;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&lt;metric oid="4"&gt;Queue&lt;/metric&gt;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&lt;metric oid="5"&gt;SLEChangeError&lt;/metric&gt;</w:t>
                </w:r>
              </w:p>
              <w:p w:rsidR="00D03E1F" w:rsidRPr="00A2320B" w:rsidRDefault="00D03E1F" w:rsidP="006C2718">
                <w:pPr>
                  <w:autoSpaceDE w:val="0"/>
                  <w:autoSpaceDN w:val="0"/>
                  <w:adjustRightInd w:val="0"/>
                  <w:rPr>
                    <w:rFonts w:ascii="Lucida Console" w:hAnsi="Lucida Console" w:cs="Lucida Console"/>
                    <w:sz w:val="18"/>
                    <w:szCs w:val="20"/>
                  </w:rPr>
                </w:pPr>
                <w:r w:rsidRPr="00A2320B">
                  <w:rPr>
                    <w:rFonts w:ascii="Lucida Console" w:hAnsi="Lucida Console" w:cs="Lucida Console"/>
                    <w:sz w:val="18"/>
                    <w:szCs w:val="20"/>
                  </w:rPr>
                  <w:t xml:space="preserve">      &lt;metric oid="6"&gt;Expired&lt;/metric&gt;</w:t>
                </w:r>
              </w:p>
              <w:p w:rsidR="00D03E1F" w:rsidRPr="00A2320B" w:rsidRDefault="00D03E1F" w:rsidP="006C2718">
                <w:pPr>
                  <w:autoSpaceDE w:val="0"/>
                  <w:autoSpaceDN w:val="0"/>
                  <w:adjustRightInd w:val="0"/>
                  <w:rPr>
                    <w:rFonts w:ascii="Lucida Console" w:hAnsi="Lucida Console" w:cs="Lucida Console"/>
                    <w:sz w:val="18"/>
                    <w:szCs w:val="20"/>
                  </w:rPr>
                </w:pPr>
              </w:p>
              <w:p w:rsidR="00D03E1F" w:rsidRPr="00A2320B" w:rsidRDefault="00D03E1F" w:rsidP="006C2718">
                <w:pPr>
                  <w:pStyle w:val="Code"/>
                </w:pPr>
                <w:r w:rsidRPr="00A2320B">
                  <w:t xml:space="preserve"> &lt;/statistics&gt;</w:t>
                </w:r>
              </w:p>
              <w:p w:rsidR="00D03E1F" w:rsidRPr="00A2320B" w:rsidRDefault="00D03E1F" w:rsidP="006C2718">
                <w:pPr>
                  <w:pStyle w:val="Code"/>
                </w:pPr>
              </w:p>
            </w:tc>
          </w:tr>
        </w:tbl>
        <w:p w:rsidR="00D03E1F" w:rsidRDefault="00D03E1F" w:rsidP="00D03E1F"/>
        <w:p w:rsidR="00D03E1F" w:rsidRDefault="00D03E1F" w:rsidP="00D03E1F">
          <w:r>
            <w:t xml:space="preserve">Once the OID base is set, individual metrics can be specified using the “&lt;metric&gt;” element. Each element specifies the OID suffix as an attribute, and the name of the metric object to report as the elements child. </w:t>
          </w:r>
        </w:p>
        <w:p w:rsidR="00D03E1F" w:rsidRDefault="00D03E1F" w:rsidP="00D03E1F"/>
        <w:p w:rsidR="00D03E1F" w:rsidRDefault="00D03E1F" w:rsidP="00D03E1F">
          <w:r>
            <w:t>E.g. the example above associates the full OID “</w:t>
          </w:r>
          <w:r w:rsidRPr="003404DD">
            <w:rPr>
              <w:rFonts w:ascii="Lucida Console" w:hAnsi="Lucida Console"/>
            </w:rPr>
            <w:t>1.3.6.1.4.1.7560.4.10.20.6.4</w:t>
          </w:r>
          <w:r>
            <w:t xml:space="preserve">” with the metric names “Queue” within RRC. </w:t>
          </w:r>
        </w:p>
        <w:p w:rsidR="00D03E1F" w:rsidRDefault="00D03E1F" w:rsidP="00D03E1F"/>
        <w:p w:rsidR="00D03E1F" w:rsidRDefault="00D03E1F" w:rsidP="00D03E1F">
          <w:r>
            <w:lastRenderedPageBreak/>
            <w:t xml:space="preserve">The names used as the value of </w:t>
          </w:r>
          <w:proofErr w:type="gramStart"/>
          <w:r>
            <w:t>the are</w:t>
          </w:r>
          <w:proofErr w:type="gramEnd"/>
          <w:r>
            <w:t xml:space="preserve"> “names” of the statistics that should be output under the OID value. The available names can be obtained from the telnet statistics (e.g. telnet to the RRC statistics port and the statistics name is the first column of the output).</w:t>
          </w:r>
        </w:p>
        <w:p w:rsidR="00D03E1F" w:rsidRDefault="00D03E1F" w:rsidP="00D03E1F"/>
        <w:p w:rsidR="00D03E1F" w:rsidRDefault="00D03E1F" w:rsidP="00D03E1F">
          <w:r>
            <w:t xml:space="preserve">These correspond to tables where the row in the table is described below. Each row is output as a separate MIB statistics file. </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Default="00D03E1F" w:rsidP="006C2718">
                <w:pPr>
                  <w:pStyle w:val="Code"/>
                </w:pPr>
              </w:p>
              <w:p w:rsidR="00D03E1F" w:rsidRDefault="00D03E1F" w:rsidP="006C2718">
                <w:pPr>
                  <w:pStyle w:val="Code"/>
                </w:pPr>
                <w:r>
                  <w:tab/>
                  <w:t>.0.0</w:t>
                </w:r>
                <w:r>
                  <w:tab/>
                  <w:t>the name of the metric (String)</w:t>
                </w:r>
              </w:p>
              <w:p w:rsidR="00D03E1F" w:rsidRDefault="00D03E1F" w:rsidP="006C2718">
                <w:pPr>
                  <w:pStyle w:val="Code"/>
                </w:pPr>
                <w:r>
                  <w:tab/>
                  <w:t xml:space="preserve">.1.0 </w:t>
                </w:r>
                <w:r>
                  <w:tab/>
                  <w:t>the count (Counter32)</w:t>
                </w:r>
              </w:p>
              <w:p w:rsidR="00D03E1F" w:rsidRDefault="00D03E1F" w:rsidP="006C2718">
                <w:pPr>
                  <w:pStyle w:val="Code"/>
                </w:pPr>
                <w:r>
                  <w:tab/>
                  <w:t xml:space="preserve">.2.0 </w:t>
                </w:r>
                <w:r>
                  <w:tab/>
                  <w:t>the minimum value over all events (Gauge)</w:t>
                </w:r>
              </w:p>
              <w:p w:rsidR="00D03E1F" w:rsidRDefault="00D03E1F" w:rsidP="006C2718">
                <w:pPr>
                  <w:pStyle w:val="Code"/>
                </w:pPr>
                <w:r>
                  <w:tab/>
                  <w:t>.3.0</w:t>
                </w:r>
                <w:r>
                  <w:tab/>
                  <w:t>the maximum value over all events (Gauge)</w:t>
                </w:r>
              </w:p>
              <w:p w:rsidR="00D03E1F" w:rsidRDefault="00D03E1F" w:rsidP="006C2718">
                <w:pPr>
                  <w:pStyle w:val="Code"/>
                </w:pPr>
                <w:r>
                  <w:tab/>
                  <w:t>.4.0</w:t>
                </w:r>
                <w:r>
                  <w:tab/>
                  <w:t>the average value over the last 1 minute (Gauge)</w:t>
                </w:r>
              </w:p>
              <w:p w:rsidR="00D03E1F" w:rsidRDefault="00D03E1F" w:rsidP="006C2718">
                <w:pPr>
                  <w:pStyle w:val="Code"/>
                </w:pPr>
                <w:r>
                  <w:tab/>
                  <w:t>.5.0</w:t>
                </w:r>
                <w:r>
                  <w:tab/>
                  <w:t>the stddev value over all events (Gauge)</w:t>
                </w:r>
              </w:p>
              <w:p w:rsidR="00D03E1F" w:rsidRDefault="00D03E1F" w:rsidP="006C2718">
                <w:pPr>
                  <w:pStyle w:val="Code"/>
                </w:pPr>
                <w:r>
                  <w:tab/>
                  <w:t>.6.0</w:t>
                </w:r>
                <w:r>
                  <w:tab/>
                  <w:t>the rate of occurrence over the last 1 minute (Gauge)</w:t>
                </w:r>
              </w:p>
              <w:p w:rsidR="00D03E1F" w:rsidRDefault="00D03E1F" w:rsidP="006C2718">
                <w:pPr>
                  <w:pStyle w:val="Code"/>
                </w:pPr>
                <w:r>
                  <w:tab/>
                  <w:t>.7.0</w:t>
                </w:r>
                <w:r>
                  <w:tab/>
                  <w:t>the 95th percentile over all events (Gauge)</w:t>
                </w:r>
              </w:p>
              <w:p w:rsidR="00D03E1F" w:rsidRDefault="00D03E1F" w:rsidP="006C2718">
                <w:pPr>
                  <w:pStyle w:val="Code"/>
                </w:pPr>
                <w:r>
                  <w:tab/>
                  <w:t xml:space="preserve">.8.0 </w:t>
                </w:r>
                <w:r>
                  <w:tab/>
                  <w:t>the average value over all events (Gauge)</w:t>
                </w:r>
              </w:p>
              <w:p w:rsidR="00D03E1F" w:rsidRDefault="00D03E1F" w:rsidP="006C2718">
                <w:pPr>
                  <w:pStyle w:val="Code"/>
                </w:pPr>
              </w:p>
            </w:tc>
          </w:tr>
        </w:tbl>
        <w:p w:rsidR="00D03E1F" w:rsidRDefault="00D03E1F" w:rsidP="00D03E1F">
          <w:pPr>
            <w:pStyle w:val="Heading3"/>
          </w:pPr>
          <w:bookmarkStart w:id="95" w:name="_Toc293927238"/>
          <w:bookmarkStart w:id="96" w:name="_Toc366229626"/>
          <w:r>
            <w:t>MIB Statistics Scaling</w:t>
          </w:r>
          <w:bookmarkEnd w:id="95"/>
          <w:bookmarkEnd w:id="96"/>
        </w:p>
        <w:p w:rsidR="00D03E1F" w:rsidRDefault="00D03E1F" w:rsidP="00D03E1F">
          <w:r>
            <w:t>The values output in the MIB statistics files can be scaled arbitrarily. This permits more accuracy to be reflected to the SNMP management system where the values are small “real” numbers. In this case, the value can be scaled by, for example, 100 thus including two decimal points in the value conveyed to the management system.</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Default="00D03E1F" w:rsidP="006C2718">
                <w:pPr>
                  <w:autoSpaceDE w:val="0"/>
                  <w:autoSpaceDN w:val="0"/>
                  <w:adjustRightInd w:val="0"/>
                  <w:rPr>
                    <w:rFonts w:ascii="Lucida Console" w:hAnsi="Lucida Console" w:cs="Lucida Console"/>
                    <w:sz w:val="18"/>
                    <w:szCs w:val="20"/>
                  </w:rPr>
                </w:pPr>
              </w:p>
              <w:p w:rsidR="00D03E1F" w:rsidRPr="003404DD" w:rsidRDefault="00D03E1F" w:rsidP="006C2718">
                <w:pPr>
                  <w:autoSpaceDE w:val="0"/>
                  <w:autoSpaceDN w:val="0"/>
                  <w:adjustRightInd w:val="0"/>
                  <w:rPr>
                    <w:rFonts w:ascii="Lucida Console" w:hAnsi="Lucida Console" w:cs="Lucida Console"/>
                    <w:sz w:val="18"/>
                    <w:szCs w:val="20"/>
                  </w:rPr>
                </w:pPr>
                <w:r w:rsidRPr="003404DD">
                  <w:rPr>
                    <w:rFonts w:ascii="Lucida Console" w:hAnsi="Lucida Console" w:cs="Lucida Console"/>
                    <w:sz w:val="18"/>
                    <w:szCs w:val="20"/>
                  </w:rPr>
                  <w:t xml:space="preserve">&lt;statistics </w:t>
                </w:r>
              </w:p>
              <w:p w:rsidR="00D03E1F" w:rsidRPr="003404DD" w:rsidRDefault="00D03E1F" w:rsidP="006C2718">
                <w:pPr>
                  <w:autoSpaceDE w:val="0"/>
                  <w:autoSpaceDN w:val="0"/>
                  <w:adjustRightInd w:val="0"/>
                  <w:rPr>
                    <w:rFonts w:ascii="Lucida Console" w:hAnsi="Lucida Console" w:cs="Lucida Console"/>
                    <w:sz w:val="18"/>
                    <w:szCs w:val="20"/>
                  </w:rPr>
                </w:pPr>
                <w:r w:rsidRPr="003404DD">
                  <w:rPr>
                    <w:rFonts w:ascii="Lucida Console" w:hAnsi="Lucida Console" w:cs="Lucida Console"/>
                    <w:sz w:val="18"/>
                    <w:szCs w:val="20"/>
                  </w:rPr>
                  <w:tab/>
                  <w:t>output-dir="/var/log/rrc/snmp"</w:t>
                </w:r>
              </w:p>
              <w:p w:rsidR="00D03E1F" w:rsidRPr="003404DD" w:rsidRDefault="00D03E1F" w:rsidP="006C2718">
                <w:pPr>
                  <w:autoSpaceDE w:val="0"/>
                  <w:autoSpaceDN w:val="0"/>
                  <w:adjustRightInd w:val="0"/>
                  <w:rPr>
                    <w:rFonts w:ascii="Lucida Console" w:hAnsi="Lucida Console" w:cs="Lucida Console"/>
                    <w:sz w:val="18"/>
                    <w:szCs w:val="20"/>
                    <w:lang w:val="it-IT"/>
                  </w:rPr>
                </w:pPr>
                <w:r w:rsidRPr="003404DD">
                  <w:rPr>
                    <w:rFonts w:ascii="Lucida Console" w:hAnsi="Lucida Console" w:cs="Lucida Console"/>
                    <w:sz w:val="18"/>
                    <w:szCs w:val="20"/>
                  </w:rPr>
                  <w:t xml:space="preserve">       </w:t>
                </w:r>
                <w:r w:rsidRPr="003404DD">
                  <w:rPr>
                    <w:rFonts w:ascii="Lucida Console" w:hAnsi="Lucida Console" w:cs="Lucida Console"/>
                    <w:sz w:val="18"/>
                    <w:szCs w:val="20"/>
                    <w:lang w:val="it-IT"/>
                  </w:rPr>
                  <w:t>update-interval="30000"</w:t>
                </w:r>
              </w:p>
              <w:p w:rsidR="00D03E1F" w:rsidRPr="003404DD" w:rsidRDefault="00D03E1F" w:rsidP="006C2718">
                <w:pPr>
                  <w:autoSpaceDE w:val="0"/>
                  <w:autoSpaceDN w:val="0"/>
                  <w:adjustRightInd w:val="0"/>
                  <w:rPr>
                    <w:rFonts w:ascii="Lucida Console" w:hAnsi="Lucida Console" w:cs="Lucida Console"/>
                    <w:sz w:val="18"/>
                    <w:szCs w:val="20"/>
                    <w:lang w:val="it-IT"/>
                  </w:rPr>
                </w:pPr>
                <w:r w:rsidRPr="003404DD">
                  <w:rPr>
                    <w:rFonts w:ascii="Lucida Console" w:hAnsi="Lucida Console" w:cs="Lucida Console"/>
                    <w:sz w:val="18"/>
                    <w:szCs w:val="20"/>
                    <w:lang w:val="it-IT"/>
                  </w:rPr>
                  <w:tab/>
                  <w:t>base=”</w:t>
                </w:r>
                <w:r w:rsidRPr="003404DD">
                  <w:rPr>
                    <w:rFonts w:ascii="Lucida Console" w:hAnsi="Lucida Console"/>
                    <w:sz w:val="18"/>
                    <w:lang w:val="it-IT"/>
                  </w:rPr>
                  <w:t>1.3.6.1.4.1.7560.4.10.20.6</w:t>
                </w:r>
                <w:r w:rsidRPr="003404DD">
                  <w:rPr>
                    <w:rFonts w:ascii="Lucida Console" w:hAnsi="Lucida Console" w:cs="Lucida Console"/>
                    <w:sz w:val="18"/>
                    <w:szCs w:val="20"/>
                    <w:lang w:val="it-IT"/>
                  </w:rPr>
                  <w:t>” &gt;</w:t>
                </w:r>
              </w:p>
              <w:p w:rsidR="00D03E1F" w:rsidRPr="003404DD" w:rsidRDefault="00D03E1F" w:rsidP="006C2718">
                <w:pPr>
                  <w:autoSpaceDE w:val="0"/>
                  <w:autoSpaceDN w:val="0"/>
                  <w:adjustRightInd w:val="0"/>
                  <w:rPr>
                    <w:rFonts w:ascii="Lucida Console" w:hAnsi="Lucida Console" w:cs="Lucida Console"/>
                    <w:sz w:val="18"/>
                    <w:szCs w:val="20"/>
                    <w:lang w:val="it-IT"/>
                  </w:rPr>
                </w:pPr>
              </w:p>
              <w:p w:rsidR="00D03E1F" w:rsidRPr="003404DD" w:rsidRDefault="00D03E1F" w:rsidP="006C2718">
                <w:pPr>
                  <w:autoSpaceDE w:val="0"/>
                  <w:autoSpaceDN w:val="0"/>
                  <w:adjustRightInd w:val="0"/>
                  <w:rPr>
                    <w:rFonts w:ascii="Lucida Console" w:hAnsi="Lucida Console" w:cs="Lucida Console"/>
                    <w:color w:val="FF0000"/>
                    <w:sz w:val="18"/>
                    <w:szCs w:val="20"/>
                    <w:lang w:val="it-IT"/>
                  </w:rPr>
                </w:pPr>
                <w:r w:rsidRPr="003404DD">
                  <w:rPr>
                    <w:rFonts w:ascii="Lucida Console" w:hAnsi="Lucida Console" w:cs="Lucida Console"/>
                    <w:sz w:val="18"/>
                    <w:szCs w:val="20"/>
                    <w:lang w:val="it-IT"/>
                  </w:rPr>
                  <w:t xml:space="preserve">      </w:t>
                </w:r>
                <w:r w:rsidRPr="003404DD">
                  <w:rPr>
                    <w:rFonts w:ascii="Lucida Console" w:hAnsi="Lucida Console" w:cs="Lucida Console"/>
                    <w:color w:val="FF0000"/>
                    <w:sz w:val="18"/>
                    <w:szCs w:val="20"/>
                    <w:lang w:val="it-IT"/>
                  </w:rPr>
                  <w:t>&lt;scale oid="1.0"&gt;1&lt;/scale&gt;</w:t>
                </w:r>
              </w:p>
              <w:p w:rsidR="00D03E1F" w:rsidRPr="003404DD" w:rsidRDefault="00D03E1F" w:rsidP="006C2718">
                <w:pPr>
                  <w:autoSpaceDE w:val="0"/>
                  <w:autoSpaceDN w:val="0"/>
                  <w:adjustRightInd w:val="0"/>
                  <w:rPr>
                    <w:rFonts w:ascii="Lucida Console" w:hAnsi="Lucida Console" w:cs="Lucida Console"/>
                    <w:color w:val="FF0000"/>
                    <w:sz w:val="18"/>
                    <w:szCs w:val="20"/>
                    <w:lang w:val="it-IT"/>
                  </w:rPr>
                </w:pPr>
                <w:r w:rsidRPr="003404DD">
                  <w:rPr>
                    <w:rFonts w:ascii="Lucida Console" w:hAnsi="Lucida Console" w:cs="Lucida Console"/>
                    <w:color w:val="FF0000"/>
                    <w:sz w:val="18"/>
                    <w:szCs w:val="20"/>
                    <w:lang w:val="it-IT"/>
                  </w:rPr>
                  <w:t xml:space="preserve">      &lt;scale oid="2.0"&gt;1&lt;/scale&gt;</w:t>
                </w:r>
              </w:p>
              <w:p w:rsidR="00D03E1F" w:rsidRPr="003404DD" w:rsidRDefault="00D03E1F" w:rsidP="006C2718">
                <w:pPr>
                  <w:autoSpaceDE w:val="0"/>
                  <w:autoSpaceDN w:val="0"/>
                  <w:adjustRightInd w:val="0"/>
                  <w:rPr>
                    <w:rFonts w:ascii="Lucida Console" w:hAnsi="Lucida Console" w:cs="Lucida Console"/>
                    <w:color w:val="FF0000"/>
                    <w:sz w:val="18"/>
                    <w:szCs w:val="20"/>
                    <w:lang w:val="it-IT"/>
                  </w:rPr>
                </w:pPr>
                <w:r w:rsidRPr="003404DD">
                  <w:rPr>
                    <w:rFonts w:ascii="Lucida Console" w:hAnsi="Lucida Console" w:cs="Lucida Console"/>
                    <w:color w:val="FF0000"/>
                    <w:sz w:val="18"/>
                    <w:szCs w:val="20"/>
                    <w:lang w:val="it-IT"/>
                  </w:rPr>
                  <w:t xml:space="preserve">      &lt;scale oid="3.0"&gt;1&lt;/scale&gt;</w:t>
                </w:r>
              </w:p>
              <w:p w:rsidR="00D03E1F" w:rsidRPr="003404DD" w:rsidRDefault="00D03E1F" w:rsidP="006C2718">
                <w:pPr>
                  <w:autoSpaceDE w:val="0"/>
                  <w:autoSpaceDN w:val="0"/>
                  <w:adjustRightInd w:val="0"/>
                  <w:rPr>
                    <w:rFonts w:ascii="Lucida Console" w:hAnsi="Lucida Console" w:cs="Lucida Console"/>
                    <w:color w:val="FF0000"/>
                    <w:sz w:val="18"/>
                    <w:szCs w:val="20"/>
                    <w:lang w:val="it-IT"/>
                  </w:rPr>
                </w:pPr>
                <w:r w:rsidRPr="003404DD">
                  <w:rPr>
                    <w:rFonts w:ascii="Lucida Console" w:hAnsi="Lucida Console" w:cs="Lucida Console"/>
                    <w:color w:val="FF0000"/>
                    <w:sz w:val="18"/>
                    <w:szCs w:val="20"/>
                    <w:lang w:val="it-IT"/>
                  </w:rPr>
                  <w:t xml:space="preserve">      &lt;scale oid="4.0"&gt;100&lt;/scale&gt;</w:t>
                </w:r>
              </w:p>
              <w:p w:rsidR="00D03E1F" w:rsidRPr="003404DD" w:rsidRDefault="00D03E1F" w:rsidP="006C2718">
                <w:pPr>
                  <w:autoSpaceDE w:val="0"/>
                  <w:autoSpaceDN w:val="0"/>
                  <w:adjustRightInd w:val="0"/>
                  <w:rPr>
                    <w:rFonts w:ascii="Lucida Console" w:hAnsi="Lucida Console" w:cs="Lucida Console"/>
                    <w:color w:val="FF0000"/>
                    <w:sz w:val="18"/>
                    <w:szCs w:val="20"/>
                    <w:lang w:val="it-IT"/>
                  </w:rPr>
                </w:pPr>
                <w:r w:rsidRPr="003404DD">
                  <w:rPr>
                    <w:rFonts w:ascii="Lucida Console" w:hAnsi="Lucida Console" w:cs="Lucida Console"/>
                    <w:color w:val="FF0000"/>
                    <w:sz w:val="18"/>
                    <w:szCs w:val="20"/>
                    <w:lang w:val="it-IT"/>
                  </w:rPr>
                  <w:t xml:space="preserve">      &lt;scale oid="5.0"&gt;100&lt;/scale&gt;</w:t>
                </w:r>
              </w:p>
              <w:p w:rsidR="00D03E1F" w:rsidRPr="003404DD" w:rsidRDefault="00D03E1F" w:rsidP="006C2718">
                <w:pPr>
                  <w:autoSpaceDE w:val="0"/>
                  <w:autoSpaceDN w:val="0"/>
                  <w:adjustRightInd w:val="0"/>
                  <w:rPr>
                    <w:rFonts w:ascii="Lucida Console" w:hAnsi="Lucida Console" w:cs="Lucida Console"/>
                    <w:color w:val="FF0000"/>
                    <w:sz w:val="18"/>
                    <w:szCs w:val="20"/>
                    <w:lang w:val="it-IT"/>
                  </w:rPr>
                </w:pPr>
                <w:r w:rsidRPr="003404DD">
                  <w:rPr>
                    <w:rFonts w:ascii="Lucida Console" w:hAnsi="Lucida Console" w:cs="Lucida Console"/>
                    <w:color w:val="FF0000"/>
                    <w:sz w:val="18"/>
                    <w:szCs w:val="20"/>
                    <w:lang w:val="it-IT"/>
                  </w:rPr>
                  <w:t xml:space="preserve">      &lt;scale oid="6.0"&gt;100&lt;/scale&gt;</w:t>
                </w:r>
              </w:p>
              <w:p w:rsidR="00D03E1F" w:rsidRPr="003404DD" w:rsidRDefault="00D03E1F" w:rsidP="006C2718">
                <w:pPr>
                  <w:autoSpaceDE w:val="0"/>
                  <w:autoSpaceDN w:val="0"/>
                  <w:adjustRightInd w:val="0"/>
                  <w:rPr>
                    <w:rFonts w:ascii="Lucida Console" w:hAnsi="Lucida Console" w:cs="Lucida Console"/>
                    <w:color w:val="FF0000"/>
                    <w:sz w:val="18"/>
                    <w:szCs w:val="20"/>
                    <w:lang w:val="it-IT"/>
                  </w:rPr>
                </w:pPr>
                <w:r w:rsidRPr="003404DD">
                  <w:rPr>
                    <w:rFonts w:ascii="Lucida Console" w:hAnsi="Lucida Console" w:cs="Lucida Console"/>
                    <w:color w:val="FF0000"/>
                    <w:sz w:val="18"/>
                    <w:szCs w:val="20"/>
                    <w:lang w:val="it-IT"/>
                  </w:rPr>
                  <w:t xml:space="preserve">      &lt;scale oid="7.0"&gt;1&lt;/scale&gt;</w:t>
                </w:r>
              </w:p>
              <w:p w:rsidR="00D03E1F" w:rsidRPr="003404DD" w:rsidRDefault="00D03E1F" w:rsidP="006C2718">
                <w:pPr>
                  <w:autoSpaceDE w:val="0"/>
                  <w:autoSpaceDN w:val="0"/>
                  <w:adjustRightInd w:val="0"/>
                  <w:rPr>
                    <w:rFonts w:ascii="Lucida Console" w:hAnsi="Lucida Console" w:cs="Lucida Console"/>
                    <w:color w:val="FF0000"/>
                    <w:sz w:val="18"/>
                    <w:szCs w:val="20"/>
                    <w:lang w:val="it-IT"/>
                  </w:rPr>
                </w:pPr>
                <w:r w:rsidRPr="003404DD">
                  <w:rPr>
                    <w:rFonts w:ascii="Lucida Console" w:hAnsi="Lucida Console" w:cs="Lucida Console"/>
                    <w:color w:val="FF0000"/>
                    <w:sz w:val="18"/>
                    <w:szCs w:val="20"/>
                    <w:lang w:val="it-IT"/>
                  </w:rPr>
                  <w:t xml:space="preserve">      &lt;scale oid="8.0"&gt;100&lt;/scale&gt;</w:t>
                </w:r>
              </w:p>
              <w:p w:rsidR="00D03E1F" w:rsidRPr="003404DD" w:rsidRDefault="00D03E1F" w:rsidP="006C2718">
                <w:pPr>
                  <w:autoSpaceDE w:val="0"/>
                  <w:autoSpaceDN w:val="0"/>
                  <w:adjustRightInd w:val="0"/>
                  <w:rPr>
                    <w:rFonts w:ascii="Lucida Console" w:hAnsi="Lucida Console" w:cs="Lucida Console"/>
                    <w:color w:val="FF0000"/>
                    <w:sz w:val="18"/>
                    <w:szCs w:val="20"/>
                    <w:lang w:val="it-IT"/>
                  </w:rPr>
                </w:pPr>
                <w:r w:rsidRPr="003404DD">
                  <w:rPr>
                    <w:rFonts w:ascii="Lucida Console" w:hAnsi="Lucida Console" w:cs="Lucida Console"/>
                    <w:color w:val="FF0000"/>
                    <w:sz w:val="18"/>
                    <w:szCs w:val="20"/>
                    <w:lang w:val="it-IT"/>
                  </w:rPr>
                  <w:lastRenderedPageBreak/>
                  <w:t xml:space="preserve">      &lt;scale oid="9.0"&gt;1&lt;/scale&gt;</w:t>
                </w:r>
              </w:p>
              <w:p w:rsidR="00D03E1F" w:rsidRPr="003404DD" w:rsidRDefault="00D03E1F" w:rsidP="006C2718">
                <w:pPr>
                  <w:autoSpaceDE w:val="0"/>
                  <w:autoSpaceDN w:val="0"/>
                  <w:adjustRightInd w:val="0"/>
                  <w:rPr>
                    <w:rFonts w:ascii="Lucida Console" w:hAnsi="Lucida Console" w:cs="Lucida Console"/>
                    <w:sz w:val="18"/>
                    <w:szCs w:val="20"/>
                    <w:lang w:val="it-IT"/>
                  </w:rPr>
                </w:pPr>
                <w:r w:rsidRPr="003404DD">
                  <w:rPr>
                    <w:rFonts w:ascii="Lucida Console" w:hAnsi="Lucida Console" w:cs="Lucida Console"/>
                    <w:sz w:val="18"/>
                    <w:szCs w:val="20"/>
                    <w:lang w:val="it-IT"/>
                  </w:rPr>
                  <w:t xml:space="preserve">        </w:t>
                </w:r>
              </w:p>
              <w:p w:rsidR="00D03E1F" w:rsidRPr="003404DD" w:rsidRDefault="00D03E1F" w:rsidP="006C2718">
                <w:pPr>
                  <w:autoSpaceDE w:val="0"/>
                  <w:autoSpaceDN w:val="0"/>
                  <w:adjustRightInd w:val="0"/>
                  <w:rPr>
                    <w:rFonts w:ascii="Lucida Console" w:hAnsi="Lucida Console" w:cs="Lucida Console"/>
                    <w:sz w:val="18"/>
                    <w:szCs w:val="20"/>
                  </w:rPr>
                </w:pPr>
                <w:r w:rsidRPr="003404DD">
                  <w:rPr>
                    <w:rFonts w:ascii="Lucida Console" w:hAnsi="Lucida Console" w:cs="Lucida Console"/>
                    <w:sz w:val="18"/>
                    <w:szCs w:val="20"/>
                    <w:lang w:val="it-IT"/>
                  </w:rPr>
                  <w:t xml:space="preserve">      </w:t>
                </w:r>
                <w:r w:rsidRPr="003404DD">
                  <w:rPr>
                    <w:rFonts w:ascii="Lucida Console" w:hAnsi="Lucida Console" w:cs="Lucida Console"/>
                    <w:sz w:val="18"/>
                    <w:szCs w:val="20"/>
                  </w:rPr>
                  <w:t>&lt;metric oid="1"&gt;Overall&lt;/metric&gt;</w:t>
                </w:r>
              </w:p>
              <w:p w:rsidR="00D03E1F" w:rsidRPr="003404DD" w:rsidRDefault="00D03E1F" w:rsidP="006C2718">
                <w:pPr>
                  <w:autoSpaceDE w:val="0"/>
                  <w:autoSpaceDN w:val="0"/>
                  <w:adjustRightInd w:val="0"/>
                  <w:rPr>
                    <w:rFonts w:ascii="Lucida Console" w:hAnsi="Lucida Console" w:cs="Lucida Console"/>
                    <w:sz w:val="18"/>
                    <w:szCs w:val="20"/>
                  </w:rPr>
                </w:pPr>
                <w:r w:rsidRPr="003404DD">
                  <w:rPr>
                    <w:rFonts w:ascii="Lucida Console" w:hAnsi="Lucida Console" w:cs="Lucida Console"/>
                    <w:sz w:val="18"/>
                    <w:szCs w:val="20"/>
                  </w:rPr>
                  <w:t xml:space="preserve">      &lt;metric oid="2"&gt;SLE&lt;/metric&gt;</w:t>
                </w:r>
              </w:p>
              <w:p w:rsidR="00D03E1F" w:rsidRPr="003404DD" w:rsidRDefault="00D03E1F" w:rsidP="006C2718">
                <w:pPr>
                  <w:autoSpaceDE w:val="0"/>
                  <w:autoSpaceDN w:val="0"/>
                  <w:adjustRightInd w:val="0"/>
                  <w:rPr>
                    <w:rFonts w:ascii="Lucida Console" w:hAnsi="Lucida Console" w:cs="Lucida Console"/>
                    <w:sz w:val="18"/>
                    <w:szCs w:val="20"/>
                  </w:rPr>
                </w:pPr>
                <w:r w:rsidRPr="003404DD">
                  <w:rPr>
                    <w:rFonts w:ascii="Lucida Console" w:hAnsi="Lucida Console" w:cs="Lucida Console"/>
                    <w:sz w:val="18"/>
                    <w:szCs w:val="20"/>
                  </w:rPr>
                  <w:t xml:space="preserve">      &lt;metric oid="3"&gt;IISP&lt;/metric&gt;</w:t>
                </w:r>
              </w:p>
              <w:p w:rsidR="00D03E1F" w:rsidRPr="003404DD" w:rsidRDefault="00D03E1F" w:rsidP="006C2718">
                <w:pPr>
                  <w:autoSpaceDE w:val="0"/>
                  <w:autoSpaceDN w:val="0"/>
                  <w:adjustRightInd w:val="0"/>
                  <w:rPr>
                    <w:rFonts w:ascii="Lucida Console" w:hAnsi="Lucida Console" w:cs="Lucida Console"/>
                    <w:sz w:val="18"/>
                    <w:szCs w:val="20"/>
                  </w:rPr>
                </w:pPr>
                <w:r w:rsidRPr="003404DD">
                  <w:rPr>
                    <w:rFonts w:ascii="Lucida Console" w:hAnsi="Lucida Console" w:cs="Lucida Console"/>
                    <w:sz w:val="18"/>
                    <w:szCs w:val="20"/>
                  </w:rPr>
                  <w:t xml:space="preserve">      &lt;metric oid="4"&gt;Queue&lt;/metric&gt;</w:t>
                </w:r>
              </w:p>
              <w:p w:rsidR="00D03E1F" w:rsidRPr="003404DD" w:rsidRDefault="00D03E1F" w:rsidP="006C2718">
                <w:pPr>
                  <w:autoSpaceDE w:val="0"/>
                  <w:autoSpaceDN w:val="0"/>
                  <w:adjustRightInd w:val="0"/>
                  <w:rPr>
                    <w:rFonts w:ascii="Lucida Console" w:hAnsi="Lucida Console" w:cs="Lucida Console"/>
                    <w:sz w:val="18"/>
                    <w:szCs w:val="20"/>
                  </w:rPr>
                </w:pPr>
                <w:r w:rsidRPr="003404DD">
                  <w:rPr>
                    <w:rFonts w:ascii="Lucida Console" w:hAnsi="Lucida Console" w:cs="Lucida Console"/>
                    <w:sz w:val="18"/>
                    <w:szCs w:val="20"/>
                  </w:rPr>
                  <w:t xml:space="preserve">      &lt;metric oid="5"&gt;SLEChangeError&lt;/metric&gt;</w:t>
                </w:r>
              </w:p>
              <w:p w:rsidR="00D03E1F" w:rsidRPr="003404DD" w:rsidRDefault="00D03E1F" w:rsidP="006C2718">
                <w:pPr>
                  <w:autoSpaceDE w:val="0"/>
                  <w:autoSpaceDN w:val="0"/>
                  <w:adjustRightInd w:val="0"/>
                  <w:rPr>
                    <w:rFonts w:ascii="Lucida Console" w:hAnsi="Lucida Console" w:cs="Lucida Console"/>
                    <w:sz w:val="18"/>
                    <w:szCs w:val="20"/>
                  </w:rPr>
                </w:pPr>
                <w:r w:rsidRPr="003404DD">
                  <w:rPr>
                    <w:rFonts w:ascii="Lucida Console" w:hAnsi="Lucida Console" w:cs="Lucida Console"/>
                    <w:sz w:val="18"/>
                    <w:szCs w:val="20"/>
                  </w:rPr>
                  <w:t xml:space="preserve">      &lt;metric oid="6"&gt;Expired&lt;/metric&gt;</w:t>
                </w:r>
              </w:p>
              <w:p w:rsidR="00D03E1F" w:rsidRPr="003404DD" w:rsidRDefault="00D03E1F" w:rsidP="006C2718">
                <w:pPr>
                  <w:autoSpaceDE w:val="0"/>
                  <w:autoSpaceDN w:val="0"/>
                  <w:adjustRightInd w:val="0"/>
                  <w:rPr>
                    <w:rFonts w:ascii="Lucida Console" w:hAnsi="Lucida Console" w:cs="Lucida Console"/>
                    <w:sz w:val="18"/>
                    <w:szCs w:val="20"/>
                  </w:rPr>
                </w:pPr>
              </w:p>
              <w:p w:rsidR="00D03E1F" w:rsidRPr="003404DD" w:rsidRDefault="00D03E1F" w:rsidP="006C2718">
                <w:pPr>
                  <w:pStyle w:val="Code"/>
                </w:pPr>
                <w:r w:rsidRPr="003404DD">
                  <w:t xml:space="preserve"> &lt;/statistics&gt;</w:t>
                </w:r>
              </w:p>
              <w:p w:rsidR="00D03E1F" w:rsidRPr="003404DD" w:rsidRDefault="00D03E1F" w:rsidP="006C2718">
                <w:pPr>
                  <w:rPr>
                    <w:lang w:val="en-US"/>
                  </w:rPr>
                </w:pPr>
              </w:p>
              <w:p w:rsidR="00D03E1F" w:rsidRDefault="00D03E1F" w:rsidP="006C2718">
                <w:pPr>
                  <w:pStyle w:val="Code"/>
                </w:pPr>
              </w:p>
            </w:tc>
          </w:tr>
        </w:tbl>
        <w:p w:rsidR="00D03E1F" w:rsidRDefault="00D03E1F" w:rsidP="00D03E1F"/>
        <w:p w:rsidR="00D03E1F" w:rsidRDefault="00D03E1F" w:rsidP="00D03E1F"/>
        <w:p w:rsidR="00D03E1F" w:rsidRDefault="00D03E1F" w:rsidP="00D03E1F">
          <w:r>
            <w:t>The management system must be configured to expect these values to be scaled.</w:t>
          </w:r>
        </w:p>
        <w:p w:rsidR="00D03E1F" w:rsidRDefault="00D03E1F" w:rsidP="00D03E1F"/>
        <w:p w:rsidR="00D03E1F" w:rsidRDefault="00D03E1F" w:rsidP="00D03E1F">
          <w:r>
            <w:t>The default scaling values are such that the derived statistics (average, standard deviation and rate) are all scaled by 100.</w:t>
          </w:r>
        </w:p>
        <w:p w:rsidR="00D03E1F" w:rsidRDefault="00D03E1F" w:rsidP="00D03E1F">
          <w:pPr>
            <w:pStyle w:val="Heading3"/>
          </w:pPr>
          <w:bookmarkStart w:id="97" w:name="_Toc293927239"/>
          <w:bookmarkStart w:id="98" w:name="_Toc366229627"/>
          <w:r>
            <w:t>Detailed Telnet Statistics</w:t>
          </w:r>
          <w:bookmarkEnd w:id="97"/>
          <w:bookmarkEnd w:id="98"/>
        </w:p>
        <w:p w:rsidR="00D03E1F" w:rsidRDefault="00D03E1F" w:rsidP="00D03E1F">
          <w:r>
            <w:t>The detailed statistics are dumped in response to a telnet connection to RRC server on port 2823.</w:t>
          </w:r>
        </w:p>
        <w:p w:rsidR="00D03E1F" w:rsidRDefault="00D03E1F" w:rsidP="00D03E1F">
          <w:r>
            <w:t>All of the available statistics will be output. One line is produced for:</w:t>
          </w:r>
        </w:p>
        <w:p w:rsidR="00D03E1F" w:rsidRDefault="00D03E1F" w:rsidP="00D03E1F"/>
        <w:p w:rsidR="00D03E1F" w:rsidRDefault="00D03E1F" w:rsidP="00433D4F">
          <w:pPr>
            <w:numPr>
              <w:ilvl w:val="0"/>
              <w:numId w:val="15"/>
            </w:numPr>
            <w:spacing w:after="0" w:line="240" w:lineRule="auto"/>
          </w:pPr>
          <w:r>
            <w:t>Each configured Radius Server Group;</w:t>
          </w:r>
          <w:r>
            <w:br/>
            <w:t>Histogram data is also collected for Radius Server Groups;</w:t>
          </w:r>
          <w:r>
            <w:br/>
          </w:r>
        </w:p>
        <w:p w:rsidR="00D03E1F" w:rsidRDefault="00D03E1F" w:rsidP="00433D4F">
          <w:pPr>
            <w:numPr>
              <w:ilvl w:val="0"/>
              <w:numId w:val="15"/>
            </w:numPr>
            <w:spacing w:after="0" w:line="240" w:lineRule="auto"/>
          </w:pPr>
          <w:r>
            <w:t>Each configured Radius server</w:t>
          </w:r>
          <w:r>
            <w:br/>
          </w:r>
        </w:p>
        <w:p w:rsidR="00D03E1F" w:rsidRDefault="00D03E1F" w:rsidP="00433D4F">
          <w:pPr>
            <w:numPr>
              <w:ilvl w:val="0"/>
              <w:numId w:val="15"/>
            </w:numPr>
            <w:spacing w:after="0" w:line="240" w:lineRule="auto"/>
          </w:pPr>
          <w:r>
            <w:t>Overall Radius Proxy performance;</w:t>
          </w:r>
          <w:r>
            <w:br/>
            <w:t>Histogram data is also collected for the overall Radius proxy performance;</w:t>
          </w:r>
          <w:r>
            <w:br/>
          </w:r>
        </w:p>
        <w:p w:rsidR="00D03E1F" w:rsidRDefault="00D03E1F" w:rsidP="00433D4F">
          <w:pPr>
            <w:numPr>
              <w:ilvl w:val="0"/>
              <w:numId w:val="15"/>
            </w:numPr>
            <w:spacing w:after="0" w:line="240" w:lineRule="auto"/>
          </w:pPr>
          <w:r>
            <w:t>Overall SLE performance;</w:t>
          </w:r>
          <w:r>
            <w:br/>
            <w:t>Histogram data is also collected for the overall SLE performance</w:t>
          </w:r>
          <w:r>
            <w:br/>
          </w:r>
        </w:p>
        <w:p w:rsidR="00D03E1F" w:rsidRDefault="00D03E1F" w:rsidP="00433D4F">
          <w:pPr>
            <w:numPr>
              <w:ilvl w:val="0"/>
              <w:numId w:val="15"/>
            </w:numPr>
            <w:spacing w:after="0" w:line="240" w:lineRule="auto"/>
          </w:pPr>
          <w:r>
            <w:t>Overall IISP performance;</w:t>
          </w:r>
          <w:r>
            <w:br/>
            <w:t>Histogram data is also collected for the overall IISP performance</w:t>
          </w:r>
          <w:r>
            <w:br/>
          </w:r>
        </w:p>
        <w:p w:rsidR="00D03E1F" w:rsidRDefault="00D03E1F" w:rsidP="00433D4F">
          <w:pPr>
            <w:numPr>
              <w:ilvl w:val="0"/>
              <w:numId w:val="15"/>
            </w:numPr>
            <w:spacing w:after="0" w:line="240" w:lineRule="auto"/>
          </w:pPr>
          <w:r>
            <w:lastRenderedPageBreak/>
            <w:t>Internal queue time;</w:t>
          </w:r>
          <w:r>
            <w:br/>
          </w:r>
        </w:p>
        <w:p w:rsidR="00D03E1F" w:rsidRDefault="00D03E1F" w:rsidP="00433D4F">
          <w:pPr>
            <w:numPr>
              <w:ilvl w:val="0"/>
              <w:numId w:val="15"/>
            </w:numPr>
            <w:spacing w:after="0" w:line="240" w:lineRule="auto"/>
          </w:pPr>
          <w:r>
            <w:t>Expired Radius Requests</w:t>
          </w:r>
          <w:r>
            <w:br/>
          </w:r>
        </w:p>
        <w:p w:rsidR="00D03E1F" w:rsidRDefault="00D03E1F" w:rsidP="00433D4F">
          <w:pPr>
            <w:numPr>
              <w:ilvl w:val="0"/>
              <w:numId w:val="15"/>
            </w:numPr>
            <w:spacing w:after="0" w:line="240" w:lineRule="auto"/>
          </w:pPr>
          <w:r>
            <w:t>Radius requests discarded due to proxy timeout / retries failing</w:t>
          </w:r>
          <w:r>
            <w:br/>
          </w:r>
        </w:p>
        <w:p w:rsidR="00D03E1F" w:rsidRDefault="00D03E1F" w:rsidP="00433D4F">
          <w:pPr>
            <w:numPr>
              <w:ilvl w:val="0"/>
              <w:numId w:val="15"/>
            </w:numPr>
            <w:spacing w:after="0" w:line="240" w:lineRule="auto"/>
          </w:pPr>
          <w:r>
            <w:t>Overall end to end performance;</w:t>
          </w:r>
          <w:r>
            <w:br/>
            <w:t>Histogram data is also collected for the overall end to end performance</w:t>
          </w:r>
        </w:p>
        <w:p w:rsidR="00D03E1F" w:rsidRDefault="00D03E1F" w:rsidP="00D03E1F"/>
        <w:p w:rsidR="00D03E1F" w:rsidRDefault="00D03E1F" w:rsidP="00D03E1F">
          <w:r>
            <w:t xml:space="preserve">Following these single lines the response time histograms </w:t>
          </w:r>
          <w:proofErr w:type="gramStart"/>
          <w:r>
            <w:t>are</w:t>
          </w:r>
          <w:proofErr w:type="gramEnd"/>
          <w:r>
            <w:t xml:space="preserve"> output;</w:t>
          </w:r>
        </w:p>
        <w:p w:rsidR="00D03E1F" w:rsidRDefault="00D03E1F" w:rsidP="00D03E1F"/>
        <w:p w:rsidR="00D03E1F" w:rsidRDefault="00D03E1F" w:rsidP="00D03E1F">
          <w:r>
            <w:t>The telnet output has a line limit applied to ensure that excessive output isn’t generated if there are extremely long response times to report.</w:t>
          </w:r>
        </w:p>
        <w:p w:rsidR="00D03E1F" w:rsidRDefault="00D03E1F" w:rsidP="00D03E1F"/>
        <w:p w:rsidR="00D03E1F" w:rsidRDefault="00D03E1F" w:rsidP="00D03E1F">
          <w:pPr>
            <w:pStyle w:val="Heading2"/>
          </w:pPr>
          <w:bookmarkStart w:id="99" w:name="_Toc293927240"/>
          <w:bookmarkStart w:id="100" w:name="_Toc366229628"/>
          <w:r>
            <w:t>Configuration Validation and Testing</w:t>
          </w:r>
          <w:bookmarkEnd w:id="99"/>
          <w:bookmarkEnd w:id="100"/>
        </w:p>
        <w:p w:rsidR="00D03E1F" w:rsidRDefault="00D03E1F" w:rsidP="00D03E1F">
          <w:r>
            <w:t>RRC may be started in “configuration check mode” as a means to checking the validity of the configuration and accessibility of the external data lookup systems.</w:t>
          </w:r>
        </w:p>
        <w:p w:rsidR="00D03E1F" w:rsidRDefault="00D03E1F" w:rsidP="00D03E1F"/>
        <w:p w:rsidR="00D03E1F" w:rsidRDefault="00D03E1F" w:rsidP="00D03E1F">
          <w:r>
            <w:t>The command line for this is:</w:t>
          </w:r>
        </w:p>
        <w:p w:rsidR="00D03E1F" w:rsidRDefault="00D03E1F" w:rsidP="00D03E1F"/>
        <w:p w:rsidR="00D03E1F" w:rsidRPr="00055E0B" w:rsidRDefault="00D03E1F" w:rsidP="00D03E1F">
          <w:pPr>
            <w:rPr>
              <w:rFonts w:ascii="Lucida Console" w:hAnsi="Lucida Console"/>
              <w:b/>
              <w:sz w:val="16"/>
            </w:rPr>
          </w:pPr>
          <w:r w:rsidRPr="00055E0B">
            <w:rPr>
              <w:rFonts w:ascii="Lucida Console" w:hAnsi="Lucida Console"/>
              <w:b/>
              <w:sz w:val="16"/>
            </w:rPr>
            <w:t>/opt/rrc/bin/rrc check</w:t>
          </w:r>
        </w:p>
        <w:p w:rsidR="00D03E1F" w:rsidRDefault="00D03E1F" w:rsidP="00D03E1F"/>
        <w:p w:rsidR="00D03E1F" w:rsidRDefault="00D03E1F" w:rsidP="00D03E1F">
          <w:r>
            <w:t>This will start RRC in check mode. Normal startup occurs with the configuration file being parsed, and logging messages are generated to the console.</w:t>
          </w:r>
        </w:p>
        <w:p w:rsidR="00D03E1F" w:rsidRDefault="00D03E1F" w:rsidP="00D03E1F"/>
        <w:p w:rsidR="00D03E1F" w:rsidRDefault="00D03E1F" w:rsidP="00D03E1F">
          <w:r>
            <w:t xml:space="preserve">However, RRC will not start the interfaces to the external load </w:t>
          </w:r>
          <w:proofErr w:type="gramStart"/>
          <w:r>
            <w:t>balancers,</w:t>
          </w:r>
          <w:proofErr w:type="gramEnd"/>
          <w:r>
            <w:t xml:space="preserve"> neither will it handle RADIUS packets. This means that RRC will still appear to be down as far as external systems are concerned.</w:t>
          </w:r>
        </w:p>
        <w:p w:rsidR="00D03E1F" w:rsidRDefault="00D03E1F" w:rsidP="00D03E1F"/>
        <w:p w:rsidR="00D03E1F" w:rsidRDefault="00D03E1F" w:rsidP="00D03E1F">
          <w:r>
            <w:t>RRC does attempt to create the listening ports, thus RRC cannot be started in check mode on a system where there is a running instance of RRC using the same ports.</w:t>
          </w:r>
        </w:p>
        <w:p w:rsidR="00D03E1F" w:rsidRDefault="00D03E1F" w:rsidP="00D03E1F"/>
        <w:p w:rsidR="00D03E1F" w:rsidRDefault="00D03E1F" w:rsidP="00D03E1F">
          <w:r>
            <w:t>RRC will exit immediately after completing the configuration parsing.</w:t>
          </w:r>
        </w:p>
        <w:p w:rsidR="00D03E1F" w:rsidRDefault="00D03E1F" w:rsidP="00D03E1F"/>
        <w:p w:rsidR="00D03E1F" w:rsidRDefault="00D03E1F" w:rsidP="00D03E1F">
          <w:r>
            <w:lastRenderedPageBreak/>
            <w:t>RRC also has a “test” mode. This is similar to the check mode in that RRC will appear to be down from the point of view of external load balancers, and it will not handle RADIUS packets. It will however connect to DPI systems and start to “ping” external lookup servers for reachability.</w:t>
          </w:r>
        </w:p>
        <w:p w:rsidR="00D03E1F" w:rsidRDefault="00D03E1F" w:rsidP="00D03E1F"/>
        <w:p w:rsidR="00D03E1F" w:rsidRDefault="00D03E1F" w:rsidP="00D03E1F">
          <w:r>
            <w:t>Once started, RRC will operate for around 60 seconds, including the availability probes for external lookup systems, and any configured DPI systems. Errors related to these systems will appear on the console.</w:t>
          </w:r>
        </w:p>
        <w:p w:rsidR="00D03E1F" w:rsidRDefault="00D03E1F" w:rsidP="00D03E1F"/>
        <w:p w:rsidR="00D03E1F" w:rsidRDefault="00D03E1F" w:rsidP="00D03E1F">
          <w:r>
            <w:t>After about 60 seconds, RRC will exit normally.</w:t>
          </w:r>
        </w:p>
        <w:p w:rsidR="00D03E1F" w:rsidRDefault="00D03E1F" w:rsidP="00D03E1F"/>
        <w:p w:rsidR="00D03E1F" w:rsidRDefault="00D03E1F" w:rsidP="00D03E1F">
          <w:r>
            <w:t>To start RRC in test mode, use the command line:</w:t>
          </w:r>
        </w:p>
        <w:p w:rsidR="00D03E1F" w:rsidRDefault="00D03E1F" w:rsidP="00D03E1F"/>
        <w:p w:rsidR="00D03E1F" w:rsidRPr="00055E0B" w:rsidRDefault="00D03E1F" w:rsidP="00D03E1F">
          <w:pPr>
            <w:rPr>
              <w:rFonts w:ascii="Lucida Console" w:hAnsi="Lucida Console"/>
              <w:b/>
              <w:sz w:val="16"/>
            </w:rPr>
          </w:pPr>
          <w:r>
            <w:rPr>
              <w:rFonts w:ascii="Lucida Console" w:hAnsi="Lucida Console"/>
              <w:b/>
              <w:sz w:val="16"/>
            </w:rPr>
            <w:t>/opt/rrc/bin/rrc test</w:t>
          </w:r>
        </w:p>
        <w:p w:rsidR="00D03E1F" w:rsidRDefault="00D03E1F" w:rsidP="00D03E1F"/>
        <w:p w:rsidR="00D03E1F" w:rsidRPr="00055E0B" w:rsidRDefault="00D03E1F" w:rsidP="00D03E1F"/>
        <w:p w:rsidR="00D03E1F" w:rsidRDefault="00D03E1F" w:rsidP="00D03E1F">
          <w:pPr>
            <w:pStyle w:val="Heading1"/>
          </w:pPr>
          <w:bookmarkStart w:id="101" w:name="_Toc293927241"/>
          <w:bookmarkStart w:id="102" w:name="_Toc366229629"/>
          <w:r>
            <w:t>Logging</w:t>
          </w:r>
          <w:bookmarkEnd w:id="101"/>
          <w:bookmarkEnd w:id="102"/>
        </w:p>
        <w:p w:rsidR="00D03E1F" w:rsidRDefault="00D03E1F" w:rsidP="00D03E1F">
          <w:r>
            <w:t>Logging is based on a Simple Logger library that uses a properties file for configuration. The default configuration file is /opt/rrc/etc/simplelogger.properties</w:t>
          </w:r>
        </w:p>
        <w:p w:rsidR="00D03E1F" w:rsidRDefault="00D03E1F" w:rsidP="00D03E1F">
          <w:r>
            <w:t>This file allows the following elements to be defined:</w:t>
          </w:r>
          <w:r>
            <w:br/>
          </w:r>
        </w:p>
        <w:p w:rsidR="00D03E1F" w:rsidRDefault="00D03E1F" w:rsidP="00433D4F">
          <w:pPr>
            <w:pStyle w:val="ListParagraph"/>
            <w:numPr>
              <w:ilvl w:val="0"/>
              <w:numId w:val="30"/>
            </w:numPr>
            <w:spacing w:after="0" w:line="240" w:lineRule="auto"/>
          </w:pPr>
          <w:proofErr w:type="gramStart"/>
          <w:r>
            <w:t>appenders</w:t>
          </w:r>
          <w:proofErr w:type="gramEnd"/>
          <w:r>
            <w:t>;</w:t>
          </w:r>
          <w:r>
            <w:br/>
            <w:t>these are the objects that actually write to files, and one should be configured for each physical log file required.</w:t>
          </w:r>
          <w:r>
            <w:br/>
          </w:r>
        </w:p>
        <w:p w:rsidR="00D03E1F" w:rsidRDefault="00D03E1F" w:rsidP="00433D4F">
          <w:pPr>
            <w:pStyle w:val="ListParagraph"/>
            <w:numPr>
              <w:ilvl w:val="0"/>
              <w:numId w:val="30"/>
            </w:numPr>
            <w:spacing w:after="0" w:line="240" w:lineRule="auto"/>
          </w:pPr>
          <w:proofErr w:type="gramStart"/>
          <w:r>
            <w:t>levels</w:t>
          </w:r>
          <w:proofErr w:type="gramEnd"/>
          <w:r>
            <w:t>;</w:t>
          </w:r>
          <w:r>
            <w:br/>
            <w:t>these associate log levels with appenders. These form the default logging files for given logginging levels. It should be noted that log messages of the specified severity or above will be passed to the appender.</w:t>
          </w:r>
          <w:r>
            <w:br/>
          </w:r>
        </w:p>
        <w:p w:rsidR="00D03E1F" w:rsidRDefault="00D03E1F" w:rsidP="00433D4F">
          <w:pPr>
            <w:pStyle w:val="ListParagraph"/>
            <w:numPr>
              <w:ilvl w:val="0"/>
              <w:numId w:val="30"/>
            </w:numPr>
            <w:spacing w:after="0" w:line="240" w:lineRule="auto"/>
          </w:pPr>
          <w:proofErr w:type="gramStart"/>
          <w:r>
            <w:t>loggers</w:t>
          </w:r>
          <w:proofErr w:type="gramEnd"/>
          <w:r>
            <w:t>;</w:t>
          </w:r>
          <w:r>
            <w:br/>
            <w:t>these are named logging objects that are used to control log level filtering for specifically named log sources. Each Java file generates log messages sourced from the fully qualified name of the file and package. In addition, there are dedicated loggers associated with specific functions:</w:t>
          </w:r>
          <w:r>
            <w:br/>
          </w:r>
        </w:p>
        <w:p w:rsidR="00D03E1F" w:rsidRDefault="00D03E1F" w:rsidP="00433D4F">
          <w:pPr>
            <w:pStyle w:val="ListParagraph"/>
            <w:numPr>
              <w:ilvl w:val="1"/>
              <w:numId w:val="30"/>
            </w:numPr>
            <w:spacing w:after="0" w:line="240" w:lineRule="auto"/>
          </w:pPr>
          <w:r>
            <w:t>Logging authentication packets;</w:t>
          </w:r>
          <w:r>
            <w:br/>
          </w:r>
        </w:p>
        <w:p w:rsidR="00D03E1F" w:rsidRDefault="00D03E1F" w:rsidP="00433D4F">
          <w:pPr>
            <w:pStyle w:val="ListParagraph"/>
            <w:numPr>
              <w:ilvl w:val="1"/>
              <w:numId w:val="30"/>
            </w:numPr>
            <w:spacing w:after="0" w:line="240" w:lineRule="auto"/>
          </w:pPr>
          <w:r>
            <w:t>Logging accounting packets;</w:t>
          </w:r>
        </w:p>
        <w:p w:rsidR="00D03E1F" w:rsidRDefault="00D03E1F" w:rsidP="00D03E1F"/>
        <w:p w:rsidR="00D03E1F" w:rsidRDefault="00D03E1F" w:rsidP="00D03E1F"/>
        <w:tbl>
          <w:tblPr>
            <w:tblW w:w="0" w:type="auto"/>
            <w:tblBorders>
              <w:top w:val="double" w:sz="4" w:space="0" w:color="999999"/>
              <w:left w:val="double" w:sz="4" w:space="0" w:color="999999"/>
              <w:bottom w:val="double" w:sz="4" w:space="0" w:color="999999"/>
              <w:right w:val="double" w:sz="4" w:space="0" w:color="999999"/>
            </w:tblBorders>
            <w:shd w:val="clear" w:color="auto" w:fill="E0E0E0"/>
            <w:tblLook w:val="01E0"/>
          </w:tblPr>
          <w:tblGrid>
            <w:gridCol w:w="7557"/>
          </w:tblGrid>
          <w:tr w:rsidR="00D03E1F" w:rsidTr="006C2718">
            <w:tc>
              <w:tcPr>
                <w:tcW w:w="7557" w:type="dxa"/>
                <w:shd w:val="clear" w:color="auto" w:fill="E0E0E0"/>
              </w:tcPr>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 Simple Logger Configuration</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 Create named appenders - these actually write log messages somewhere</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 Appender name should be followed by arguments separated by ';'</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 Available appenders include</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w:t>
                </w:r>
                <w:r w:rsidRPr="005D42C1">
                  <w:rPr>
                    <w:rFonts w:ascii="Lucida Console" w:hAnsi="Lucida Console" w:cs="Courier New"/>
                    <w:sz w:val="16"/>
                    <w:szCs w:val="16"/>
                  </w:rPr>
                  <w:tab/>
                  <w:t>Stdout - write to stdout (no arguments)</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w:t>
                </w:r>
                <w:r w:rsidRPr="005D42C1">
                  <w:rPr>
                    <w:rFonts w:ascii="Lucida Console" w:hAnsi="Lucida Console" w:cs="Courier New"/>
                    <w:sz w:val="16"/>
                    <w:szCs w:val="16"/>
                  </w:rPr>
                  <w:tab/>
                  <w:t>Stderr - write to stderr (no arguments)</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w:t>
                </w:r>
                <w:r w:rsidRPr="005D42C1">
                  <w:rPr>
                    <w:rFonts w:ascii="Lucida Console" w:hAnsi="Lucida Console" w:cs="Courier New"/>
                    <w:sz w:val="16"/>
                    <w:szCs w:val="16"/>
                  </w:rPr>
                  <w:tab/>
                  <w:t>RollingFile - write to a file and roll the file periodically.</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w:t>
                </w:r>
                <w:r w:rsidRPr="005D42C1">
                  <w:rPr>
                    <w:rFonts w:ascii="Lucida Console" w:hAnsi="Lucida Console" w:cs="Courier New"/>
                    <w:sz w:val="16"/>
                    <w:szCs w:val="16"/>
                  </w:rPr>
                  <w:tab/>
                </w:r>
                <w:r w:rsidRPr="005D42C1">
                  <w:rPr>
                    <w:rFonts w:ascii="Lucida Console" w:hAnsi="Lucida Console" w:cs="Courier New"/>
                    <w:sz w:val="16"/>
                    <w:szCs w:val="16"/>
                  </w:rPr>
                  <w:tab/>
                </w:r>
                <w:r w:rsidRPr="005D42C1">
                  <w:rPr>
                    <w:rFonts w:ascii="Lucida Console" w:hAnsi="Lucida Console" w:cs="Courier New"/>
                    <w:sz w:val="16"/>
                    <w:szCs w:val="16"/>
                  </w:rPr>
                  <w:tab/>
                  <w:t>Arg 1: filename</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w:t>
                </w:r>
                <w:r w:rsidRPr="005D42C1">
                  <w:rPr>
                    <w:rFonts w:ascii="Lucida Console" w:hAnsi="Lucida Console" w:cs="Courier New"/>
                    <w:sz w:val="16"/>
                    <w:szCs w:val="16"/>
                  </w:rPr>
                  <w:tab/>
                </w:r>
                <w:r w:rsidRPr="005D42C1">
                  <w:rPr>
                    <w:rFonts w:ascii="Lucida Console" w:hAnsi="Lucida Console" w:cs="Courier New"/>
                    <w:sz w:val="16"/>
                    <w:szCs w:val="16"/>
                  </w:rPr>
                  <w:tab/>
                </w:r>
                <w:r w:rsidRPr="005D42C1">
                  <w:rPr>
                    <w:rFonts w:ascii="Lucida Console" w:hAnsi="Lucida Console" w:cs="Courier New"/>
                    <w:sz w:val="16"/>
                    <w:szCs w:val="16"/>
                  </w:rPr>
                  <w:tab/>
                  <w:t>Arg 2: roll interval in seconds</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 xml:space="preserve"># appender.name = </w:t>
                </w:r>
                <w:proofErr w:type="gramStart"/>
                <w:r w:rsidRPr="005D42C1">
                  <w:rPr>
                    <w:rFonts w:ascii="Lucida Console" w:hAnsi="Lucida Console" w:cs="Courier New"/>
                    <w:sz w:val="16"/>
                    <w:szCs w:val="16"/>
                  </w:rPr>
                  <w:t>Appender[</w:t>
                </w:r>
                <w:proofErr w:type="gramEnd"/>
                <w:r w:rsidRPr="005D42C1">
                  <w:rPr>
                    <w:rFonts w:ascii="Lucida Console" w:hAnsi="Lucida Console" w:cs="Courier New"/>
                    <w:sz w:val="16"/>
                    <w:szCs w:val="16"/>
                  </w:rPr>
                  <w:t>:arg[:arg]...]</w:t>
                </w:r>
                <w:r>
                  <w:rPr>
                    <w:rFonts w:ascii="Lucida Console" w:hAnsi="Lucida Console" w:cs="Courier New"/>
                    <w:sz w:val="16"/>
                    <w:szCs w:val="16"/>
                  </w:rPr>
                  <w:br/>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appender.stdout = Stdout</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appender.rrc = RollingFile:${rrc.log.dir}/rrc.log;86400</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appender.debug = RollingFile:${rrc.log.dir}/debug.log;7200</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appender.error = RollingFile;${rrc.log.dir}/error.log;86400</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appender.auth = RollingFile:${rrc.log.dir}/authentication.log;86400</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appender.acct = RollingFile:${rrc.log.dir}/accounting.log;86400</w:t>
                </w:r>
              </w:p>
              <w:p w:rsidR="00D03E1F" w:rsidRPr="005D42C1" w:rsidRDefault="00D03E1F" w:rsidP="006C2718">
                <w:pPr>
                  <w:autoSpaceDE w:val="0"/>
                  <w:autoSpaceDN w:val="0"/>
                  <w:adjustRightInd w:val="0"/>
                  <w:rPr>
                    <w:rFonts w:ascii="Lucida Console" w:hAnsi="Lucida Console" w:cs="Courier New"/>
                    <w:sz w:val="16"/>
                    <w:szCs w:val="16"/>
                  </w:rPr>
                </w:pP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 Configure mapping between log levels and default appenders</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 xml:space="preserve"># An entry can exist for each available log level, the value </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 being the name of an appender defined above</w:t>
                </w:r>
              </w:p>
              <w:p w:rsidR="00D03E1F" w:rsidRPr="005D42C1" w:rsidRDefault="00D03E1F" w:rsidP="006C2718">
                <w:pPr>
                  <w:autoSpaceDE w:val="0"/>
                  <w:autoSpaceDN w:val="0"/>
                  <w:adjustRightInd w:val="0"/>
                  <w:rPr>
                    <w:rFonts w:ascii="Lucida Console" w:hAnsi="Lucida Console" w:cs="Courier New"/>
                    <w:sz w:val="16"/>
                    <w:szCs w:val="16"/>
                  </w:rPr>
                </w:pP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level.debug = debug</w:t>
                </w:r>
              </w:p>
              <w:p w:rsidR="00D03E1F" w:rsidRPr="000A04FF" w:rsidRDefault="00D03E1F" w:rsidP="006C2718">
                <w:pPr>
                  <w:autoSpaceDE w:val="0"/>
                  <w:autoSpaceDN w:val="0"/>
                  <w:adjustRightInd w:val="0"/>
                  <w:rPr>
                    <w:rFonts w:ascii="Lucida Console" w:hAnsi="Lucida Console" w:cs="Courier New"/>
                    <w:sz w:val="16"/>
                    <w:szCs w:val="16"/>
                  </w:rPr>
                </w:pPr>
                <w:r w:rsidRPr="000A04FF">
                  <w:rPr>
                    <w:rFonts w:ascii="Lucida Console" w:hAnsi="Lucida Console" w:cs="Courier New"/>
                    <w:sz w:val="16"/>
                    <w:szCs w:val="16"/>
                  </w:rPr>
                  <w:t>level.info = rrc</w:t>
                </w:r>
              </w:p>
              <w:p w:rsidR="00D03E1F" w:rsidRPr="000A04FF" w:rsidRDefault="00D03E1F" w:rsidP="006C2718">
                <w:pPr>
                  <w:autoSpaceDE w:val="0"/>
                  <w:autoSpaceDN w:val="0"/>
                  <w:adjustRightInd w:val="0"/>
                  <w:rPr>
                    <w:rFonts w:ascii="Lucida Console" w:hAnsi="Lucida Console" w:cs="Courier New"/>
                    <w:sz w:val="16"/>
                    <w:szCs w:val="16"/>
                  </w:rPr>
                </w:pPr>
                <w:r w:rsidRPr="000A04FF">
                  <w:rPr>
                    <w:rFonts w:ascii="Lucida Console" w:hAnsi="Lucida Console" w:cs="Courier New"/>
                    <w:sz w:val="16"/>
                    <w:szCs w:val="16"/>
                  </w:rPr>
                  <w:t>level.error = error</w:t>
                </w:r>
              </w:p>
              <w:p w:rsidR="00D03E1F" w:rsidRPr="000A04FF" w:rsidRDefault="00D03E1F" w:rsidP="006C2718">
                <w:pPr>
                  <w:tabs>
                    <w:tab w:val="left" w:pos="1290"/>
                  </w:tabs>
                  <w:autoSpaceDE w:val="0"/>
                  <w:autoSpaceDN w:val="0"/>
                  <w:adjustRightInd w:val="0"/>
                  <w:rPr>
                    <w:rFonts w:ascii="Lucida Console" w:hAnsi="Lucida Console" w:cs="Courier New"/>
                    <w:sz w:val="16"/>
                    <w:szCs w:val="16"/>
                  </w:rPr>
                </w:pPr>
                <w:r w:rsidRPr="000A04FF">
                  <w:rPr>
                    <w:rFonts w:ascii="Lucida Console" w:hAnsi="Lucida Console" w:cs="Courier New"/>
                    <w:sz w:val="16"/>
                    <w:szCs w:val="16"/>
                  </w:rPr>
                  <w:tab/>
                </w:r>
              </w:p>
              <w:p w:rsidR="00D03E1F"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 xml:space="preserve"># Create specific named loggers set set log levels and optionally </w:t>
                </w:r>
              </w:p>
              <w:p w:rsidR="00D03E1F" w:rsidRDefault="00D03E1F" w:rsidP="006C2718">
                <w:pPr>
                  <w:autoSpaceDE w:val="0"/>
                  <w:autoSpaceDN w:val="0"/>
                  <w:adjustRightInd w:val="0"/>
                  <w:rPr>
                    <w:rFonts w:ascii="Lucida Console" w:hAnsi="Lucida Console" w:cs="Courier New"/>
                    <w:sz w:val="16"/>
                    <w:szCs w:val="16"/>
                  </w:rPr>
                </w:pPr>
                <w:r>
                  <w:rPr>
                    <w:rFonts w:ascii="Lucida Console" w:hAnsi="Lucida Console" w:cs="Courier New"/>
                    <w:sz w:val="16"/>
                    <w:szCs w:val="16"/>
                  </w:rPr>
                  <w:t xml:space="preserve"># </w:t>
                </w:r>
                <w:proofErr w:type="gramStart"/>
                <w:r w:rsidRPr="005D42C1">
                  <w:rPr>
                    <w:rFonts w:ascii="Lucida Console" w:hAnsi="Lucida Console" w:cs="Courier New"/>
                    <w:sz w:val="16"/>
                    <w:szCs w:val="16"/>
                  </w:rPr>
                  <w:t>a</w:t>
                </w:r>
                <w:proofErr w:type="gramEnd"/>
                <w:r w:rsidRPr="005D42C1">
                  <w:rPr>
                    <w:rFonts w:ascii="Lucida Console" w:hAnsi="Lucida Console" w:cs="Courier New"/>
                    <w:sz w:val="16"/>
                    <w:szCs w:val="16"/>
                  </w:rPr>
                  <w:t xml:space="preserve"> custom appender</w:t>
                </w:r>
                <w:r>
                  <w:rPr>
                    <w:rFonts w:ascii="Lucida Console" w:hAnsi="Lucida Console" w:cs="Courier New"/>
                    <w:sz w:val="16"/>
                    <w:szCs w:val="16"/>
                  </w:rPr>
                  <w:t>.</w:t>
                </w:r>
              </w:p>
              <w:p w:rsidR="00D03E1F" w:rsidRPr="005D42C1" w:rsidRDefault="00D03E1F" w:rsidP="006C2718">
                <w:pPr>
                  <w:autoSpaceDE w:val="0"/>
                  <w:autoSpaceDN w:val="0"/>
                  <w:adjustRightInd w:val="0"/>
                  <w:rPr>
                    <w:rFonts w:ascii="Lucida Console" w:hAnsi="Lucida Console" w:cs="Courier New"/>
                    <w:sz w:val="16"/>
                    <w:szCs w:val="16"/>
                  </w:rPr>
                </w:pPr>
              </w:p>
              <w:p w:rsidR="00D03E1F"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 xml:space="preserve"># This allows specific loggers to be created with a log level </w:t>
                </w:r>
              </w:p>
              <w:p w:rsidR="00D03E1F" w:rsidRPr="005D42C1" w:rsidRDefault="00D03E1F" w:rsidP="006C2718">
                <w:pPr>
                  <w:autoSpaceDE w:val="0"/>
                  <w:autoSpaceDN w:val="0"/>
                  <w:adjustRightInd w:val="0"/>
                  <w:rPr>
                    <w:rFonts w:ascii="Lucida Console" w:hAnsi="Lucida Console" w:cs="Courier New"/>
                    <w:sz w:val="16"/>
                    <w:szCs w:val="16"/>
                  </w:rPr>
                </w:pPr>
                <w:r>
                  <w:rPr>
                    <w:rFonts w:ascii="Lucida Console" w:hAnsi="Lucida Console" w:cs="Courier New"/>
                    <w:sz w:val="16"/>
                    <w:szCs w:val="16"/>
                  </w:rPr>
                  <w:lastRenderedPageBreak/>
                  <w:t xml:space="preserve"># </w:t>
                </w:r>
                <w:proofErr w:type="gramStart"/>
                <w:r w:rsidRPr="005D42C1">
                  <w:rPr>
                    <w:rFonts w:ascii="Lucida Console" w:hAnsi="Lucida Console" w:cs="Courier New"/>
                    <w:sz w:val="16"/>
                    <w:szCs w:val="16"/>
                  </w:rPr>
                  <w:t>threshold</w:t>
                </w:r>
                <w:proofErr w:type="gramEnd"/>
                <w:r w:rsidRPr="005D42C1">
                  <w:rPr>
                    <w:rFonts w:ascii="Lucida Console" w:hAnsi="Lucida Console" w:cs="Courier New"/>
                    <w:sz w:val="16"/>
                    <w:szCs w:val="16"/>
                  </w:rPr>
                  <w:t xml:space="preserve"> and</w:t>
                </w:r>
                <w:r>
                  <w:rPr>
                    <w:rFonts w:ascii="Lucida Console" w:hAnsi="Lucida Console" w:cs="Courier New"/>
                    <w:sz w:val="16"/>
                    <w:szCs w:val="16"/>
                  </w:rPr>
                  <w:t xml:space="preserve"> </w:t>
                </w:r>
                <w:r w:rsidRPr="005D42C1">
                  <w:rPr>
                    <w:rFonts w:ascii="Lucida Console" w:hAnsi="Lucida Console" w:cs="Courier New"/>
                    <w:sz w:val="16"/>
                    <w:szCs w:val="16"/>
                  </w:rPr>
                  <w:t>associated with a specific appender.</w:t>
                </w:r>
              </w:p>
              <w:p w:rsidR="00D03E1F"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 xml:space="preserve"># Note: messages logged against a specifically named logger </w:t>
                </w:r>
              </w:p>
              <w:p w:rsidR="00D03E1F" w:rsidRDefault="00D03E1F" w:rsidP="006C2718">
                <w:pPr>
                  <w:autoSpaceDE w:val="0"/>
                  <w:autoSpaceDN w:val="0"/>
                  <w:adjustRightInd w:val="0"/>
                  <w:rPr>
                    <w:rFonts w:ascii="Lucida Console" w:hAnsi="Lucida Console" w:cs="Courier New"/>
                    <w:sz w:val="16"/>
                    <w:szCs w:val="16"/>
                  </w:rPr>
                </w:pPr>
                <w:r>
                  <w:rPr>
                    <w:rFonts w:ascii="Lucida Console" w:hAnsi="Lucida Console" w:cs="Courier New"/>
                    <w:sz w:val="16"/>
                    <w:szCs w:val="16"/>
                  </w:rPr>
                  <w:t xml:space="preserve"># </w:t>
                </w:r>
                <w:r w:rsidRPr="005D42C1">
                  <w:rPr>
                    <w:rFonts w:ascii="Lucida Console" w:hAnsi="Lucida Console" w:cs="Courier New"/>
                    <w:sz w:val="16"/>
                    <w:szCs w:val="16"/>
                  </w:rPr>
                  <w:t>that has an named</w:t>
                </w:r>
                <w:r>
                  <w:rPr>
                    <w:rFonts w:ascii="Lucida Console" w:hAnsi="Lucida Console" w:cs="Courier New"/>
                    <w:sz w:val="16"/>
                    <w:szCs w:val="16"/>
                  </w:rPr>
                  <w:t xml:space="preserve"> </w:t>
                </w:r>
                <w:r w:rsidRPr="005D42C1">
                  <w:rPr>
                    <w:rFonts w:ascii="Lucida Console" w:hAnsi="Lucida Console" w:cs="Courier New"/>
                    <w:sz w:val="16"/>
                    <w:szCs w:val="16"/>
                  </w:rPr>
                  <w:t xml:space="preserve">appender defined will only be logged by </w:t>
                </w:r>
              </w:p>
              <w:p w:rsidR="00D03E1F" w:rsidRDefault="00D03E1F" w:rsidP="006C2718">
                <w:pPr>
                  <w:autoSpaceDE w:val="0"/>
                  <w:autoSpaceDN w:val="0"/>
                  <w:adjustRightInd w:val="0"/>
                  <w:rPr>
                    <w:rFonts w:ascii="Lucida Console" w:hAnsi="Lucida Console" w:cs="Courier New"/>
                    <w:sz w:val="16"/>
                    <w:szCs w:val="16"/>
                  </w:rPr>
                </w:pPr>
                <w:r>
                  <w:rPr>
                    <w:rFonts w:ascii="Lucida Console" w:hAnsi="Lucida Console" w:cs="Courier New"/>
                    <w:sz w:val="16"/>
                    <w:szCs w:val="16"/>
                  </w:rPr>
                  <w:t xml:space="preserve"># </w:t>
                </w:r>
                <w:proofErr w:type="gramStart"/>
                <w:r w:rsidRPr="005D42C1">
                  <w:rPr>
                    <w:rFonts w:ascii="Lucida Console" w:hAnsi="Lucida Console" w:cs="Courier New"/>
                    <w:sz w:val="16"/>
                    <w:szCs w:val="16"/>
                  </w:rPr>
                  <w:t>that</w:t>
                </w:r>
                <w:proofErr w:type="gramEnd"/>
                <w:r w:rsidRPr="005D42C1">
                  <w:rPr>
                    <w:rFonts w:ascii="Lucida Console" w:hAnsi="Lucida Console" w:cs="Courier New"/>
                    <w:sz w:val="16"/>
                    <w:szCs w:val="16"/>
                  </w:rPr>
                  <w:t xml:space="preserve"> logger / appender. </w:t>
                </w:r>
              </w:p>
              <w:p w:rsidR="00D03E1F" w:rsidRPr="005D42C1" w:rsidRDefault="00D03E1F" w:rsidP="006C2718">
                <w:pPr>
                  <w:autoSpaceDE w:val="0"/>
                  <w:autoSpaceDN w:val="0"/>
                  <w:adjustRightInd w:val="0"/>
                  <w:rPr>
                    <w:rFonts w:ascii="Lucida Console" w:hAnsi="Lucida Console" w:cs="Courier New"/>
                    <w:sz w:val="16"/>
                    <w:szCs w:val="16"/>
                  </w:rPr>
                </w:pP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 The log level threshold is required, a specific appender is optional</w:t>
                </w:r>
              </w:p>
              <w:p w:rsidR="00D03E1F" w:rsidRDefault="00D03E1F" w:rsidP="006C2718">
                <w:pPr>
                  <w:autoSpaceDE w:val="0"/>
                  <w:autoSpaceDN w:val="0"/>
                  <w:adjustRightInd w:val="0"/>
                  <w:rPr>
                    <w:rFonts w:ascii="Lucida Console" w:hAnsi="Lucida Console" w:cs="Courier New"/>
                    <w:sz w:val="16"/>
                    <w:szCs w:val="16"/>
                  </w:rPr>
                </w:pP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logger.stdout = info;stdout</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logger.Authentication = info:auth</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logger.Accounting = info:acct</w:t>
                </w:r>
              </w:p>
              <w:p w:rsidR="00D03E1F" w:rsidRPr="005D42C1" w:rsidRDefault="00D03E1F" w:rsidP="006C2718">
                <w:pPr>
                  <w:autoSpaceDE w:val="0"/>
                  <w:autoSpaceDN w:val="0"/>
                  <w:adjustRightInd w:val="0"/>
                  <w:rPr>
                    <w:rFonts w:ascii="Lucida Console" w:hAnsi="Lucida Console" w:cs="Courier New"/>
                    <w:sz w:val="16"/>
                    <w:szCs w:val="16"/>
                  </w:rPr>
                </w:pPr>
              </w:p>
              <w:p w:rsidR="00D03E1F" w:rsidRPr="005D42C1" w:rsidRDefault="00D03E1F" w:rsidP="006C2718">
                <w:pPr>
                  <w:autoSpaceDE w:val="0"/>
                  <w:autoSpaceDN w:val="0"/>
                  <w:adjustRightInd w:val="0"/>
                  <w:rPr>
                    <w:rFonts w:ascii="Lucida Console" w:hAnsi="Lucida Console" w:cs="Courier New"/>
                    <w:sz w:val="16"/>
                    <w:szCs w:val="16"/>
                  </w:rPr>
                </w:pP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 Suppress logging levels for some robust(!) classes</w:t>
                </w:r>
              </w:p>
              <w:p w:rsidR="00D03E1F" w:rsidRDefault="00D03E1F" w:rsidP="006C2718">
                <w:pPr>
                  <w:autoSpaceDE w:val="0"/>
                  <w:autoSpaceDN w:val="0"/>
                  <w:adjustRightInd w:val="0"/>
                  <w:rPr>
                    <w:rFonts w:ascii="Lucida Console" w:hAnsi="Lucida Console" w:cs="Courier New"/>
                    <w:sz w:val="16"/>
                    <w:szCs w:val="16"/>
                  </w:rPr>
                </w:pP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logger.net.btretail.rtman.RRC.RadiusAuthenticationProxy = info</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logger.net.btretail.rtman.RRC.RadiusAccountingProxy = info</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logger.net.btretail.rtman.RRC.LoadBalancerInterface = info</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logger.net.btretail.rtman.RRC.ServiceOffers = info</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logger.net.btretail.rtman.RRC.WorkSupervisor = info</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logger.net.btretail.rtman.RRC.Worker = info</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logger.net.btretail.rtman.RRC.LDAP = info</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logger.net.btretail.rtman.RRC.process = info</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logger.net.btretail.rtman.Ellacoya.SLE = info</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logger.net.btretail.rtman.StatsMon = warn</w:t>
                </w:r>
              </w:p>
              <w:p w:rsidR="00D03E1F" w:rsidRPr="005D42C1" w:rsidRDefault="00D03E1F" w:rsidP="006C2718">
                <w:pPr>
                  <w:autoSpaceDE w:val="0"/>
                  <w:autoSpaceDN w:val="0"/>
                  <w:adjustRightInd w:val="0"/>
                  <w:rPr>
                    <w:rFonts w:ascii="Lucida Console" w:hAnsi="Lucida Console" w:cs="Courier New"/>
                    <w:sz w:val="16"/>
                    <w:szCs w:val="16"/>
                  </w:rPr>
                </w:pPr>
                <w:r w:rsidRPr="005D42C1">
                  <w:rPr>
                    <w:rFonts w:ascii="Lucida Console" w:hAnsi="Lucida Console" w:cs="Courier New"/>
                    <w:sz w:val="16"/>
                    <w:szCs w:val="16"/>
                  </w:rPr>
                  <w:t>logger.net.btretail.rtman.Radius = warn</w:t>
                </w:r>
              </w:p>
              <w:p w:rsidR="00D03E1F" w:rsidRPr="005D42C1" w:rsidRDefault="00D03E1F" w:rsidP="006C2718">
                <w:pPr>
                  <w:pStyle w:val="Code"/>
                  <w:rPr>
                    <w:sz w:val="16"/>
                  </w:rPr>
                </w:pPr>
              </w:p>
            </w:tc>
          </w:tr>
        </w:tbl>
        <w:p w:rsidR="00D03E1F" w:rsidRPr="005D42C1" w:rsidRDefault="00D03E1F" w:rsidP="00D03E1F"/>
        <w:p w:rsidR="00D03E1F" w:rsidRDefault="00D03E1F" w:rsidP="00D03E1F">
          <w:pPr>
            <w:pStyle w:val="Heading2"/>
          </w:pPr>
          <w:bookmarkStart w:id="103" w:name="_Toc293927242"/>
          <w:bookmarkStart w:id="104" w:name="_Toc366229630"/>
          <w:r>
            <w:t>RRC Log</w:t>
          </w:r>
          <w:bookmarkEnd w:id="103"/>
          <w:bookmarkEnd w:id="104"/>
        </w:p>
        <w:p w:rsidR="00D03E1F" w:rsidRDefault="00D03E1F" w:rsidP="00D03E1F">
          <w:r>
            <w:t xml:space="preserve">The RRC log file contains general progress and processing log messages. The granularity of logging is controlled by the </w:t>
          </w:r>
          <w:r>
            <w:rPr>
              <w:rStyle w:val="CodeChar"/>
            </w:rPr>
            <w:t>log4j.xml</w:t>
          </w:r>
          <w:r>
            <w:t xml:space="preserve"> configuration file.</w:t>
          </w:r>
        </w:p>
        <w:p w:rsidR="00D03E1F" w:rsidRDefault="00D03E1F" w:rsidP="00D03E1F"/>
        <w:p w:rsidR="00D03E1F" w:rsidRDefault="00D03E1F" w:rsidP="00D03E1F">
          <w:r>
            <w:t xml:space="preserve">The default configuration causes a new </w:t>
          </w:r>
          <w:r>
            <w:rPr>
              <w:rStyle w:val="CodeChar"/>
            </w:rPr>
            <w:t>rrc.log</w:t>
          </w:r>
          <w:r>
            <w:t xml:space="preserve"> file to be generated each day at midnight. </w:t>
          </w:r>
        </w:p>
        <w:p w:rsidR="00D03E1F" w:rsidRDefault="00D03E1F" w:rsidP="00D03E1F"/>
        <w:p w:rsidR="00D03E1F" w:rsidRDefault="00D03E1F" w:rsidP="00D03E1F">
          <w:pPr>
            <w:pStyle w:val="Heading2"/>
          </w:pPr>
          <w:bookmarkStart w:id="105" w:name="_Toc293927243"/>
          <w:bookmarkStart w:id="106" w:name="_Toc366229631"/>
          <w:r>
            <w:lastRenderedPageBreak/>
            <w:t>Bad Packet Log</w:t>
          </w:r>
          <w:bookmarkEnd w:id="105"/>
          <w:bookmarkEnd w:id="106"/>
        </w:p>
        <w:p w:rsidR="00D03E1F" w:rsidRDefault="00D03E1F" w:rsidP="00D03E1F">
          <w:r>
            <w:t>The bad packet log contains a hex dump of any Radius packet received by the RRC that it cannot correctly decode.</w:t>
          </w:r>
        </w:p>
        <w:p w:rsidR="00D03E1F" w:rsidRDefault="00D03E1F" w:rsidP="00D03E1F"/>
        <w:p w:rsidR="00D03E1F" w:rsidRDefault="00D03E1F" w:rsidP="00D03E1F">
          <w:r>
            <w:t>Each log entry identifies the time the radius packet was received, and the Radius server from which the packet was received. Following this header line, the packet contents are dumped in hex with an ASCII dump of the printable characters alongside.</w:t>
          </w:r>
        </w:p>
        <w:p w:rsidR="00D03E1F" w:rsidRDefault="00D03E1F" w:rsidP="00D03E1F"/>
        <w:p w:rsidR="00D03E1F" w:rsidRDefault="00D03E1F" w:rsidP="00D03E1F">
          <w:r>
            <w:t xml:space="preserve">The destination file for the bad packets is configured via the </w:t>
          </w:r>
          <w:r>
            <w:rPr>
              <w:rStyle w:val="CodeChar"/>
            </w:rPr>
            <w:t>log4j.xml</w:t>
          </w:r>
          <w:r>
            <w:t xml:space="preserve"> configuration file. The bad packets are logged via an </w:t>
          </w:r>
          <w:r>
            <w:rPr>
              <w:i/>
            </w:rPr>
            <w:t>appender</w:t>
          </w:r>
          <w:r>
            <w:t xml:space="preserve"> named “</w:t>
          </w:r>
          <w:r>
            <w:rPr>
              <w:rStyle w:val="CodeChar"/>
            </w:rPr>
            <w:t>badpacket</w:t>
          </w:r>
          <w:r>
            <w:t>”.</w:t>
          </w:r>
        </w:p>
        <w:p w:rsidR="00D03E1F" w:rsidRDefault="00D03E1F" w:rsidP="00D03E1F"/>
        <w:p w:rsidR="00D03E1F" w:rsidRDefault="00D03E1F" w:rsidP="00D03E1F">
          <w:r>
            <w:t>An example is given below.</w:t>
          </w:r>
        </w:p>
        <w:tbl>
          <w:tblPr>
            <w:tblW w:w="7602" w:type="dxa"/>
            <w:tblInd w:w="-73" w:type="dxa"/>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602"/>
          </w:tblGrid>
          <w:tr w:rsidR="00D03E1F" w:rsidRPr="00D03E1F" w:rsidTr="006C2718">
            <w:tc>
              <w:tcPr>
                <w:tcW w:w="7602" w:type="dxa"/>
                <w:shd w:val="clear" w:color="auto" w:fill="E0E0E0"/>
              </w:tcPr>
              <w:p w:rsidR="00D03E1F" w:rsidRDefault="00D03E1F" w:rsidP="006C2718">
                <w:pPr>
                  <w:pStyle w:val="Code"/>
                </w:pPr>
              </w:p>
              <w:p w:rsidR="00D03E1F" w:rsidRDefault="00D03E1F" w:rsidP="006C2718">
                <w:pPr>
                  <w:pStyle w:val="Code"/>
                </w:pPr>
                <w:r>
                  <w:t>Fri Jul 15 14:48:09 2005 Bad accounting packet from: Wholesale31</w:t>
                </w:r>
              </w:p>
              <w:p w:rsidR="00D03E1F" w:rsidRPr="000A04FF" w:rsidRDefault="00D03E1F" w:rsidP="006C2718">
                <w:pPr>
                  <w:pStyle w:val="Code"/>
                  <w:rPr>
                    <w:lang w:val="it-IT"/>
                  </w:rPr>
                </w:pPr>
                <w:r w:rsidRPr="000A04FF">
                  <w:rPr>
                    <w:lang w:val="it-IT"/>
                  </w:rPr>
                  <w:t>0000: 04 94 00 9B 26 4E 05 50 30 5A 15 1A D6 FA FE 5D         &amp;N P0Z     ]</w:t>
                </w:r>
              </w:p>
              <w:p w:rsidR="00D03E1F" w:rsidRPr="000A04FF" w:rsidRDefault="00D03E1F" w:rsidP="006C2718">
                <w:pPr>
                  <w:pStyle w:val="Code"/>
                  <w:rPr>
                    <w:lang w:val="it-IT"/>
                  </w:rPr>
                </w:pPr>
                <w:r w:rsidRPr="000A04FF">
                  <w:rPr>
                    <w:lang w:val="it-IT"/>
                  </w:rPr>
                  <w:t>0010: 82 BF F2 F3 01 19 6C 65 73 6C 75 6B 65 40 62 74           lesluke@bt</w:t>
                </w:r>
              </w:p>
              <w:p w:rsidR="00D03E1F" w:rsidRPr="000A04FF" w:rsidRDefault="00D03E1F" w:rsidP="006C2718">
                <w:pPr>
                  <w:pStyle w:val="Code"/>
                  <w:rPr>
                    <w:lang w:val="it-IT"/>
                  </w:rPr>
                </w:pPr>
                <w:r w:rsidRPr="000A04FF">
                  <w:rPr>
                    <w:lang w:val="it-IT"/>
                  </w:rPr>
                  <w:t>0020: 62 72 6F 61 64 62 61 6E 64 2E 63 6F 6D 04 06 D9     broadband.com</w:t>
                </w:r>
              </w:p>
              <w:p w:rsidR="00D03E1F" w:rsidRPr="000A04FF" w:rsidRDefault="00D03E1F" w:rsidP="006C2718">
                <w:pPr>
                  <w:pStyle w:val="Code"/>
                  <w:rPr>
                    <w:lang w:val="it-IT"/>
                  </w:rPr>
                </w:pPr>
                <w:r w:rsidRPr="000A04FF">
                  <w:rPr>
                    <w:lang w:val="it-IT"/>
                  </w:rPr>
                  <w:t>0030: 2F 57 F8 05 06 D2 55 00 6D 06 06 00 00 00 02 21     /W    U m      !</w:t>
                </w:r>
              </w:p>
              <w:p w:rsidR="00D03E1F" w:rsidRPr="000A04FF" w:rsidRDefault="00D03E1F" w:rsidP="006C2718">
                <w:pPr>
                  <w:pStyle w:val="Code"/>
                  <w:rPr>
                    <w:lang w:val="de-DE"/>
                  </w:rPr>
                </w:pPr>
                <w:r w:rsidRPr="000A04FF">
                  <w:rPr>
                    <w:lang w:val="de-DE"/>
                  </w:rPr>
                  <w:t>0040: 0F 42 54 30 30 32 64 30 62 34 35 32 36 37 28 06      BT002d0b45267(</w:t>
                </w:r>
              </w:p>
              <w:p w:rsidR="00D03E1F" w:rsidRPr="000A04FF" w:rsidRDefault="00D03E1F" w:rsidP="006C2718">
                <w:pPr>
                  <w:pStyle w:val="Code"/>
                  <w:rPr>
                    <w:lang w:val="de-DE"/>
                  </w:rPr>
                </w:pPr>
                <w:r w:rsidRPr="000A04FF">
                  <w:rPr>
                    <w:lang w:val="de-DE"/>
                  </w:rPr>
                  <w:t>0050: 00 00 00 02 29 06 00 00 00 00 2C 29 65 72 78 20         )     ,)erx</w:t>
                </w:r>
              </w:p>
              <w:p w:rsidR="00D03E1F" w:rsidRPr="000A04FF" w:rsidRDefault="00D03E1F" w:rsidP="006C2718">
                <w:pPr>
                  <w:pStyle w:val="Code"/>
                  <w:rPr>
                    <w:lang w:val="de-DE"/>
                  </w:rPr>
                </w:pPr>
                <w:r w:rsidRPr="000A04FF">
                  <w:rPr>
                    <w:lang w:val="de-DE"/>
                  </w:rPr>
                  <w:t>0060: 61 74 6D 20 31 33 2F 32 2E 31 37 34 30 30 37 31     atm 13/2.1740071</w:t>
                </w:r>
              </w:p>
              <w:p w:rsidR="00D03E1F" w:rsidRDefault="00D03E1F" w:rsidP="006C2718">
                <w:pPr>
                  <w:pStyle w:val="Code"/>
                </w:pPr>
                <w:r>
                  <w:t>0070: 36 3A 38 35 2E 31 30 39 3A 30 30 31 35 33 31 31     6:85.109:0015311</w:t>
                </w:r>
              </w:p>
              <w:p w:rsidR="00D03E1F" w:rsidRDefault="00D03E1F" w:rsidP="006C2718">
                <w:pPr>
                  <w:pStyle w:val="Code"/>
                </w:pPr>
                <w:r>
                  <w:t>0080: 39 32 32 2D 06 00 00 00 01 2E 06 00 00 00 00 31     922-     .     1</w:t>
                </w:r>
              </w:p>
              <w:p w:rsidR="00D03E1F" w:rsidRDefault="00D03E1F" w:rsidP="006C2718">
                <w:pPr>
                  <w:pStyle w:val="Code"/>
                </w:pPr>
                <w:r>
                  <w:t>0090: 06 00 00 00 01 3D 06 00 00 00 05</w:t>
                </w:r>
              </w:p>
              <w:p w:rsidR="00D03E1F" w:rsidRDefault="00D03E1F" w:rsidP="006C2718">
                <w:pPr>
                  <w:pStyle w:val="Code"/>
                </w:pPr>
              </w:p>
              <w:p w:rsidR="00D03E1F" w:rsidRDefault="00D03E1F" w:rsidP="006C2718">
                <w:pPr>
                  <w:pStyle w:val="Code"/>
                </w:pPr>
                <w:r>
                  <w:t>Fri Jul 15 15:29:53 2005 Bad accounting packet from: Wholesale30</w:t>
                </w:r>
              </w:p>
              <w:p w:rsidR="00D03E1F" w:rsidRPr="000A04FF" w:rsidRDefault="00D03E1F" w:rsidP="006C2718">
                <w:pPr>
                  <w:pStyle w:val="Code"/>
                  <w:rPr>
                    <w:lang w:val="it-IT"/>
                  </w:rPr>
                </w:pPr>
                <w:r w:rsidRPr="000A04FF">
                  <w:rPr>
                    <w:lang w:val="it-IT"/>
                  </w:rPr>
                  <w:t>0000: 04 65 01 0E A6 0F 50 DA C1 F3 FD 97 09 ED 8C E7      e    P</w:t>
                </w:r>
              </w:p>
              <w:p w:rsidR="00D03E1F" w:rsidRPr="000A04FF" w:rsidRDefault="00D03E1F" w:rsidP="006C2718">
                <w:pPr>
                  <w:pStyle w:val="Code"/>
                  <w:rPr>
                    <w:lang w:val="it-IT"/>
                  </w:rPr>
                </w:pPr>
                <w:r w:rsidRPr="000A04FF">
                  <w:rPr>
                    <w:lang w:val="it-IT"/>
                  </w:rPr>
                  <w:t>0010: AD 7C 30 F1 01 98 6C 20 20 20 20 20 20 20 20 20      |0   l</w:t>
                </w:r>
              </w:p>
              <w:p w:rsidR="00D03E1F" w:rsidRPr="000A04FF" w:rsidRDefault="00D03E1F" w:rsidP="006C2718">
                <w:pPr>
                  <w:pStyle w:val="Code"/>
                  <w:rPr>
                    <w:lang w:val="it-IT"/>
                  </w:rPr>
                </w:pPr>
                <w:r w:rsidRPr="000A04FF">
                  <w:rPr>
                    <w:lang w:val="it-IT"/>
                  </w:rPr>
                  <w:t>0020: 20 20 20 20 20 20 20 20 20 20 20 20 20 20 20 20</w:t>
                </w:r>
              </w:p>
              <w:p w:rsidR="00D03E1F" w:rsidRPr="000A04FF" w:rsidRDefault="00D03E1F" w:rsidP="006C2718">
                <w:pPr>
                  <w:pStyle w:val="Code"/>
                  <w:rPr>
                    <w:lang w:val="it-IT"/>
                  </w:rPr>
                </w:pPr>
                <w:r w:rsidRPr="000A04FF">
                  <w:rPr>
                    <w:lang w:val="it-IT"/>
                  </w:rPr>
                  <w:t>0030: 20 20 20 20 20 20 20 20 20 20 20 20 20 20 20 20</w:t>
                </w:r>
              </w:p>
              <w:p w:rsidR="00D03E1F" w:rsidRPr="000A04FF" w:rsidRDefault="00D03E1F" w:rsidP="006C2718">
                <w:pPr>
                  <w:pStyle w:val="Code"/>
                  <w:rPr>
                    <w:lang w:val="it-IT"/>
                  </w:rPr>
                </w:pPr>
                <w:r w:rsidRPr="000A04FF">
                  <w:rPr>
                    <w:lang w:val="it-IT"/>
                  </w:rPr>
                  <w:t>0040: 20 20 20 20 20 20 20 20 20 20 20 20 20 20 20 20</w:t>
                </w:r>
              </w:p>
              <w:p w:rsidR="00D03E1F" w:rsidRPr="000A04FF" w:rsidRDefault="00D03E1F" w:rsidP="006C2718">
                <w:pPr>
                  <w:pStyle w:val="Code"/>
                  <w:rPr>
                    <w:lang w:val="it-IT"/>
                  </w:rPr>
                </w:pPr>
                <w:r w:rsidRPr="000A04FF">
                  <w:rPr>
                    <w:lang w:val="it-IT"/>
                  </w:rPr>
                  <w:t>0050: 20 20 20 20 20 20 20 20 20 20 20 20 20 20 20 20</w:t>
                </w:r>
              </w:p>
              <w:p w:rsidR="00D03E1F" w:rsidRPr="000A04FF" w:rsidRDefault="00D03E1F" w:rsidP="006C2718">
                <w:pPr>
                  <w:pStyle w:val="Code"/>
                  <w:rPr>
                    <w:lang w:val="it-IT"/>
                  </w:rPr>
                </w:pPr>
                <w:r w:rsidRPr="000A04FF">
                  <w:rPr>
                    <w:lang w:val="it-IT"/>
                  </w:rPr>
                  <w:t>0060: 20 20 20 20 20 20 20 20 20 20 20 20 20 20 20 20</w:t>
                </w:r>
              </w:p>
              <w:p w:rsidR="00D03E1F" w:rsidRPr="000A04FF" w:rsidRDefault="00D03E1F" w:rsidP="006C2718">
                <w:pPr>
                  <w:pStyle w:val="Code"/>
                  <w:rPr>
                    <w:lang w:val="it-IT"/>
                  </w:rPr>
                </w:pPr>
                <w:r w:rsidRPr="000A04FF">
                  <w:rPr>
                    <w:lang w:val="it-IT"/>
                  </w:rPr>
                  <w:t>0070: 20 20 20 20 20 20 20 20 20 20 20 20 20 20 20 20</w:t>
                </w:r>
              </w:p>
              <w:p w:rsidR="00D03E1F" w:rsidRPr="000A04FF" w:rsidRDefault="00D03E1F" w:rsidP="006C2718">
                <w:pPr>
                  <w:pStyle w:val="Code"/>
                  <w:rPr>
                    <w:lang w:val="it-IT"/>
                  </w:rPr>
                </w:pPr>
                <w:r w:rsidRPr="000A04FF">
                  <w:rPr>
                    <w:lang w:val="it-IT"/>
                  </w:rPr>
                  <w:t>0080: 20 20 20 20 20 20 20 20 20 20 20 20 20 20 20 64                    d</w:t>
                </w:r>
              </w:p>
              <w:p w:rsidR="00D03E1F" w:rsidRPr="000A04FF" w:rsidRDefault="00D03E1F" w:rsidP="006C2718">
                <w:pPr>
                  <w:pStyle w:val="Code"/>
                  <w:rPr>
                    <w:lang w:val="it-IT"/>
                  </w:rPr>
                </w:pPr>
                <w:r w:rsidRPr="000A04FF">
                  <w:rPr>
                    <w:lang w:val="it-IT"/>
                  </w:rPr>
                  <w:t>0090: 73 65 79 2E 6C 65 65 32 40 68 67 32 35 2E 62 74     sey.lee2@hg25.bt</w:t>
                </w:r>
              </w:p>
              <w:p w:rsidR="00D03E1F" w:rsidRPr="000A04FF" w:rsidRDefault="00D03E1F" w:rsidP="006C2718">
                <w:pPr>
                  <w:pStyle w:val="Code"/>
                  <w:rPr>
                    <w:lang w:val="it-IT"/>
                  </w:rPr>
                </w:pPr>
                <w:r w:rsidRPr="000A04FF">
                  <w:rPr>
                    <w:lang w:val="it-IT"/>
                  </w:rPr>
                  <w:t>00A0: 69 6E 74 65 72 6E 65 74 2E 63 6F 6D 04 06 D9 2F     internet.com   /</w:t>
                </w:r>
              </w:p>
              <w:p w:rsidR="00D03E1F" w:rsidRDefault="00D03E1F" w:rsidP="006C2718">
                <w:pPr>
                  <w:pStyle w:val="Code"/>
                </w:pPr>
                <w:r>
                  <w:t>00B0: 18 B9 05 06 79 44 00 8A 06 06 00 00 00 02 07 06         yD</w:t>
                </w:r>
              </w:p>
              <w:p w:rsidR="00D03E1F" w:rsidRPr="004A490C" w:rsidRDefault="00D03E1F" w:rsidP="006C2718">
                <w:pPr>
                  <w:pStyle w:val="Code"/>
                  <w:rPr>
                    <w:lang w:val="it-IT"/>
                  </w:rPr>
                </w:pPr>
                <w:r>
                  <w:t xml:space="preserve">00C0: 00 00 00 01 08 06 D9 2A C0 BD 21 0F 42 54 30 30            </w:t>
                </w:r>
                <w:proofErr w:type="gramStart"/>
                <w:r>
                  <w:t>*  !</w:t>
                </w:r>
                <w:proofErr w:type="gramEnd"/>
                <w:r>
                  <w:t xml:space="preserve"> </w:t>
                </w:r>
                <w:r w:rsidRPr="004A490C">
                  <w:rPr>
                    <w:lang w:val="it-IT"/>
                  </w:rPr>
                  <w:t>BT00</w:t>
                </w:r>
              </w:p>
              <w:p w:rsidR="00D03E1F" w:rsidRPr="000A04FF" w:rsidRDefault="00D03E1F" w:rsidP="006C2718">
                <w:pPr>
                  <w:pStyle w:val="Code"/>
                  <w:rPr>
                    <w:lang w:val="it-IT"/>
                  </w:rPr>
                </w:pPr>
                <w:r w:rsidRPr="000A04FF">
                  <w:rPr>
                    <w:lang w:val="it-IT"/>
                  </w:rPr>
                  <w:t>00D0: 32 39 61 66 30 63 66 65 35 28 06 00 00 00 03 29     29af0cfe5(     )</w:t>
                </w:r>
              </w:p>
              <w:p w:rsidR="00D03E1F" w:rsidRPr="000A04FF" w:rsidRDefault="00D03E1F" w:rsidP="006C2718">
                <w:pPr>
                  <w:pStyle w:val="Code"/>
                  <w:rPr>
                    <w:lang w:val="it-IT"/>
                  </w:rPr>
                </w:pPr>
                <w:r w:rsidRPr="000A04FF">
                  <w:rPr>
                    <w:lang w:val="it-IT"/>
                  </w:rPr>
                  <w:t>00E0: 06 00 00 00 00 2C 17 37 2F 31 2F 31 2F 36 38 2E          , 7/1/1/68.</w:t>
                </w:r>
              </w:p>
              <w:p w:rsidR="00D03E1F" w:rsidRPr="000A04FF" w:rsidRDefault="00D03E1F" w:rsidP="006C2718">
                <w:pPr>
                  <w:pStyle w:val="Code"/>
                  <w:rPr>
                    <w:lang w:val="it-IT"/>
                  </w:rPr>
                </w:pPr>
                <w:r w:rsidRPr="000A04FF">
                  <w:rPr>
                    <w:lang w:val="it-IT"/>
                  </w:rPr>
                  <w:t>00F0: 31 33 38 5F 30 30 32 46 35 30 45 36 2D 06 00 00     138_002F50E6-</w:t>
                </w:r>
              </w:p>
              <w:p w:rsidR="00D03E1F" w:rsidRPr="000A04FF" w:rsidRDefault="00D03E1F" w:rsidP="006C2718">
                <w:pPr>
                  <w:pStyle w:val="Code"/>
                  <w:rPr>
                    <w:lang w:val="it-IT"/>
                  </w:rPr>
                </w:pPr>
                <w:r w:rsidRPr="000A04FF">
                  <w:rPr>
                    <w:lang w:val="it-IT"/>
                  </w:rPr>
                  <w:t>0100: 00 01 2E 06 00 00 18 A0 3D 06 00 00 00 05</w:t>
                </w:r>
              </w:p>
              <w:p w:rsidR="00D03E1F" w:rsidRPr="000A04FF" w:rsidRDefault="00D03E1F" w:rsidP="006C2718">
                <w:pPr>
                  <w:pStyle w:val="Code"/>
                  <w:rPr>
                    <w:lang w:val="it-IT"/>
                  </w:rPr>
                </w:pPr>
              </w:p>
            </w:tc>
          </w:tr>
        </w:tbl>
        <w:p w:rsidR="00D03E1F" w:rsidRPr="00EE4487" w:rsidRDefault="00D03E1F" w:rsidP="00D03E1F">
          <w:pPr>
            <w:rPr>
              <w:lang w:val="it-IT"/>
            </w:rPr>
          </w:pPr>
        </w:p>
        <w:p w:rsidR="00D03E1F" w:rsidRPr="000A04FF" w:rsidRDefault="00D03E1F" w:rsidP="00D03E1F">
          <w:pPr>
            <w:rPr>
              <w:lang w:val="it-IT"/>
            </w:rPr>
          </w:pPr>
        </w:p>
        <w:p w:rsidR="00D03E1F" w:rsidRPr="000A04FF" w:rsidRDefault="00D03E1F" w:rsidP="00D03E1F">
          <w:pPr>
            <w:rPr>
              <w:lang w:val="it-IT"/>
            </w:rPr>
          </w:pPr>
        </w:p>
        <w:p w:rsidR="00D03E1F" w:rsidRPr="000A04FF" w:rsidRDefault="00D03E1F" w:rsidP="00D03E1F">
          <w:pPr>
            <w:rPr>
              <w:lang w:val="it-IT"/>
            </w:rPr>
          </w:pPr>
        </w:p>
        <w:p w:rsidR="00D03E1F" w:rsidRDefault="00D03E1F" w:rsidP="00D03E1F">
          <w:pPr>
            <w:pStyle w:val="Heading1"/>
          </w:pPr>
          <w:bookmarkStart w:id="107" w:name="_Toc293927244"/>
          <w:bookmarkStart w:id="108" w:name="_Toc366229632"/>
          <w:r>
            <w:lastRenderedPageBreak/>
            <w:t>Logging Configuration</w:t>
          </w:r>
          <w:bookmarkEnd w:id="107"/>
          <w:bookmarkEnd w:id="108"/>
        </w:p>
        <w:p w:rsidR="00D03E1F" w:rsidRDefault="00D03E1F" w:rsidP="00D03E1F">
          <w:pPr>
            <w:pStyle w:val="Heading2"/>
          </w:pPr>
          <w:bookmarkStart w:id="109" w:name="_Toc293927245"/>
          <w:bookmarkStart w:id="110" w:name="_Toc366229633"/>
          <w:r>
            <w:t>Basic Concepts</w:t>
          </w:r>
          <w:bookmarkEnd w:id="109"/>
          <w:bookmarkEnd w:id="110"/>
        </w:p>
        <w:p w:rsidR="00D03E1F" w:rsidRDefault="00D03E1F" w:rsidP="00D03E1F">
          <w:r>
            <w:t>The simple logging mechanism revolves around 2 concepts:</w:t>
          </w:r>
        </w:p>
        <w:p w:rsidR="00D03E1F" w:rsidRDefault="00D03E1F" w:rsidP="00D03E1F"/>
        <w:p w:rsidR="00D03E1F" w:rsidRDefault="00D03E1F" w:rsidP="00433D4F">
          <w:pPr>
            <w:numPr>
              <w:ilvl w:val="0"/>
              <w:numId w:val="10"/>
            </w:numPr>
            <w:spacing w:after="0" w:line="240" w:lineRule="auto"/>
          </w:pPr>
          <w:r>
            <w:rPr>
              <w:rStyle w:val="Strong1"/>
            </w:rPr>
            <w:t>Logger</w:t>
          </w:r>
          <w:r>
            <w:rPr>
              <w:rStyle w:val="Strong1"/>
            </w:rPr>
            <w:br/>
            <w:t>Logger</w:t>
          </w:r>
          <w:r>
            <w:t xml:space="preserve"> is responsible for capturing the log message from the application and passing it to one or more appenders to write the messages. The logger also filters the messages based on levels or severity to determine which messages should be logger.</w:t>
          </w:r>
          <w:r>
            <w:br/>
          </w:r>
        </w:p>
        <w:p w:rsidR="00D03E1F" w:rsidRDefault="00D03E1F" w:rsidP="00433D4F">
          <w:pPr>
            <w:numPr>
              <w:ilvl w:val="0"/>
              <w:numId w:val="10"/>
            </w:numPr>
            <w:spacing w:after="0" w:line="240" w:lineRule="auto"/>
          </w:pPr>
          <w:r>
            <w:t>Appender</w:t>
          </w:r>
          <w:r>
            <w:br/>
            <w:t xml:space="preserve">Appender is responsible for controlling the output of log operations and actually writing log records to a destination. </w:t>
          </w:r>
          <w:r>
            <w:br/>
          </w:r>
        </w:p>
        <w:p w:rsidR="00D03E1F" w:rsidRDefault="00D03E1F" w:rsidP="00433D4F">
          <w:pPr>
            <w:numPr>
              <w:ilvl w:val="0"/>
              <w:numId w:val="10"/>
            </w:numPr>
            <w:spacing w:after="0" w:line="240" w:lineRule="auto"/>
          </w:pPr>
          <w:r>
            <w:rPr>
              <w:rStyle w:val="Strong1"/>
            </w:rPr>
            <w:t>Layout</w:t>
          </w:r>
          <w:r>
            <w:rPr>
              <w:rStyle w:val="Strong1"/>
            </w:rPr>
            <w:br/>
            <w:t>Layout</w:t>
          </w:r>
          <w:r>
            <w:t xml:space="preserve"> is responsible for formatting the output for </w:t>
          </w:r>
          <w:r>
            <w:rPr>
              <w:rStyle w:val="Strong1"/>
            </w:rPr>
            <w:t>Appender</w:t>
          </w:r>
          <w:r>
            <w:t xml:space="preserve">. </w:t>
          </w:r>
        </w:p>
        <w:p w:rsidR="00D03E1F" w:rsidRDefault="00D03E1F" w:rsidP="00D03E1F">
          <w:pPr>
            <w:pStyle w:val="Heading3"/>
          </w:pPr>
          <w:bookmarkStart w:id="111" w:name="_Toc293927246"/>
          <w:bookmarkStart w:id="112" w:name="_Toc366229634"/>
          <w:r>
            <w:t>Logger</w:t>
          </w:r>
          <w:bookmarkEnd w:id="111"/>
          <w:bookmarkEnd w:id="112"/>
        </w:p>
        <w:p w:rsidR="00D03E1F" w:rsidRDefault="00D03E1F" w:rsidP="00D03E1F">
          <w:r>
            <w:t xml:space="preserve">The logger is the core component of the logging process </w:t>
          </w:r>
          <w:proofErr w:type="gramStart"/>
          <w:r>
            <w:t>There</w:t>
          </w:r>
          <w:proofErr w:type="gramEnd"/>
          <w:r>
            <w:t xml:space="preserve"> are 5 normal levels of logger:</w:t>
          </w:r>
          <w:r>
            <w:br/>
          </w:r>
        </w:p>
        <w:p w:rsidR="00D03E1F" w:rsidRDefault="00D03E1F" w:rsidP="00433D4F">
          <w:pPr>
            <w:numPr>
              <w:ilvl w:val="0"/>
              <w:numId w:val="12"/>
            </w:numPr>
            <w:spacing w:after="0" w:line="240" w:lineRule="auto"/>
            <w:rPr>
              <w:rStyle w:val="Strong1"/>
            </w:rPr>
          </w:pPr>
          <w:r>
            <w:rPr>
              <w:rStyle w:val="Strong1"/>
            </w:rPr>
            <w:t>TRACE</w:t>
          </w:r>
          <w:r>
            <w:rPr>
              <w:rStyle w:val="Strong1"/>
            </w:rPr>
            <w:br/>
            <w:t>the TRACE level defines a very granular debugging log level that can be very verbose</w:t>
          </w:r>
          <w:r>
            <w:rPr>
              <w:rStyle w:val="Strong1"/>
            </w:rPr>
            <w:br/>
          </w:r>
        </w:p>
        <w:p w:rsidR="00D03E1F" w:rsidRDefault="00D03E1F" w:rsidP="00433D4F">
          <w:pPr>
            <w:numPr>
              <w:ilvl w:val="0"/>
              <w:numId w:val="12"/>
            </w:numPr>
            <w:spacing w:after="0" w:line="240" w:lineRule="auto"/>
          </w:pPr>
          <w:r>
            <w:rPr>
              <w:rStyle w:val="Strong1"/>
            </w:rPr>
            <w:t>DEBUG</w:t>
          </w:r>
          <w:r>
            <w:t xml:space="preserve"> </w:t>
          </w:r>
          <w:r>
            <w:br/>
            <w:t xml:space="preserve">The DEBUG Level designates fine-grained informational events that are most useful to debug an application. </w:t>
          </w:r>
          <w:r>
            <w:br/>
          </w:r>
        </w:p>
        <w:p w:rsidR="00D03E1F" w:rsidRDefault="00D03E1F" w:rsidP="00433D4F">
          <w:pPr>
            <w:numPr>
              <w:ilvl w:val="0"/>
              <w:numId w:val="12"/>
            </w:numPr>
            <w:spacing w:after="0" w:line="240" w:lineRule="auto"/>
          </w:pPr>
          <w:r>
            <w:rPr>
              <w:rStyle w:val="Strong1"/>
            </w:rPr>
            <w:t>INFO</w:t>
          </w:r>
          <w:r>
            <w:t xml:space="preserve"> </w:t>
          </w:r>
          <w:r>
            <w:br/>
            <w:t xml:space="preserve">The INFO level designates informational messages that highlight the progress of the application at coarse-grained level. </w:t>
          </w:r>
          <w:r>
            <w:br/>
          </w:r>
        </w:p>
        <w:p w:rsidR="00D03E1F" w:rsidRDefault="00D03E1F" w:rsidP="00433D4F">
          <w:pPr>
            <w:numPr>
              <w:ilvl w:val="0"/>
              <w:numId w:val="12"/>
            </w:numPr>
            <w:spacing w:after="0" w:line="240" w:lineRule="auto"/>
          </w:pPr>
          <w:r>
            <w:rPr>
              <w:rStyle w:val="Strong1"/>
            </w:rPr>
            <w:t>WARN</w:t>
          </w:r>
          <w:r>
            <w:br/>
            <w:t>The WARN level designates potentially harmful situations.</w:t>
          </w:r>
          <w:r>
            <w:br/>
          </w:r>
        </w:p>
        <w:p w:rsidR="00D03E1F" w:rsidRDefault="00D03E1F" w:rsidP="00433D4F">
          <w:pPr>
            <w:numPr>
              <w:ilvl w:val="0"/>
              <w:numId w:val="12"/>
            </w:numPr>
            <w:spacing w:after="0" w:line="240" w:lineRule="auto"/>
          </w:pPr>
          <w:r>
            <w:rPr>
              <w:rStyle w:val="Strong1"/>
            </w:rPr>
            <w:t>ERROR</w:t>
          </w:r>
          <w:r>
            <w:br/>
          </w:r>
          <w:proofErr w:type="gramStart"/>
          <w:r>
            <w:t>The</w:t>
          </w:r>
          <w:proofErr w:type="gramEnd"/>
          <w:r>
            <w:t xml:space="preserve"> ERROR level designates error events that might still allow the application to continue running.</w:t>
          </w:r>
          <w:r>
            <w:br/>
          </w:r>
        </w:p>
        <w:p w:rsidR="00D03E1F" w:rsidRDefault="00D03E1F" w:rsidP="00433D4F">
          <w:pPr>
            <w:numPr>
              <w:ilvl w:val="0"/>
              <w:numId w:val="12"/>
            </w:numPr>
            <w:spacing w:after="0" w:line="240" w:lineRule="auto"/>
          </w:pPr>
          <w:r>
            <w:rPr>
              <w:rStyle w:val="Strong1"/>
            </w:rPr>
            <w:t>FATAL</w:t>
          </w:r>
          <w:r>
            <w:br/>
          </w:r>
          <w:proofErr w:type="gramStart"/>
          <w:r>
            <w:t>The</w:t>
          </w:r>
          <w:proofErr w:type="gramEnd"/>
          <w:r>
            <w:t xml:space="preserve"> FATAL level designates very severe error events that will presumably lead the application to abort. </w:t>
          </w:r>
          <w:r>
            <w:br/>
          </w:r>
        </w:p>
        <w:p w:rsidR="00D03E1F" w:rsidRDefault="00D03E1F" w:rsidP="00D03E1F">
          <w:r>
            <w:t xml:space="preserve">In addition, there are two special levels of logging available: </w:t>
          </w:r>
        </w:p>
        <w:p w:rsidR="00D03E1F" w:rsidRDefault="00D03E1F" w:rsidP="00D03E1F"/>
        <w:p w:rsidR="00D03E1F" w:rsidRDefault="00D03E1F" w:rsidP="00433D4F">
          <w:pPr>
            <w:numPr>
              <w:ilvl w:val="0"/>
              <w:numId w:val="13"/>
            </w:numPr>
            <w:spacing w:after="0" w:line="240" w:lineRule="auto"/>
          </w:pPr>
          <w:r>
            <w:rPr>
              <w:rStyle w:val="Strong1"/>
            </w:rPr>
            <w:lastRenderedPageBreak/>
            <w:t>ALL</w:t>
          </w:r>
          <w:r>
            <w:br/>
            <w:t>The ALL Level has the lowest possible rank and is intended to turn on all logging.</w:t>
          </w:r>
          <w:r>
            <w:br/>
          </w:r>
        </w:p>
        <w:p w:rsidR="00D03E1F" w:rsidRDefault="00D03E1F" w:rsidP="00433D4F">
          <w:pPr>
            <w:numPr>
              <w:ilvl w:val="0"/>
              <w:numId w:val="13"/>
            </w:numPr>
            <w:spacing w:after="0" w:line="240" w:lineRule="auto"/>
          </w:pPr>
          <w:r>
            <w:rPr>
              <w:rStyle w:val="Strong1"/>
            </w:rPr>
            <w:t>OFF</w:t>
          </w:r>
          <w:r>
            <w:br/>
            <w:t>The OFF Level has the highest possible rank and is intended to turn off logging.</w:t>
          </w:r>
          <w:r>
            <w:br/>
          </w:r>
        </w:p>
        <w:p w:rsidR="00D03E1F" w:rsidRDefault="00D03E1F" w:rsidP="00D03E1F">
          <w:r>
            <w:t>The behaviour of loggers is hierarchical. The following table illustrates this:</w:t>
          </w:r>
        </w:p>
        <w:p w:rsidR="00D03E1F" w:rsidRDefault="00D03E1F" w:rsidP="00D03E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42"/>
            <w:gridCol w:w="1133"/>
            <w:gridCol w:w="974"/>
            <w:gridCol w:w="1011"/>
            <w:gridCol w:w="865"/>
            <w:gridCol w:w="946"/>
            <w:gridCol w:w="1011"/>
            <w:gridCol w:w="964"/>
          </w:tblGrid>
          <w:tr w:rsidR="00D03E1F" w:rsidTr="006C2718">
            <w:tc>
              <w:tcPr>
                <w:tcW w:w="742" w:type="dxa"/>
                <w:tcBorders>
                  <w:top w:val="nil"/>
                  <w:left w:val="nil"/>
                  <w:bottom w:val="nil"/>
                  <w:right w:val="nil"/>
                </w:tcBorders>
              </w:tcPr>
              <w:p w:rsidR="00D03E1F" w:rsidRDefault="00D03E1F" w:rsidP="006C2718">
                <w:pPr>
                  <w:keepNext/>
                  <w:keepLines/>
                </w:pPr>
              </w:p>
            </w:tc>
            <w:tc>
              <w:tcPr>
                <w:tcW w:w="6815" w:type="dxa"/>
                <w:gridSpan w:val="7"/>
                <w:tcBorders>
                  <w:top w:val="nil"/>
                  <w:left w:val="nil"/>
                  <w:right w:val="nil"/>
                </w:tcBorders>
              </w:tcPr>
              <w:p w:rsidR="00D03E1F" w:rsidRDefault="00D03E1F" w:rsidP="006C2718">
                <w:pPr>
                  <w:keepNext/>
                  <w:keepLines/>
                  <w:jc w:val="center"/>
                  <w:rPr>
                    <w:b/>
                  </w:rPr>
                </w:pPr>
                <w:r>
                  <w:rPr>
                    <w:b/>
                  </w:rPr>
                  <w:t>Will Output Messages of Level</w:t>
                </w:r>
              </w:p>
            </w:tc>
          </w:tr>
          <w:tr w:rsidR="00D03E1F" w:rsidTr="006C2718">
            <w:trPr>
              <w:cantSplit/>
            </w:trPr>
            <w:tc>
              <w:tcPr>
                <w:tcW w:w="742" w:type="dxa"/>
                <w:vMerge w:val="restart"/>
                <w:tcBorders>
                  <w:top w:val="nil"/>
                  <w:left w:val="nil"/>
                </w:tcBorders>
                <w:shd w:val="clear" w:color="auto" w:fill="auto"/>
                <w:textDirection w:val="btLr"/>
                <w:vAlign w:val="center"/>
              </w:tcPr>
              <w:p w:rsidR="00D03E1F" w:rsidRDefault="00D03E1F" w:rsidP="006C2718">
                <w:pPr>
                  <w:keepNext/>
                  <w:keepLines/>
                  <w:ind w:left="113" w:right="113"/>
                  <w:jc w:val="center"/>
                  <w:rPr>
                    <w:b/>
                  </w:rPr>
                </w:pPr>
                <w:r>
                  <w:rPr>
                    <w:b/>
                  </w:rPr>
                  <w:t>Logger Level</w:t>
                </w:r>
              </w:p>
            </w:tc>
            <w:tc>
              <w:tcPr>
                <w:tcW w:w="1133" w:type="dxa"/>
              </w:tcPr>
              <w:p w:rsidR="00D03E1F" w:rsidRDefault="00D03E1F" w:rsidP="006C2718">
                <w:pPr>
                  <w:keepNext/>
                  <w:keepLines/>
                </w:pPr>
              </w:p>
            </w:tc>
            <w:tc>
              <w:tcPr>
                <w:tcW w:w="905" w:type="dxa"/>
              </w:tcPr>
              <w:p w:rsidR="00D03E1F" w:rsidRDefault="00D03E1F" w:rsidP="006C2718">
                <w:pPr>
                  <w:keepNext/>
                  <w:keepLines/>
                  <w:jc w:val="center"/>
                  <w:rPr>
                    <w:b/>
                  </w:rPr>
                </w:pPr>
                <w:r>
                  <w:rPr>
                    <w:b/>
                  </w:rPr>
                  <w:t>TRACE</w:t>
                </w:r>
              </w:p>
            </w:tc>
            <w:tc>
              <w:tcPr>
                <w:tcW w:w="1001" w:type="dxa"/>
                <w:tcBorders>
                  <w:bottom w:val="single" w:sz="4" w:space="0" w:color="auto"/>
                </w:tcBorders>
              </w:tcPr>
              <w:p w:rsidR="00D03E1F" w:rsidRDefault="00D03E1F" w:rsidP="006C2718">
                <w:pPr>
                  <w:keepNext/>
                  <w:keepLines/>
                  <w:jc w:val="center"/>
                  <w:rPr>
                    <w:b/>
                  </w:rPr>
                </w:pPr>
                <w:r>
                  <w:rPr>
                    <w:b/>
                  </w:rPr>
                  <w:t>DEBUG</w:t>
                </w:r>
              </w:p>
            </w:tc>
            <w:tc>
              <w:tcPr>
                <w:tcW w:w="865" w:type="dxa"/>
                <w:tcBorders>
                  <w:bottom w:val="single" w:sz="4" w:space="0" w:color="auto"/>
                </w:tcBorders>
              </w:tcPr>
              <w:p w:rsidR="00D03E1F" w:rsidRDefault="00D03E1F" w:rsidP="006C2718">
                <w:pPr>
                  <w:keepNext/>
                  <w:keepLines/>
                  <w:jc w:val="center"/>
                  <w:rPr>
                    <w:b/>
                  </w:rPr>
                </w:pPr>
                <w:r>
                  <w:rPr>
                    <w:b/>
                  </w:rPr>
                  <w:t>INFO</w:t>
                </w:r>
              </w:p>
            </w:tc>
            <w:tc>
              <w:tcPr>
                <w:tcW w:w="946" w:type="dxa"/>
                <w:tcBorders>
                  <w:bottom w:val="single" w:sz="4" w:space="0" w:color="auto"/>
                </w:tcBorders>
              </w:tcPr>
              <w:p w:rsidR="00D03E1F" w:rsidRDefault="00D03E1F" w:rsidP="006C2718">
                <w:pPr>
                  <w:keepNext/>
                  <w:keepLines/>
                  <w:jc w:val="center"/>
                  <w:rPr>
                    <w:b/>
                  </w:rPr>
                </w:pPr>
                <w:r>
                  <w:rPr>
                    <w:b/>
                  </w:rPr>
                  <w:t>WARN</w:t>
                </w:r>
              </w:p>
            </w:tc>
            <w:tc>
              <w:tcPr>
                <w:tcW w:w="1001" w:type="dxa"/>
                <w:tcBorders>
                  <w:bottom w:val="single" w:sz="4" w:space="0" w:color="auto"/>
                </w:tcBorders>
              </w:tcPr>
              <w:p w:rsidR="00D03E1F" w:rsidRDefault="00D03E1F" w:rsidP="006C2718">
                <w:pPr>
                  <w:keepNext/>
                  <w:keepLines/>
                  <w:jc w:val="center"/>
                  <w:rPr>
                    <w:b/>
                  </w:rPr>
                </w:pPr>
                <w:r>
                  <w:rPr>
                    <w:b/>
                  </w:rPr>
                  <w:t>ERROR</w:t>
                </w:r>
              </w:p>
            </w:tc>
            <w:tc>
              <w:tcPr>
                <w:tcW w:w="964" w:type="dxa"/>
                <w:tcBorders>
                  <w:bottom w:val="single" w:sz="4" w:space="0" w:color="auto"/>
                </w:tcBorders>
              </w:tcPr>
              <w:p w:rsidR="00D03E1F" w:rsidRDefault="00D03E1F" w:rsidP="006C2718">
                <w:pPr>
                  <w:keepNext/>
                  <w:keepLines/>
                  <w:jc w:val="center"/>
                  <w:rPr>
                    <w:b/>
                  </w:rPr>
                </w:pPr>
                <w:r>
                  <w:rPr>
                    <w:b/>
                  </w:rPr>
                  <w:t>FATAL</w:t>
                </w:r>
              </w:p>
            </w:tc>
          </w:tr>
          <w:tr w:rsidR="00D03E1F" w:rsidTr="006C2718">
            <w:trPr>
              <w:cantSplit/>
            </w:trPr>
            <w:tc>
              <w:tcPr>
                <w:tcW w:w="742" w:type="dxa"/>
                <w:vMerge/>
                <w:tcBorders>
                  <w:left w:val="nil"/>
                </w:tcBorders>
                <w:shd w:val="clear" w:color="auto" w:fill="auto"/>
              </w:tcPr>
              <w:p w:rsidR="00D03E1F" w:rsidRDefault="00D03E1F" w:rsidP="006C2718">
                <w:pPr>
                  <w:keepNext/>
                  <w:keepLines/>
                </w:pPr>
              </w:p>
            </w:tc>
            <w:tc>
              <w:tcPr>
                <w:tcW w:w="1133" w:type="dxa"/>
              </w:tcPr>
              <w:p w:rsidR="00D03E1F" w:rsidRDefault="00D03E1F" w:rsidP="006C2718">
                <w:pPr>
                  <w:keepNext/>
                  <w:keepLines/>
                  <w:jc w:val="right"/>
                  <w:rPr>
                    <w:b/>
                  </w:rPr>
                </w:pPr>
                <w:r>
                  <w:rPr>
                    <w:b/>
                  </w:rPr>
                  <w:t>TRACE</w:t>
                </w:r>
              </w:p>
            </w:tc>
            <w:tc>
              <w:tcPr>
                <w:tcW w:w="905" w:type="dxa"/>
                <w:shd w:val="clear" w:color="auto" w:fill="00FF00"/>
              </w:tcPr>
              <w:p w:rsidR="00D03E1F" w:rsidRDefault="00D03E1F" w:rsidP="006C2718">
                <w:pPr>
                  <w:jc w:val="center"/>
                </w:pPr>
                <w:r w:rsidRPr="00E27BC5">
                  <w:rPr>
                    <w:rFonts w:ascii="Wingdings" w:hAnsi="Wingdings"/>
                    <w:szCs w:val="20"/>
                  </w:rPr>
                  <w:t></w:t>
                </w:r>
              </w:p>
            </w:tc>
            <w:tc>
              <w:tcPr>
                <w:tcW w:w="1001" w:type="dxa"/>
                <w:tcBorders>
                  <w:bottom w:val="single" w:sz="4" w:space="0" w:color="auto"/>
                </w:tcBorders>
                <w:shd w:val="clear" w:color="auto" w:fill="00FF00"/>
              </w:tcPr>
              <w:p w:rsidR="00D03E1F" w:rsidRDefault="00D03E1F" w:rsidP="006C2718">
                <w:pPr>
                  <w:jc w:val="center"/>
                </w:pPr>
                <w:r w:rsidRPr="00E27BC5">
                  <w:rPr>
                    <w:rFonts w:ascii="Wingdings" w:hAnsi="Wingdings"/>
                    <w:szCs w:val="20"/>
                  </w:rPr>
                  <w:t></w:t>
                </w:r>
              </w:p>
            </w:tc>
            <w:tc>
              <w:tcPr>
                <w:tcW w:w="865" w:type="dxa"/>
                <w:tcBorders>
                  <w:bottom w:val="single" w:sz="4" w:space="0" w:color="auto"/>
                </w:tcBorders>
                <w:shd w:val="clear" w:color="auto" w:fill="00FF00"/>
              </w:tcPr>
              <w:p w:rsidR="00D03E1F" w:rsidRDefault="00D03E1F" w:rsidP="006C2718">
                <w:pPr>
                  <w:jc w:val="center"/>
                </w:pPr>
                <w:r w:rsidRPr="00E27BC5">
                  <w:rPr>
                    <w:rFonts w:ascii="Wingdings" w:hAnsi="Wingdings"/>
                    <w:szCs w:val="20"/>
                  </w:rPr>
                  <w:t></w:t>
                </w:r>
              </w:p>
            </w:tc>
            <w:tc>
              <w:tcPr>
                <w:tcW w:w="946" w:type="dxa"/>
                <w:tcBorders>
                  <w:bottom w:val="single" w:sz="4" w:space="0" w:color="auto"/>
                </w:tcBorders>
                <w:shd w:val="clear" w:color="auto" w:fill="00FF00"/>
              </w:tcPr>
              <w:p w:rsidR="00D03E1F" w:rsidRDefault="00D03E1F" w:rsidP="006C2718">
                <w:pPr>
                  <w:jc w:val="center"/>
                </w:pPr>
                <w:r w:rsidRPr="00E27BC5">
                  <w:rPr>
                    <w:rFonts w:ascii="Wingdings" w:hAnsi="Wingdings"/>
                    <w:szCs w:val="20"/>
                  </w:rPr>
                  <w:t></w:t>
                </w:r>
              </w:p>
            </w:tc>
            <w:tc>
              <w:tcPr>
                <w:tcW w:w="1001" w:type="dxa"/>
                <w:tcBorders>
                  <w:bottom w:val="single" w:sz="4" w:space="0" w:color="auto"/>
                </w:tcBorders>
                <w:shd w:val="clear" w:color="auto" w:fill="00FF00"/>
              </w:tcPr>
              <w:p w:rsidR="00D03E1F" w:rsidRDefault="00D03E1F" w:rsidP="006C2718">
                <w:pPr>
                  <w:jc w:val="center"/>
                </w:pPr>
                <w:r w:rsidRPr="00E27BC5">
                  <w:rPr>
                    <w:rFonts w:ascii="Wingdings" w:hAnsi="Wingdings"/>
                    <w:szCs w:val="20"/>
                  </w:rPr>
                  <w:t></w:t>
                </w:r>
              </w:p>
            </w:tc>
            <w:tc>
              <w:tcPr>
                <w:tcW w:w="964" w:type="dxa"/>
                <w:tcBorders>
                  <w:bottom w:val="single" w:sz="4" w:space="0" w:color="auto"/>
                </w:tcBorders>
                <w:shd w:val="clear" w:color="auto" w:fill="00FF00"/>
              </w:tcPr>
              <w:p w:rsidR="00D03E1F" w:rsidRDefault="00D03E1F" w:rsidP="006C2718">
                <w:pPr>
                  <w:jc w:val="center"/>
                </w:pPr>
                <w:r w:rsidRPr="00E27BC5">
                  <w:rPr>
                    <w:rFonts w:ascii="Wingdings" w:hAnsi="Wingdings"/>
                    <w:szCs w:val="20"/>
                  </w:rPr>
                  <w:t></w:t>
                </w:r>
              </w:p>
            </w:tc>
          </w:tr>
          <w:tr w:rsidR="00D03E1F" w:rsidTr="006C2718">
            <w:trPr>
              <w:cantSplit/>
            </w:trPr>
            <w:tc>
              <w:tcPr>
                <w:tcW w:w="742" w:type="dxa"/>
                <w:vMerge/>
                <w:tcBorders>
                  <w:left w:val="nil"/>
                </w:tcBorders>
                <w:shd w:val="clear" w:color="auto" w:fill="auto"/>
              </w:tcPr>
              <w:p w:rsidR="00D03E1F" w:rsidRDefault="00D03E1F" w:rsidP="006C2718">
                <w:pPr>
                  <w:keepNext/>
                  <w:keepLines/>
                </w:pPr>
              </w:p>
            </w:tc>
            <w:tc>
              <w:tcPr>
                <w:tcW w:w="1133" w:type="dxa"/>
              </w:tcPr>
              <w:p w:rsidR="00D03E1F" w:rsidRDefault="00D03E1F" w:rsidP="006C2718">
                <w:pPr>
                  <w:keepNext/>
                  <w:keepLines/>
                  <w:jc w:val="right"/>
                  <w:rPr>
                    <w:b/>
                  </w:rPr>
                </w:pPr>
                <w:r>
                  <w:rPr>
                    <w:b/>
                  </w:rPr>
                  <w:t>DEBUG</w:t>
                </w:r>
              </w:p>
            </w:tc>
            <w:tc>
              <w:tcPr>
                <w:tcW w:w="905"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865"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946"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964"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r>
          <w:tr w:rsidR="00D03E1F" w:rsidTr="006C2718">
            <w:trPr>
              <w:cantSplit/>
            </w:trPr>
            <w:tc>
              <w:tcPr>
                <w:tcW w:w="742" w:type="dxa"/>
                <w:vMerge/>
                <w:tcBorders>
                  <w:left w:val="nil"/>
                </w:tcBorders>
                <w:shd w:val="clear" w:color="auto" w:fill="auto"/>
              </w:tcPr>
              <w:p w:rsidR="00D03E1F" w:rsidRDefault="00D03E1F" w:rsidP="006C2718">
                <w:pPr>
                  <w:keepNext/>
                  <w:keepLines/>
                </w:pPr>
              </w:p>
            </w:tc>
            <w:tc>
              <w:tcPr>
                <w:tcW w:w="1133" w:type="dxa"/>
              </w:tcPr>
              <w:p w:rsidR="00D03E1F" w:rsidRDefault="00D03E1F" w:rsidP="006C2718">
                <w:pPr>
                  <w:keepNext/>
                  <w:keepLines/>
                  <w:jc w:val="right"/>
                  <w:rPr>
                    <w:b/>
                  </w:rPr>
                </w:pPr>
                <w:r>
                  <w:rPr>
                    <w:b/>
                  </w:rPr>
                  <w:t>INFO</w:t>
                </w:r>
              </w:p>
            </w:tc>
            <w:tc>
              <w:tcPr>
                <w:tcW w:w="905"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865" w:type="dxa"/>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946"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964" w:type="dxa"/>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r>
          <w:tr w:rsidR="00D03E1F" w:rsidTr="006C2718">
            <w:trPr>
              <w:cantSplit/>
            </w:trPr>
            <w:tc>
              <w:tcPr>
                <w:tcW w:w="742" w:type="dxa"/>
                <w:vMerge/>
                <w:tcBorders>
                  <w:left w:val="nil"/>
                </w:tcBorders>
                <w:shd w:val="clear" w:color="auto" w:fill="auto"/>
              </w:tcPr>
              <w:p w:rsidR="00D03E1F" w:rsidRDefault="00D03E1F" w:rsidP="006C2718">
                <w:pPr>
                  <w:keepNext/>
                  <w:keepLines/>
                </w:pPr>
              </w:p>
            </w:tc>
            <w:tc>
              <w:tcPr>
                <w:tcW w:w="1133" w:type="dxa"/>
              </w:tcPr>
              <w:p w:rsidR="00D03E1F" w:rsidRDefault="00D03E1F" w:rsidP="006C2718">
                <w:pPr>
                  <w:keepNext/>
                  <w:keepLines/>
                  <w:jc w:val="right"/>
                  <w:rPr>
                    <w:b/>
                  </w:rPr>
                </w:pPr>
                <w:r>
                  <w:rPr>
                    <w:b/>
                  </w:rPr>
                  <w:t>WARN</w:t>
                </w:r>
              </w:p>
            </w:tc>
            <w:tc>
              <w:tcPr>
                <w:tcW w:w="905"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865"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946" w:type="dxa"/>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964"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r>
          <w:tr w:rsidR="00D03E1F" w:rsidTr="006C2718">
            <w:trPr>
              <w:cantSplit/>
            </w:trPr>
            <w:tc>
              <w:tcPr>
                <w:tcW w:w="742" w:type="dxa"/>
                <w:vMerge/>
                <w:tcBorders>
                  <w:left w:val="nil"/>
                </w:tcBorders>
                <w:shd w:val="clear" w:color="auto" w:fill="auto"/>
              </w:tcPr>
              <w:p w:rsidR="00D03E1F" w:rsidRDefault="00D03E1F" w:rsidP="006C2718">
                <w:pPr>
                  <w:keepNext/>
                  <w:keepLines/>
                </w:pPr>
              </w:p>
            </w:tc>
            <w:tc>
              <w:tcPr>
                <w:tcW w:w="1133" w:type="dxa"/>
              </w:tcPr>
              <w:p w:rsidR="00D03E1F" w:rsidRDefault="00D03E1F" w:rsidP="006C2718">
                <w:pPr>
                  <w:keepNext/>
                  <w:keepLines/>
                  <w:jc w:val="right"/>
                  <w:rPr>
                    <w:b/>
                  </w:rPr>
                </w:pPr>
                <w:r>
                  <w:rPr>
                    <w:b/>
                  </w:rPr>
                  <w:t>ERROR</w:t>
                </w:r>
              </w:p>
            </w:tc>
            <w:tc>
              <w:tcPr>
                <w:tcW w:w="905"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865"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946"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964" w:type="dxa"/>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r>
          <w:tr w:rsidR="00D03E1F" w:rsidTr="006C2718">
            <w:trPr>
              <w:cantSplit/>
            </w:trPr>
            <w:tc>
              <w:tcPr>
                <w:tcW w:w="742" w:type="dxa"/>
                <w:vMerge/>
                <w:tcBorders>
                  <w:left w:val="nil"/>
                </w:tcBorders>
                <w:shd w:val="clear" w:color="auto" w:fill="auto"/>
              </w:tcPr>
              <w:p w:rsidR="00D03E1F" w:rsidRDefault="00D03E1F" w:rsidP="006C2718">
                <w:pPr>
                  <w:keepNext/>
                  <w:keepLines/>
                </w:pPr>
              </w:p>
            </w:tc>
            <w:tc>
              <w:tcPr>
                <w:tcW w:w="1133" w:type="dxa"/>
                <w:tcBorders>
                  <w:bottom w:val="single" w:sz="4" w:space="0" w:color="auto"/>
                </w:tcBorders>
              </w:tcPr>
              <w:p w:rsidR="00D03E1F" w:rsidRDefault="00D03E1F" w:rsidP="006C2718">
                <w:pPr>
                  <w:keepNext/>
                  <w:keepLines/>
                  <w:jc w:val="right"/>
                  <w:rPr>
                    <w:b/>
                  </w:rPr>
                </w:pPr>
                <w:r>
                  <w:rPr>
                    <w:b/>
                  </w:rPr>
                  <w:t>FATAL</w:t>
                </w:r>
              </w:p>
            </w:tc>
            <w:tc>
              <w:tcPr>
                <w:tcW w:w="905" w:type="dxa"/>
                <w:tcBorders>
                  <w:bottom w:val="single" w:sz="4" w:space="0" w:color="auto"/>
                </w:tcBorders>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tcBorders>
                  <w:bottom w:val="single" w:sz="4" w:space="0" w:color="auto"/>
                </w:tcBorders>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865" w:type="dxa"/>
                <w:tcBorders>
                  <w:bottom w:val="single" w:sz="4" w:space="0" w:color="auto"/>
                </w:tcBorders>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946" w:type="dxa"/>
                <w:tcBorders>
                  <w:bottom w:val="single" w:sz="4" w:space="0" w:color="auto"/>
                </w:tcBorders>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tcBorders>
                  <w:bottom w:val="single" w:sz="4" w:space="0" w:color="auto"/>
                </w:tcBorders>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964"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r>
          <w:tr w:rsidR="00D03E1F" w:rsidTr="006C2718">
            <w:trPr>
              <w:cantSplit/>
            </w:trPr>
            <w:tc>
              <w:tcPr>
                <w:tcW w:w="742" w:type="dxa"/>
                <w:vMerge/>
                <w:tcBorders>
                  <w:left w:val="nil"/>
                </w:tcBorders>
                <w:shd w:val="clear" w:color="auto" w:fill="auto"/>
              </w:tcPr>
              <w:p w:rsidR="00D03E1F" w:rsidRDefault="00D03E1F" w:rsidP="006C2718">
                <w:pPr>
                  <w:keepNext/>
                  <w:keepLines/>
                </w:pPr>
              </w:p>
            </w:tc>
            <w:tc>
              <w:tcPr>
                <w:tcW w:w="1133" w:type="dxa"/>
                <w:tcBorders>
                  <w:right w:val="nil"/>
                </w:tcBorders>
              </w:tcPr>
              <w:p w:rsidR="00D03E1F" w:rsidRDefault="00D03E1F" w:rsidP="006C2718">
                <w:pPr>
                  <w:keepNext/>
                  <w:keepLines/>
                  <w:jc w:val="center"/>
                  <w:rPr>
                    <w:b/>
                  </w:rPr>
                </w:pPr>
              </w:p>
            </w:tc>
            <w:tc>
              <w:tcPr>
                <w:tcW w:w="905" w:type="dxa"/>
                <w:tcBorders>
                  <w:left w:val="nil"/>
                  <w:right w:val="nil"/>
                </w:tcBorders>
              </w:tcPr>
              <w:p w:rsidR="00D03E1F" w:rsidRDefault="00D03E1F" w:rsidP="006C2718">
                <w:pPr>
                  <w:keepNext/>
                  <w:keepLines/>
                  <w:jc w:val="center"/>
                  <w:rPr>
                    <w:b/>
                  </w:rPr>
                </w:pPr>
              </w:p>
            </w:tc>
            <w:tc>
              <w:tcPr>
                <w:tcW w:w="1001" w:type="dxa"/>
                <w:tcBorders>
                  <w:left w:val="nil"/>
                  <w:right w:val="nil"/>
                </w:tcBorders>
              </w:tcPr>
              <w:p w:rsidR="00D03E1F" w:rsidRDefault="00D03E1F" w:rsidP="006C2718">
                <w:pPr>
                  <w:keepNext/>
                  <w:keepLines/>
                  <w:jc w:val="center"/>
                  <w:rPr>
                    <w:b/>
                  </w:rPr>
                </w:pPr>
              </w:p>
            </w:tc>
            <w:tc>
              <w:tcPr>
                <w:tcW w:w="865" w:type="dxa"/>
                <w:tcBorders>
                  <w:left w:val="nil"/>
                  <w:right w:val="nil"/>
                </w:tcBorders>
              </w:tcPr>
              <w:p w:rsidR="00D03E1F" w:rsidRDefault="00D03E1F" w:rsidP="006C2718">
                <w:pPr>
                  <w:keepNext/>
                  <w:keepLines/>
                  <w:jc w:val="center"/>
                  <w:rPr>
                    <w:b/>
                  </w:rPr>
                </w:pPr>
              </w:p>
            </w:tc>
            <w:tc>
              <w:tcPr>
                <w:tcW w:w="946" w:type="dxa"/>
                <w:tcBorders>
                  <w:left w:val="nil"/>
                  <w:right w:val="nil"/>
                </w:tcBorders>
              </w:tcPr>
              <w:p w:rsidR="00D03E1F" w:rsidRDefault="00D03E1F" w:rsidP="006C2718">
                <w:pPr>
                  <w:keepNext/>
                  <w:keepLines/>
                  <w:jc w:val="center"/>
                  <w:rPr>
                    <w:b/>
                  </w:rPr>
                </w:pPr>
              </w:p>
            </w:tc>
            <w:tc>
              <w:tcPr>
                <w:tcW w:w="1001" w:type="dxa"/>
                <w:tcBorders>
                  <w:left w:val="nil"/>
                  <w:right w:val="nil"/>
                </w:tcBorders>
              </w:tcPr>
              <w:p w:rsidR="00D03E1F" w:rsidRDefault="00D03E1F" w:rsidP="006C2718">
                <w:pPr>
                  <w:keepNext/>
                  <w:keepLines/>
                  <w:jc w:val="center"/>
                  <w:rPr>
                    <w:b/>
                  </w:rPr>
                </w:pPr>
              </w:p>
            </w:tc>
            <w:tc>
              <w:tcPr>
                <w:tcW w:w="964" w:type="dxa"/>
                <w:tcBorders>
                  <w:left w:val="nil"/>
                  <w:right w:val="single" w:sz="4" w:space="0" w:color="auto"/>
                </w:tcBorders>
              </w:tcPr>
              <w:p w:rsidR="00D03E1F" w:rsidRDefault="00D03E1F" w:rsidP="006C2718">
                <w:pPr>
                  <w:keepNext/>
                  <w:keepLines/>
                  <w:jc w:val="center"/>
                  <w:rPr>
                    <w:b/>
                  </w:rPr>
                </w:pPr>
              </w:p>
            </w:tc>
          </w:tr>
          <w:tr w:rsidR="00D03E1F" w:rsidTr="006C2718">
            <w:trPr>
              <w:cantSplit/>
            </w:trPr>
            <w:tc>
              <w:tcPr>
                <w:tcW w:w="742" w:type="dxa"/>
                <w:vMerge/>
                <w:tcBorders>
                  <w:left w:val="nil"/>
                </w:tcBorders>
                <w:shd w:val="clear" w:color="auto" w:fill="auto"/>
              </w:tcPr>
              <w:p w:rsidR="00D03E1F" w:rsidRDefault="00D03E1F" w:rsidP="006C2718">
                <w:pPr>
                  <w:keepNext/>
                  <w:keepLines/>
                </w:pPr>
              </w:p>
            </w:tc>
            <w:tc>
              <w:tcPr>
                <w:tcW w:w="1133" w:type="dxa"/>
              </w:tcPr>
              <w:p w:rsidR="00D03E1F" w:rsidRDefault="00D03E1F" w:rsidP="006C2718">
                <w:pPr>
                  <w:keepNext/>
                  <w:keepLines/>
                  <w:jc w:val="right"/>
                  <w:rPr>
                    <w:b/>
                  </w:rPr>
                </w:pPr>
                <w:r>
                  <w:rPr>
                    <w:b/>
                  </w:rPr>
                  <w:t>ALL</w:t>
                </w:r>
              </w:p>
            </w:tc>
            <w:tc>
              <w:tcPr>
                <w:tcW w:w="905" w:type="dxa"/>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865"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946"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c>
              <w:tcPr>
                <w:tcW w:w="964" w:type="dxa"/>
                <w:tcBorders>
                  <w:bottom w:val="single" w:sz="4" w:space="0" w:color="auto"/>
                </w:tcBorders>
                <w:shd w:val="clear" w:color="auto" w:fill="00FF00"/>
              </w:tcPr>
              <w:p w:rsidR="00D03E1F" w:rsidRDefault="00D03E1F" w:rsidP="006C2718">
                <w:pPr>
                  <w:keepNext/>
                  <w:keepLines/>
                  <w:jc w:val="center"/>
                  <w:rPr>
                    <w:rFonts w:ascii="Wingdings" w:hAnsi="Wingdings"/>
                    <w:szCs w:val="20"/>
                  </w:rPr>
                </w:pPr>
                <w:r>
                  <w:rPr>
                    <w:rFonts w:ascii="Wingdings" w:hAnsi="Wingdings"/>
                    <w:szCs w:val="20"/>
                  </w:rPr>
                  <w:t></w:t>
                </w:r>
              </w:p>
            </w:tc>
          </w:tr>
          <w:tr w:rsidR="00D03E1F" w:rsidTr="006C2718">
            <w:trPr>
              <w:cantSplit/>
            </w:trPr>
            <w:tc>
              <w:tcPr>
                <w:tcW w:w="742" w:type="dxa"/>
                <w:vMerge/>
                <w:tcBorders>
                  <w:left w:val="nil"/>
                  <w:bottom w:val="nil"/>
                </w:tcBorders>
                <w:shd w:val="clear" w:color="auto" w:fill="auto"/>
              </w:tcPr>
              <w:p w:rsidR="00D03E1F" w:rsidRDefault="00D03E1F" w:rsidP="006C2718">
                <w:pPr>
                  <w:keepNext/>
                  <w:keepLines/>
                </w:pPr>
              </w:p>
            </w:tc>
            <w:tc>
              <w:tcPr>
                <w:tcW w:w="1133" w:type="dxa"/>
              </w:tcPr>
              <w:p w:rsidR="00D03E1F" w:rsidRDefault="00D03E1F" w:rsidP="006C2718">
                <w:pPr>
                  <w:keepNext/>
                  <w:keepLines/>
                  <w:jc w:val="right"/>
                  <w:rPr>
                    <w:b/>
                  </w:rPr>
                </w:pPr>
                <w:r>
                  <w:rPr>
                    <w:b/>
                  </w:rPr>
                  <w:t>NONE</w:t>
                </w:r>
              </w:p>
            </w:tc>
            <w:tc>
              <w:tcPr>
                <w:tcW w:w="905"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865"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946"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1001"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c>
              <w:tcPr>
                <w:tcW w:w="964" w:type="dxa"/>
                <w:shd w:val="clear" w:color="auto" w:fill="FF0000"/>
              </w:tcPr>
              <w:p w:rsidR="00D03E1F" w:rsidRDefault="00D03E1F" w:rsidP="006C2718">
                <w:pPr>
                  <w:keepNext/>
                  <w:keepLines/>
                  <w:jc w:val="center"/>
                  <w:rPr>
                    <w:rFonts w:ascii="Wingdings" w:hAnsi="Wingdings"/>
                    <w:szCs w:val="20"/>
                  </w:rPr>
                </w:pPr>
                <w:r>
                  <w:rPr>
                    <w:rFonts w:ascii="Wingdings" w:hAnsi="Wingdings"/>
                    <w:szCs w:val="20"/>
                  </w:rPr>
                  <w:t></w:t>
                </w:r>
              </w:p>
            </w:tc>
          </w:tr>
        </w:tbl>
        <w:p w:rsidR="00D03E1F" w:rsidRDefault="00D03E1F" w:rsidP="00D03E1F"/>
        <w:p w:rsidR="00D03E1F" w:rsidRDefault="00D03E1F" w:rsidP="00D03E1F">
          <w:pPr>
            <w:pStyle w:val="Figure"/>
          </w:pPr>
          <w:r>
            <w:t>Logger Output Hierarchy</w:t>
          </w:r>
        </w:p>
        <w:p w:rsidR="00D03E1F" w:rsidRDefault="00D03E1F" w:rsidP="00D03E1F"/>
        <w:p w:rsidR="00D03E1F" w:rsidRDefault="00D03E1F" w:rsidP="00D03E1F">
          <w:r>
            <w:t xml:space="preserve">A logger will only output messages that are of a level greater than or equal to it. </w:t>
          </w:r>
        </w:p>
        <w:p w:rsidR="00D03E1F" w:rsidRDefault="00D03E1F" w:rsidP="00D03E1F">
          <w:pPr>
            <w:pStyle w:val="Heading3"/>
          </w:pPr>
          <w:bookmarkStart w:id="113" w:name="_Toc293927247"/>
          <w:bookmarkStart w:id="114" w:name="_Toc366229635"/>
          <w:r>
            <w:t>Appender</w:t>
          </w:r>
          <w:bookmarkEnd w:id="113"/>
          <w:bookmarkEnd w:id="114"/>
        </w:p>
        <w:p w:rsidR="00D03E1F" w:rsidRDefault="00D03E1F" w:rsidP="00D03E1F">
          <w:r>
            <w:t xml:space="preserve">The </w:t>
          </w:r>
          <w:r>
            <w:rPr>
              <w:rStyle w:val="Strong1"/>
            </w:rPr>
            <w:t>Appender</w:t>
          </w:r>
          <w:r>
            <w:t xml:space="preserve"> controls how the logging is output. Appenders are created in the configuration file with a name, and type. The types of Appender available are: </w:t>
          </w:r>
        </w:p>
        <w:p w:rsidR="00D03E1F" w:rsidRDefault="00D03E1F" w:rsidP="00D03E1F"/>
        <w:p w:rsidR="00D03E1F" w:rsidRDefault="00D03E1F" w:rsidP="00433D4F">
          <w:pPr>
            <w:numPr>
              <w:ilvl w:val="0"/>
              <w:numId w:val="15"/>
            </w:numPr>
            <w:spacing w:after="0" w:line="240" w:lineRule="auto"/>
            <w:rPr>
              <w:rStyle w:val="Strong1"/>
            </w:rPr>
          </w:pPr>
          <w:r>
            <w:rPr>
              <w:rStyle w:val="Strong1"/>
            </w:rPr>
            <w:t>Stdout</w:t>
          </w:r>
          <w:r>
            <w:rPr>
              <w:rStyle w:val="Strong1"/>
            </w:rPr>
            <w:br/>
            <w:t>writes log messages to the standard output device;</w:t>
          </w:r>
          <w:r>
            <w:rPr>
              <w:rStyle w:val="Strong1"/>
            </w:rPr>
            <w:br/>
          </w:r>
        </w:p>
        <w:p w:rsidR="00D03E1F" w:rsidRDefault="00D03E1F" w:rsidP="00433D4F">
          <w:pPr>
            <w:numPr>
              <w:ilvl w:val="0"/>
              <w:numId w:val="15"/>
            </w:numPr>
            <w:spacing w:after="0" w:line="240" w:lineRule="auto"/>
            <w:rPr>
              <w:rStyle w:val="Strong1"/>
            </w:rPr>
          </w:pPr>
          <w:r>
            <w:rPr>
              <w:rStyle w:val="Strong1"/>
            </w:rPr>
            <w:t>Stderr</w:t>
          </w:r>
          <w:r>
            <w:rPr>
              <w:rStyle w:val="Strong1"/>
            </w:rPr>
            <w:br/>
            <w:t>writes log messages to the standard error device;</w:t>
          </w:r>
          <w:r>
            <w:rPr>
              <w:rStyle w:val="Strong1"/>
            </w:rPr>
            <w:br/>
          </w:r>
        </w:p>
        <w:p w:rsidR="00D03E1F" w:rsidRDefault="00D03E1F" w:rsidP="00433D4F">
          <w:pPr>
            <w:numPr>
              <w:ilvl w:val="0"/>
              <w:numId w:val="15"/>
            </w:numPr>
            <w:spacing w:after="0" w:line="240" w:lineRule="auto"/>
            <w:rPr>
              <w:rStyle w:val="Strong1"/>
            </w:rPr>
          </w:pPr>
          <w:r>
            <w:rPr>
              <w:rStyle w:val="Strong1"/>
            </w:rPr>
            <w:lastRenderedPageBreak/>
            <w:t>RollingFile</w:t>
          </w:r>
          <w:r>
            <w:rPr>
              <w:rStyle w:val="Strong1"/>
            </w:rPr>
            <w:br/>
            <w:t>writes log messages to a file. This appender supports rolling the log file at a configurable interval;</w:t>
          </w:r>
          <w:r>
            <w:rPr>
              <w:rStyle w:val="Strong1"/>
            </w:rPr>
            <w:br/>
          </w:r>
        </w:p>
        <w:p w:rsidR="00D03E1F" w:rsidRDefault="00D03E1F" w:rsidP="00D03E1F">
          <w:pPr>
            <w:pStyle w:val="Heading3"/>
            <w:rPr>
              <w:rStyle w:val="Strong1"/>
            </w:rPr>
          </w:pPr>
          <w:bookmarkStart w:id="115" w:name="_Toc293927248"/>
          <w:bookmarkStart w:id="116" w:name="_Toc366229636"/>
          <w:r>
            <w:rPr>
              <w:rStyle w:val="Strong1"/>
            </w:rPr>
            <w:t>Stout and Stderr Appenders</w:t>
          </w:r>
          <w:bookmarkEnd w:id="115"/>
          <w:bookmarkEnd w:id="116"/>
        </w:p>
        <w:p w:rsidR="00D03E1F" w:rsidRDefault="00D03E1F" w:rsidP="00D03E1F">
          <w:pPr>
            <w:rPr>
              <w:rStyle w:val="Strong1"/>
            </w:rPr>
          </w:pPr>
          <w:r>
            <w:rPr>
              <w:rStyle w:val="Strong1"/>
            </w:rPr>
            <w:t>These two appenders don’t require and additional parameters for configuration.</w:t>
          </w:r>
        </w:p>
        <w:p w:rsidR="00D03E1F" w:rsidRDefault="00D03E1F" w:rsidP="00D03E1F"/>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7"/>
          </w:tblGrid>
          <w:tr w:rsidR="00D03E1F" w:rsidRPr="00D03E1F" w:rsidTr="006C2718">
            <w:tc>
              <w:tcPr>
                <w:tcW w:w="7557" w:type="dxa"/>
                <w:shd w:val="clear" w:color="auto" w:fill="E0E0E0"/>
              </w:tcPr>
              <w:p w:rsidR="00D03E1F" w:rsidRDefault="00D03E1F" w:rsidP="006C2718">
                <w:pPr>
                  <w:pStyle w:val="Code"/>
                </w:pPr>
              </w:p>
              <w:p w:rsidR="00D03E1F" w:rsidRPr="000A04FF" w:rsidRDefault="00D03E1F" w:rsidP="006C2718">
                <w:pPr>
                  <w:pStyle w:val="Code"/>
                  <w:rPr>
                    <w:lang w:val="de-DE"/>
                  </w:rPr>
                </w:pPr>
                <w:r w:rsidRPr="000A04FF">
                  <w:rPr>
                    <w:lang w:val="de-DE"/>
                  </w:rPr>
                  <w:t>appender.stdout = Stdout</w:t>
                </w:r>
              </w:p>
              <w:p w:rsidR="00D03E1F" w:rsidRPr="000A04FF" w:rsidRDefault="00D03E1F" w:rsidP="006C2718">
                <w:pPr>
                  <w:pStyle w:val="Code"/>
                  <w:rPr>
                    <w:lang w:val="de-DE"/>
                  </w:rPr>
                </w:pPr>
                <w:r w:rsidRPr="000A04FF">
                  <w:rPr>
                    <w:lang w:val="de-DE"/>
                  </w:rPr>
                  <w:t>appender.stderr = Stderr</w:t>
                </w:r>
              </w:p>
              <w:p w:rsidR="00D03E1F" w:rsidRPr="000A04FF" w:rsidRDefault="00D03E1F" w:rsidP="006C2718">
                <w:pPr>
                  <w:pStyle w:val="Code"/>
                  <w:rPr>
                    <w:lang w:val="de-DE"/>
                  </w:rPr>
                </w:pPr>
              </w:p>
            </w:tc>
          </w:tr>
        </w:tbl>
        <w:p w:rsidR="00D03E1F" w:rsidRPr="00D43AB7" w:rsidRDefault="00D03E1F" w:rsidP="00D03E1F">
          <w:pPr>
            <w:rPr>
              <w:lang w:val="de-DE"/>
            </w:rPr>
          </w:pPr>
        </w:p>
        <w:p w:rsidR="00D03E1F" w:rsidRDefault="00D03E1F" w:rsidP="00D03E1F">
          <w:pPr>
            <w:pStyle w:val="Heading3"/>
            <w:rPr>
              <w:rStyle w:val="Strong1"/>
            </w:rPr>
          </w:pPr>
          <w:bookmarkStart w:id="117" w:name="_Toc293927249"/>
          <w:bookmarkStart w:id="118" w:name="_Toc366229637"/>
          <w:r>
            <w:rPr>
              <w:rStyle w:val="Strong1"/>
            </w:rPr>
            <w:t>Rolling File Appender</w:t>
          </w:r>
          <w:bookmarkEnd w:id="117"/>
          <w:bookmarkEnd w:id="118"/>
        </w:p>
        <w:p w:rsidR="00D03E1F" w:rsidRDefault="00D03E1F" w:rsidP="00D03E1F">
          <w:pPr>
            <w:rPr>
              <w:rStyle w:val="Strong1"/>
            </w:rPr>
          </w:pPr>
          <w:r>
            <w:rPr>
              <w:rStyle w:val="Strong1"/>
            </w:rPr>
            <w:t>The rolling file appender requires two parameters to be provided, the name of the log file and the interval between rotations (in seconds).</w:t>
          </w:r>
        </w:p>
        <w:p w:rsidR="00D03E1F" w:rsidRDefault="00D03E1F" w:rsidP="00D03E1F">
          <w:pPr>
            <w:rPr>
              <w:rStyle w:val="Strong1"/>
            </w:rPr>
          </w:pPr>
        </w:p>
        <w:p w:rsidR="00D03E1F" w:rsidRDefault="00D03E1F" w:rsidP="00D03E1F">
          <w:pPr>
            <w:rPr>
              <w:rStyle w:val="Strong1"/>
            </w:rPr>
          </w:pPr>
          <w:r>
            <w:rPr>
              <w:rStyle w:val="Strong1"/>
            </w:rPr>
            <w:t>The rolling file appender provides buffered output to the file to enhance logging performance. The default behaviour is to flush this log buffer after 5 – 10 seconds of logging inactivity so the messages become visible.</w:t>
          </w:r>
        </w:p>
        <w:p w:rsidR="00D03E1F" w:rsidRDefault="00D03E1F" w:rsidP="00D03E1F">
          <w:pPr>
            <w:rPr>
              <w:rStyle w:val="Strong1"/>
            </w:rPr>
          </w:pPr>
        </w:p>
        <w:p w:rsidR="00D03E1F" w:rsidRDefault="00D03E1F" w:rsidP="00D03E1F">
          <w:pPr>
            <w:rPr>
              <w:rStyle w:val="Strong1"/>
            </w:rPr>
          </w:pPr>
          <w:r>
            <w:rPr>
              <w:rStyle w:val="Strong1"/>
            </w:rPr>
            <w:t>If required, the appender can be configured to log messages synchronously by setting the AutoFlush property on the appender to true. The default is for this to be false.</w:t>
          </w:r>
        </w:p>
        <w:p w:rsidR="00D03E1F" w:rsidRDefault="00D03E1F" w:rsidP="00D03E1F"/>
        <w:tbl>
          <w:tblPr>
            <w:tblW w:w="0" w:type="auto"/>
            <w:tblBorders>
              <w:top w:val="double" w:sz="4" w:space="0" w:color="999999"/>
              <w:left w:val="double" w:sz="4" w:space="0" w:color="999999"/>
              <w:bottom w:val="double" w:sz="4" w:space="0" w:color="999999"/>
              <w:right w:val="double" w:sz="4" w:space="0" w:color="999999"/>
              <w:insideH w:val="double" w:sz="4" w:space="0" w:color="999999"/>
              <w:insideV w:val="double" w:sz="4" w:space="0" w:color="999999"/>
            </w:tblBorders>
            <w:shd w:val="clear" w:color="auto" w:fill="E0E0E0"/>
            <w:tblLook w:val="01E0"/>
          </w:tblPr>
          <w:tblGrid>
            <w:gridCol w:w="7557"/>
          </w:tblGrid>
          <w:tr w:rsidR="00D03E1F" w:rsidRPr="00C701A3" w:rsidTr="006C2718">
            <w:tc>
              <w:tcPr>
                <w:tcW w:w="7557" w:type="dxa"/>
                <w:shd w:val="clear" w:color="auto" w:fill="E0E0E0"/>
              </w:tcPr>
              <w:p w:rsidR="00D03E1F" w:rsidRDefault="00D03E1F" w:rsidP="006C2718">
                <w:pPr>
                  <w:pStyle w:val="Code"/>
                </w:pPr>
              </w:p>
              <w:p w:rsidR="00D03E1F" w:rsidRPr="00C701A3" w:rsidRDefault="00D03E1F" w:rsidP="006C2718">
                <w:pPr>
                  <w:pStyle w:val="Code"/>
                </w:pPr>
                <w:r w:rsidRPr="00C701A3">
                  <w:t>appender.debug = RollingFile;/var/log/debug.log;7200</w:t>
                </w:r>
              </w:p>
              <w:p w:rsidR="00D03E1F" w:rsidRPr="00C701A3" w:rsidRDefault="00D03E1F" w:rsidP="006C2718">
                <w:pPr>
                  <w:pStyle w:val="Code"/>
                </w:pPr>
                <w:r w:rsidRPr="00C701A3">
                  <w:t>appender.file = RollingFile;/var/log/application.log;86400</w:t>
                </w:r>
              </w:p>
              <w:p w:rsidR="00D03E1F" w:rsidRPr="00C701A3" w:rsidRDefault="00D03E1F" w:rsidP="006C2718">
                <w:pPr>
                  <w:pStyle w:val="Code"/>
                </w:pPr>
                <w:r w:rsidRPr="00C701A3">
                  <w:t>appender.file.AutoFlush = false</w:t>
                </w:r>
              </w:p>
              <w:p w:rsidR="00D03E1F" w:rsidRPr="00C701A3" w:rsidRDefault="00D03E1F" w:rsidP="006C2718">
                <w:pPr>
                  <w:pStyle w:val="Code"/>
                </w:pPr>
              </w:p>
            </w:tc>
          </w:tr>
        </w:tbl>
        <w:p w:rsidR="00D03E1F" w:rsidRPr="00C701A3" w:rsidRDefault="00D03E1F" w:rsidP="00D03E1F"/>
        <w:p w:rsidR="00D03E1F" w:rsidRPr="00C701A3" w:rsidRDefault="00D03E1F" w:rsidP="00D03E1F">
          <w:pPr>
            <w:rPr>
              <w:rStyle w:val="Strong1"/>
            </w:rPr>
          </w:pPr>
        </w:p>
        <w:p w:rsidR="00D03E1F" w:rsidRDefault="00D03E1F" w:rsidP="00D03E1F">
          <w:pPr>
            <w:pStyle w:val="Heading2"/>
          </w:pPr>
          <w:bookmarkStart w:id="119" w:name="_Toc293927250"/>
          <w:bookmarkStart w:id="120" w:name="_Toc366229638"/>
          <w:r>
            <w:t>Log Levels</w:t>
          </w:r>
          <w:bookmarkEnd w:id="119"/>
          <w:bookmarkEnd w:id="120"/>
        </w:p>
        <w:p w:rsidR="00D03E1F" w:rsidRDefault="00D03E1F" w:rsidP="00D03E1F">
          <w:r>
            <w:t>The mapping between the default log levels and which appender is to be used is required for basic logging functionality. If no specific loggers are configured, this will control the disposition of log messages based on the level the message was logged at.</w:t>
          </w:r>
        </w:p>
        <w:p w:rsidR="00D03E1F" w:rsidRDefault="00D03E1F" w:rsidP="00D03E1F"/>
        <w:tbl>
          <w:tblPr>
            <w:tblW w:w="5000" w:type="pct"/>
            <w:tblCellSpacing w:w="15" w:type="dxa"/>
            <w:tblBorders>
              <w:top w:val="single" w:sz="4" w:space="0" w:color="999999"/>
              <w:left w:val="single" w:sz="4" w:space="0" w:color="999999"/>
              <w:bottom w:val="single" w:sz="4" w:space="0" w:color="999999"/>
              <w:right w:val="single" w:sz="4" w:space="0" w:color="999999"/>
            </w:tblBorders>
            <w:shd w:val="clear" w:color="auto" w:fill="E0E0E0"/>
            <w:tblCellMar>
              <w:top w:w="15" w:type="dxa"/>
              <w:left w:w="15" w:type="dxa"/>
              <w:bottom w:w="15" w:type="dxa"/>
              <w:right w:w="15" w:type="dxa"/>
            </w:tblCellMar>
            <w:tblLook w:val="0000"/>
          </w:tblPr>
          <w:tblGrid>
            <w:gridCol w:w="9466"/>
          </w:tblGrid>
          <w:tr w:rsidR="00D03E1F" w:rsidTr="006C2718">
            <w:trPr>
              <w:tblCellSpacing w:w="15" w:type="dxa"/>
            </w:trPr>
            <w:tc>
              <w:tcPr>
                <w:tcW w:w="4960" w:type="pct"/>
                <w:shd w:val="clear" w:color="auto" w:fill="E0E0E0"/>
                <w:vAlign w:val="center"/>
              </w:tcPr>
              <w:p w:rsidR="00D03E1F" w:rsidRDefault="00D03E1F" w:rsidP="006C2718">
                <w:pPr>
                  <w:pStyle w:val="Code"/>
                </w:pPr>
                <w:r>
                  <w:lastRenderedPageBreak/>
                  <w:t>level.debug = debug</w:t>
                </w:r>
              </w:p>
              <w:p w:rsidR="00D03E1F" w:rsidRDefault="00D03E1F" w:rsidP="006C2718">
                <w:pPr>
                  <w:pStyle w:val="Code"/>
                </w:pPr>
                <w:r>
                  <w:t>level.info = file</w:t>
                </w:r>
              </w:p>
              <w:p w:rsidR="00D03E1F" w:rsidRDefault="00D03E1F" w:rsidP="006C2718">
                <w:pPr>
                  <w:pStyle w:val="Code"/>
                </w:pPr>
                <w:r>
                  <w:t xml:space="preserve">    </w:t>
                </w:r>
              </w:p>
            </w:tc>
          </w:tr>
        </w:tbl>
        <w:p w:rsidR="00D03E1F" w:rsidRDefault="00D03E1F" w:rsidP="00D03E1F"/>
        <w:p w:rsidR="00D03E1F" w:rsidRDefault="00D03E1F" w:rsidP="00D03E1F">
          <w:r>
            <w:t>Logging can be controlled with a much greater level of granularity by configuring Java class specific loggers. The logger allows a filter to be applied to the log message level so messages below the threshold are not logged, and the messages can be directed to a specific appender.</w:t>
          </w:r>
        </w:p>
        <w:p w:rsidR="00D03E1F" w:rsidRDefault="00D03E1F" w:rsidP="00D03E1F"/>
        <w:p w:rsidR="00D03E1F" w:rsidRDefault="00D03E1F" w:rsidP="00D03E1F">
          <w:r>
            <w:t>In the example configuration snippet below:</w:t>
          </w:r>
          <w:r>
            <w:br/>
          </w:r>
        </w:p>
        <w:p w:rsidR="00D03E1F" w:rsidRDefault="00D03E1F" w:rsidP="00433D4F">
          <w:pPr>
            <w:numPr>
              <w:ilvl w:val="0"/>
              <w:numId w:val="25"/>
            </w:numPr>
            <w:spacing w:after="0" w:line="240" w:lineRule="auto"/>
          </w:pPr>
          <w:proofErr w:type="gramStart"/>
          <w:r>
            <w:t>the</w:t>
          </w:r>
          <w:proofErr w:type="gramEnd"/>
          <w:r>
            <w:t xml:space="preserve"> logging threshold for the net.btretail.rtman.Radius class and all subclasses is set to warn. This would cause only messages with a level of warn or above to be logged. These messages would be logged according to the default log levels as no specific appender is configured.</w:t>
          </w:r>
        </w:p>
        <w:p w:rsidR="00D03E1F" w:rsidRDefault="00D03E1F" w:rsidP="00D03E1F"/>
        <w:p w:rsidR="00D03E1F" w:rsidRDefault="00D03E1F" w:rsidP="00433D4F">
          <w:pPr>
            <w:numPr>
              <w:ilvl w:val="0"/>
              <w:numId w:val="25"/>
            </w:numPr>
            <w:spacing w:after="0" w:line="240" w:lineRule="auto"/>
          </w:pPr>
          <w:proofErr w:type="gramStart"/>
          <w:r>
            <w:t>messages</w:t>
          </w:r>
          <w:proofErr w:type="gramEnd"/>
          <w:r>
            <w:t xml:space="preserve"> generated by the net.btretail.rtman.Arbor class (and subclasses) will be filtered to debug level and above, and written to an appender named “Arbor”. In this case, these log messages are not logged via the default levels as a specific appender has been configured.</w:t>
          </w:r>
        </w:p>
        <w:p w:rsidR="00D03E1F" w:rsidRDefault="00D03E1F" w:rsidP="00D03E1F"/>
        <w:tbl>
          <w:tblPr>
            <w:tblW w:w="5000" w:type="pct"/>
            <w:tblCellSpacing w:w="15" w:type="dxa"/>
            <w:tblBorders>
              <w:top w:val="single" w:sz="4" w:space="0" w:color="999999"/>
              <w:left w:val="single" w:sz="4" w:space="0" w:color="999999"/>
              <w:bottom w:val="single" w:sz="4" w:space="0" w:color="999999"/>
              <w:right w:val="single" w:sz="4" w:space="0" w:color="999999"/>
            </w:tblBorders>
            <w:shd w:val="clear" w:color="auto" w:fill="E0E0E0"/>
            <w:tblCellMar>
              <w:top w:w="15" w:type="dxa"/>
              <w:left w:w="15" w:type="dxa"/>
              <w:bottom w:w="15" w:type="dxa"/>
              <w:right w:w="15" w:type="dxa"/>
            </w:tblCellMar>
            <w:tblLook w:val="0000"/>
          </w:tblPr>
          <w:tblGrid>
            <w:gridCol w:w="9466"/>
          </w:tblGrid>
          <w:tr w:rsidR="00D03E1F" w:rsidTr="006C2718">
            <w:trPr>
              <w:tblCellSpacing w:w="15" w:type="dxa"/>
            </w:trPr>
            <w:tc>
              <w:tcPr>
                <w:tcW w:w="4960" w:type="pct"/>
                <w:shd w:val="clear" w:color="auto" w:fill="E0E0E0"/>
                <w:vAlign w:val="center"/>
              </w:tcPr>
              <w:p w:rsidR="00D03E1F" w:rsidRDefault="00D03E1F" w:rsidP="006C2718">
                <w:pPr>
                  <w:pStyle w:val="Code"/>
                </w:pPr>
              </w:p>
              <w:p w:rsidR="00D03E1F" w:rsidRDefault="00D03E1F" w:rsidP="006C2718">
                <w:pPr>
                  <w:pStyle w:val="Code"/>
                </w:pPr>
                <w:r>
                  <w:t>logger.net.btretail.rtman.Radius = warn</w:t>
                </w:r>
              </w:p>
              <w:p w:rsidR="00D03E1F" w:rsidRDefault="00D03E1F" w:rsidP="006C2718">
                <w:pPr>
                  <w:pStyle w:val="Code"/>
                </w:pPr>
                <w:r>
                  <w:t>logger.net.btretail.rtman.Arbor = debug;Arbor</w:t>
                </w:r>
              </w:p>
              <w:p w:rsidR="00D03E1F" w:rsidRDefault="00D03E1F" w:rsidP="006C2718">
                <w:pPr>
                  <w:pStyle w:val="Code"/>
                </w:pPr>
                <w:r>
                  <w:t xml:space="preserve">    </w:t>
                </w:r>
              </w:p>
            </w:tc>
          </w:tr>
        </w:tbl>
        <w:p w:rsidR="00D03E1F" w:rsidRPr="00341E4A" w:rsidRDefault="00D03E1F" w:rsidP="00D03E1F"/>
        <w:p w:rsidR="00D03E1F" w:rsidRDefault="00D03E1F" w:rsidP="00D03E1F">
          <w:pPr>
            <w:pStyle w:val="Heading2"/>
          </w:pPr>
          <w:bookmarkStart w:id="121" w:name="_Toc293927251"/>
          <w:bookmarkStart w:id="122" w:name="_Toc366229639"/>
          <w:r>
            <w:t>Configuration File</w:t>
          </w:r>
          <w:bookmarkEnd w:id="121"/>
          <w:bookmarkEnd w:id="122"/>
        </w:p>
        <w:p w:rsidR="00D03E1F" w:rsidRDefault="00D03E1F" w:rsidP="00D03E1F">
          <w:r>
            <w:t>The simple logger requires a configuration file to setup the required appenders, levels and loggers.</w:t>
          </w:r>
        </w:p>
        <w:p w:rsidR="00D03E1F" w:rsidRDefault="00D03E1F" w:rsidP="00D03E1F"/>
        <w:p w:rsidR="00D03E1F" w:rsidRDefault="00D03E1F" w:rsidP="00D03E1F">
          <w:r>
            <w:t>The configuration file is similar in format to the other RRC configuration files and uses the same properties file format.</w:t>
          </w:r>
        </w:p>
        <w:p w:rsidR="00D03E1F" w:rsidRDefault="00D03E1F" w:rsidP="00D03E1F"/>
        <w:p w:rsidR="00D03E1F" w:rsidRDefault="00D03E1F" w:rsidP="00D03E1F">
          <w:r>
            <w:t>An example configuration is shown below:</w:t>
          </w:r>
        </w:p>
        <w:tbl>
          <w:tblPr>
            <w:tblW w:w="5000" w:type="pct"/>
            <w:tblCellSpacing w:w="15" w:type="dxa"/>
            <w:tblBorders>
              <w:top w:val="single" w:sz="4" w:space="0" w:color="999999"/>
              <w:left w:val="single" w:sz="4" w:space="0" w:color="999999"/>
              <w:bottom w:val="single" w:sz="4" w:space="0" w:color="999999"/>
              <w:right w:val="single" w:sz="4" w:space="0" w:color="999999"/>
            </w:tblBorders>
            <w:shd w:val="clear" w:color="auto" w:fill="E0E0E0"/>
            <w:tblCellMar>
              <w:top w:w="15" w:type="dxa"/>
              <w:left w:w="15" w:type="dxa"/>
              <w:bottom w:w="15" w:type="dxa"/>
              <w:right w:w="15" w:type="dxa"/>
            </w:tblCellMar>
            <w:tblLook w:val="0000"/>
          </w:tblPr>
          <w:tblGrid>
            <w:gridCol w:w="9466"/>
          </w:tblGrid>
          <w:tr w:rsidR="00D03E1F" w:rsidRPr="00D03E1F" w:rsidTr="006C2718">
            <w:trPr>
              <w:tblCellSpacing w:w="15" w:type="dxa"/>
            </w:trPr>
            <w:tc>
              <w:tcPr>
                <w:tcW w:w="4960" w:type="pct"/>
                <w:shd w:val="clear" w:color="auto" w:fill="E0E0E0"/>
                <w:vAlign w:val="center"/>
              </w:tcPr>
              <w:p w:rsidR="00D03E1F" w:rsidRPr="000534A2" w:rsidRDefault="00D03E1F" w:rsidP="006C2718">
                <w:pPr>
                  <w:pStyle w:val="Code"/>
                </w:pPr>
                <w:r w:rsidRPr="000534A2">
                  <w:lastRenderedPageBreak/>
                  <w:t>appender.rrc = RollingFile;/var/log/rrc/rrc.log;86400</w:t>
                </w:r>
              </w:p>
              <w:p w:rsidR="00D03E1F" w:rsidRPr="000534A2" w:rsidRDefault="00D03E1F" w:rsidP="006C2718">
                <w:pPr>
                  <w:pStyle w:val="Code"/>
                </w:pPr>
                <w:r w:rsidRPr="000534A2">
                  <w:t>appender.debug = RollingFile;/var/log/rrc/debug.log;7200</w:t>
                </w:r>
              </w:p>
              <w:p w:rsidR="00D03E1F" w:rsidRPr="008B14F6" w:rsidRDefault="00D03E1F" w:rsidP="006C2718">
                <w:pPr>
                  <w:pStyle w:val="Code"/>
                </w:pPr>
                <w:r>
                  <w:t>a</w:t>
                </w:r>
                <w:r w:rsidRPr="008B14F6">
                  <w:t>ppender.error = RollingFile;/var/log/rrc/error.log;86400</w:t>
                </w:r>
              </w:p>
              <w:p w:rsidR="00D03E1F" w:rsidRDefault="00D03E1F" w:rsidP="006C2718">
                <w:pPr>
                  <w:pStyle w:val="Code"/>
                </w:pPr>
                <w:r>
                  <w:t>appender.error.AutoFlush = true</w:t>
                </w:r>
              </w:p>
              <w:p w:rsidR="00D03E1F" w:rsidRPr="008B14F6" w:rsidRDefault="00D03E1F" w:rsidP="006C2718">
                <w:pPr>
                  <w:pStyle w:val="Code"/>
                </w:pPr>
              </w:p>
              <w:p w:rsidR="00D03E1F" w:rsidRPr="008B14F6" w:rsidRDefault="00D03E1F" w:rsidP="006C2718">
                <w:pPr>
                  <w:pStyle w:val="Code"/>
                </w:pPr>
                <w:r>
                  <w:t>l</w:t>
                </w:r>
                <w:r w:rsidRPr="008B14F6">
                  <w:t>evel.debug = debug</w:t>
                </w:r>
              </w:p>
              <w:p w:rsidR="00D03E1F" w:rsidRPr="000A04FF" w:rsidRDefault="00D03E1F" w:rsidP="006C2718">
                <w:pPr>
                  <w:pStyle w:val="Code"/>
                  <w:rPr>
                    <w:lang w:val="es-ES"/>
                  </w:rPr>
                </w:pPr>
                <w:r w:rsidRPr="000A04FF">
                  <w:rPr>
                    <w:lang w:val="es-ES"/>
                  </w:rPr>
                  <w:t>level.info = rrc</w:t>
                </w:r>
              </w:p>
              <w:p w:rsidR="00D03E1F" w:rsidRPr="000A04FF" w:rsidRDefault="00D03E1F" w:rsidP="006C2718">
                <w:pPr>
                  <w:pStyle w:val="Code"/>
                  <w:rPr>
                    <w:lang w:val="es-ES"/>
                  </w:rPr>
                </w:pPr>
                <w:r w:rsidRPr="000A04FF">
                  <w:rPr>
                    <w:lang w:val="es-ES"/>
                  </w:rPr>
                  <w:t>level.error = error</w:t>
                </w:r>
              </w:p>
              <w:p w:rsidR="00D03E1F" w:rsidRPr="000A04FF" w:rsidRDefault="00D03E1F" w:rsidP="006C2718">
                <w:pPr>
                  <w:pStyle w:val="Code"/>
                  <w:rPr>
                    <w:lang w:val="es-ES"/>
                  </w:rPr>
                </w:pPr>
                <w:r w:rsidRPr="000A04FF">
                  <w:rPr>
                    <w:lang w:val="es-ES"/>
                  </w:rPr>
                  <w:t xml:space="preserve"> </w:t>
                </w:r>
              </w:p>
              <w:p w:rsidR="00D03E1F" w:rsidRPr="000A04FF" w:rsidRDefault="00D03E1F" w:rsidP="006C2718">
                <w:pPr>
                  <w:pStyle w:val="Code"/>
                  <w:rPr>
                    <w:lang w:val="es-ES"/>
                  </w:rPr>
                </w:pPr>
                <w:r w:rsidRPr="000A04FF">
                  <w:rPr>
                    <w:lang w:val="es-ES"/>
                  </w:rPr>
                  <w:t>logger.net.btretail.rtman.Radius = warn</w:t>
                </w:r>
              </w:p>
              <w:p w:rsidR="00D03E1F" w:rsidRPr="000A04FF" w:rsidRDefault="00D03E1F" w:rsidP="006C2718">
                <w:pPr>
                  <w:pStyle w:val="Code"/>
                  <w:rPr>
                    <w:lang w:val="es-ES"/>
                  </w:rPr>
                </w:pPr>
                <w:r w:rsidRPr="000A04FF">
                  <w:rPr>
                    <w:lang w:val="es-ES"/>
                  </w:rPr>
                  <w:t>logger.net.btretail.Arbor = debug</w:t>
                </w:r>
              </w:p>
              <w:p w:rsidR="00D03E1F" w:rsidRPr="000A04FF" w:rsidRDefault="00D03E1F" w:rsidP="006C2718">
                <w:pPr>
                  <w:pStyle w:val="Code"/>
                  <w:rPr>
                    <w:lang w:val="es-ES"/>
                  </w:rPr>
                </w:pPr>
                <w:r w:rsidRPr="000A04FF">
                  <w:rPr>
                    <w:lang w:val="es-ES"/>
                  </w:rPr>
                  <w:t>logger.net.btretail.RRC.LDAP = info</w:t>
                </w:r>
              </w:p>
              <w:p w:rsidR="00D03E1F" w:rsidRPr="000A04FF" w:rsidRDefault="00D03E1F" w:rsidP="006C2718">
                <w:pPr>
                  <w:pStyle w:val="Code"/>
                  <w:rPr>
                    <w:lang w:val="es-ES"/>
                  </w:rPr>
                </w:pPr>
                <w:r w:rsidRPr="000A04FF">
                  <w:rPr>
                    <w:lang w:val="es-ES"/>
                  </w:rPr>
                  <w:t xml:space="preserve">   </w:t>
                </w:r>
              </w:p>
            </w:tc>
          </w:tr>
        </w:tbl>
        <w:p w:rsidR="00D03E1F" w:rsidRPr="000534A2" w:rsidRDefault="00D03E1F" w:rsidP="00D03E1F">
          <w:pPr>
            <w:rPr>
              <w:lang w:val="es-ES"/>
            </w:rPr>
          </w:pPr>
        </w:p>
        <w:p w:rsidR="00D03E1F" w:rsidRDefault="00D03E1F" w:rsidP="00D03E1F">
          <w:r>
            <w:t xml:space="preserve">This specifies several appenders to write log messages to three log files, with the </w:t>
          </w:r>
          <w:r w:rsidRPr="008B14F6">
            <w:rPr>
              <w:rStyle w:val="CodeChar1"/>
              <w:rFonts w:eastAsia="Calibri"/>
            </w:rPr>
            <w:t>rrc.log</w:t>
          </w:r>
          <w:r>
            <w:t xml:space="preserve"> and </w:t>
          </w:r>
          <w:r w:rsidRPr="008B14F6">
            <w:rPr>
              <w:rStyle w:val="CodeChar1"/>
              <w:rFonts w:eastAsia="Calibri"/>
            </w:rPr>
            <w:t>error.log</w:t>
          </w:r>
          <w:r>
            <w:t xml:space="preserve"> file being rotated daily, and the </w:t>
          </w:r>
          <w:r w:rsidRPr="008B14F6">
            <w:rPr>
              <w:rStyle w:val="CodeChar1"/>
              <w:rFonts w:eastAsia="Calibri"/>
            </w:rPr>
            <w:t>debug.log</w:t>
          </w:r>
          <w:r>
            <w:t xml:space="preserve"> file rotated every 2 hours. The </w:t>
          </w:r>
          <w:r w:rsidRPr="008B14F6">
            <w:rPr>
              <w:rStyle w:val="CodeChar1"/>
              <w:rFonts w:eastAsia="Calibri"/>
            </w:rPr>
            <w:t>error.log</w:t>
          </w:r>
          <w:r>
            <w:t xml:space="preserve"> file is set to autoflush the log records so that any log watching tools see the error messages immediately.</w:t>
          </w:r>
        </w:p>
        <w:p w:rsidR="00D03E1F" w:rsidRDefault="00D03E1F" w:rsidP="00D03E1F"/>
        <w:p w:rsidR="00D03E1F" w:rsidRDefault="00D03E1F" w:rsidP="00D03E1F">
          <w:r>
            <w:t>The default logging is setup via the “</w:t>
          </w:r>
          <w:r w:rsidRPr="00ED2EE9">
            <w:rPr>
              <w:rStyle w:val="CodeChar1"/>
              <w:rFonts w:eastAsia="Calibri"/>
            </w:rPr>
            <w:t>level</w:t>
          </w:r>
          <w:r>
            <w:t xml:space="preserve">” configuration to send debug and above to the debug log, info messages and above to the rrc appender and errors and above to the error appender (and hence </w:t>
          </w:r>
          <w:r w:rsidRPr="00ED2EE9">
            <w:rPr>
              <w:rStyle w:val="CodeChar1"/>
              <w:rFonts w:eastAsia="Calibri"/>
            </w:rPr>
            <w:t>error.log</w:t>
          </w:r>
          <w:r>
            <w:t>).</w:t>
          </w:r>
        </w:p>
        <w:p w:rsidR="00D03E1F" w:rsidRDefault="00D03E1F" w:rsidP="00D03E1F"/>
        <w:p w:rsidR="00D03E1F" w:rsidRPr="008B14F6" w:rsidRDefault="00D03E1F" w:rsidP="00D03E1F">
          <w:r>
            <w:t>Finally, some additional loggers are identified to control the log levels of particular java classes. Note that these are only setting the log levels for these classes, and not and particular appender.</w:t>
          </w:r>
        </w:p>
        <w:p w:rsidR="00D03E1F" w:rsidRDefault="00D03E1F" w:rsidP="00D03E1F">
          <w:pPr>
            <w:pStyle w:val="Heading1"/>
          </w:pPr>
          <w:bookmarkStart w:id="123" w:name="_Toc293927252"/>
          <w:bookmarkStart w:id="124" w:name="_Toc366229640"/>
          <w:r>
            <w:t>Command Line Client</w:t>
          </w:r>
          <w:bookmarkEnd w:id="123"/>
          <w:bookmarkEnd w:id="124"/>
        </w:p>
        <w:p w:rsidR="00D03E1F" w:rsidRDefault="00D03E1F" w:rsidP="00D03E1F">
          <w:r>
            <w:t>RRC includes a simple command line client that may be used to generate RADIUS authentication and accounting packets for testing purposes.</w:t>
          </w:r>
        </w:p>
        <w:p w:rsidR="00D03E1F" w:rsidRDefault="00D03E1F" w:rsidP="00D03E1F"/>
        <w:p w:rsidR="00D03E1F" w:rsidRDefault="00D03E1F" w:rsidP="00D03E1F">
          <w:r>
            <w:t xml:space="preserve">The client is available as </w:t>
          </w:r>
          <w:r w:rsidRPr="003D3BE0">
            <w:rPr>
              <w:rFonts w:ascii="Lucida Console" w:hAnsi="Lucida Console"/>
              <w:b/>
              <w:sz w:val="18"/>
            </w:rPr>
            <w:t>/opt/rrc/bin/client</w:t>
          </w:r>
          <w:r w:rsidRPr="003D3BE0">
            <w:rPr>
              <w:sz w:val="18"/>
            </w:rPr>
            <w:t xml:space="preserve"> </w:t>
          </w:r>
          <w:r>
            <w:t>and accepts the following command line arguments</w:t>
          </w:r>
        </w:p>
        <w:p w:rsidR="00D03E1F" w:rsidRDefault="00D03E1F" w:rsidP="00D03E1F"/>
        <w:tbl>
          <w:tblPr>
            <w:tblStyle w:val="TableGrid8"/>
            <w:tblW w:w="7479" w:type="dxa"/>
            <w:tblLook w:val="04A0"/>
          </w:tblPr>
          <w:tblGrid>
            <w:gridCol w:w="2680"/>
            <w:gridCol w:w="3665"/>
            <w:gridCol w:w="1134"/>
          </w:tblGrid>
          <w:tr w:rsidR="00D03E1F" w:rsidTr="006C2718">
            <w:trPr>
              <w:cnfStyle w:val="100000000000"/>
            </w:trPr>
            <w:tc>
              <w:tcPr>
                <w:tcW w:w="2680" w:type="dxa"/>
              </w:tcPr>
              <w:p w:rsidR="00D03E1F" w:rsidRDefault="00D03E1F" w:rsidP="006C2718">
                <w:r>
                  <w:t>Command Line Flag</w:t>
                </w:r>
              </w:p>
            </w:tc>
            <w:tc>
              <w:tcPr>
                <w:tcW w:w="3665" w:type="dxa"/>
              </w:tcPr>
              <w:p w:rsidR="00D03E1F" w:rsidRDefault="00D03E1F" w:rsidP="006C2718">
                <w:r>
                  <w:t>Meaning</w:t>
                </w:r>
              </w:p>
            </w:tc>
            <w:tc>
              <w:tcPr>
                <w:tcW w:w="1134" w:type="dxa"/>
              </w:tcPr>
              <w:p w:rsidR="00D03E1F" w:rsidRDefault="00D03E1F" w:rsidP="006C2718">
                <w:r>
                  <w:t>Required</w:t>
                </w:r>
              </w:p>
            </w:tc>
          </w:tr>
          <w:tr w:rsidR="00D03E1F" w:rsidTr="006C2718">
            <w:tc>
              <w:tcPr>
                <w:tcW w:w="2680" w:type="dxa"/>
              </w:tcPr>
              <w:p w:rsidR="00D03E1F" w:rsidRDefault="00D03E1F" w:rsidP="006C2718">
                <w:r>
                  <w:t>-h</w:t>
                </w:r>
              </w:p>
            </w:tc>
            <w:tc>
              <w:tcPr>
                <w:tcW w:w="3665" w:type="dxa"/>
              </w:tcPr>
              <w:p w:rsidR="00D03E1F" w:rsidRDefault="00D03E1F" w:rsidP="006C2718">
                <w:r>
                  <w:t>Shows command line help</w:t>
                </w:r>
              </w:p>
            </w:tc>
            <w:tc>
              <w:tcPr>
                <w:tcW w:w="1134" w:type="dxa"/>
              </w:tcPr>
              <w:p w:rsidR="00D03E1F" w:rsidRDefault="00D03E1F" w:rsidP="006C2718">
                <w:r>
                  <w:t>No</w:t>
                </w:r>
              </w:p>
            </w:tc>
          </w:tr>
          <w:tr w:rsidR="00D03E1F" w:rsidTr="006C2718">
            <w:tc>
              <w:tcPr>
                <w:tcW w:w="2680" w:type="dxa"/>
              </w:tcPr>
              <w:p w:rsidR="00D03E1F" w:rsidRDefault="00D03E1F" w:rsidP="006C2718">
                <w:r>
                  <w:t>-t auth | acct</w:t>
                </w:r>
              </w:p>
            </w:tc>
            <w:tc>
              <w:tcPr>
                <w:tcW w:w="3665" w:type="dxa"/>
              </w:tcPr>
              <w:p w:rsidR="00D03E1F" w:rsidRDefault="00D03E1F" w:rsidP="006C2718">
                <w:r>
                  <w:t>Selects the creation of an authentication or accounting packet</w:t>
                </w:r>
              </w:p>
            </w:tc>
            <w:tc>
              <w:tcPr>
                <w:tcW w:w="1134" w:type="dxa"/>
              </w:tcPr>
              <w:p w:rsidR="00D03E1F" w:rsidRDefault="00D03E1F" w:rsidP="006C2718">
                <w:r>
                  <w:t>Yes</w:t>
                </w:r>
              </w:p>
            </w:tc>
          </w:tr>
          <w:tr w:rsidR="00D03E1F" w:rsidTr="006C2718">
            <w:tc>
              <w:tcPr>
                <w:tcW w:w="2680" w:type="dxa"/>
              </w:tcPr>
              <w:p w:rsidR="00D03E1F" w:rsidRDefault="00D03E1F" w:rsidP="006C2718">
                <w:r>
                  <w:t>-d ip:port</w:t>
                </w:r>
              </w:p>
            </w:tc>
            <w:tc>
              <w:tcPr>
                <w:tcW w:w="3665" w:type="dxa"/>
              </w:tcPr>
              <w:p w:rsidR="00D03E1F" w:rsidRDefault="00D03E1F" w:rsidP="006C2718">
                <w:r>
                  <w:t>set the destination IP address and port to send to</w:t>
                </w:r>
              </w:p>
            </w:tc>
            <w:tc>
              <w:tcPr>
                <w:tcW w:w="1134" w:type="dxa"/>
              </w:tcPr>
              <w:p w:rsidR="00D03E1F" w:rsidRDefault="00D03E1F" w:rsidP="006C2718">
                <w:r>
                  <w:t>Yes</w:t>
                </w:r>
              </w:p>
            </w:tc>
          </w:tr>
          <w:tr w:rsidR="00D03E1F" w:rsidTr="006C2718">
            <w:tc>
              <w:tcPr>
                <w:tcW w:w="2680" w:type="dxa"/>
              </w:tcPr>
              <w:p w:rsidR="00D03E1F" w:rsidRDefault="00D03E1F" w:rsidP="006C2718">
                <w:r>
                  <w:lastRenderedPageBreak/>
                  <w:t xml:space="preserve">-s </w:t>
                </w:r>
                <w:r w:rsidRPr="00446753">
                  <w:rPr>
                    <w:rFonts w:ascii="Lucida Console" w:hAnsi="Lucida Console"/>
                    <w:i/>
                  </w:rPr>
                  <w:t>secret</w:t>
                </w:r>
              </w:p>
            </w:tc>
            <w:tc>
              <w:tcPr>
                <w:tcW w:w="3665" w:type="dxa"/>
              </w:tcPr>
              <w:p w:rsidR="00D03E1F" w:rsidRDefault="00D03E1F" w:rsidP="006C2718">
                <w:r>
                  <w:t>sets the shared secret</w:t>
                </w:r>
              </w:p>
            </w:tc>
            <w:tc>
              <w:tcPr>
                <w:tcW w:w="1134" w:type="dxa"/>
              </w:tcPr>
              <w:p w:rsidR="00D03E1F" w:rsidRDefault="00D03E1F" w:rsidP="006C2718">
                <w:r>
                  <w:t>Yes</w:t>
                </w:r>
              </w:p>
            </w:tc>
          </w:tr>
          <w:tr w:rsidR="00D03E1F" w:rsidTr="006C2718">
            <w:tc>
              <w:tcPr>
                <w:tcW w:w="2680" w:type="dxa"/>
              </w:tcPr>
              <w:p w:rsidR="00D03E1F" w:rsidRDefault="00D03E1F" w:rsidP="006C2718">
                <w:r>
                  <w:t xml:space="preserve">-f </w:t>
                </w:r>
                <w:r w:rsidRPr="00446753">
                  <w:rPr>
                    <w:rFonts w:ascii="Lucida Console" w:hAnsi="Lucida Console"/>
                    <w:i/>
                  </w:rPr>
                  <w:t>filename</w:t>
                </w:r>
              </w:p>
            </w:tc>
            <w:tc>
              <w:tcPr>
                <w:tcW w:w="3665" w:type="dxa"/>
              </w:tcPr>
              <w:p w:rsidR="00D03E1F" w:rsidRDefault="00D03E1F" w:rsidP="006C2718">
                <w:proofErr w:type="gramStart"/>
                <w:r>
                  <w:t>read</w:t>
                </w:r>
                <w:proofErr w:type="gramEnd"/>
                <w:r>
                  <w:t xml:space="preserve"> packet contents from </w:t>
                </w:r>
                <w:r w:rsidRPr="00446753">
                  <w:rPr>
                    <w:rFonts w:ascii="Lucida Console" w:hAnsi="Lucida Console"/>
                    <w:i/>
                  </w:rPr>
                  <w:t>filename</w:t>
                </w:r>
                <w:r>
                  <w:t xml:space="preserve">. Defaults to </w:t>
                </w:r>
                <w:r w:rsidRPr="003D3BE0">
                  <w:rPr>
                    <w:rFonts w:ascii="Lucida Console" w:hAnsi="Lucida Console"/>
                    <w:b/>
                  </w:rPr>
                  <w:t>stdin</w:t>
                </w:r>
                <w:r w:rsidRPr="003D3BE0">
                  <w:rPr>
                    <w:rFonts w:cs="Arial"/>
                  </w:rPr>
                  <w:t xml:space="preserve"> if not specified.</w:t>
                </w:r>
              </w:p>
            </w:tc>
            <w:tc>
              <w:tcPr>
                <w:tcW w:w="1134" w:type="dxa"/>
              </w:tcPr>
              <w:p w:rsidR="00D03E1F" w:rsidRDefault="00D03E1F" w:rsidP="006C2718">
                <w:r>
                  <w:t>No</w:t>
                </w:r>
              </w:p>
            </w:tc>
          </w:tr>
          <w:tr w:rsidR="00D03E1F" w:rsidTr="006C2718">
            <w:tc>
              <w:tcPr>
                <w:tcW w:w="2680" w:type="dxa"/>
              </w:tcPr>
              <w:p w:rsidR="00D03E1F" w:rsidRDefault="00D03E1F" w:rsidP="006C2718">
                <w:r>
                  <w:t>-p</w:t>
                </w:r>
              </w:p>
            </w:tc>
            <w:tc>
              <w:tcPr>
                <w:tcW w:w="3665" w:type="dxa"/>
              </w:tcPr>
              <w:p w:rsidR="00D03E1F" w:rsidRDefault="00D03E1F" w:rsidP="006C2718">
                <w:r>
                  <w:t>print the response packet</w:t>
                </w:r>
              </w:p>
            </w:tc>
            <w:tc>
              <w:tcPr>
                <w:tcW w:w="1134" w:type="dxa"/>
              </w:tcPr>
              <w:p w:rsidR="00D03E1F" w:rsidRDefault="00D03E1F" w:rsidP="006C2718">
                <w:r>
                  <w:t>No</w:t>
                </w:r>
              </w:p>
            </w:tc>
          </w:tr>
          <w:tr w:rsidR="00D03E1F" w:rsidTr="006C2718">
            <w:tc>
              <w:tcPr>
                <w:tcW w:w="2680" w:type="dxa"/>
              </w:tcPr>
              <w:p w:rsidR="00D03E1F" w:rsidRDefault="00D03E1F" w:rsidP="006C2718">
                <w:r>
                  <w:t xml:space="preserve">-c </w:t>
                </w:r>
                <w:r w:rsidRPr="00446753">
                  <w:rPr>
                    <w:rFonts w:ascii="Lucida Console" w:hAnsi="Lucida Console"/>
                    <w:i/>
                  </w:rPr>
                  <w:t>count</w:t>
                </w:r>
              </w:p>
            </w:tc>
            <w:tc>
              <w:tcPr>
                <w:tcW w:w="3665" w:type="dxa"/>
              </w:tcPr>
              <w:p w:rsidR="00D03E1F" w:rsidRDefault="00D03E1F" w:rsidP="006C2718">
                <w:r>
                  <w:t xml:space="preserve">Send </w:t>
                </w:r>
                <w:r w:rsidRPr="00446753">
                  <w:rPr>
                    <w:rFonts w:ascii="Lucida Console" w:hAnsi="Lucida Console"/>
                    <w:i/>
                  </w:rPr>
                  <w:t>count</w:t>
                </w:r>
                <w:r>
                  <w:t xml:space="preserve"> packets. Requires the input stream to include at least </w:t>
                </w:r>
                <w:r w:rsidRPr="00446753">
                  <w:rPr>
                    <w:rFonts w:ascii="Lucida Console" w:hAnsi="Lucida Console"/>
                    <w:i/>
                  </w:rPr>
                  <w:t>count</w:t>
                </w:r>
                <w:r>
                  <w:t xml:space="preserve"> packets</w:t>
                </w:r>
              </w:p>
            </w:tc>
            <w:tc>
              <w:tcPr>
                <w:tcW w:w="1134" w:type="dxa"/>
              </w:tcPr>
              <w:p w:rsidR="00D03E1F" w:rsidRDefault="00D03E1F" w:rsidP="006C2718">
                <w:r>
                  <w:t>No</w:t>
                </w:r>
              </w:p>
            </w:tc>
          </w:tr>
          <w:tr w:rsidR="00D03E1F" w:rsidTr="006C2718">
            <w:tc>
              <w:tcPr>
                <w:tcW w:w="2680" w:type="dxa"/>
              </w:tcPr>
              <w:p w:rsidR="00D03E1F" w:rsidRDefault="00D03E1F" w:rsidP="006C2718">
                <w:r>
                  <w:t>-l</w:t>
                </w:r>
              </w:p>
            </w:tc>
            <w:tc>
              <w:tcPr>
                <w:tcW w:w="3665" w:type="dxa"/>
              </w:tcPr>
              <w:p w:rsidR="00D03E1F" w:rsidRDefault="00D03E1F" w:rsidP="006C2718">
                <w:r>
                  <w:t>Loop the input stream if required to generate the required number of packets</w:t>
                </w:r>
              </w:p>
            </w:tc>
            <w:tc>
              <w:tcPr>
                <w:tcW w:w="1134" w:type="dxa"/>
              </w:tcPr>
              <w:p w:rsidR="00D03E1F" w:rsidRDefault="00D03E1F" w:rsidP="006C2718">
                <w:r>
                  <w:t>No</w:t>
                </w:r>
              </w:p>
            </w:tc>
          </w:tr>
          <w:tr w:rsidR="00D03E1F" w:rsidTr="006C2718">
            <w:tc>
              <w:tcPr>
                <w:tcW w:w="2680" w:type="dxa"/>
              </w:tcPr>
              <w:p w:rsidR="00D03E1F" w:rsidRDefault="00D03E1F" w:rsidP="006C2718">
                <w:r>
                  <w:t xml:space="preserve">-r </w:t>
                </w:r>
                <w:r w:rsidRPr="00446753">
                  <w:rPr>
                    <w:rFonts w:ascii="Lucida Console" w:hAnsi="Lucida Console"/>
                    <w:i/>
                  </w:rPr>
                  <w:t>rate</w:t>
                </w:r>
              </w:p>
            </w:tc>
            <w:tc>
              <w:tcPr>
                <w:tcW w:w="3665" w:type="dxa"/>
              </w:tcPr>
              <w:p w:rsidR="00D03E1F" w:rsidRDefault="00D03E1F" w:rsidP="006C2718">
                <w:r>
                  <w:t xml:space="preserve">Send packets at </w:t>
                </w:r>
                <w:r w:rsidRPr="00446753">
                  <w:rPr>
                    <w:rFonts w:ascii="Lucida Console" w:hAnsi="Lucida Console"/>
                    <w:i/>
                  </w:rPr>
                  <w:t>rate</w:t>
                </w:r>
                <w:r>
                  <w:t xml:space="preserve"> requests per second. The client is single threaded so the maximum rate is dependent on the response time from the remove server.</w:t>
                </w:r>
              </w:p>
            </w:tc>
            <w:tc>
              <w:tcPr>
                <w:tcW w:w="1134" w:type="dxa"/>
              </w:tcPr>
              <w:p w:rsidR="00D03E1F" w:rsidRDefault="00D03E1F" w:rsidP="006C2718">
                <w:r>
                  <w:t>No</w:t>
                </w:r>
              </w:p>
            </w:tc>
          </w:tr>
          <w:tr w:rsidR="00D03E1F" w:rsidTr="006C2718">
            <w:tc>
              <w:tcPr>
                <w:tcW w:w="2680" w:type="dxa"/>
              </w:tcPr>
              <w:p w:rsidR="00D03E1F" w:rsidRDefault="00D03E1F" w:rsidP="006C2718">
                <w:r>
                  <w:t xml:space="preserve">-T </w:t>
                </w:r>
                <w:r w:rsidRPr="00446753">
                  <w:rPr>
                    <w:rFonts w:ascii="Lucida Console" w:hAnsi="Lucida Console"/>
                    <w:i/>
                  </w:rPr>
                  <w:t>timeout</w:t>
                </w:r>
              </w:p>
            </w:tc>
            <w:tc>
              <w:tcPr>
                <w:tcW w:w="3665" w:type="dxa"/>
              </w:tcPr>
              <w:p w:rsidR="00D03E1F" w:rsidRDefault="00D03E1F" w:rsidP="006C2718">
                <w:r>
                  <w:t xml:space="preserve">Apply a </w:t>
                </w:r>
                <w:r w:rsidRPr="00446753">
                  <w:rPr>
                    <w:rFonts w:ascii="Lucida Console" w:hAnsi="Lucida Console"/>
                    <w:i/>
                  </w:rPr>
                  <w:t>timeout</w:t>
                </w:r>
                <w:r>
                  <w:t xml:space="preserve"> of timeout milliseconds for responses.</w:t>
                </w:r>
              </w:p>
            </w:tc>
            <w:tc>
              <w:tcPr>
                <w:tcW w:w="1134" w:type="dxa"/>
              </w:tcPr>
              <w:p w:rsidR="00D03E1F" w:rsidRDefault="00D03E1F" w:rsidP="006C2718">
                <w:r>
                  <w:t>No</w:t>
                </w:r>
              </w:p>
            </w:tc>
          </w:tr>
          <w:tr w:rsidR="00D03E1F" w:rsidTr="006C2718">
            <w:tc>
              <w:tcPr>
                <w:tcW w:w="2680" w:type="dxa"/>
              </w:tcPr>
              <w:p w:rsidR="00D03E1F" w:rsidRDefault="00D03E1F" w:rsidP="006C2718">
                <w:r>
                  <w:t>-A</w:t>
                </w:r>
              </w:p>
            </w:tc>
            <w:tc>
              <w:tcPr>
                <w:tcW w:w="3665" w:type="dxa"/>
              </w:tcPr>
              <w:p w:rsidR="00D03E1F" w:rsidRDefault="00D03E1F" w:rsidP="006C2718">
                <w:r>
                  <w:t>Don’t wait for acknowledgements. Allows very high packet generation rates since the client is single threaded.</w:t>
                </w:r>
              </w:p>
            </w:tc>
            <w:tc>
              <w:tcPr>
                <w:tcW w:w="1134" w:type="dxa"/>
              </w:tcPr>
              <w:p w:rsidR="00D03E1F" w:rsidRDefault="00D03E1F" w:rsidP="006C2718">
                <w:r>
                  <w:t>No</w:t>
                </w:r>
              </w:p>
            </w:tc>
          </w:tr>
        </w:tbl>
        <w:p w:rsidR="00D03E1F" w:rsidRDefault="00D03E1F" w:rsidP="00D03E1F"/>
        <w:p w:rsidR="00D03E1F" w:rsidRDefault="00D03E1F" w:rsidP="00D03E1F">
          <w:r>
            <w:t>The input file containing the packet attributes should have one packet per line, with each attribute value separated by a comma. Each attribute should be specified as “Attribute-Name=value”.</w:t>
          </w:r>
        </w:p>
        <w:p w:rsidR="00D03E1F" w:rsidRDefault="00D03E1F" w:rsidP="00D03E1F"/>
        <w:p w:rsidR="00D03E1F" w:rsidRDefault="00D03E1F" w:rsidP="00D03E1F">
          <w:r>
            <w:t xml:space="preserve">The attribute name must match </w:t>
          </w:r>
          <w:proofErr w:type="gramStart"/>
          <w:r>
            <w:t>the an</w:t>
          </w:r>
          <w:proofErr w:type="gramEnd"/>
          <w:r>
            <w:t xml:space="preserve"> attribute name in the included RADIUS dictionary. The example accounting packet below is broken across lines for readabillty; all the attributes must be listed on the same line.</w:t>
          </w:r>
        </w:p>
        <w:p w:rsidR="00D03E1F" w:rsidRDefault="00D03E1F" w:rsidP="00D03E1F"/>
        <w:tbl>
          <w:tblPr>
            <w:tblW w:w="5000" w:type="pct"/>
            <w:tblCellSpacing w:w="15" w:type="dxa"/>
            <w:tblBorders>
              <w:top w:val="single" w:sz="4" w:space="0" w:color="999999"/>
              <w:left w:val="single" w:sz="4" w:space="0" w:color="999999"/>
              <w:bottom w:val="single" w:sz="4" w:space="0" w:color="999999"/>
              <w:right w:val="single" w:sz="4" w:space="0" w:color="999999"/>
            </w:tblBorders>
            <w:shd w:val="clear" w:color="auto" w:fill="E0E0E0"/>
            <w:tblCellMar>
              <w:top w:w="15" w:type="dxa"/>
              <w:left w:w="15" w:type="dxa"/>
              <w:bottom w:w="15" w:type="dxa"/>
              <w:right w:w="15" w:type="dxa"/>
            </w:tblCellMar>
            <w:tblLook w:val="0000"/>
          </w:tblPr>
          <w:tblGrid>
            <w:gridCol w:w="9466"/>
          </w:tblGrid>
          <w:tr w:rsidR="00D03E1F" w:rsidTr="006C2718">
            <w:trPr>
              <w:tblCellSpacing w:w="15" w:type="dxa"/>
            </w:trPr>
            <w:tc>
              <w:tcPr>
                <w:tcW w:w="4960" w:type="pct"/>
                <w:shd w:val="clear" w:color="auto" w:fill="E0E0E0"/>
                <w:vAlign w:val="center"/>
              </w:tcPr>
              <w:p w:rsidR="00D03E1F" w:rsidRDefault="00D03E1F" w:rsidP="006C2718">
                <w:pPr>
                  <w:pStyle w:val="Code"/>
                </w:pPr>
              </w:p>
              <w:p w:rsidR="00D03E1F" w:rsidRDefault="00D03E1F" w:rsidP="006C2718">
                <w:pPr>
                  <w:pStyle w:val="Code"/>
                </w:pPr>
                <w:r>
                  <w:tab/>
                  <w:t>Acct-Status-Type=Start,</w:t>
                </w:r>
                <w:r>
                  <w:br/>
                </w:r>
                <w:r>
                  <w:tab/>
                  <w:t>NAS-IP-Address=217.47.90.1,</w:t>
                </w:r>
              </w:p>
              <w:p w:rsidR="00D03E1F" w:rsidRDefault="00D03E1F" w:rsidP="006C2718">
                <w:pPr>
                  <w:pStyle w:val="Code"/>
                </w:pPr>
                <w:r>
                  <w:tab/>
                  <w:t>NAS-Port=1,</w:t>
                </w:r>
              </w:p>
              <w:p w:rsidR="00D03E1F" w:rsidRDefault="00D03E1F" w:rsidP="006C2718">
                <w:pPr>
                  <w:pStyle w:val="Code"/>
                </w:pPr>
                <w:r>
                  <w:tab/>
                  <w:t>Calling-Station-Id=BBEU12345678,</w:t>
                </w:r>
              </w:p>
              <w:p w:rsidR="00D03E1F" w:rsidRDefault="00D03E1F" w:rsidP="006C2718">
                <w:pPr>
                  <w:pStyle w:val="Code"/>
                </w:pPr>
                <w:r>
                  <w:tab/>
                </w:r>
                <w:hyperlink r:id="rId20" w:history="1">
                  <w:r w:rsidRPr="00F236C5">
                    <w:rPr>
                      <w:rStyle w:val="Hyperlink"/>
                    </w:rPr>
                    <w:t>User-Name=homehub@btbroadband.com</w:t>
                  </w:r>
                </w:hyperlink>
                <w:r>
                  <w:t>,</w:t>
                </w:r>
              </w:p>
              <w:p w:rsidR="00D03E1F" w:rsidRDefault="00D03E1F" w:rsidP="006C2718">
                <w:pPr>
                  <w:pStyle w:val="Code"/>
                </w:pPr>
                <w:r>
                  <w:tab/>
                  <w:t>Framed-IP-Address=1.2.3.4</w:t>
                </w:r>
              </w:p>
              <w:p w:rsidR="00D03E1F" w:rsidRDefault="00D03E1F" w:rsidP="006C2718">
                <w:pPr>
                  <w:pStyle w:val="Code"/>
                </w:pPr>
              </w:p>
            </w:tc>
          </w:tr>
        </w:tbl>
        <w:p w:rsidR="00D03E1F" w:rsidRPr="00341E4A" w:rsidRDefault="00D03E1F" w:rsidP="00D03E1F"/>
        <w:p w:rsidR="00D03E1F" w:rsidRPr="003D3BE0" w:rsidRDefault="00D03E1F" w:rsidP="00D03E1F">
          <w:r>
            <w:lastRenderedPageBreak/>
            <w:t>The client performs no validation on the packet being sent other than to ensure the attributes are valid. There is no checking that that packet sent contains the mandatory attributes, or that attribute cardinality restrictions are met.</w:t>
          </w:r>
        </w:p>
        <w:p w:rsidR="00D03E1F" w:rsidRDefault="00D03E1F" w:rsidP="00D03E1F">
          <w:pPr>
            <w:pStyle w:val="Heading1"/>
          </w:pPr>
          <w:bookmarkStart w:id="125" w:name="_Toc293927253"/>
          <w:bookmarkStart w:id="126" w:name="_Toc366229641"/>
          <w:r>
            <w:t>RADIUS Dictionary</w:t>
          </w:r>
          <w:bookmarkEnd w:id="125"/>
          <w:bookmarkEnd w:id="126"/>
        </w:p>
        <w:p w:rsidR="00D03E1F" w:rsidRDefault="00D03E1F" w:rsidP="00D03E1F">
          <w:r>
            <w:t>The RADIUS dictionary is shipped as in integral component of the RADLIB RADIUS library. If the details of the dictionary are required, the dictionary files may be extracted using the commands below (assuming the default installation location for RRC):</w:t>
          </w:r>
        </w:p>
        <w:p w:rsidR="00D03E1F" w:rsidRDefault="00D03E1F" w:rsidP="00D03E1F"/>
        <w:tbl>
          <w:tblPr>
            <w:tblW w:w="5000" w:type="pct"/>
            <w:tblCellSpacing w:w="15" w:type="dxa"/>
            <w:tblBorders>
              <w:top w:val="single" w:sz="4" w:space="0" w:color="999999"/>
              <w:left w:val="single" w:sz="4" w:space="0" w:color="999999"/>
              <w:bottom w:val="single" w:sz="4" w:space="0" w:color="999999"/>
              <w:right w:val="single" w:sz="4" w:space="0" w:color="999999"/>
            </w:tblBorders>
            <w:shd w:val="clear" w:color="auto" w:fill="E0E0E0"/>
            <w:tblCellMar>
              <w:top w:w="15" w:type="dxa"/>
              <w:left w:w="15" w:type="dxa"/>
              <w:bottom w:w="15" w:type="dxa"/>
              <w:right w:w="15" w:type="dxa"/>
            </w:tblCellMar>
            <w:tblLook w:val="0000"/>
          </w:tblPr>
          <w:tblGrid>
            <w:gridCol w:w="9466"/>
          </w:tblGrid>
          <w:tr w:rsidR="00D03E1F" w:rsidTr="006C2718">
            <w:trPr>
              <w:tblCellSpacing w:w="15" w:type="dxa"/>
            </w:trPr>
            <w:tc>
              <w:tcPr>
                <w:tcW w:w="4960" w:type="pct"/>
                <w:shd w:val="clear" w:color="auto" w:fill="E0E0E0"/>
                <w:vAlign w:val="center"/>
              </w:tcPr>
              <w:p w:rsidR="00D03E1F" w:rsidRDefault="00D03E1F" w:rsidP="006C2718">
                <w:pPr>
                  <w:pStyle w:val="Code"/>
                </w:pPr>
              </w:p>
              <w:p w:rsidR="00D03E1F" w:rsidRPr="00462D03" w:rsidRDefault="00D03E1F" w:rsidP="006C2718">
                <w:pPr>
                  <w:rPr>
                    <w:rFonts w:ascii="Lucida Console" w:hAnsi="Lucida Console"/>
                    <w:sz w:val="18"/>
                  </w:rPr>
                </w:pPr>
                <w:r>
                  <w:rPr>
                    <w:rFonts w:ascii="Lucida Console" w:hAnsi="Lucida Console"/>
                    <w:sz w:val="18"/>
                  </w:rPr>
                  <w:t xml:space="preserve">cd </w:t>
                </w:r>
                <w:r w:rsidRPr="00462D03">
                  <w:rPr>
                    <w:rFonts w:ascii="Lucida Console" w:hAnsi="Lucida Console"/>
                    <w:sz w:val="18"/>
                  </w:rPr>
                  <w:t>/tmp</w:t>
                </w:r>
                <w:r>
                  <w:rPr>
                    <w:rFonts w:ascii="Lucida Console" w:hAnsi="Lucida Console"/>
                    <w:sz w:val="18"/>
                  </w:rPr>
                  <w:br/>
                </w:r>
              </w:p>
              <w:p w:rsidR="00D03E1F" w:rsidRDefault="00D03E1F" w:rsidP="006C2718">
                <w:pPr>
                  <w:rPr>
                    <w:rFonts w:ascii="Lucida Console" w:hAnsi="Lucida Console"/>
                    <w:sz w:val="18"/>
                  </w:rPr>
                </w:pPr>
                <w:r w:rsidRPr="00462D03">
                  <w:rPr>
                    <w:rFonts w:ascii="Lucida Console" w:hAnsi="Lucida Console"/>
                    <w:sz w:val="18"/>
                  </w:rPr>
                  <w:t>mkdir dictionary</w:t>
                </w:r>
                <w:r>
                  <w:rPr>
                    <w:rFonts w:ascii="Lucida Console" w:hAnsi="Lucida Console"/>
                    <w:sz w:val="18"/>
                  </w:rPr>
                  <w:br/>
                </w:r>
              </w:p>
              <w:p w:rsidR="00D03E1F" w:rsidRDefault="00D03E1F" w:rsidP="006C2718">
                <w:pPr>
                  <w:rPr>
                    <w:rFonts w:ascii="Lucida Console" w:hAnsi="Lucida Console"/>
                    <w:sz w:val="18"/>
                  </w:rPr>
                </w:pPr>
                <w:r>
                  <w:rPr>
                    <w:rFonts w:ascii="Lucida Console" w:hAnsi="Lucida Console"/>
                    <w:sz w:val="18"/>
                  </w:rPr>
                  <w:t>cd dictionary</w:t>
                </w:r>
              </w:p>
              <w:p w:rsidR="00D03E1F" w:rsidRPr="00462D03" w:rsidRDefault="00D03E1F" w:rsidP="006C2718">
                <w:pPr>
                  <w:rPr>
                    <w:rFonts w:ascii="Lucida Console" w:hAnsi="Lucida Console"/>
                    <w:sz w:val="18"/>
                  </w:rPr>
                </w:pPr>
              </w:p>
              <w:p w:rsidR="00D03E1F" w:rsidRPr="00462D03" w:rsidRDefault="00D03E1F" w:rsidP="006C2718">
                <w:pPr>
                  <w:rPr>
                    <w:rFonts w:ascii="Lucida Console" w:hAnsi="Lucida Console"/>
                    <w:sz w:val="18"/>
                  </w:rPr>
                </w:pPr>
                <w:r w:rsidRPr="00462D03">
                  <w:rPr>
                    <w:rFonts w:ascii="Lucida Console" w:hAnsi="Lucida Console"/>
                    <w:sz w:val="18"/>
                  </w:rPr>
                  <w:t xml:space="preserve">unzip –xj </w:t>
                </w:r>
                <w:r>
                  <w:rPr>
                    <w:rFonts w:ascii="Lucida Console" w:hAnsi="Lucida Console"/>
                    <w:sz w:val="18"/>
                  </w:rPr>
                  <w:t>/opt/rrc/lib/radlib-x.y.</w:t>
                </w:r>
                <w:r w:rsidRPr="00462D03">
                  <w:rPr>
                    <w:rFonts w:ascii="Lucida Console" w:hAnsi="Lucida Console"/>
                    <w:sz w:val="18"/>
                  </w:rPr>
                  <w:t>jar ‘*/Dictionary/*’</w:t>
                </w:r>
              </w:p>
              <w:p w:rsidR="00D03E1F" w:rsidRPr="00462D03" w:rsidRDefault="00D03E1F" w:rsidP="006C2718">
                <w:pPr>
                  <w:pStyle w:val="Code"/>
                  <w:rPr>
                    <w:lang w:val="en-GB"/>
                  </w:rPr>
                </w:pPr>
              </w:p>
            </w:tc>
          </w:tr>
        </w:tbl>
        <w:p w:rsidR="00D03E1F" w:rsidRPr="00341E4A" w:rsidRDefault="00D03E1F" w:rsidP="00D03E1F"/>
        <w:p w:rsidR="00D03E1F" w:rsidRDefault="00D03E1F" w:rsidP="00D03E1F"/>
        <w:p w:rsidR="00D03E1F" w:rsidRPr="00462D03" w:rsidRDefault="00D03E1F" w:rsidP="00D03E1F">
          <w:r>
            <w:t>This will extract all of the dictionary files into the current directory.</w:t>
          </w:r>
        </w:p>
        <w:p w:rsidR="00D03E1F" w:rsidRDefault="00D03E1F" w:rsidP="00D03E1F">
          <w:pPr>
            <w:pStyle w:val="Heading1"/>
          </w:pPr>
          <w:bookmarkStart w:id="127" w:name="_Toc293927254"/>
          <w:bookmarkStart w:id="128" w:name="_Toc366229642"/>
          <w:r>
            <w:t>Regular Expression Reference</w:t>
          </w:r>
          <w:bookmarkEnd w:id="127"/>
          <w:bookmarkEnd w:id="128"/>
        </w:p>
        <w:p w:rsidR="00D03E1F" w:rsidRDefault="00D03E1F" w:rsidP="00D03E1F">
          <w:pPr>
            <w:pStyle w:val="Heading2"/>
          </w:pPr>
          <w:bookmarkStart w:id="129" w:name="_Toc293927255"/>
          <w:bookmarkStart w:id="130" w:name="_Toc366229643"/>
          <w:bookmarkStart w:id="131" w:name="sum"/>
          <w:r>
            <w:t>Summary of regular-expression constructs</w:t>
          </w:r>
          <w:bookmarkEnd w:id="129"/>
          <w:bookmarkEnd w:id="130"/>
          <w:r>
            <w:t xml:space="preserve"> </w:t>
          </w:r>
        </w:p>
        <w:tbl>
          <w:tblPr>
            <w:tblW w:w="0" w:type="auto"/>
            <w:tblCellSpacing w:w="0" w:type="dxa"/>
            <w:tblCellMar>
              <w:top w:w="15" w:type="dxa"/>
              <w:left w:w="15" w:type="dxa"/>
              <w:bottom w:w="15" w:type="dxa"/>
              <w:right w:w="15" w:type="dxa"/>
            </w:tblCellMar>
            <w:tblLook w:val="0000"/>
          </w:tblPr>
          <w:tblGrid>
            <w:gridCol w:w="2340"/>
            <w:gridCol w:w="6136"/>
          </w:tblGrid>
          <w:tr w:rsidR="00D03E1F" w:rsidTr="006C2718">
            <w:trPr>
              <w:tblCellSpacing w:w="0" w:type="dxa"/>
            </w:trPr>
            <w:tc>
              <w:tcPr>
                <w:tcW w:w="0" w:type="auto"/>
                <w:shd w:val="clear" w:color="auto" w:fill="000080"/>
                <w:vAlign w:val="center"/>
              </w:tcPr>
              <w:p w:rsidR="00D03E1F" w:rsidRDefault="00D03E1F" w:rsidP="006C2718">
                <w:pPr>
                  <w:rPr>
                    <w:b/>
                    <w:bCs/>
                    <w:sz w:val="24"/>
                  </w:rPr>
                </w:pPr>
                <w:r>
                  <w:rPr>
                    <w:b/>
                    <w:bCs/>
                  </w:rPr>
                  <w:t>Construct</w:t>
                </w:r>
              </w:p>
            </w:tc>
            <w:tc>
              <w:tcPr>
                <w:tcW w:w="0" w:type="auto"/>
                <w:shd w:val="clear" w:color="auto" w:fill="000080"/>
                <w:vAlign w:val="center"/>
              </w:tcPr>
              <w:p w:rsidR="00D03E1F" w:rsidRDefault="00D03E1F" w:rsidP="006C2718">
                <w:pPr>
                  <w:rPr>
                    <w:b/>
                    <w:bCs/>
                    <w:sz w:val="24"/>
                  </w:rPr>
                </w:pPr>
                <w:r>
                  <w:rPr>
                    <w:b/>
                    <w:bCs/>
                  </w:rPr>
                  <w:t>Matches</w:t>
                </w:r>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Tr="006C2718">
            <w:trPr>
              <w:tblCellSpacing w:w="0" w:type="dxa"/>
            </w:trPr>
            <w:tc>
              <w:tcPr>
                <w:tcW w:w="0" w:type="auto"/>
                <w:gridSpan w:val="2"/>
                <w:vAlign w:val="center"/>
              </w:tcPr>
              <w:p w:rsidR="00D03E1F" w:rsidRDefault="00D03E1F" w:rsidP="006C2718">
                <w:pPr>
                  <w:jc w:val="center"/>
                  <w:rPr>
                    <w:b/>
                    <w:bCs/>
                    <w:sz w:val="24"/>
                  </w:rPr>
                </w:pPr>
                <w:r>
                  <w:rPr>
                    <w:b/>
                    <w:bCs/>
                  </w:rPr>
                  <w:t>Characters</w:t>
                </w:r>
              </w:p>
            </w:tc>
          </w:tr>
          <w:tr w:rsidR="00D03E1F" w:rsidTr="006C2718">
            <w:trPr>
              <w:tblCellSpacing w:w="0" w:type="dxa"/>
            </w:trPr>
            <w:tc>
              <w:tcPr>
                <w:tcW w:w="0" w:type="auto"/>
              </w:tcPr>
              <w:p w:rsidR="00D03E1F" w:rsidRDefault="00D03E1F" w:rsidP="006C2718">
                <w:pPr>
                  <w:rPr>
                    <w:sz w:val="24"/>
                  </w:rPr>
                </w:pPr>
                <w:r>
                  <w:rPr>
                    <w:i/>
                    <w:iCs/>
                  </w:rPr>
                  <w:t>x</w:t>
                </w:r>
              </w:p>
            </w:tc>
            <w:tc>
              <w:tcPr>
                <w:tcW w:w="0" w:type="auto"/>
                <w:vAlign w:val="center"/>
              </w:tcPr>
              <w:p w:rsidR="00D03E1F" w:rsidRDefault="00D03E1F" w:rsidP="006C2718">
                <w:pPr>
                  <w:rPr>
                    <w:sz w:val="24"/>
                  </w:rPr>
                </w:pPr>
                <w:r>
                  <w:t xml:space="preserve">The character </w:t>
                </w:r>
                <w:r>
                  <w:rPr>
                    <w:i/>
                    <w:iCs/>
                  </w:rPr>
                  <w:t>x</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w:t>
                </w:r>
              </w:p>
            </w:tc>
            <w:tc>
              <w:tcPr>
                <w:tcW w:w="0" w:type="auto"/>
                <w:vAlign w:val="center"/>
              </w:tcPr>
              <w:p w:rsidR="00D03E1F" w:rsidRDefault="00D03E1F" w:rsidP="006C2718">
                <w:pPr>
                  <w:rPr>
                    <w:sz w:val="24"/>
                  </w:rPr>
                </w:pPr>
                <w:r>
                  <w:t>The backslash character</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\0</w:t>
                </w:r>
                <w:r>
                  <w:rPr>
                    <w:i/>
                    <w:iCs/>
                  </w:rPr>
                  <w:t>n</w:t>
                </w:r>
              </w:p>
            </w:tc>
            <w:tc>
              <w:tcPr>
                <w:tcW w:w="0" w:type="auto"/>
                <w:vAlign w:val="center"/>
              </w:tcPr>
              <w:p w:rsidR="00D03E1F" w:rsidRDefault="00D03E1F" w:rsidP="006C2718">
                <w:pPr>
                  <w:rPr>
                    <w:sz w:val="24"/>
                  </w:rPr>
                </w:pPr>
                <w:r>
                  <w:t xml:space="preserve">The character with octal value </w:t>
                </w:r>
                <w:r>
                  <w:rPr>
                    <w:rStyle w:val="HTMLTypewriter"/>
                    <w:rFonts w:eastAsia="Calibri"/>
                  </w:rPr>
                  <w:t>0</w:t>
                </w:r>
                <w:r>
                  <w:rPr>
                    <w:i/>
                    <w:iCs/>
                  </w:rPr>
                  <w:t>n</w:t>
                </w:r>
                <w:r>
                  <w:t xml:space="preserve"> (0 </w:t>
                </w:r>
                <w:r>
                  <w:rPr>
                    <w:rStyle w:val="HTMLTypewriter"/>
                    <w:rFonts w:eastAsia="Calibri"/>
                  </w:rPr>
                  <w:t>&lt;=</w:t>
                </w:r>
                <w:r>
                  <w:t> </w:t>
                </w:r>
                <w:r>
                  <w:rPr>
                    <w:i/>
                    <w:iCs/>
                  </w:rPr>
                  <w:t>n</w:t>
                </w:r>
                <w:r>
                  <w:t> </w:t>
                </w:r>
                <w:r>
                  <w:rPr>
                    <w:rStyle w:val="HTMLTypewriter"/>
                    <w:rFonts w:eastAsia="Calibri"/>
                  </w:rPr>
                  <w:t>&lt;=</w:t>
                </w:r>
                <w:r>
                  <w:t> 7)</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\0</w:t>
                </w:r>
                <w:r>
                  <w:rPr>
                    <w:i/>
                    <w:iCs/>
                  </w:rPr>
                  <w:t>nn</w:t>
                </w:r>
              </w:p>
            </w:tc>
            <w:tc>
              <w:tcPr>
                <w:tcW w:w="0" w:type="auto"/>
                <w:vAlign w:val="center"/>
              </w:tcPr>
              <w:p w:rsidR="00D03E1F" w:rsidRDefault="00D03E1F" w:rsidP="006C2718">
                <w:pPr>
                  <w:rPr>
                    <w:sz w:val="24"/>
                  </w:rPr>
                </w:pPr>
                <w:r>
                  <w:t xml:space="preserve">The character with octal value </w:t>
                </w:r>
                <w:r>
                  <w:rPr>
                    <w:rStyle w:val="HTMLTypewriter"/>
                    <w:rFonts w:eastAsia="Calibri"/>
                  </w:rPr>
                  <w:t>0</w:t>
                </w:r>
                <w:r>
                  <w:rPr>
                    <w:i/>
                    <w:iCs/>
                  </w:rPr>
                  <w:t>nn</w:t>
                </w:r>
                <w:r>
                  <w:t xml:space="preserve"> (0 </w:t>
                </w:r>
                <w:r>
                  <w:rPr>
                    <w:rStyle w:val="HTMLTypewriter"/>
                    <w:rFonts w:eastAsia="Calibri"/>
                  </w:rPr>
                  <w:t>&lt;=</w:t>
                </w:r>
                <w:r>
                  <w:t> </w:t>
                </w:r>
                <w:r>
                  <w:rPr>
                    <w:i/>
                    <w:iCs/>
                  </w:rPr>
                  <w:t>n</w:t>
                </w:r>
                <w:r>
                  <w:t> </w:t>
                </w:r>
                <w:r>
                  <w:rPr>
                    <w:rStyle w:val="HTMLTypewriter"/>
                    <w:rFonts w:eastAsia="Calibri"/>
                  </w:rPr>
                  <w:t>&lt;=</w:t>
                </w:r>
                <w:r>
                  <w:t> 7)</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\0</w:t>
                </w:r>
                <w:r>
                  <w:rPr>
                    <w:i/>
                    <w:iCs/>
                  </w:rPr>
                  <w:t>mnn</w:t>
                </w:r>
              </w:p>
            </w:tc>
            <w:tc>
              <w:tcPr>
                <w:tcW w:w="0" w:type="auto"/>
                <w:vAlign w:val="center"/>
              </w:tcPr>
              <w:p w:rsidR="00D03E1F" w:rsidRDefault="00D03E1F" w:rsidP="006C2718">
                <w:pPr>
                  <w:rPr>
                    <w:sz w:val="24"/>
                  </w:rPr>
                </w:pPr>
                <w:r>
                  <w:t xml:space="preserve">The character with octal value </w:t>
                </w:r>
                <w:r>
                  <w:rPr>
                    <w:rStyle w:val="HTMLTypewriter"/>
                    <w:rFonts w:eastAsia="Calibri"/>
                  </w:rPr>
                  <w:t>0</w:t>
                </w:r>
                <w:r>
                  <w:rPr>
                    <w:i/>
                    <w:iCs/>
                  </w:rPr>
                  <w:t>mnn</w:t>
                </w:r>
                <w:r>
                  <w:t xml:space="preserve"> (0 </w:t>
                </w:r>
                <w:r>
                  <w:rPr>
                    <w:rStyle w:val="HTMLTypewriter"/>
                    <w:rFonts w:eastAsia="Calibri"/>
                  </w:rPr>
                  <w:t>&lt;=</w:t>
                </w:r>
                <w:r>
                  <w:t> </w:t>
                </w:r>
                <w:r>
                  <w:rPr>
                    <w:i/>
                    <w:iCs/>
                  </w:rPr>
                  <w:t>m</w:t>
                </w:r>
                <w:r>
                  <w:t> </w:t>
                </w:r>
                <w:r>
                  <w:rPr>
                    <w:rStyle w:val="HTMLTypewriter"/>
                    <w:rFonts w:eastAsia="Calibri"/>
                  </w:rPr>
                  <w:t>&lt;=</w:t>
                </w:r>
                <w:r>
                  <w:t> 3, 0 </w:t>
                </w:r>
                <w:r>
                  <w:rPr>
                    <w:rStyle w:val="HTMLTypewriter"/>
                    <w:rFonts w:eastAsia="Calibri"/>
                  </w:rPr>
                  <w:t>&lt;=</w:t>
                </w:r>
                <w:r>
                  <w:t> </w:t>
                </w:r>
                <w:r>
                  <w:rPr>
                    <w:i/>
                    <w:iCs/>
                  </w:rPr>
                  <w:t>n</w:t>
                </w:r>
                <w:r>
                  <w:t> </w:t>
                </w:r>
                <w:r>
                  <w:rPr>
                    <w:rStyle w:val="HTMLTypewriter"/>
                    <w:rFonts w:eastAsia="Calibri"/>
                  </w:rPr>
                  <w:t>&lt;=</w:t>
                </w:r>
                <w:r>
                  <w:t> 7)</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\x</w:t>
                </w:r>
                <w:r>
                  <w:rPr>
                    <w:i/>
                    <w:iCs/>
                  </w:rPr>
                  <w:t>hh</w:t>
                </w:r>
              </w:p>
            </w:tc>
            <w:tc>
              <w:tcPr>
                <w:tcW w:w="0" w:type="auto"/>
                <w:vAlign w:val="center"/>
              </w:tcPr>
              <w:p w:rsidR="00D03E1F" w:rsidRDefault="00D03E1F" w:rsidP="006C2718">
                <w:pPr>
                  <w:rPr>
                    <w:sz w:val="24"/>
                  </w:rPr>
                </w:pPr>
                <w:r>
                  <w:t>The character with hexadecimal value </w:t>
                </w:r>
                <w:r>
                  <w:rPr>
                    <w:rStyle w:val="HTMLTypewriter"/>
                    <w:rFonts w:eastAsia="Calibri"/>
                  </w:rPr>
                  <w:t>0x</w:t>
                </w:r>
                <w:r>
                  <w:rPr>
                    <w:i/>
                    <w:iCs/>
                  </w:rPr>
                  <w:t>hh</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lastRenderedPageBreak/>
                  <w:t>\u</w:t>
                </w:r>
                <w:r>
                  <w:rPr>
                    <w:i/>
                    <w:iCs/>
                  </w:rPr>
                  <w:t>hhhh</w:t>
                </w:r>
              </w:p>
            </w:tc>
            <w:tc>
              <w:tcPr>
                <w:tcW w:w="0" w:type="auto"/>
                <w:vAlign w:val="center"/>
              </w:tcPr>
              <w:p w:rsidR="00D03E1F" w:rsidRDefault="00D03E1F" w:rsidP="006C2718">
                <w:pPr>
                  <w:rPr>
                    <w:sz w:val="24"/>
                  </w:rPr>
                </w:pPr>
                <w:r>
                  <w:t>The character with hexadecimal value </w:t>
                </w:r>
                <w:r>
                  <w:rPr>
                    <w:rStyle w:val="HTMLTypewriter"/>
                    <w:rFonts w:eastAsia="Calibri"/>
                  </w:rPr>
                  <w:t>0x</w:t>
                </w:r>
                <w:r>
                  <w:rPr>
                    <w:i/>
                    <w:iCs/>
                  </w:rPr>
                  <w:t>hhhh</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\t</w:t>
                </w:r>
              </w:p>
            </w:tc>
            <w:tc>
              <w:tcPr>
                <w:tcW w:w="0" w:type="auto"/>
                <w:vAlign w:val="center"/>
              </w:tcPr>
              <w:p w:rsidR="00D03E1F" w:rsidRDefault="00D03E1F" w:rsidP="006C2718">
                <w:pPr>
                  <w:rPr>
                    <w:sz w:val="24"/>
                  </w:rPr>
                </w:pPr>
                <w:r>
                  <w:t>The tab character (</w:t>
                </w:r>
                <w:r>
                  <w:rPr>
                    <w:rStyle w:val="HTMLTypewriter"/>
                    <w:rFonts w:eastAsia="Calibri"/>
                  </w:rPr>
                  <w:t>'\u0009'</w:t>
                </w:r>
                <w:r>
                  <w: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\n</w:t>
                </w:r>
              </w:p>
            </w:tc>
            <w:tc>
              <w:tcPr>
                <w:tcW w:w="0" w:type="auto"/>
                <w:vAlign w:val="center"/>
              </w:tcPr>
              <w:p w:rsidR="00D03E1F" w:rsidRDefault="00D03E1F" w:rsidP="006C2718">
                <w:pPr>
                  <w:rPr>
                    <w:sz w:val="24"/>
                  </w:rPr>
                </w:pPr>
                <w:r>
                  <w:t>The newline (line feed) character (</w:t>
                </w:r>
                <w:r>
                  <w:rPr>
                    <w:rStyle w:val="HTMLTypewriter"/>
                    <w:rFonts w:eastAsia="Calibri"/>
                  </w:rPr>
                  <w:t>'\u000A'</w:t>
                </w:r>
                <w:r>
                  <w: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\r</w:t>
                </w:r>
              </w:p>
            </w:tc>
            <w:tc>
              <w:tcPr>
                <w:tcW w:w="0" w:type="auto"/>
                <w:vAlign w:val="center"/>
              </w:tcPr>
              <w:p w:rsidR="00D03E1F" w:rsidRDefault="00D03E1F" w:rsidP="006C2718">
                <w:pPr>
                  <w:rPr>
                    <w:sz w:val="24"/>
                  </w:rPr>
                </w:pPr>
                <w:r>
                  <w:t>The carriage-return character (</w:t>
                </w:r>
                <w:r>
                  <w:rPr>
                    <w:rStyle w:val="HTMLTypewriter"/>
                    <w:rFonts w:eastAsia="Calibri"/>
                  </w:rPr>
                  <w:t>'\u000D'</w:t>
                </w:r>
                <w:r>
                  <w: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\f</w:t>
                </w:r>
              </w:p>
            </w:tc>
            <w:tc>
              <w:tcPr>
                <w:tcW w:w="0" w:type="auto"/>
                <w:vAlign w:val="center"/>
              </w:tcPr>
              <w:p w:rsidR="00D03E1F" w:rsidRDefault="00D03E1F" w:rsidP="006C2718">
                <w:pPr>
                  <w:rPr>
                    <w:sz w:val="24"/>
                  </w:rPr>
                </w:pPr>
                <w:r>
                  <w:t>The form-feed character (</w:t>
                </w:r>
                <w:r>
                  <w:rPr>
                    <w:rStyle w:val="HTMLTypewriter"/>
                    <w:rFonts w:eastAsia="Calibri"/>
                  </w:rPr>
                  <w:t>'\u000C'</w:t>
                </w:r>
                <w:r>
                  <w: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\a</w:t>
                </w:r>
              </w:p>
            </w:tc>
            <w:tc>
              <w:tcPr>
                <w:tcW w:w="0" w:type="auto"/>
                <w:vAlign w:val="center"/>
              </w:tcPr>
              <w:p w:rsidR="00D03E1F" w:rsidRDefault="00D03E1F" w:rsidP="006C2718">
                <w:pPr>
                  <w:rPr>
                    <w:sz w:val="24"/>
                  </w:rPr>
                </w:pPr>
                <w:r>
                  <w:t>The alert (bell) character (</w:t>
                </w:r>
                <w:r>
                  <w:rPr>
                    <w:rStyle w:val="HTMLTypewriter"/>
                    <w:rFonts w:eastAsia="Calibri"/>
                  </w:rPr>
                  <w:t>'\u0007'</w:t>
                </w:r>
                <w:r>
                  <w: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\e</w:t>
                </w:r>
              </w:p>
            </w:tc>
            <w:tc>
              <w:tcPr>
                <w:tcW w:w="0" w:type="auto"/>
                <w:vAlign w:val="center"/>
              </w:tcPr>
              <w:p w:rsidR="00D03E1F" w:rsidRDefault="00D03E1F" w:rsidP="006C2718">
                <w:pPr>
                  <w:rPr>
                    <w:sz w:val="24"/>
                  </w:rPr>
                </w:pPr>
                <w:r>
                  <w:t>The escape character (</w:t>
                </w:r>
                <w:r>
                  <w:rPr>
                    <w:rStyle w:val="HTMLTypewriter"/>
                    <w:rFonts w:eastAsia="Calibri"/>
                  </w:rPr>
                  <w:t>'\u001B'</w:t>
                </w:r>
                <w:r>
                  <w: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\c</w:t>
                </w:r>
                <w:r>
                  <w:rPr>
                    <w:i/>
                    <w:iCs/>
                  </w:rPr>
                  <w:t>x</w:t>
                </w:r>
              </w:p>
            </w:tc>
            <w:tc>
              <w:tcPr>
                <w:tcW w:w="0" w:type="auto"/>
                <w:vAlign w:val="center"/>
              </w:tcPr>
              <w:p w:rsidR="00D03E1F" w:rsidRDefault="00D03E1F" w:rsidP="006C2718">
                <w:pPr>
                  <w:rPr>
                    <w:sz w:val="24"/>
                  </w:rPr>
                </w:pPr>
                <w:r>
                  <w:t xml:space="preserve">The control character corresponding to </w:t>
                </w:r>
                <w:r>
                  <w:rPr>
                    <w:i/>
                    <w:iCs/>
                  </w:rPr>
                  <w:t>x</w:t>
                </w:r>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Tr="006C2718">
            <w:trPr>
              <w:tblCellSpacing w:w="0" w:type="dxa"/>
            </w:trPr>
            <w:tc>
              <w:tcPr>
                <w:tcW w:w="0" w:type="auto"/>
                <w:gridSpan w:val="2"/>
                <w:vAlign w:val="center"/>
              </w:tcPr>
              <w:p w:rsidR="00D03E1F" w:rsidRDefault="00D03E1F" w:rsidP="006C2718">
                <w:pPr>
                  <w:jc w:val="center"/>
                  <w:rPr>
                    <w:b/>
                    <w:bCs/>
                    <w:sz w:val="24"/>
                  </w:rPr>
                </w:pPr>
                <w:r>
                  <w:rPr>
                    <w:b/>
                    <w:bCs/>
                  </w:rPr>
                  <w:t>Character classes</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[abc]</w:t>
                </w:r>
              </w:p>
            </w:tc>
            <w:tc>
              <w:tcPr>
                <w:tcW w:w="0" w:type="auto"/>
                <w:vAlign w:val="center"/>
              </w:tcPr>
              <w:p w:rsidR="00D03E1F" w:rsidRDefault="00D03E1F" w:rsidP="006C2718">
                <w:pPr>
                  <w:rPr>
                    <w:sz w:val="24"/>
                  </w:rPr>
                </w:pPr>
                <w:r>
                  <w:rPr>
                    <w:rStyle w:val="HTMLTypewriter"/>
                    <w:rFonts w:eastAsia="Calibri"/>
                  </w:rPr>
                  <w:t>a</w:t>
                </w:r>
                <w:r>
                  <w:t xml:space="preserve">, </w:t>
                </w:r>
                <w:r>
                  <w:rPr>
                    <w:rStyle w:val="HTMLTypewriter"/>
                    <w:rFonts w:eastAsia="Calibri"/>
                  </w:rPr>
                  <w:t>b</w:t>
                </w:r>
                <w:r>
                  <w:t xml:space="preserve">, or </w:t>
                </w:r>
                <w:r>
                  <w:rPr>
                    <w:rStyle w:val="HTMLTypewriter"/>
                    <w:rFonts w:eastAsia="Calibri"/>
                  </w:rPr>
                  <w:t>c</w:t>
                </w:r>
                <w:r>
                  <w:t xml:space="preserve"> (simple class)</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[^abc]</w:t>
                </w:r>
              </w:p>
            </w:tc>
            <w:tc>
              <w:tcPr>
                <w:tcW w:w="0" w:type="auto"/>
                <w:vAlign w:val="center"/>
              </w:tcPr>
              <w:p w:rsidR="00D03E1F" w:rsidRDefault="00D03E1F" w:rsidP="006C2718">
                <w:pPr>
                  <w:rPr>
                    <w:sz w:val="24"/>
                  </w:rPr>
                </w:pPr>
                <w:r>
                  <w:t xml:space="preserve">Any character except </w:t>
                </w:r>
                <w:r>
                  <w:rPr>
                    <w:rStyle w:val="HTMLTypewriter"/>
                    <w:rFonts w:eastAsia="Calibri"/>
                  </w:rPr>
                  <w:t>a</w:t>
                </w:r>
                <w:r>
                  <w:t xml:space="preserve">, </w:t>
                </w:r>
                <w:r>
                  <w:rPr>
                    <w:rStyle w:val="HTMLTypewriter"/>
                    <w:rFonts w:eastAsia="Calibri"/>
                  </w:rPr>
                  <w:t>b</w:t>
                </w:r>
                <w:r>
                  <w:t xml:space="preserve">, or </w:t>
                </w:r>
                <w:r>
                  <w:rPr>
                    <w:rStyle w:val="HTMLTypewriter"/>
                    <w:rFonts w:eastAsia="Calibri"/>
                  </w:rPr>
                  <w:t>c</w:t>
                </w:r>
                <w:r>
                  <w:t xml:space="preserve"> (negation)</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[a-zA-Z]</w:t>
                </w:r>
              </w:p>
            </w:tc>
            <w:tc>
              <w:tcPr>
                <w:tcW w:w="0" w:type="auto"/>
                <w:vAlign w:val="center"/>
              </w:tcPr>
              <w:p w:rsidR="00D03E1F" w:rsidRDefault="00D03E1F" w:rsidP="006C2718">
                <w:pPr>
                  <w:rPr>
                    <w:sz w:val="24"/>
                  </w:rPr>
                </w:pPr>
                <w:r>
                  <w:rPr>
                    <w:rStyle w:val="HTMLTypewriter"/>
                    <w:rFonts w:eastAsia="Calibri"/>
                  </w:rPr>
                  <w:t>a</w:t>
                </w:r>
                <w:r>
                  <w:t xml:space="preserve"> through </w:t>
                </w:r>
                <w:r>
                  <w:rPr>
                    <w:rStyle w:val="HTMLTypewriter"/>
                    <w:rFonts w:eastAsia="Calibri"/>
                  </w:rPr>
                  <w:t>z</w:t>
                </w:r>
                <w:r>
                  <w:t xml:space="preserve"> or </w:t>
                </w:r>
                <w:r>
                  <w:rPr>
                    <w:rStyle w:val="HTMLTypewriter"/>
                    <w:rFonts w:eastAsia="Calibri"/>
                  </w:rPr>
                  <w:t>A</w:t>
                </w:r>
                <w:r>
                  <w:t xml:space="preserve"> through </w:t>
                </w:r>
                <w:r>
                  <w:rPr>
                    <w:rStyle w:val="HTMLTypewriter"/>
                    <w:rFonts w:eastAsia="Calibri"/>
                  </w:rPr>
                  <w:t>Z</w:t>
                </w:r>
                <w:r>
                  <w:t>, inclusive (range)</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[a-d[m-p]]</w:t>
                </w:r>
              </w:p>
            </w:tc>
            <w:tc>
              <w:tcPr>
                <w:tcW w:w="0" w:type="auto"/>
                <w:vAlign w:val="center"/>
              </w:tcPr>
              <w:p w:rsidR="00D03E1F" w:rsidRDefault="00D03E1F" w:rsidP="006C2718">
                <w:pPr>
                  <w:rPr>
                    <w:sz w:val="24"/>
                  </w:rPr>
                </w:pPr>
                <w:r>
                  <w:rPr>
                    <w:rStyle w:val="HTMLTypewriter"/>
                    <w:rFonts w:eastAsia="Calibri"/>
                  </w:rPr>
                  <w:t>a</w:t>
                </w:r>
                <w:r>
                  <w:t xml:space="preserve"> through </w:t>
                </w:r>
                <w:r>
                  <w:rPr>
                    <w:rStyle w:val="HTMLTypewriter"/>
                    <w:rFonts w:eastAsia="Calibri"/>
                  </w:rPr>
                  <w:t>d</w:t>
                </w:r>
                <w:r>
                  <w:t xml:space="preserve">, or </w:t>
                </w:r>
                <w:r>
                  <w:rPr>
                    <w:rStyle w:val="HTMLTypewriter"/>
                    <w:rFonts w:eastAsia="Calibri"/>
                  </w:rPr>
                  <w:t>m</w:t>
                </w:r>
                <w:r>
                  <w:t xml:space="preserve"> through </w:t>
                </w:r>
                <w:r>
                  <w:rPr>
                    <w:rStyle w:val="HTMLTypewriter"/>
                    <w:rFonts w:eastAsia="Calibri"/>
                  </w:rPr>
                  <w:t>p</w:t>
                </w:r>
                <w:r>
                  <w:t xml:space="preserve">: </w:t>
                </w:r>
                <w:r>
                  <w:rPr>
                    <w:rStyle w:val="HTMLTypewriter"/>
                    <w:rFonts w:eastAsia="Calibri"/>
                  </w:rPr>
                  <w:t>[a-dm-p]</w:t>
                </w:r>
                <w:r>
                  <w:t xml:space="preserve"> (union)</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[a-z&amp;&amp;[def]]</w:t>
                </w:r>
              </w:p>
            </w:tc>
            <w:tc>
              <w:tcPr>
                <w:tcW w:w="0" w:type="auto"/>
                <w:vAlign w:val="center"/>
              </w:tcPr>
              <w:p w:rsidR="00D03E1F" w:rsidRDefault="00D03E1F" w:rsidP="006C2718">
                <w:pPr>
                  <w:rPr>
                    <w:sz w:val="24"/>
                  </w:rPr>
                </w:pPr>
                <w:r>
                  <w:rPr>
                    <w:rStyle w:val="HTMLTypewriter"/>
                    <w:rFonts w:eastAsia="Calibri"/>
                  </w:rPr>
                  <w:t>d</w:t>
                </w:r>
                <w:r>
                  <w:t xml:space="preserve">, </w:t>
                </w:r>
                <w:r>
                  <w:rPr>
                    <w:rStyle w:val="HTMLTypewriter"/>
                    <w:rFonts w:eastAsia="Calibri"/>
                  </w:rPr>
                  <w:t>e</w:t>
                </w:r>
                <w:r>
                  <w:t xml:space="preserve">, or </w:t>
                </w:r>
                <w:r>
                  <w:rPr>
                    <w:rStyle w:val="HTMLTypewriter"/>
                    <w:rFonts w:eastAsia="Calibri"/>
                  </w:rPr>
                  <w:t>f</w:t>
                </w:r>
                <w:r>
                  <w:t xml:space="preserve"> (intersection)</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[a-z&amp;&amp;[^bc]]</w:t>
                </w:r>
              </w:p>
            </w:tc>
            <w:tc>
              <w:tcPr>
                <w:tcW w:w="0" w:type="auto"/>
                <w:vAlign w:val="center"/>
              </w:tcPr>
              <w:p w:rsidR="00D03E1F" w:rsidRDefault="00D03E1F" w:rsidP="006C2718">
                <w:pPr>
                  <w:rPr>
                    <w:sz w:val="24"/>
                  </w:rPr>
                </w:pPr>
                <w:r>
                  <w:rPr>
                    <w:rStyle w:val="HTMLTypewriter"/>
                    <w:rFonts w:eastAsia="Calibri"/>
                  </w:rPr>
                  <w:t>a</w:t>
                </w:r>
                <w:r>
                  <w:t xml:space="preserve"> through </w:t>
                </w:r>
                <w:r>
                  <w:rPr>
                    <w:rStyle w:val="HTMLTypewriter"/>
                    <w:rFonts w:eastAsia="Calibri"/>
                  </w:rPr>
                  <w:t>z</w:t>
                </w:r>
                <w:r>
                  <w:t xml:space="preserve">, except for </w:t>
                </w:r>
                <w:r>
                  <w:rPr>
                    <w:rStyle w:val="HTMLTypewriter"/>
                    <w:rFonts w:eastAsia="Calibri"/>
                  </w:rPr>
                  <w:t>b</w:t>
                </w:r>
                <w:r>
                  <w:t xml:space="preserve"> and </w:t>
                </w:r>
                <w:r>
                  <w:rPr>
                    <w:rStyle w:val="HTMLTypewriter"/>
                    <w:rFonts w:eastAsia="Calibri"/>
                  </w:rPr>
                  <w:t>c</w:t>
                </w:r>
                <w:r>
                  <w:t xml:space="preserve">: </w:t>
                </w:r>
                <w:r>
                  <w:rPr>
                    <w:rStyle w:val="HTMLTypewriter"/>
                    <w:rFonts w:eastAsia="Calibri"/>
                  </w:rPr>
                  <w:t>[ad-z]</w:t>
                </w:r>
                <w:r>
                  <w:t xml:space="preserve"> (subtraction)</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[a-z&amp;&amp;[^m-p]]</w:t>
                </w:r>
              </w:p>
            </w:tc>
            <w:tc>
              <w:tcPr>
                <w:tcW w:w="0" w:type="auto"/>
                <w:vAlign w:val="center"/>
              </w:tcPr>
              <w:p w:rsidR="00D03E1F" w:rsidRDefault="00D03E1F" w:rsidP="006C2718">
                <w:pPr>
                  <w:rPr>
                    <w:sz w:val="24"/>
                  </w:rPr>
                </w:pPr>
                <w:r>
                  <w:rPr>
                    <w:rStyle w:val="HTMLTypewriter"/>
                    <w:rFonts w:eastAsia="Calibri"/>
                  </w:rPr>
                  <w:t>a</w:t>
                </w:r>
                <w:r>
                  <w:t xml:space="preserve"> through </w:t>
                </w:r>
                <w:r>
                  <w:rPr>
                    <w:rStyle w:val="HTMLTypewriter"/>
                    <w:rFonts w:eastAsia="Calibri"/>
                  </w:rPr>
                  <w:t>z</w:t>
                </w:r>
                <w:r>
                  <w:t xml:space="preserve">, and not </w:t>
                </w:r>
                <w:r>
                  <w:rPr>
                    <w:rStyle w:val="HTMLTypewriter"/>
                    <w:rFonts w:eastAsia="Calibri"/>
                  </w:rPr>
                  <w:t>m</w:t>
                </w:r>
                <w:r>
                  <w:t xml:space="preserve"> through </w:t>
                </w:r>
                <w:r>
                  <w:rPr>
                    <w:rStyle w:val="HTMLTypewriter"/>
                    <w:rFonts w:eastAsia="Calibri"/>
                  </w:rPr>
                  <w:t>p</w:t>
                </w:r>
                <w:r>
                  <w:t xml:space="preserve">: </w:t>
                </w:r>
                <w:r>
                  <w:rPr>
                    <w:rStyle w:val="HTMLTypewriter"/>
                    <w:rFonts w:eastAsia="Calibri"/>
                  </w:rPr>
                  <w:t>[a-lq-z]</w:t>
                </w:r>
                <w:r>
                  <w:t>(subtraction)</w:t>
                </w:r>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Tr="006C2718">
            <w:trPr>
              <w:tblCellSpacing w:w="0" w:type="dxa"/>
            </w:trPr>
            <w:tc>
              <w:tcPr>
                <w:tcW w:w="0" w:type="auto"/>
                <w:gridSpan w:val="2"/>
                <w:vAlign w:val="center"/>
              </w:tcPr>
              <w:p w:rsidR="00D03E1F" w:rsidRDefault="00D03E1F" w:rsidP="006C2718">
                <w:pPr>
                  <w:jc w:val="center"/>
                  <w:rPr>
                    <w:b/>
                    <w:bCs/>
                    <w:sz w:val="24"/>
                  </w:rPr>
                </w:pPr>
                <w:r>
                  <w:rPr>
                    <w:b/>
                    <w:bCs/>
                  </w:rPr>
                  <w:t>Predefined character classes</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w:t>
                </w:r>
              </w:p>
            </w:tc>
            <w:tc>
              <w:tcPr>
                <w:tcW w:w="0" w:type="auto"/>
                <w:vAlign w:val="center"/>
              </w:tcPr>
              <w:p w:rsidR="00D03E1F" w:rsidRDefault="00D03E1F" w:rsidP="006C2718">
                <w:pPr>
                  <w:rPr>
                    <w:sz w:val="24"/>
                  </w:rPr>
                </w:pPr>
                <w:r>
                  <w:t xml:space="preserve">Any character (may or may not match </w:t>
                </w:r>
                <w:hyperlink r:id="rId21" w:anchor="lt" w:history="1">
                  <w:r>
                    <w:rPr>
                      <w:rStyle w:val="Hyperlink"/>
                    </w:rPr>
                    <w:t>line terminators</w:t>
                  </w:r>
                </w:hyperlink>
                <w:r>
                  <w: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\d</w:t>
                </w:r>
              </w:p>
            </w:tc>
            <w:tc>
              <w:tcPr>
                <w:tcW w:w="0" w:type="auto"/>
                <w:vAlign w:val="center"/>
              </w:tcPr>
              <w:p w:rsidR="00D03E1F" w:rsidRDefault="00D03E1F" w:rsidP="006C2718">
                <w:pPr>
                  <w:rPr>
                    <w:sz w:val="24"/>
                  </w:rPr>
                </w:pPr>
                <w:r>
                  <w:t xml:space="preserve">A digit: </w:t>
                </w:r>
                <w:r>
                  <w:rPr>
                    <w:rStyle w:val="HTMLTypewriter"/>
                    <w:rFonts w:eastAsia="Calibri"/>
                  </w:rPr>
                  <w:t>[0-9]</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\D</w:t>
                </w:r>
              </w:p>
            </w:tc>
            <w:tc>
              <w:tcPr>
                <w:tcW w:w="0" w:type="auto"/>
                <w:vAlign w:val="center"/>
              </w:tcPr>
              <w:p w:rsidR="00D03E1F" w:rsidRDefault="00D03E1F" w:rsidP="006C2718">
                <w:pPr>
                  <w:rPr>
                    <w:sz w:val="24"/>
                  </w:rPr>
                </w:pPr>
                <w:r>
                  <w:t xml:space="preserve">A non-digit: </w:t>
                </w:r>
                <w:r>
                  <w:rPr>
                    <w:rStyle w:val="HTMLTypewriter"/>
                    <w:rFonts w:eastAsia="Calibri"/>
                  </w:rPr>
                  <w:t>[^0-9]</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\s</w:t>
                </w:r>
              </w:p>
            </w:tc>
            <w:tc>
              <w:tcPr>
                <w:tcW w:w="0" w:type="auto"/>
                <w:vAlign w:val="center"/>
              </w:tcPr>
              <w:p w:rsidR="00D03E1F" w:rsidRDefault="00D03E1F" w:rsidP="006C2718">
                <w:pPr>
                  <w:rPr>
                    <w:sz w:val="24"/>
                  </w:rPr>
                </w:pPr>
                <w:r>
                  <w:t xml:space="preserve">A whitespace character: </w:t>
                </w:r>
                <w:r>
                  <w:rPr>
                    <w:rStyle w:val="HTMLTypewriter"/>
                    <w:rFonts w:eastAsia="Calibri"/>
                  </w:rPr>
                  <w:t>[ \t\n\x0B\f\r]</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\S</w:t>
                </w:r>
              </w:p>
            </w:tc>
            <w:tc>
              <w:tcPr>
                <w:tcW w:w="0" w:type="auto"/>
                <w:vAlign w:val="center"/>
              </w:tcPr>
              <w:p w:rsidR="00D03E1F" w:rsidRDefault="00D03E1F" w:rsidP="006C2718">
                <w:pPr>
                  <w:rPr>
                    <w:sz w:val="24"/>
                  </w:rPr>
                </w:pPr>
                <w:r>
                  <w:t xml:space="preserve">A non-whitespace character: </w:t>
                </w:r>
                <w:r>
                  <w:rPr>
                    <w:rStyle w:val="HTMLTypewriter"/>
                    <w:rFonts w:eastAsia="Calibri"/>
                  </w:rPr>
                  <w:t>[^\s]</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\w</w:t>
                </w:r>
              </w:p>
            </w:tc>
            <w:tc>
              <w:tcPr>
                <w:tcW w:w="0" w:type="auto"/>
                <w:vAlign w:val="center"/>
              </w:tcPr>
              <w:p w:rsidR="00D03E1F" w:rsidRDefault="00D03E1F" w:rsidP="006C2718">
                <w:pPr>
                  <w:rPr>
                    <w:sz w:val="24"/>
                  </w:rPr>
                </w:pPr>
                <w:r>
                  <w:t xml:space="preserve">A word character: </w:t>
                </w:r>
                <w:r>
                  <w:rPr>
                    <w:rStyle w:val="HTMLTypewriter"/>
                    <w:rFonts w:eastAsia="Calibri"/>
                  </w:rPr>
                  <w:t>[a-zA-Z_0-9]</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lastRenderedPageBreak/>
                  <w:t>\W</w:t>
                </w:r>
              </w:p>
            </w:tc>
            <w:tc>
              <w:tcPr>
                <w:tcW w:w="0" w:type="auto"/>
                <w:vAlign w:val="center"/>
              </w:tcPr>
              <w:p w:rsidR="00D03E1F" w:rsidRDefault="00D03E1F" w:rsidP="006C2718">
                <w:pPr>
                  <w:rPr>
                    <w:sz w:val="24"/>
                  </w:rPr>
                </w:pPr>
                <w:r>
                  <w:t xml:space="preserve">A non-word character: </w:t>
                </w:r>
                <w:r>
                  <w:rPr>
                    <w:rStyle w:val="HTMLTypewriter"/>
                    <w:rFonts w:eastAsia="Calibri"/>
                  </w:rPr>
                  <w:t>[^\w]</w:t>
                </w:r>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Tr="006C2718">
            <w:trPr>
              <w:tblCellSpacing w:w="0" w:type="dxa"/>
            </w:trPr>
            <w:tc>
              <w:tcPr>
                <w:tcW w:w="0" w:type="auto"/>
                <w:gridSpan w:val="2"/>
                <w:vAlign w:val="center"/>
              </w:tcPr>
              <w:p w:rsidR="00D03E1F" w:rsidRDefault="00D03E1F" w:rsidP="006C2718">
                <w:pPr>
                  <w:jc w:val="center"/>
                  <w:rPr>
                    <w:b/>
                    <w:bCs/>
                    <w:sz w:val="24"/>
                  </w:rPr>
                </w:pPr>
                <w:r>
                  <w:rPr>
                    <w:b/>
                    <w:bCs/>
                  </w:rPr>
                  <w:t>POSIX character classes (US-ASCII only)</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\p{Lower}</w:t>
                </w:r>
              </w:p>
            </w:tc>
            <w:tc>
              <w:tcPr>
                <w:tcW w:w="0" w:type="auto"/>
                <w:vAlign w:val="center"/>
              </w:tcPr>
              <w:p w:rsidR="00D03E1F" w:rsidRDefault="00D03E1F" w:rsidP="006C2718">
                <w:pPr>
                  <w:rPr>
                    <w:sz w:val="24"/>
                  </w:rPr>
                </w:pPr>
                <w:r>
                  <w:t xml:space="preserve">A lower-case alphabetic character: </w:t>
                </w:r>
                <w:r>
                  <w:rPr>
                    <w:rStyle w:val="HTMLTypewriter"/>
                    <w:rFonts w:eastAsia="Calibri"/>
                  </w:rPr>
                  <w:t>[a-z]</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\p{Upper}</w:t>
                </w:r>
              </w:p>
            </w:tc>
            <w:tc>
              <w:tcPr>
                <w:tcW w:w="0" w:type="auto"/>
                <w:vAlign w:val="center"/>
              </w:tcPr>
              <w:p w:rsidR="00D03E1F" w:rsidRDefault="00D03E1F" w:rsidP="006C2718">
                <w:pPr>
                  <w:rPr>
                    <w:sz w:val="24"/>
                  </w:rPr>
                </w:pPr>
                <w:r>
                  <w:t>An upper-case alphabetic character:</w:t>
                </w:r>
                <w:r>
                  <w:rPr>
                    <w:rStyle w:val="HTMLTypewriter"/>
                    <w:rFonts w:eastAsia="Calibri"/>
                  </w:rPr>
                  <w:t>[A-Z]</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\p{ASCII}</w:t>
                </w:r>
              </w:p>
            </w:tc>
            <w:tc>
              <w:tcPr>
                <w:tcW w:w="0" w:type="auto"/>
                <w:vAlign w:val="center"/>
              </w:tcPr>
              <w:p w:rsidR="00D03E1F" w:rsidRDefault="00D03E1F" w:rsidP="006C2718">
                <w:pPr>
                  <w:rPr>
                    <w:sz w:val="24"/>
                  </w:rPr>
                </w:pPr>
                <w:r>
                  <w:t>All ASCII:</w:t>
                </w:r>
                <w:r>
                  <w:rPr>
                    <w:rStyle w:val="HTMLTypewriter"/>
                    <w:rFonts w:eastAsia="Calibri"/>
                  </w:rPr>
                  <w:t>[\x00-\x7F]</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\p{Alpha}</w:t>
                </w:r>
              </w:p>
            </w:tc>
            <w:tc>
              <w:tcPr>
                <w:tcW w:w="0" w:type="auto"/>
                <w:vAlign w:val="center"/>
              </w:tcPr>
              <w:p w:rsidR="00D03E1F" w:rsidRDefault="00D03E1F" w:rsidP="006C2718">
                <w:pPr>
                  <w:rPr>
                    <w:sz w:val="24"/>
                  </w:rPr>
                </w:pPr>
                <w:r>
                  <w:t>An alphabetic character:</w:t>
                </w:r>
                <w:r>
                  <w:rPr>
                    <w:rStyle w:val="HTMLTypewriter"/>
                    <w:rFonts w:eastAsia="Calibri"/>
                  </w:rPr>
                  <w:t>[\p{Lower}\p{Upper}]</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\p{Digit}</w:t>
                </w:r>
              </w:p>
            </w:tc>
            <w:tc>
              <w:tcPr>
                <w:tcW w:w="0" w:type="auto"/>
                <w:vAlign w:val="center"/>
              </w:tcPr>
              <w:p w:rsidR="00D03E1F" w:rsidRDefault="00D03E1F" w:rsidP="006C2718">
                <w:pPr>
                  <w:rPr>
                    <w:sz w:val="24"/>
                  </w:rPr>
                </w:pPr>
                <w:r>
                  <w:t xml:space="preserve">A decimal digit: </w:t>
                </w:r>
                <w:r>
                  <w:rPr>
                    <w:rStyle w:val="HTMLTypewriter"/>
                    <w:rFonts w:eastAsia="Calibri"/>
                  </w:rPr>
                  <w:t>[0-9]</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\p{Alnum}</w:t>
                </w:r>
              </w:p>
            </w:tc>
            <w:tc>
              <w:tcPr>
                <w:tcW w:w="0" w:type="auto"/>
                <w:vAlign w:val="center"/>
              </w:tcPr>
              <w:p w:rsidR="00D03E1F" w:rsidRDefault="00D03E1F" w:rsidP="006C2718">
                <w:pPr>
                  <w:rPr>
                    <w:sz w:val="24"/>
                  </w:rPr>
                </w:pPr>
                <w:r>
                  <w:t>An alphanumeric character:</w:t>
                </w:r>
                <w:r>
                  <w:rPr>
                    <w:rStyle w:val="HTMLTypewriter"/>
                    <w:rFonts w:eastAsia="Calibri"/>
                  </w:rPr>
                  <w:t>[\p{Alpha}\p{Digit}]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\p{Punct}</w:t>
                </w:r>
              </w:p>
            </w:tc>
            <w:tc>
              <w:tcPr>
                <w:tcW w:w="0" w:type="auto"/>
                <w:vAlign w:val="center"/>
              </w:tcPr>
              <w:p w:rsidR="00D03E1F" w:rsidRDefault="00D03E1F" w:rsidP="006C2718">
                <w:pPr>
                  <w:rPr>
                    <w:sz w:val="24"/>
                  </w:rPr>
                </w:pPr>
                <w:r>
                  <w:t xml:space="preserve">Punctuation: One </w:t>
                </w:r>
                <w:proofErr w:type="gramStart"/>
                <w:r>
                  <w:t xml:space="preserve">of </w:t>
                </w:r>
                <w:r>
                  <w:rPr>
                    <w:rStyle w:val="HTMLTypewriter"/>
                    <w:rFonts w:eastAsia="Calibri"/>
                  </w:rPr>
                  <w:t>!"</w:t>
                </w:r>
                <w:proofErr w:type="gramEnd"/>
                <w:r>
                  <w:rPr>
                    <w:rStyle w:val="HTMLTypewriter"/>
                    <w:rFonts w:eastAsia="Calibri"/>
                  </w:rPr>
                  <w:t>#$%&amp;'()*+,-./:;&lt;=&gt;?@[\]^_`{|}~</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\p{Graph}</w:t>
                </w:r>
              </w:p>
            </w:tc>
            <w:tc>
              <w:tcPr>
                <w:tcW w:w="0" w:type="auto"/>
                <w:vAlign w:val="center"/>
              </w:tcPr>
              <w:p w:rsidR="00D03E1F" w:rsidRDefault="00D03E1F" w:rsidP="006C2718">
                <w:pPr>
                  <w:rPr>
                    <w:sz w:val="24"/>
                  </w:rPr>
                </w:pPr>
                <w:r>
                  <w:t xml:space="preserve">A visible character: </w:t>
                </w:r>
                <w:r>
                  <w:rPr>
                    <w:rStyle w:val="HTMLTypewriter"/>
                    <w:rFonts w:eastAsia="Calibri"/>
                  </w:rPr>
                  <w:t>[\p{Alnum}\p{Punct}]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\p{Print}</w:t>
                </w:r>
              </w:p>
            </w:tc>
            <w:tc>
              <w:tcPr>
                <w:tcW w:w="0" w:type="auto"/>
                <w:vAlign w:val="center"/>
              </w:tcPr>
              <w:p w:rsidR="00D03E1F" w:rsidRDefault="00D03E1F" w:rsidP="006C2718">
                <w:pPr>
                  <w:rPr>
                    <w:sz w:val="24"/>
                  </w:rPr>
                </w:pPr>
                <w:r>
                  <w:t xml:space="preserve">A printable character: </w:t>
                </w:r>
                <w:r>
                  <w:rPr>
                    <w:rStyle w:val="HTMLTypewriter"/>
                    <w:rFonts w:eastAsia="Calibri"/>
                  </w:rPr>
                  <w:t>[\p{Graph}\x20]</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\p{Blank}</w:t>
                </w:r>
              </w:p>
            </w:tc>
            <w:tc>
              <w:tcPr>
                <w:tcW w:w="0" w:type="auto"/>
                <w:vAlign w:val="center"/>
              </w:tcPr>
              <w:p w:rsidR="00D03E1F" w:rsidRDefault="00D03E1F" w:rsidP="006C2718">
                <w:pPr>
                  <w:rPr>
                    <w:sz w:val="24"/>
                  </w:rPr>
                </w:pPr>
                <w:r>
                  <w:t xml:space="preserve">A space or a tab: </w:t>
                </w:r>
                <w:r>
                  <w:rPr>
                    <w:rStyle w:val="HTMLTypewriter"/>
                    <w:rFonts w:eastAsia="Calibri"/>
                  </w:rPr>
                  <w:t>[ \t]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\p{Cntrl}</w:t>
                </w:r>
              </w:p>
            </w:tc>
            <w:tc>
              <w:tcPr>
                <w:tcW w:w="0" w:type="auto"/>
                <w:vAlign w:val="center"/>
              </w:tcPr>
              <w:p w:rsidR="00D03E1F" w:rsidRDefault="00D03E1F" w:rsidP="006C2718">
                <w:pPr>
                  <w:rPr>
                    <w:sz w:val="24"/>
                  </w:rPr>
                </w:pPr>
                <w:r>
                  <w:t xml:space="preserve">A control character: </w:t>
                </w:r>
                <w:r>
                  <w:rPr>
                    <w:rStyle w:val="HTMLTypewriter"/>
                    <w:rFonts w:eastAsia="Calibri"/>
                  </w:rPr>
                  <w:t>[\x00-\x1F\x7F]</w:t>
                </w:r>
              </w:p>
            </w:tc>
          </w:tr>
          <w:tr w:rsidR="00D03E1F" w:rsidRPr="00D03E1F" w:rsidTr="006C2718">
            <w:trPr>
              <w:tblCellSpacing w:w="0" w:type="dxa"/>
            </w:trPr>
            <w:tc>
              <w:tcPr>
                <w:tcW w:w="0" w:type="auto"/>
              </w:tcPr>
              <w:p w:rsidR="00D03E1F" w:rsidRDefault="00D03E1F" w:rsidP="006C2718">
                <w:pPr>
                  <w:rPr>
                    <w:sz w:val="24"/>
                  </w:rPr>
                </w:pPr>
                <w:r>
                  <w:rPr>
                    <w:rStyle w:val="HTMLTypewriter"/>
                    <w:rFonts w:eastAsia="Calibri"/>
                  </w:rPr>
                  <w:t>\p{XDigit}</w:t>
                </w:r>
              </w:p>
            </w:tc>
            <w:tc>
              <w:tcPr>
                <w:tcW w:w="0" w:type="auto"/>
                <w:vAlign w:val="center"/>
              </w:tcPr>
              <w:p w:rsidR="00D03E1F" w:rsidRPr="00EE4487" w:rsidRDefault="00D03E1F" w:rsidP="006C2718">
                <w:pPr>
                  <w:rPr>
                    <w:sz w:val="24"/>
                    <w:lang w:val="es-ES"/>
                  </w:rPr>
                </w:pPr>
                <w:r w:rsidRPr="00EE4487">
                  <w:rPr>
                    <w:lang w:val="es-ES"/>
                  </w:rPr>
                  <w:t xml:space="preserve">A hexadecimal digit: </w:t>
                </w:r>
                <w:r w:rsidRPr="00EE4487">
                  <w:rPr>
                    <w:rStyle w:val="HTMLTypewriter"/>
                    <w:rFonts w:eastAsia="Calibri"/>
                    <w:lang w:val="es-ES"/>
                  </w:rPr>
                  <w:t>[0-9a-fA-F]</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\p{Space}</w:t>
                </w:r>
              </w:p>
            </w:tc>
            <w:tc>
              <w:tcPr>
                <w:tcW w:w="0" w:type="auto"/>
                <w:vAlign w:val="center"/>
              </w:tcPr>
              <w:p w:rsidR="00D03E1F" w:rsidRDefault="00D03E1F" w:rsidP="006C2718">
                <w:pPr>
                  <w:rPr>
                    <w:sz w:val="24"/>
                  </w:rPr>
                </w:pPr>
                <w:r>
                  <w:t xml:space="preserve">A whitespace character: </w:t>
                </w:r>
                <w:r>
                  <w:rPr>
                    <w:rStyle w:val="HTMLTypewriter"/>
                    <w:rFonts w:eastAsia="Calibri"/>
                  </w:rPr>
                  <w:t>[ \t\n\x0B\f\r]</w:t>
                </w:r>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RPr="00D03E1F" w:rsidTr="006C2718">
            <w:trPr>
              <w:tblCellSpacing w:w="0" w:type="dxa"/>
            </w:trPr>
            <w:tc>
              <w:tcPr>
                <w:tcW w:w="0" w:type="auto"/>
                <w:gridSpan w:val="2"/>
                <w:vAlign w:val="center"/>
              </w:tcPr>
              <w:p w:rsidR="00D03E1F" w:rsidRPr="00EE4487" w:rsidRDefault="00D03E1F" w:rsidP="006C2718">
                <w:pPr>
                  <w:jc w:val="center"/>
                  <w:rPr>
                    <w:b/>
                    <w:bCs/>
                    <w:sz w:val="24"/>
                    <w:lang w:val="fr-FR"/>
                  </w:rPr>
                </w:pPr>
                <w:r w:rsidRPr="00EE4487">
                  <w:rPr>
                    <w:b/>
                    <w:bCs/>
                    <w:lang w:val="fr-FR"/>
                  </w:rPr>
                  <w:t xml:space="preserve">java.lang.Character classes (simple </w:t>
                </w:r>
                <w:hyperlink r:id="rId22" w:anchor="jcc" w:history="1">
                  <w:r w:rsidRPr="00EE4487">
                    <w:rPr>
                      <w:rStyle w:val="Hyperlink"/>
                      <w:b/>
                      <w:bCs/>
                      <w:lang w:val="fr-FR"/>
                    </w:rPr>
                    <w:t>java character type</w:t>
                  </w:r>
                </w:hyperlink>
                <w:r w:rsidRPr="00EE4487">
                  <w:rPr>
                    <w:b/>
                    <w:bCs/>
                    <w:lang w:val="fr-FR"/>
                  </w:rPr>
                  <w: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\p{javaLowerCase}</w:t>
                </w:r>
              </w:p>
            </w:tc>
            <w:tc>
              <w:tcPr>
                <w:tcW w:w="0" w:type="auto"/>
                <w:vAlign w:val="center"/>
              </w:tcPr>
              <w:p w:rsidR="00D03E1F" w:rsidRDefault="00D03E1F" w:rsidP="006C2718">
                <w:pPr>
                  <w:rPr>
                    <w:sz w:val="24"/>
                  </w:rPr>
                </w:pPr>
                <w:r>
                  <w:t>Equivalent to java.lang.Character.isLowerCase()</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\p{javaUpperCase}</w:t>
                </w:r>
              </w:p>
            </w:tc>
            <w:tc>
              <w:tcPr>
                <w:tcW w:w="0" w:type="auto"/>
                <w:vAlign w:val="center"/>
              </w:tcPr>
              <w:p w:rsidR="00D03E1F" w:rsidRDefault="00D03E1F" w:rsidP="006C2718">
                <w:pPr>
                  <w:rPr>
                    <w:sz w:val="24"/>
                  </w:rPr>
                </w:pPr>
                <w:r>
                  <w:t>Equivalent to java.lang.Character.isUpperCase()</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\p{javaWhitespace}</w:t>
                </w:r>
              </w:p>
            </w:tc>
            <w:tc>
              <w:tcPr>
                <w:tcW w:w="0" w:type="auto"/>
                <w:vAlign w:val="center"/>
              </w:tcPr>
              <w:p w:rsidR="00D03E1F" w:rsidRDefault="00D03E1F" w:rsidP="006C2718">
                <w:pPr>
                  <w:rPr>
                    <w:sz w:val="24"/>
                  </w:rPr>
                </w:pPr>
                <w:r>
                  <w:t>Equivalent to java.lang.Character.isWhitespace()</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\p{javaMirrored}</w:t>
                </w:r>
              </w:p>
            </w:tc>
            <w:tc>
              <w:tcPr>
                <w:tcW w:w="0" w:type="auto"/>
                <w:vAlign w:val="center"/>
              </w:tcPr>
              <w:p w:rsidR="00D03E1F" w:rsidRDefault="00D03E1F" w:rsidP="006C2718">
                <w:pPr>
                  <w:rPr>
                    <w:sz w:val="24"/>
                  </w:rPr>
                </w:pPr>
                <w:r>
                  <w:t>Equivalent to java.lang.Character.isMirrored()</w:t>
                </w:r>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Tr="006C2718">
            <w:trPr>
              <w:tblCellSpacing w:w="0" w:type="dxa"/>
            </w:trPr>
            <w:tc>
              <w:tcPr>
                <w:tcW w:w="0" w:type="auto"/>
                <w:gridSpan w:val="2"/>
                <w:vAlign w:val="center"/>
              </w:tcPr>
              <w:p w:rsidR="00D03E1F" w:rsidRDefault="00D03E1F" w:rsidP="006C2718">
                <w:pPr>
                  <w:jc w:val="center"/>
                  <w:rPr>
                    <w:b/>
                    <w:bCs/>
                    <w:sz w:val="24"/>
                  </w:rPr>
                </w:pPr>
                <w:r>
                  <w:rPr>
                    <w:b/>
                    <w:bCs/>
                  </w:rPr>
                  <w:t>Classes for Unicode blocks and categories</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\p{InGreek}</w:t>
                </w:r>
              </w:p>
            </w:tc>
            <w:tc>
              <w:tcPr>
                <w:tcW w:w="0" w:type="auto"/>
                <w:vAlign w:val="center"/>
              </w:tcPr>
              <w:p w:rsidR="00D03E1F" w:rsidRDefault="00D03E1F" w:rsidP="006C2718">
                <w:pPr>
                  <w:rPr>
                    <w:sz w:val="24"/>
                  </w:rPr>
                </w:pPr>
                <w:r>
                  <w:t xml:space="preserve">A character in the Greek block (simple </w:t>
                </w:r>
                <w:hyperlink r:id="rId23" w:anchor="ubc" w:history="1">
                  <w:r>
                    <w:rPr>
                      <w:rStyle w:val="Hyperlink"/>
                    </w:rPr>
                    <w:t>block</w:t>
                  </w:r>
                </w:hyperlink>
                <w:r>
                  <w: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lastRenderedPageBreak/>
                  <w:t>\p{Lu}</w:t>
                </w:r>
              </w:p>
            </w:tc>
            <w:tc>
              <w:tcPr>
                <w:tcW w:w="0" w:type="auto"/>
                <w:vAlign w:val="center"/>
              </w:tcPr>
              <w:p w:rsidR="00D03E1F" w:rsidRDefault="00D03E1F" w:rsidP="006C2718">
                <w:pPr>
                  <w:rPr>
                    <w:sz w:val="24"/>
                  </w:rPr>
                </w:pPr>
                <w:r>
                  <w:t xml:space="preserve">An uppercase letter (simple </w:t>
                </w:r>
                <w:hyperlink r:id="rId24" w:anchor="ubc" w:history="1">
                  <w:r>
                    <w:rPr>
                      <w:rStyle w:val="Hyperlink"/>
                    </w:rPr>
                    <w:t>category</w:t>
                  </w:r>
                </w:hyperlink>
                <w:r>
                  <w: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\p{Sc}</w:t>
                </w:r>
              </w:p>
            </w:tc>
            <w:tc>
              <w:tcPr>
                <w:tcW w:w="0" w:type="auto"/>
                <w:vAlign w:val="center"/>
              </w:tcPr>
              <w:p w:rsidR="00D03E1F" w:rsidRDefault="00D03E1F" w:rsidP="006C2718">
                <w:pPr>
                  <w:rPr>
                    <w:sz w:val="24"/>
                  </w:rPr>
                </w:pPr>
                <w:r>
                  <w:t>A currency symbol</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\P{InGreek}</w:t>
                </w:r>
              </w:p>
            </w:tc>
            <w:tc>
              <w:tcPr>
                <w:tcW w:w="0" w:type="auto"/>
                <w:vAlign w:val="center"/>
              </w:tcPr>
              <w:p w:rsidR="00D03E1F" w:rsidRDefault="00D03E1F" w:rsidP="006C2718">
                <w:pPr>
                  <w:rPr>
                    <w:sz w:val="24"/>
                  </w:rPr>
                </w:pPr>
                <w:r>
                  <w:t>Any character except one in the Greek block (negation)</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[\p{L}&amp;&amp;[^\p{Lu}]] </w:t>
                </w:r>
              </w:p>
            </w:tc>
            <w:tc>
              <w:tcPr>
                <w:tcW w:w="0" w:type="auto"/>
                <w:vAlign w:val="center"/>
              </w:tcPr>
              <w:p w:rsidR="00D03E1F" w:rsidRDefault="00D03E1F" w:rsidP="006C2718">
                <w:pPr>
                  <w:rPr>
                    <w:sz w:val="24"/>
                  </w:rPr>
                </w:pPr>
                <w:r>
                  <w:t>Any letter except an uppercase letter (subtraction)</w:t>
                </w:r>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Tr="006C2718">
            <w:trPr>
              <w:tblCellSpacing w:w="0" w:type="dxa"/>
            </w:trPr>
            <w:tc>
              <w:tcPr>
                <w:tcW w:w="0" w:type="auto"/>
                <w:gridSpan w:val="2"/>
                <w:vAlign w:val="center"/>
              </w:tcPr>
              <w:p w:rsidR="00D03E1F" w:rsidRDefault="00D03E1F" w:rsidP="006C2718">
                <w:pPr>
                  <w:jc w:val="center"/>
                  <w:rPr>
                    <w:b/>
                    <w:bCs/>
                    <w:sz w:val="24"/>
                  </w:rPr>
                </w:pPr>
                <w:r>
                  <w:rPr>
                    <w:b/>
                    <w:bCs/>
                  </w:rPr>
                  <w:t>Boundary matchers</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w:t>
                </w:r>
              </w:p>
            </w:tc>
            <w:tc>
              <w:tcPr>
                <w:tcW w:w="0" w:type="auto"/>
                <w:vAlign w:val="center"/>
              </w:tcPr>
              <w:p w:rsidR="00D03E1F" w:rsidRDefault="00D03E1F" w:rsidP="006C2718">
                <w:pPr>
                  <w:rPr>
                    <w:sz w:val="24"/>
                  </w:rPr>
                </w:pPr>
                <w:r>
                  <w:t>The beginning of a line</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w:t>
                </w:r>
              </w:p>
            </w:tc>
            <w:tc>
              <w:tcPr>
                <w:tcW w:w="0" w:type="auto"/>
                <w:vAlign w:val="center"/>
              </w:tcPr>
              <w:p w:rsidR="00D03E1F" w:rsidRDefault="00D03E1F" w:rsidP="006C2718">
                <w:pPr>
                  <w:rPr>
                    <w:sz w:val="24"/>
                  </w:rPr>
                </w:pPr>
                <w:r>
                  <w:t>The end of a line</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\b</w:t>
                </w:r>
              </w:p>
            </w:tc>
            <w:tc>
              <w:tcPr>
                <w:tcW w:w="0" w:type="auto"/>
                <w:vAlign w:val="center"/>
              </w:tcPr>
              <w:p w:rsidR="00D03E1F" w:rsidRDefault="00D03E1F" w:rsidP="006C2718">
                <w:pPr>
                  <w:rPr>
                    <w:sz w:val="24"/>
                  </w:rPr>
                </w:pPr>
                <w:r>
                  <w:t>A word boundary</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\B</w:t>
                </w:r>
              </w:p>
            </w:tc>
            <w:tc>
              <w:tcPr>
                <w:tcW w:w="0" w:type="auto"/>
                <w:vAlign w:val="center"/>
              </w:tcPr>
              <w:p w:rsidR="00D03E1F" w:rsidRDefault="00D03E1F" w:rsidP="006C2718">
                <w:pPr>
                  <w:rPr>
                    <w:sz w:val="24"/>
                  </w:rPr>
                </w:pPr>
                <w:r>
                  <w:t>A non-word boundary</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\A</w:t>
                </w:r>
              </w:p>
            </w:tc>
            <w:tc>
              <w:tcPr>
                <w:tcW w:w="0" w:type="auto"/>
                <w:vAlign w:val="center"/>
              </w:tcPr>
              <w:p w:rsidR="00D03E1F" w:rsidRDefault="00D03E1F" w:rsidP="006C2718">
                <w:pPr>
                  <w:rPr>
                    <w:sz w:val="24"/>
                  </w:rPr>
                </w:pPr>
                <w:r>
                  <w:t>The beginning of the input</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\G</w:t>
                </w:r>
              </w:p>
            </w:tc>
            <w:tc>
              <w:tcPr>
                <w:tcW w:w="0" w:type="auto"/>
                <w:vAlign w:val="center"/>
              </w:tcPr>
              <w:p w:rsidR="00D03E1F" w:rsidRDefault="00D03E1F" w:rsidP="006C2718">
                <w:pPr>
                  <w:rPr>
                    <w:sz w:val="24"/>
                  </w:rPr>
                </w:pPr>
                <w:r>
                  <w:t>The end of the previous match</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\Z</w:t>
                </w:r>
              </w:p>
            </w:tc>
            <w:tc>
              <w:tcPr>
                <w:tcW w:w="0" w:type="auto"/>
                <w:vAlign w:val="center"/>
              </w:tcPr>
              <w:p w:rsidR="00D03E1F" w:rsidRDefault="00D03E1F" w:rsidP="006C2718">
                <w:pPr>
                  <w:rPr>
                    <w:sz w:val="24"/>
                  </w:rPr>
                </w:pPr>
                <w:r>
                  <w:t xml:space="preserve">The end of the input but for the final </w:t>
                </w:r>
                <w:hyperlink r:id="rId25" w:anchor="lt" w:history="1">
                  <w:r>
                    <w:rPr>
                      <w:rStyle w:val="Hyperlink"/>
                    </w:rPr>
                    <w:t>terminator</w:t>
                  </w:r>
                </w:hyperlink>
                <w:r>
                  <w:t>, if any</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\z</w:t>
                </w:r>
              </w:p>
            </w:tc>
            <w:tc>
              <w:tcPr>
                <w:tcW w:w="0" w:type="auto"/>
                <w:vAlign w:val="center"/>
              </w:tcPr>
              <w:p w:rsidR="00D03E1F" w:rsidRDefault="00D03E1F" w:rsidP="006C2718">
                <w:pPr>
                  <w:rPr>
                    <w:sz w:val="24"/>
                  </w:rPr>
                </w:pPr>
                <w:r>
                  <w:t>The end of the input</w:t>
                </w:r>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Tr="006C2718">
            <w:trPr>
              <w:tblCellSpacing w:w="0" w:type="dxa"/>
            </w:trPr>
            <w:tc>
              <w:tcPr>
                <w:tcW w:w="0" w:type="auto"/>
                <w:gridSpan w:val="2"/>
                <w:vAlign w:val="center"/>
              </w:tcPr>
              <w:p w:rsidR="00D03E1F" w:rsidRDefault="00D03E1F" w:rsidP="006C2718">
                <w:pPr>
                  <w:jc w:val="center"/>
                  <w:rPr>
                    <w:b/>
                    <w:bCs/>
                    <w:sz w:val="24"/>
                  </w:rPr>
                </w:pPr>
                <w:r>
                  <w:rPr>
                    <w:b/>
                    <w:bCs/>
                  </w:rPr>
                  <w:t>Greedy quantifiers</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p>
            </w:tc>
            <w:tc>
              <w:tcPr>
                <w:tcW w:w="0" w:type="auto"/>
                <w:vAlign w:val="center"/>
              </w:tcPr>
              <w:p w:rsidR="00D03E1F" w:rsidRDefault="00D03E1F" w:rsidP="006C2718">
                <w:pPr>
                  <w:rPr>
                    <w:sz w:val="24"/>
                  </w:rPr>
                </w:pPr>
                <w:r>
                  <w:rPr>
                    <w:i/>
                    <w:iCs/>
                  </w:rPr>
                  <w:t>X</w:t>
                </w:r>
                <w:r>
                  <w:t>, once or not at all</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p>
            </w:tc>
            <w:tc>
              <w:tcPr>
                <w:tcW w:w="0" w:type="auto"/>
                <w:vAlign w:val="center"/>
              </w:tcPr>
              <w:p w:rsidR="00D03E1F" w:rsidRDefault="00D03E1F" w:rsidP="006C2718">
                <w:pPr>
                  <w:rPr>
                    <w:sz w:val="24"/>
                  </w:rPr>
                </w:pPr>
                <w:r>
                  <w:rPr>
                    <w:i/>
                    <w:iCs/>
                  </w:rPr>
                  <w:t>X</w:t>
                </w:r>
                <w:r>
                  <w:t>, zero or more times</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p>
            </w:tc>
            <w:tc>
              <w:tcPr>
                <w:tcW w:w="0" w:type="auto"/>
                <w:vAlign w:val="center"/>
              </w:tcPr>
              <w:p w:rsidR="00D03E1F" w:rsidRDefault="00D03E1F" w:rsidP="006C2718">
                <w:pPr>
                  <w:rPr>
                    <w:sz w:val="24"/>
                  </w:rPr>
                </w:pPr>
                <w:r>
                  <w:rPr>
                    <w:i/>
                    <w:iCs/>
                  </w:rPr>
                  <w:t>X</w:t>
                </w:r>
                <w:r>
                  <w:t>, one or more times</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r>
                  <w:rPr>
                    <w:i/>
                    <w:iCs/>
                  </w:rPr>
                  <w:t>n</w:t>
                </w:r>
                <w:r>
                  <w:rPr>
                    <w:rStyle w:val="HTMLTypewriter"/>
                    <w:rFonts w:eastAsia="Calibri"/>
                  </w:rPr>
                  <w:t>}</w:t>
                </w:r>
              </w:p>
            </w:tc>
            <w:tc>
              <w:tcPr>
                <w:tcW w:w="0" w:type="auto"/>
                <w:vAlign w:val="center"/>
              </w:tcPr>
              <w:p w:rsidR="00D03E1F" w:rsidRDefault="00D03E1F" w:rsidP="006C2718">
                <w:pPr>
                  <w:rPr>
                    <w:sz w:val="24"/>
                  </w:rPr>
                </w:pPr>
                <w:r>
                  <w:rPr>
                    <w:i/>
                    <w:iCs/>
                  </w:rPr>
                  <w:t>X</w:t>
                </w:r>
                <w:r>
                  <w:t xml:space="preserve">, exactly </w:t>
                </w:r>
                <w:r>
                  <w:rPr>
                    <w:i/>
                    <w:iCs/>
                  </w:rPr>
                  <w:t>n</w:t>
                </w:r>
                <w:r>
                  <w:t xml:space="preserve"> times</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r>
                  <w:rPr>
                    <w:i/>
                    <w:iCs/>
                  </w:rPr>
                  <w:t>n</w:t>
                </w:r>
                <w:r>
                  <w:rPr>
                    <w:rStyle w:val="HTMLTypewriter"/>
                    <w:rFonts w:eastAsia="Calibri"/>
                  </w:rPr>
                  <w:t>,}</w:t>
                </w:r>
              </w:p>
            </w:tc>
            <w:tc>
              <w:tcPr>
                <w:tcW w:w="0" w:type="auto"/>
                <w:vAlign w:val="center"/>
              </w:tcPr>
              <w:p w:rsidR="00D03E1F" w:rsidRDefault="00D03E1F" w:rsidP="006C2718">
                <w:pPr>
                  <w:rPr>
                    <w:sz w:val="24"/>
                  </w:rPr>
                </w:pPr>
                <w:r>
                  <w:rPr>
                    <w:i/>
                    <w:iCs/>
                  </w:rPr>
                  <w:t>X</w:t>
                </w:r>
                <w:r>
                  <w:t xml:space="preserve">, at least </w:t>
                </w:r>
                <w:r>
                  <w:rPr>
                    <w:i/>
                    <w:iCs/>
                  </w:rPr>
                  <w:t>n</w:t>
                </w:r>
                <w:r>
                  <w:t xml:space="preserve"> times</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r>
                  <w:rPr>
                    <w:i/>
                    <w:iCs/>
                  </w:rPr>
                  <w:t>n</w:t>
                </w:r>
                <w:r>
                  <w:rPr>
                    <w:rStyle w:val="HTMLTypewriter"/>
                    <w:rFonts w:eastAsia="Calibri"/>
                  </w:rPr>
                  <w:t>,</w:t>
                </w:r>
                <w:r>
                  <w:rPr>
                    <w:i/>
                    <w:iCs/>
                  </w:rPr>
                  <w:t>m</w:t>
                </w:r>
                <w:r>
                  <w:rPr>
                    <w:rStyle w:val="HTMLTypewriter"/>
                    <w:rFonts w:eastAsia="Calibri"/>
                  </w:rPr>
                  <w:t>}</w:t>
                </w:r>
              </w:p>
            </w:tc>
            <w:tc>
              <w:tcPr>
                <w:tcW w:w="0" w:type="auto"/>
                <w:vAlign w:val="center"/>
              </w:tcPr>
              <w:p w:rsidR="00D03E1F" w:rsidRDefault="00D03E1F" w:rsidP="006C2718">
                <w:pPr>
                  <w:rPr>
                    <w:sz w:val="24"/>
                  </w:rPr>
                </w:pPr>
                <w:r>
                  <w:rPr>
                    <w:i/>
                    <w:iCs/>
                  </w:rPr>
                  <w:t>X</w:t>
                </w:r>
                <w:r>
                  <w:t xml:space="preserve">, at least </w:t>
                </w:r>
                <w:r>
                  <w:rPr>
                    <w:i/>
                    <w:iCs/>
                  </w:rPr>
                  <w:t>n</w:t>
                </w:r>
                <w:r>
                  <w:t xml:space="preserve"> but not more than </w:t>
                </w:r>
                <w:r>
                  <w:rPr>
                    <w:i/>
                    <w:iCs/>
                  </w:rPr>
                  <w:t>m</w:t>
                </w:r>
                <w:r>
                  <w:t xml:space="preserve"> times</w:t>
                </w:r>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Tr="006C2718">
            <w:trPr>
              <w:tblCellSpacing w:w="0" w:type="dxa"/>
            </w:trPr>
            <w:tc>
              <w:tcPr>
                <w:tcW w:w="0" w:type="auto"/>
                <w:gridSpan w:val="2"/>
                <w:vAlign w:val="center"/>
              </w:tcPr>
              <w:p w:rsidR="00D03E1F" w:rsidRDefault="00D03E1F" w:rsidP="006C2718">
                <w:pPr>
                  <w:jc w:val="center"/>
                  <w:rPr>
                    <w:b/>
                    <w:bCs/>
                    <w:sz w:val="24"/>
                  </w:rPr>
                </w:pPr>
                <w:r>
                  <w:rPr>
                    <w:b/>
                    <w:bCs/>
                  </w:rPr>
                  <w:t>Reluctant quantifiers</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p>
            </w:tc>
            <w:tc>
              <w:tcPr>
                <w:tcW w:w="0" w:type="auto"/>
                <w:vAlign w:val="center"/>
              </w:tcPr>
              <w:p w:rsidR="00D03E1F" w:rsidRDefault="00D03E1F" w:rsidP="006C2718">
                <w:pPr>
                  <w:rPr>
                    <w:sz w:val="24"/>
                  </w:rPr>
                </w:pPr>
                <w:r>
                  <w:rPr>
                    <w:i/>
                    <w:iCs/>
                  </w:rPr>
                  <w:t>X</w:t>
                </w:r>
                <w:r>
                  <w:t>, once or not at all</w:t>
                </w:r>
              </w:p>
            </w:tc>
          </w:tr>
          <w:tr w:rsidR="00D03E1F" w:rsidTr="006C2718">
            <w:trPr>
              <w:tblCellSpacing w:w="0" w:type="dxa"/>
            </w:trPr>
            <w:tc>
              <w:tcPr>
                <w:tcW w:w="0" w:type="auto"/>
              </w:tcPr>
              <w:p w:rsidR="00D03E1F" w:rsidRDefault="00D03E1F" w:rsidP="006C2718">
                <w:pPr>
                  <w:rPr>
                    <w:sz w:val="24"/>
                  </w:rPr>
                </w:pPr>
                <w:r>
                  <w:rPr>
                    <w:i/>
                    <w:iCs/>
                  </w:rPr>
                  <w:lastRenderedPageBreak/>
                  <w:t>X</w:t>
                </w:r>
                <w:r>
                  <w:rPr>
                    <w:rStyle w:val="HTMLTypewriter"/>
                    <w:rFonts w:eastAsia="Calibri"/>
                  </w:rPr>
                  <w:t>*?</w:t>
                </w:r>
              </w:p>
            </w:tc>
            <w:tc>
              <w:tcPr>
                <w:tcW w:w="0" w:type="auto"/>
                <w:vAlign w:val="center"/>
              </w:tcPr>
              <w:p w:rsidR="00D03E1F" w:rsidRDefault="00D03E1F" w:rsidP="006C2718">
                <w:pPr>
                  <w:rPr>
                    <w:sz w:val="24"/>
                  </w:rPr>
                </w:pPr>
                <w:r>
                  <w:rPr>
                    <w:i/>
                    <w:iCs/>
                  </w:rPr>
                  <w:t>X</w:t>
                </w:r>
                <w:r>
                  <w:t>, zero or more times</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p>
            </w:tc>
            <w:tc>
              <w:tcPr>
                <w:tcW w:w="0" w:type="auto"/>
                <w:vAlign w:val="center"/>
              </w:tcPr>
              <w:p w:rsidR="00D03E1F" w:rsidRDefault="00D03E1F" w:rsidP="006C2718">
                <w:pPr>
                  <w:rPr>
                    <w:sz w:val="24"/>
                  </w:rPr>
                </w:pPr>
                <w:r>
                  <w:rPr>
                    <w:i/>
                    <w:iCs/>
                  </w:rPr>
                  <w:t>X</w:t>
                </w:r>
                <w:r>
                  <w:t>, one or more times</w:t>
                </w:r>
              </w:p>
            </w:tc>
          </w:tr>
          <w:tr w:rsidR="00D03E1F" w:rsidTr="006C2718">
            <w:trPr>
              <w:tblCellSpacing w:w="0" w:type="dxa"/>
            </w:trPr>
            <w:tc>
              <w:tcPr>
                <w:tcW w:w="0" w:type="auto"/>
              </w:tcPr>
              <w:p w:rsidR="00D03E1F" w:rsidRDefault="00D03E1F" w:rsidP="006C2718">
                <w:pPr>
                  <w:rPr>
                    <w:sz w:val="24"/>
                  </w:rPr>
                </w:pPr>
                <w:proofErr w:type="gramStart"/>
                <w:r>
                  <w:rPr>
                    <w:i/>
                    <w:iCs/>
                  </w:rPr>
                  <w:t>X</w:t>
                </w:r>
                <w:r>
                  <w:rPr>
                    <w:rStyle w:val="HTMLTypewriter"/>
                    <w:rFonts w:eastAsia="Calibri"/>
                  </w:rPr>
                  <w:t>{</w:t>
                </w:r>
                <w:proofErr w:type="gramEnd"/>
                <w:r>
                  <w:rPr>
                    <w:i/>
                    <w:iCs/>
                  </w:rPr>
                  <w:t>n</w:t>
                </w:r>
                <w:r>
                  <w:rPr>
                    <w:rStyle w:val="HTMLTypewriter"/>
                    <w:rFonts w:eastAsia="Calibri"/>
                  </w:rPr>
                  <w:t>}?</w:t>
                </w:r>
              </w:p>
            </w:tc>
            <w:tc>
              <w:tcPr>
                <w:tcW w:w="0" w:type="auto"/>
                <w:vAlign w:val="center"/>
              </w:tcPr>
              <w:p w:rsidR="00D03E1F" w:rsidRDefault="00D03E1F" w:rsidP="006C2718">
                <w:pPr>
                  <w:rPr>
                    <w:sz w:val="24"/>
                  </w:rPr>
                </w:pPr>
                <w:r>
                  <w:rPr>
                    <w:i/>
                    <w:iCs/>
                  </w:rPr>
                  <w:t>X</w:t>
                </w:r>
                <w:r>
                  <w:t xml:space="preserve">, exactly </w:t>
                </w:r>
                <w:r>
                  <w:rPr>
                    <w:i/>
                    <w:iCs/>
                  </w:rPr>
                  <w:t>n</w:t>
                </w:r>
                <w:r>
                  <w:t xml:space="preserve"> times</w:t>
                </w:r>
              </w:p>
            </w:tc>
          </w:tr>
          <w:tr w:rsidR="00D03E1F" w:rsidTr="006C2718">
            <w:trPr>
              <w:tblCellSpacing w:w="0" w:type="dxa"/>
            </w:trPr>
            <w:tc>
              <w:tcPr>
                <w:tcW w:w="0" w:type="auto"/>
              </w:tcPr>
              <w:p w:rsidR="00D03E1F" w:rsidRDefault="00D03E1F" w:rsidP="006C2718">
                <w:pPr>
                  <w:rPr>
                    <w:sz w:val="24"/>
                  </w:rPr>
                </w:pPr>
                <w:proofErr w:type="gramStart"/>
                <w:r>
                  <w:rPr>
                    <w:i/>
                    <w:iCs/>
                  </w:rPr>
                  <w:t>X</w:t>
                </w:r>
                <w:r>
                  <w:rPr>
                    <w:rStyle w:val="HTMLTypewriter"/>
                    <w:rFonts w:eastAsia="Calibri"/>
                  </w:rPr>
                  <w:t>{</w:t>
                </w:r>
                <w:proofErr w:type="gramEnd"/>
                <w:r>
                  <w:rPr>
                    <w:i/>
                    <w:iCs/>
                  </w:rPr>
                  <w:t>n</w:t>
                </w:r>
                <w:r>
                  <w:rPr>
                    <w:rStyle w:val="HTMLTypewriter"/>
                    <w:rFonts w:eastAsia="Calibri"/>
                  </w:rPr>
                  <w:t>,}?</w:t>
                </w:r>
              </w:p>
            </w:tc>
            <w:tc>
              <w:tcPr>
                <w:tcW w:w="0" w:type="auto"/>
                <w:vAlign w:val="center"/>
              </w:tcPr>
              <w:p w:rsidR="00D03E1F" w:rsidRDefault="00D03E1F" w:rsidP="006C2718">
                <w:pPr>
                  <w:rPr>
                    <w:sz w:val="24"/>
                  </w:rPr>
                </w:pPr>
                <w:r>
                  <w:rPr>
                    <w:i/>
                    <w:iCs/>
                  </w:rPr>
                  <w:t>X</w:t>
                </w:r>
                <w:r>
                  <w:t xml:space="preserve">, at least </w:t>
                </w:r>
                <w:r>
                  <w:rPr>
                    <w:i/>
                    <w:iCs/>
                  </w:rPr>
                  <w:t>n</w:t>
                </w:r>
                <w:r>
                  <w:t xml:space="preserve"> times</w:t>
                </w:r>
              </w:p>
            </w:tc>
          </w:tr>
          <w:tr w:rsidR="00D03E1F" w:rsidTr="006C2718">
            <w:trPr>
              <w:tblCellSpacing w:w="0" w:type="dxa"/>
            </w:trPr>
            <w:tc>
              <w:tcPr>
                <w:tcW w:w="0" w:type="auto"/>
              </w:tcPr>
              <w:p w:rsidR="00D03E1F" w:rsidRDefault="00D03E1F" w:rsidP="006C2718">
                <w:pPr>
                  <w:rPr>
                    <w:sz w:val="24"/>
                  </w:rPr>
                </w:pPr>
                <w:proofErr w:type="gramStart"/>
                <w:r>
                  <w:rPr>
                    <w:i/>
                    <w:iCs/>
                  </w:rPr>
                  <w:t>X</w:t>
                </w:r>
                <w:r>
                  <w:rPr>
                    <w:rStyle w:val="HTMLTypewriter"/>
                    <w:rFonts w:eastAsia="Calibri"/>
                  </w:rPr>
                  <w:t>{</w:t>
                </w:r>
                <w:proofErr w:type="gramEnd"/>
                <w:r>
                  <w:rPr>
                    <w:i/>
                    <w:iCs/>
                  </w:rPr>
                  <w:t>n</w:t>
                </w:r>
                <w:r>
                  <w:rPr>
                    <w:rStyle w:val="HTMLTypewriter"/>
                    <w:rFonts w:eastAsia="Calibri"/>
                  </w:rPr>
                  <w:t>,</w:t>
                </w:r>
                <w:r>
                  <w:rPr>
                    <w:i/>
                    <w:iCs/>
                  </w:rPr>
                  <w:t>m</w:t>
                </w:r>
                <w:r>
                  <w:rPr>
                    <w:rStyle w:val="HTMLTypewriter"/>
                    <w:rFonts w:eastAsia="Calibri"/>
                  </w:rPr>
                  <w:t>}?</w:t>
                </w:r>
              </w:p>
            </w:tc>
            <w:tc>
              <w:tcPr>
                <w:tcW w:w="0" w:type="auto"/>
                <w:vAlign w:val="center"/>
              </w:tcPr>
              <w:p w:rsidR="00D03E1F" w:rsidRDefault="00D03E1F" w:rsidP="006C2718">
                <w:pPr>
                  <w:rPr>
                    <w:sz w:val="24"/>
                  </w:rPr>
                </w:pPr>
                <w:r>
                  <w:rPr>
                    <w:i/>
                    <w:iCs/>
                  </w:rPr>
                  <w:t>X</w:t>
                </w:r>
                <w:r>
                  <w:t xml:space="preserve">, at least </w:t>
                </w:r>
                <w:r>
                  <w:rPr>
                    <w:i/>
                    <w:iCs/>
                  </w:rPr>
                  <w:t>n</w:t>
                </w:r>
                <w:r>
                  <w:t xml:space="preserve"> but not more than </w:t>
                </w:r>
                <w:r>
                  <w:rPr>
                    <w:i/>
                    <w:iCs/>
                  </w:rPr>
                  <w:t>m</w:t>
                </w:r>
                <w:r>
                  <w:t xml:space="preserve"> times</w:t>
                </w:r>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Tr="006C2718">
            <w:trPr>
              <w:tblCellSpacing w:w="0" w:type="dxa"/>
            </w:trPr>
            <w:tc>
              <w:tcPr>
                <w:tcW w:w="0" w:type="auto"/>
                <w:gridSpan w:val="2"/>
                <w:vAlign w:val="center"/>
              </w:tcPr>
              <w:p w:rsidR="00D03E1F" w:rsidRDefault="00D03E1F" w:rsidP="006C2718">
                <w:pPr>
                  <w:jc w:val="center"/>
                  <w:rPr>
                    <w:b/>
                    <w:bCs/>
                    <w:sz w:val="24"/>
                  </w:rPr>
                </w:pPr>
                <w:r>
                  <w:rPr>
                    <w:b/>
                    <w:bCs/>
                  </w:rPr>
                  <w:t>Possessive quantifiers</w:t>
                </w:r>
              </w:p>
            </w:tc>
          </w:tr>
          <w:tr w:rsidR="00D03E1F" w:rsidTr="006C2718">
            <w:trPr>
              <w:tblCellSpacing w:w="0" w:type="dxa"/>
            </w:trPr>
            <w:tc>
              <w:tcPr>
                <w:tcW w:w="0" w:type="auto"/>
              </w:tcPr>
              <w:p w:rsidR="00D03E1F" w:rsidRDefault="00D03E1F" w:rsidP="006C2718">
                <w:pPr>
                  <w:rPr>
                    <w:sz w:val="24"/>
                  </w:rPr>
                </w:pPr>
                <w:proofErr w:type="gramStart"/>
                <w:r>
                  <w:rPr>
                    <w:i/>
                    <w:iCs/>
                  </w:rPr>
                  <w:t>X</w:t>
                </w:r>
                <w:r>
                  <w:rPr>
                    <w:rStyle w:val="HTMLTypewriter"/>
                    <w:rFonts w:eastAsia="Calibri"/>
                  </w:rPr>
                  <w:t>?+</w:t>
                </w:r>
                <w:proofErr w:type="gramEnd"/>
              </w:p>
            </w:tc>
            <w:tc>
              <w:tcPr>
                <w:tcW w:w="0" w:type="auto"/>
                <w:vAlign w:val="center"/>
              </w:tcPr>
              <w:p w:rsidR="00D03E1F" w:rsidRDefault="00D03E1F" w:rsidP="006C2718">
                <w:pPr>
                  <w:rPr>
                    <w:sz w:val="24"/>
                  </w:rPr>
                </w:pPr>
                <w:r>
                  <w:rPr>
                    <w:i/>
                    <w:iCs/>
                  </w:rPr>
                  <w:t>X</w:t>
                </w:r>
                <w:r>
                  <w:t>, once or not at all</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p>
            </w:tc>
            <w:tc>
              <w:tcPr>
                <w:tcW w:w="0" w:type="auto"/>
                <w:vAlign w:val="center"/>
              </w:tcPr>
              <w:p w:rsidR="00D03E1F" w:rsidRDefault="00D03E1F" w:rsidP="006C2718">
                <w:pPr>
                  <w:rPr>
                    <w:sz w:val="24"/>
                  </w:rPr>
                </w:pPr>
                <w:r>
                  <w:rPr>
                    <w:i/>
                    <w:iCs/>
                  </w:rPr>
                  <w:t>X</w:t>
                </w:r>
                <w:r>
                  <w:t>, zero or more times</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p>
            </w:tc>
            <w:tc>
              <w:tcPr>
                <w:tcW w:w="0" w:type="auto"/>
                <w:vAlign w:val="center"/>
              </w:tcPr>
              <w:p w:rsidR="00D03E1F" w:rsidRDefault="00D03E1F" w:rsidP="006C2718">
                <w:pPr>
                  <w:rPr>
                    <w:sz w:val="24"/>
                  </w:rPr>
                </w:pPr>
                <w:r>
                  <w:rPr>
                    <w:i/>
                    <w:iCs/>
                  </w:rPr>
                  <w:t>X</w:t>
                </w:r>
                <w:r>
                  <w:t>, one or more times</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r>
                  <w:rPr>
                    <w:i/>
                    <w:iCs/>
                  </w:rPr>
                  <w:t>n</w:t>
                </w:r>
                <w:r>
                  <w:rPr>
                    <w:rStyle w:val="HTMLTypewriter"/>
                    <w:rFonts w:eastAsia="Calibri"/>
                  </w:rPr>
                  <w:t>}+</w:t>
                </w:r>
              </w:p>
            </w:tc>
            <w:tc>
              <w:tcPr>
                <w:tcW w:w="0" w:type="auto"/>
                <w:vAlign w:val="center"/>
              </w:tcPr>
              <w:p w:rsidR="00D03E1F" w:rsidRDefault="00D03E1F" w:rsidP="006C2718">
                <w:pPr>
                  <w:rPr>
                    <w:sz w:val="24"/>
                  </w:rPr>
                </w:pPr>
                <w:r>
                  <w:rPr>
                    <w:i/>
                    <w:iCs/>
                  </w:rPr>
                  <w:t>X</w:t>
                </w:r>
                <w:r>
                  <w:t xml:space="preserve">, exactly </w:t>
                </w:r>
                <w:r>
                  <w:rPr>
                    <w:i/>
                    <w:iCs/>
                  </w:rPr>
                  <w:t>n</w:t>
                </w:r>
                <w:r>
                  <w:t xml:space="preserve"> times</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r>
                  <w:rPr>
                    <w:i/>
                    <w:iCs/>
                  </w:rPr>
                  <w:t>n</w:t>
                </w:r>
                <w:r>
                  <w:rPr>
                    <w:rStyle w:val="HTMLTypewriter"/>
                    <w:rFonts w:eastAsia="Calibri"/>
                  </w:rPr>
                  <w:t>,}+</w:t>
                </w:r>
              </w:p>
            </w:tc>
            <w:tc>
              <w:tcPr>
                <w:tcW w:w="0" w:type="auto"/>
                <w:vAlign w:val="center"/>
              </w:tcPr>
              <w:p w:rsidR="00D03E1F" w:rsidRDefault="00D03E1F" w:rsidP="006C2718">
                <w:pPr>
                  <w:rPr>
                    <w:sz w:val="24"/>
                  </w:rPr>
                </w:pPr>
                <w:r>
                  <w:rPr>
                    <w:i/>
                    <w:iCs/>
                  </w:rPr>
                  <w:t>X</w:t>
                </w:r>
                <w:r>
                  <w:t xml:space="preserve">, at least </w:t>
                </w:r>
                <w:r>
                  <w:rPr>
                    <w:i/>
                    <w:iCs/>
                  </w:rPr>
                  <w:t>n</w:t>
                </w:r>
                <w:r>
                  <w:t xml:space="preserve"> times</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r>
                  <w:rPr>
                    <w:i/>
                    <w:iCs/>
                  </w:rPr>
                  <w:t>n</w:t>
                </w:r>
                <w:r>
                  <w:rPr>
                    <w:rStyle w:val="HTMLTypewriter"/>
                    <w:rFonts w:eastAsia="Calibri"/>
                  </w:rPr>
                  <w:t>,</w:t>
                </w:r>
                <w:r>
                  <w:rPr>
                    <w:i/>
                    <w:iCs/>
                  </w:rPr>
                  <w:t>m</w:t>
                </w:r>
                <w:r>
                  <w:rPr>
                    <w:rStyle w:val="HTMLTypewriter"/>
                    <w:rFonts w:eastAsia="Calibri"/>
                  </w:rPr>
                  <w:t>}+</w:t>
                </w:r>
              </w:p>
            </w:tc>
            <w:tc>
              <w:tcPr>
                <w:tcW w:w="0" w:type="auto"/>
                <w:vAlign w:val="center"/>
              </w:tcPr>
              <w:p w:rsidR="00D03E1F" w:rsidRDefault="00D03E1F" w:rsidP="006C2718">
                <w:pPr>
                  <w:rPr>
                    <w:sz w:val="24"/>
                  </w:rPr>
                </w:pPr>
                <w:r>
                  <w:rPr>
                    <w:i/>
                    <w:iCs/>
                  </w:rPr>
                  <w:t>X</w:t>
                </w:r>
                <w:r>
                  <w:t xml:space="preserve">, at least </w:t>
                </w:r>
                <w:r>
                  <w:rPr>
                    <w:i/>
                    <w:iCs/>
                  </w:rPr>
                  <w:t>n</w:t>
                </w:r>
                <w:r>
                  <w:t xml:space="preserve"> but not more than </w:t>
                </w:r>
                <w:r>
                  <w:rPr>
                    <w:i/>
                    <w:iCs/>
                  </w:rPr>
                  <w:t>m</w:t>
                </w:r>
                <w:r>
                  <w:t xml:space="preserve"> times</w:t>
                </w:r>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Tr="006C2718">
            <w:trPr>
              <w:tblCellSpacing w:w="0" w:type="dxa"/>
            </w:trPr>
            <w:tc>
              <w:tcPr>
                <w:tcW w:w="0" w:type="auto"/>
                <w:gridSpan w:val="2"/>
                <w:vAlign w:val="center"/>
              </w:tcPr>
              <w:p w:rsidR="00D03E1F" w:rsidRDefault="00D03E1F" w:rsidP="006C2718">
                <w:pPr>
                  <w:jc w:val="center"/>
                  <w:rPr>
                    <w:b/>
                    <w:bCs/>
                    <w:sz w:val="24"/>
                  </w:rPr>
                </w:pPr>
                <w:r>
                  <w:rPr>
                    <w:b/>
                    <w:bCs/>
                  </w:rPr>
                  <w:t>Logical operators</w:t>
                </w:r>
              </w:p>
            </w:tc>
          </w:tr>
          <w:tr w:rsidR="00D03E1F" w:rsidTr="006C2718">
            <w:trPr>
              <w:tblCellSpacing w:w="0" w:type="dxa"/>
            </w:trPr>
            <w:tc>
              <w:tcPr>
                <w:tcW w:w="0" w:type="auto"/>
              </w:tcPr>
              <w:p w:rsidR="00D03E1F" w:rsidRDefault="00D03E1F" w:rsidP="006C2718">
                <w:pPr>
                  <w:rPr>
                    <w:sz w:val="24"/>
                  </w:rPr>
                </w:pPr>
                <w:r>
                  <w:rPr>
                    <w:i/>
                    <w:iCs/>
                  </w:rPr>
                  <w:t>XY</w:t>
                </w:r>
              </w:p>
            </w:tc>
            <w:tc>
              <w:tcPr>
                <w:tcW w:w="0" w:type="auto"/>
                <w:vAlign w:val="center"/>
              </w:tcPr>
              <w:p w:rsidR="00D03E1F" w:rsidRDefault="00D03E1F" w:rsidP="006C2718">
                <w:pPr>
                  <w:rPr>
                    <w:sz w:val="24"/>
                  </w:rPr>
                </w:pPr>
                <w:r>
                  <w:rPr>
                    <w:i/>
                    <w:iCs/>
                  </w:rPr>
                  <w:t>X</w:t>
                </w:r>
                <w:r>
                  <w:t xml:space="preserve"> followed by </w:t>
                </w:r>
                <w:r>
                  <w:rPr>
                    <w:i/>
                    <w:iCs/>
                  </w:rPr>
                  <w:t>Y</w:t>
                </w:r>
              </w:p>
            </w:tc>
          </w:tr>
          <w:tr w:rsidR="00D03E1F" w:rsidTr="006C2718">
            <w:trPr>
              <w:tblCellSpacing w:w="0" w:type="dxa"/>
            </w:trPr>
            <w:tc>
              <w:tcPr>
                <w:tcW w:w="0" w:type="auto"/>
              </w:tcPr>
              <w:p w:rsidR="00D03E1F" w:rsidRDefault="00D03E1F" w:rsidP="006C2718">
                <w:pPr>
                  <w:rPr>
                    <w:sz w:val="24"/>
                  </w:rPr>
                </w:pPr>
                <w:r>
                  <w:rPr>
                    <w:i/>
                    <w:iCs/>
                  </w:rPr>
                  <w:t>X</w:t>
                </w:r>
                <w:r>
                  <w:rPr>
                    <w:rStyle w:val="HTMLTypewriter"/>
                    <w:rFonts w:eastAsia="Calibri"/>
                  </w:rPr>
                  <w:t>|</w:t>
                </w:r>
                <w:r>
                  <w:rPr>
                    <w:i/>
                    <w:iCs/>
                  </w:rPr>
                  <w:t>Y</w:t>
                </w:r>
              </w:p>
            </w:tc>
            <w:tc>
              <w:tcPr>
                <w:tcW w:w="0" w:type="auto"/>
                <w:vAlign w:val="center"/>
              </w:tcPr>
              <w:p w:rsidR="00D03E1F" w:rsidRDefault="00D03E1F" w:rsidP="006C2718">
                <w:pPr>
                  <w:rPr>
                    <w:sz w:val="24"/>
                  </w:rPr>
                </w:pPr>
                <w:r>
                  <w:t xml:space="preserve">Either </w:t>
                </w:r>
                <w:r>
                  <w:rPr>
                    <w:i/>
                    <w:iCs/>
                  </w:rPr>
                  <w:t>X</w:t>
                </w:r>
                <w:r>
                  <w:t xml:space="preserve"> or </w:t>
                </w:r>
                <w:r>
                  <w:rPr>
                    <w:i/>
                    <w:iCs/>
                  </w:rPr>
                  <w:t>Y</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w:t>
                </w:r>
                <w:r>
                  <w:rPr>
                    <w:i/>
                    <w:iCs/>
                  </w:rPr>
                  <w:t>X</w:t>
                </w:r>
                <w:r>
                  <w:rPr>
                    <w:rStyle w:val="HTMLTypewriter"/>
                    <w:rFonts w:eastAsia="Calibri"/>
                  </w:rPr>
                  <w:t>)</w:t>
                </w:r>
              </w:p>
            </w:tc>
            <w:tc>
              <w:tcPr>
                <w:tcW w:w="0" w:type="auto"/>
                <w:vAlign w:val="center"/>
              </w:tcPr>
              <w:p w:rsidR="00D03E1F" w:rsidRDefault="00D03E1F" w:rsidP="006C2718">
                <w:pPr>
                  <w:rPr>
                    <w:sz w:val="24"/>
                  </w:rPr>
                </w:pPr>
                <w:r>
                  <w:t xml:space="preserve">X, as a </w:t>
                </w:r>
                <w:hyperlink r:id="rId26" w:anchor="cg" w:history="1">
                  <w:r>
                    <w:rPr>
                      <w:rStyle w:val="Hyperlink"/>
                    </w:rPr>
                    <w:t>capturing group</w:t>
                  </w:r>
                </w:hyperlink>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Tr="006C2718">
            <w:trPr>
              <w:tblCellSpacing w:w="0" w:type="dxa"/>
            </w:trPr>
            <w:tc>
              <w:tcPr>
                <w:tcW w:w="0" w:type="auto"/>
                <w:gridSpan w:val="2"/>
                <w:vAlign w:val="center"/>
              </w:tcPr>
              <w:p w:rsidR="00D03E1F" w:rsidRDefault="00D03E1F" w:rsidP="006C2718">
                <w:pPr>
                  <w:jc w:val="center"/>
                  <w:rPr>
                    <w:b/>
                    <w:bCs/>
                    <w:sz w:val="24"/>
                  </w:rPr>
                </w:pPr>
                <w:r>
                  <w:rPr>
                    <w:b/>
                    <w:bCs/>
                  </w:rPr>
                  <w:t>Back references</w:t>
                </w:r>
              </w:p>
            </w:tc>
          </w:tr>
          <w:tr w:rsidR="00D03E1F" w:rsidTr="006C2718">
            <w:trPr>
              <w:tblCellSpacing w:w="0" w:type="dxa"/>
            </w:trPr>
            <w:tc>
              <w:tcPr>
                <w:tcW w:w="0" w:type="auto"/>
                <w:vAlign w:val="bottom"/>
              </w:tcPr>
              <w:p w:rsidR="00D03E1F" w:rsidRDefault="00D03E1F" w:rsidP="006C2718">
                <w:pPr>
                  <w:rPr>
                    <w:sz w:val="24"/>
                  </w:rPr>
                </w:pPr>
                <w:r>
                  <w:rPr>
                    <w:rStyle w:val="HTMLTypewriter"/>
                    <w:rFonts w:eastAsia="Calibri"/>
                  </w:rPr>
                  <w:t>\</w:t>
                </w:r>
                <w:r>
                  <w:rPr>
                    <w:i/>
                    <w:iCs/>
                  </w:rPr>
                  <w:t>n</w:t>
                </w:r>
              </w:p>
            </w:tc>
            <w:tc>
              <w:tcPr>
                <w:tcW w:w="0" w:type="auto"/>
                <w:vAlign w:val="bottom"/>
              </w:tcPr>
              <w:p w:rsidR="00D03E1F" w:rsidRDefault="00D03E1F" w:rsidP="006C2718">
                <w:pPr>
                  <w:rPr>
                    <w:sz w:val="24"/>
                  </w:rPr>
                </w:pPr>
                <w:r>
                  <w:t xml:space="preserve">Whatever the </w:t>
                </w:r>
                <w:r>
                  <w:rPr>
                    <w:i/>
                    <w:iCs/>
                  </w:rPr>
                  <w:t>n</w:t>
                </w:r>
                <w:r>
                  <w:rPr>
                    <w:vertAlign w:val="superscript"/>
                  </w:rPr>
                  <w:t>th</w:t>
                </w:r>
                <w:r>
                  <w:t xml:space="preserve"> </w:t>
                </w:r>
                <w:hyperlink r:id="rId27" w:anchor="cg" w:history="1">
                  <w:r>
                    <w:rPr>
                      <w:rStyle w:val="Hyperlink"/>
                    </w:rPr>
                    <w:t>capturing group</w:t>
                  </w:r>
                </w:hyperlink>
                <w:r>
                  <w:t xml:space="preserve"> matched</w:t>
                </w:r>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Tr="006C2718">
            <w:trPr>
              <w:tblCellSpacing w:w="0" w:type="dxa"/>
            </w:trPr>
            <w:tc>
              <w:tcPr>
                <w:tcW w:w="0" w:type="auto"/>
                <w:gridSpan w:val="2"/>
                <w:vAlign w:val="center"/>
              </w:tcPr>
              <w:p w:rsidR="00D03E1F" w:rsidRDefault="00D03E1F" w:rsidP="006C2718">
                <w:pPr>
                  <w:jc w:val="center"/>
                  <w:rPr>
                    <w:b/>
                    <w:bCs/>
                    <w:sz w:val="24"/>
                  </w:rPr>
                </w:pPr>
                <w:r>
                  <w:rPr>
                    <w:b/>
                    <w:bCs/>
                  </w:rPr>
                  <w:t>Quotation</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w:t>
                </w:r>
              </w:p>
            </w:tc>
            <w:tc>
              <w:tcPr>
                <w:tcW w:w="0" w:type="auto"/>
                <w:vAlign w:val="center"/>
              </w:tcPr>
              <w:p w:rsidR="00D03E1F" w:rsidRDefault="00D03E1F" w:rsidP="006C2718">
                <w:pPr>
                  <w:rPr>
                    <w:sz w:val="24"/>
                  </w:rPr>
                </w:pPr>
                <w:r>
                  <w:t>Nothing, but quotes the following character</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\Q</w:t>
                </w:r>
              </w:p>
            </w:tc>
            <w:tc>
              <w:tcPr>
                <w:tcW w:w="0" w:type="auto"/>
                <w:vAlign w:val="center"/>
              </w:tcPr>
              <w:p w:rsidR="00D03E1F" w:rsidRDefault="00D03E1F" w:rsidP="006C2718">
                <w:pPr>
                  <w:rPr>
                    <w:sz w:val="24"/>
                  </w:rPr>
                </w:pPr>
                <w:r>
                  <w:t xml:space="preserve">Nothing, but quotes all characters until </w:t>
                </w:r>
                <w:r>
                  <w:rPr>
                    <w:rStyle w:val="HTMLTypewriter"/>
                    <w:rFonts w:eastAsia="Calibri"/>
                  </w:rPr>
                  <w:t>\E</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lastRenderedPageBreak/>
                  <w:t>\E</w:t>
                </w:r>
              </w:p>
            </w:tc>
            <w:tc>
              <w:tcPr>
                <w:tcW w:w="0" w:type="auto"/>
                <w:vAlign w:val="center"/>
              </w:tcPr>
              <w:p w:rsidR="00D03E1F" w:rsidRDefault="00D03E1F" w:rsidP="006C2718">
                <w:pPr>
                  <w:rPr>
                    <w:sz w:val="24"/>
                  </w:rPr>
                </w:pPr>
                <w:r>
                  <w:t xml:space="preserve">Nothing, but ends quoting started by </w:t>
                </w:r>
                <w:r>
                  <w:rPr>
                    <w:rStyle w:val="HTMLTypewriter"/>
                    <w:rFonts w:eastAsia="Calibri"/>
                  </w:rPr>
                  <w:t>\Q</w:t>
                </w:r>
              </w:p>
            </w:tc>
          </w:tr>
          <w:tr w:rsidR="00D03E1F" w:rsidTr="006C2718">
            <w:trPr>
              <w:tblCellSpacing w:w="0" w:type="dxa"/>
            </w:trPr>
            <w:tc>
              <w:tcPr>
                <w:tcW w:w="0" w:type="auto"/>
                <w:vAlign w:val="center"/>
              </w:tcPr>
              <w:p w:rsidR="00D03E1F" w:rsidRDefault="00D03E1F" w:rsidP="006C2718">
                <w:pPr>
                  <w:jc w:val="center"/>
                  <w:rPr>
                    <w:b/>
                    <w:bCs/>
                    <w:sz w:val="24"/>
                  </w:rPr>
                </w:pPr>
                <w:r>
                  <w:rPr>
                    <w:b/>
                    <w:bCs/>
                  </w:rPr>
                  <w:t> </w:t>
                </w:r>
              </w:p>
            </w:tc>
            <w:tc>
              <w:tcPr>
                <w:tcW w:w="0" w:type="auto"/>
                <w:vAlign w:val="center"/>
              </w:tcPr>
              <w:p w:rsidR="00D03E1F" w:rsidRDefault="00D03E1F" w:rsidP="006C2718">
                <w:pPr>
                  <w:rPr>
                    <w:szCs w:val="20"/>
                  </w:rPr>
                </w:pPr>
              </w:p>
            </w:tc>
          </w:tr>
          <w:tr w:rsidR="00D03E1F" w:rsidTr="006C2718">
            <w:trPr>
              <w:tblCellSpacing w:w="0" w:type="dxa"/>
            </w:trPr>
            <w:tc>
              <w:tcPr>
                <w:tcW w:w="0" w:type="auto"/>
                <w:gridSpan w:val="2"/>
                <w:vAlign w:val="center"/>
              </w:tcPr>
              <w:p w:rsidR="00D03E1F" w:rsidRDefault="00D03E1F" w:rsidP="006C2718">
                <w:pPr>
                  <w:jc w:val="center"/>
                  <w:rPr>
                    <w:b/>
                    <w:bCs/>
                    <w:sz w:val="24"/>
                  </w:rPr>
                </w:pPr>
                <w:r>
                  <w:rPr>
                    <w:b/>
                    <w:bCs/>
                  </w:rPr>
                  <w:t>Special constructs (non-capturing)</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w:t>
                </w:r>
                <w:r>
                  <w:rPr>
                    <w:i/>
                    <w:iCs/>
                  </w:rPr>
                  <w:t>X</w:t>
                </w:r>
                <w:r>
                  <w:rPr>
                    <w:rStyle w:val="HTMLTypewriter"/>
                    <w:rFonts w:eastAsia="Calibri"/>
                  </w:rPr>
                  <w:t>)</w:t>
                </w:r>
              </w:p>
            </w:tc>
            <w:tc>
              <w:tcPr>
                <w:tcW w:w="0" w:type="auto"/>
                <w:vAlign w:val="center"/>
              </w:tcPr>
              <w:p w:rsidR="00D03E1F" w:rsidRDefault="00D03E1F" w:rsidP="006C2718">
                <w:pPr>
                  <w:rPr>
                    <w:sz w:val="24"/>
                  </w:rPr>
                </w:pPr>
                <w:r>
                  <w:rPr>
                    <w:i/>
                    <w:iCs/>
                  </w:rPr>
                  <w:t>X</w:t>
                </w:r>
                <w:r>
                  <w:t>, as a non-capturing group</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(?idmsux-idmsux) </w:t>
                </w:r>
              </w:p>
            </w:tc>
            <w:tc>
              <w:tcPr>
                <w:tcW w:w="0" w:type="auto"/>
                <w:vAlign w:val="center"/>
              </w:tcPr>
              <w:p w:rsidR="00D03E1F" w:rsidRDefault="00D03E1F" w:rsidP="006C2718">
                <w:pPr>
                  <w:rPr>
                    <w:sz w:val="24"/>
                  </w:rPr>
                </w:pPr>
                <w:r>
                  <w:t>Nothing, but turns match flags on - off</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(?idmsux-idmsux:</w:t>
                </w:r>
                <w:r>
                  <w:rPr>
                    <w:i/>
                    <w:iCs/>
                  </w:rPr>
                  <w:t>X</w:t>
                </w:r>
                <w:r>
                  <w:rPr>
                    <w:rStyle w:val="HTMLTypewriter"/>
                    <w:rFonts w:eastAsia="Calibri"/>
                  </w:rPr>
                  <w:t>)</w:t>
                </w:r>
                <w:r>
                  <w:t>  </w:t>
                </w:r>
              </w:p>
            </w:tc>
            <w:tc>
              <w:tcPr>
                <w:tcW w:w="0" w:type="auto"/>
                <w:vAlign w:val="center"/>
              </w:tcPr>
              <w:p w:rsidR="00D03E1F" w:rsidRDefault="00D03E1F" w:rsidP="006C2718">
                <w:pPr>
                  <w:rPr>
                    <w:sz w:val="24"/>
                  </w:rPr>
                </w:pPr>
                <w:r>
                  <w:rPr>
                    <w:i/>
                    <w:iCs/>
                  </w:rPr>
                  <w:t>X</w:t>
                </w:r>
                <w:r>
                  <w:t xml:space="preserve">, as a </w:t>
                </w:r>
                <w:hyperlink r:id="rId28" w:anchor="cg" w:history="1">
                  <w:r>
                    <w:rPr>
                      <w:rStyle w:val="Hyperlink"/>
                    </w:rPr>
                    <w:t>non-capturing group</w:t>
                  </w:r>
                </w:hyperlink>
                <w:r>
                  <w:t xml:space="preserve"> with the given flags on - off</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w:t>
                </w:r>
                <w:r>
                  <w:rPr>
                    <w:i/>
                    <w:iCs/>
                  </w:rPr>
                  <w:t>X</w:t>
                </w:r>
                <w:r>
                  <w:rPr>
                    <w:rStyle w:val="HTMLTypewriter"/>
                    <w:rFonts w:eastAsia="Calibri"/>
                  </w:rPr>
                  <w:t>)</w:t>
                </w:r>
              </w:p>
            </w:tc>
            <w:tc>
              <w:tcPr>
                <w:tcW w:w="0" w:type="auto"/>
                <w:vAlign w:val="center"/>
              </w:tcPr>
              <w:p w:rsidR="00D03E1F" w:rsidRDefault="00D03E1F" w:rsidP="006C2718">
                <w:pPr>
                  <w:rPr>
                    <w:sz w:val="24"/>
                  </w:rPr>
                </w:pPr>
                <w:r>
                  <w:rPr>
                    <w:i/>
                    <w:iCs/>
                  </w:rPr>
                  <w:t>X</w:t>
                </w:r>
                <w:r>
                  <w:t>, via zero-width positive lookahead</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w:t>
                </w:r>
                <w:r>
                  <w:rPr>
                    <w:i/>
                    <w:iCs/>
                  </w:rPr>
                  <w:t>X</w:t>
                </w:r>
                <w:r>
                  <w:rPr>
                    <w:rStyle w:val="HTMLTypewriter"/>
                    <w:rFonts w:eastAsia="Calibri"/>
                  </w:rPr>
                  <w:t>)</w:t>
                </w:r>
              </w:p>
            </w:tc>
            <w:tc>
              <w:tcPr>
                <w:tcW w:w="0" w:type="auto"/>
                <w:vAlign w:val="center"/>
              </w:tcPr>
              <w:p w:rsidR="00D03E1F" w:rsidRDefault="00D03E1F" w:rsidP="006C2718">
                <w:pPr>
                  <w:rPr>
                    <w:sz w:val="24"/>
                  </w:rPr>
                </w:pPr>
                <w:r>
                  <w:rPr>
                    <w:i/>
                    <w:iCs/>
                  </w:rPr>
                  <w:t>X</w:t>
                </w:r>
                <w:r>
                  <w:t>, via zero-width negative lookahead</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(?&lt;=</w:t>
                </w:r>
                <w:r>
                  <w:rPr>
                    <w:i/>
                    <w:iCs/>
                  </w:rPr>
                  <w:t>X</w:t>
                </w:r>
                <w:r>
                  <w:rPr>
                    <w:rStyle w:val="HTMLTypewriter"/>
                    <w:rFonts w:eastAsia="Calibri"/>
                  </w:rPr>
                  <w:t>)</w:t>
                </w:r>
              </w:p>
            </w:tc>
            <w:tc>
              <w:tcPr>
                <w:tcW w:w="0" w:type="auto"/>
                <w:vAlign w:val="center"/>
              </w:tcPr>
              <w:p w:rsidR="00D03E1F" w:rsidRDefault="00D03E1F" w:rsidP="006C2718">
                <w:pPr>
                  <w:rPr>
                    <w:sz w:val="24"/>
                  </w:rPr>
                </w:pPr>
                <w:r>
                  <w:rPr>
                    <w:i/>
                    <w:iCs/>
                  </w:rPr>
                  <w:t>X</w:t>
                </w:r>
                <w:r>
                  <w:t>, via zero-width positive lookbehind</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(?&lt;!</w:t>
                </w:r>
                <w:r>
                  <w:rPr>
                    <w:i/>
                    <w:iCs/>
                  </w:rPr>
                  <w:t>X</w:t>
                </w:r>
                <w:r>
                  <w:rPr>
                    <w:rStyle w:val="HTMLTypewriter"/>
                    <w:rFonts w:eastAsia="Calibri"/>
                  </w:rPr>
                  <w:t>)</w:t>
                </w:r>
              </w:p>
            </w:tc>
            <w:tc>
              <w:tcPr>
                <w:tcW w:w="0" w:type="auto"/>
                <w:vAlign w:val="center"/>
              </w:tcPr>
              <w:p w:rsidR="00D03E1F" w:rsidRDefault="00D03E1F" w:rsidP="006C2718">
                <w:pPr>
                  <w:rPr>
                    <w:sz w:val="24"/>
                  </w:rPr>
                </w:pPr>
                <w:r>
                  <w:rPr>
                    <w:i/>
                    <w:iCs/>
                  </w:rPr>
                  <w:t>X</w:t>
                </w:r>
                <w:r>
                  <w:t>, via zero-width negative lookbehind</w:t>
                </w:r>
              </w:p>
            </w:tc>
          </w:tr>
          <w:tr w:rsidR="00D03E1F" w:rsidTr="006C2718">
            <w:trPr>
              <w:tblCellSpacing w:w="0" w:type="dxa"/>
            </w:trPr>
            <w:tc>
              <w:tcPr>
                <w:tcW w:w="0" w:type="auto"/>
              </w:tcPr>
              <w:p w:rsidR="00D03E1F" w:rsidRDefault="00D03E1F" w:rsidP="006C2718">
                <w:pPr>
                  <w:rPr>
                    <w:sz w:val="24"/>
                  </w:rPr>
                </w:pPr>
                <w:r>
                  <w:rPr>
                    <w:rStyle w:val="HTMLTypewriter"/>
                    <w:rFonts w:eastAsia="Calibri"/>
                  </w:rPr>
                  <w:t>(?&gt;</w:t>
                </w:r>
                <w:r>
                  <w:rPr>
                    <w:i/>
                    <w:iCs/>
                  </w:rPr>
                  <w:t>X</w:t>
                </w:r>
                <w:r>
                  <w:rPr>
                    <w:rStyle w:val="HTMLTypewriter"/>
                    <w:rFonts w:eastAsia="Calibri"/>
                  </w:rPr>
                  <w:t>)</w:t>
                </w:r>
              </w:p>
            </w:tc>
            <w:tc>
              <w:tcPr>
                <w:tcW w:w="0" w:type="auto"/>
                <w:vAlign w:val="center"/>
              </w:tcPr>
              <w:p w:rsidR="00D03E1F" w:rsidRDefault="00D03E1F" w:rsidP="006C2718">
                <w:pPr>
                  <w:rPr>
                    <w:sz w:val="24"/>
                  </w:rPr>
                </w:pPr>
                <w:r>
                  <w:rPr>
                    <w:i/>
                    <w:iCs/>
                  </w:rPr>
                  <w:t>X</w:t>
                </w:r>
                <w:r>
                  <w:t>, as an independent, non-capturing group</w:t>
                </w:r>
              </w:p>
            </w:tc>
          </w:tr>
        </w:tbl>
        <w:p w:rsidR="00D03E1F" w:rsidRDefault="00A61963" w:rsidP="00D03E1F">
          <w:r>
            <w:pict>
              <v:rect id="_x0000_i1026" style="width:0;height:1.5pt" o:hralign="center" o:hrstd="t" o:hr="t" fillcolor="#aca899" stroked="f"/>
            </w:pict>
          </w:r>
        </w:p>
        <w:p w:rsidR="00D03E1F" w:rsidRDefault="00D03E1F" w:rsidP="00D03E1F">
          <w:pPr>
            <w:pStyle w:val="Heading2"/>
          </w:pPr>
          <w:bookmarkStart w:id="132" w:name="_Toc293927256"/>
          <w:bookmarkStart w:id="133" w:name="_Toc366229644"/>
          <w:bookmarkStart w:id="134" w:name="bs"/>
          <w:bookmarkEnd w:id="131"/>
          <w:r>
            <w:t>Backslashes, escapes, and quoting</w:t>
          </w:r>
          <w:bookmarkEnd w:id="132"/>
          <w:bookmarkEnd w:id="133"/>
          <w:r>
            <w:t xml:space="preserve"> </w:t>
          </w:r>
        </w:p>
        <w:p w:rsidR="00D03E1F" w:rsidRDefault="00D03E1F" w:rsidP="00D03E1F">
          <w:r>
            <w:t>The backslash character (</w:t>
          </w:r>
          <w:r>
            <w:rPr>
              <w:rStyle w:val="HTMLTypewriter"/>
              <w:rFonts w:eastAsia="Calibri"/>
            </w:rPr>
            <w:t>'\'</w:t>
          </w:r>
          <w:r>
            <w:t xml:space="preserve">) serves to introduce escaped constructs, as defined in the table above, as well as to quote characters that otherwise would be interpreted as unescaped constructs. Thus the expression </w:t>
          </w:r>
          <w:r>
            <w:rPr>
              <w:rStyle w:val="HTMLTypewriter"/>
              <w:rFonts w:eastAsia="Calibri"/>
            </w:rPr>
            <w:t>\\</w:t>
          </w:r>
          <w:r>
            <w:t xml:space="preserve"> matches a single backslash and </w:t>
          </w:r>
          <w:proofErr w:type="gramStart"/>
          <w:r>
            <w:rPr>
              <w:rStyle w:val="HTMLTypewriter"/>
              <w:rFonts w:eastAsia="Calibri"/>
            </w:rPr>
            <w:t>\{</w:t>
          </w:r>
          <w:proofErr w:type="gramEnd"/>
          <w:r>
            <w:t xml:space="preserve"> matches a left brace. </w:t>
          </w:r>
        </w:p>
        <w:p w:rsidR="00D03E1F" w:rsidRDefault="00D03E1F" w:rsidP="00D03E1F">
          <w:r>
            <w:t xml:space="preserve">It is an error to use a backslash prior to any alphabetic character that does not denote an escaped construct; these are reserved for future extensions to the regular-expression language. A backslash may be used prior to a non-alphabetic character regardless of whether that character is part of an unescaped construct. </w:t>
          </w:r>
        </w:p>
        <w:p w:rsidR="00D03E1F" w:rsidRDefault="00D03E1F" w:rsidP="00D03E1F">
          <w:r>
            <w:t xml:space="preserve">Backslashes within string literals in Java source code are interpreted as required by the </w:t>
          </w:r>
          <w:bookmarkEnd w:id="134"/>
          <w:r w:rsidR="00A61963">
            <w:fldChar w:fldCharType="begin"/>
          </w:r>
          <w:r>
            <w:instrText xml:space="preserve"> HYPERLINK "http://java.sun.com/docs/books/jls/second_edition/html/" </w:instrText>
          </w:r>
          <w:r w:rsidR="00A61963">
            <w:fldChar w:fldCharType="separate"/>
          </w:r>
          <w:r>
            <w:rPr>
              <w:rStyle w:val="Hyperlink"/>
            </w:rPr>
            <w:t>Java Language Specification</w:t>
          </w:r>
          <w:r w:rsidR="00A61963">
            <w:fldChar w:fldCharType="end"/>
          </w:r>
          <w:r>
            <w:t xml:space="preserve"> as either </w:t>
          </w:r>
          <w:hyperlink r:id="rId29" w:anchor="100850" w:history="1">
            <w:r>
              <w:rPr>
                <w:rStyle w:val="Hyperlink"/>
              </w:rPr>
              <w:t>Unicode escapes</w:t>
            </w:r>
          </w:hyperlink>
          <w:r>
            <w:t xml:space="preserve"> or other </w:t>
          </w:r>
          <w:hyperlink r:id="rId30" w:anchor="101089" w:history="1">
            <w:r>
              <w:rPr>
                <w:rStyle w:val="Hyperlink"/>
              </w:rPr>
              <w:t>character escapes</w:t>
            </w:r>
          </w:hyperlink>
          <w:r>
            <w:t xml:space="preserve">. It is therefore necessary to double backslashes in string literals that represent regular expressions to protect them from interpretation by the Java bytecode compiler. The string literal </w:t>
          </w:r>
          <w:r>
            <w:rPr>
              <w:rStyle w:val="HTMLTypewriter"/>
              <w:rFonts w:eastAsia="Calibri"/>
            </w:rPr>
            <w:t>"\b"</w:t>
          </w:r>
          <w:r>
            <w:t xml:space="preserve">, for example, matches a single backspace character when interpreted as a regular expression, while </w:t>
          </w:r>
          <w:r>
            <w:rPr>
              <w:rStyle w:val="HTMLTypewriter"/>
              <w:rFonts w:eastAsia="Calibri"/>
            </w:rPr>
            <w:t>"\\b"</w:t>
          </w:r>
          <w:r>
            <w:t xml:space="preserve"> matches a word boundary. The string literal </w:t>
          </w:r>
          <w:r>
            <w:rPr>
              <w:rStyle w:val="HTMLTypewriter"/>
              <w:rFonts w:eastAsia="Calibri"/>
            </w:rPr>
            <w:t>"\(hello\)"</w:t>
          </w:r>
          <w:r>
            <w:t xml:space="preserve"> is illegal and leads to a compile-time error; in order to match the string </w:t>
          </w:r>
          <w:r>
            <w:rPr>
              <w:rStyle w:val="HTMLTypewriter"/>
              <w:rFonts w:eastAsia="Calibri"/>
            </w:rPr>
            <w:t>(hello)</w:t>
          </w:r>
          <w:r>
            <w:t xml:space="preserve"> the string literal </w:t>
          </w:r>
          <w:r>
            <w:rPr>
              <w:rStyle w:val="HTMLTypewriter"/>
              <w:rFonts w:eastAsia="Calibri"/>
            </w:rPr>
            <w:t>"\\(hello\\)"</w:t>
          </w:r>
          <w:r>
            <w:t xml:space="preserve"> must be used. </w:t>
          </w:r>
          <w:bookmarkStart w:id="135" w:name="cc"/>
        </w:p>
        <w:p w:rsidR="00D03E1F" w:rsidRDefault="00D03E1F" w:rsidP="00D03E1F">
          <w:pPr>
            <w:pStyle w:val="Heading2"/>
          </w:pPr>
          <w:bookmarkStart w:id="136" w:name="_Toc293927257"/>
          <w:bookmarkStart w:id="137" w:name="_Toc366229645"/>
          <w:r>
            <w:t>Character Classes</w:t>
          </w:r>
          <w:bookmarkEnd w:id="136"/>
          <w:bookmarkEnd w:id="137"/>
          <w:r>
            <w:t xml:space="preserve"> </w:t>
          </w:r>
        </w:p>
        <w:p w:rsidR="00D03E1F" w:rsidRDefault="00D03E1F" w:rsidP="00D03E1F">
          <w:r>
            <w:t>Character classes may appear within other character classes, and may be composed by the union operator (implicit) and the intersection operator (</w:t>
          </w:r>
          <w:r>
            <w:rPr>
              <w:rStyle w:val="HTMLTypewriter"/>
              <w:rFonts w:eastAsia="Calibri"/>
            </w:rPr>
            <w:t>&amp;&amp;</w:t>
          </w:r>
          <w:r>
            <w:t xml:space="preserve">). The union operator denotes a class that contains every character that is in at least one of its operand classes. The intersection operator denotes a class that contains every character that is in both of its operand classes. </w:t>
          </w:r>
        </w:p>
        <w:p w:rsidR="00D03E1F" w:rsidRDefault="00D03E1F" w:rsidP="00D03E1F">
          <w:r>
            <w:lastRenderedPageBreak/>
            <w:t xml:space="preserve">The precedence of character-class operators is as follows, from highest to lowest: </w:t>
          </w:r>
        </w:p>
        <w:p w:rsidR="00D03E1F" w:rsidRDefault="00D03E1F" w:rsidP="00D03E1F"/>
        <w:tbl>
          <w:tblPr>
            <w:tblW w:w="0" w:type="auto"/>
            <w:jc w:val="center"/>
            <w:tblCellSpacing w:w="0" w:type="dxa"/>
            <w:tblCellMar>
              <w:top w:w="15" w:type="dxa"/>
              <w:left w:w="15" w:type="dxa"/>
              <w:bottom w:w="15" w:type="dxa"/>
              <w:right w:w="15" w:type="dxa"/>
            </w:tblCellMar>
            <w:tblLook w:val="0000"/>
          </w:tblPr>
          <w:tblGrid>
            <w:gridCol w:w="397"/>
            <w:gridCol w:w="1645"/>
            <w:gridCol w:w="1711"/>
          </w:tblGrid>
          <w:tr w:rsidR="00D03E1F" w:rsidTr="006C2718">
            <w:trPr>
              <w:tblCellSpacing w:w="0" w:type="dxa"/>
              <w:jc w:val="center"/>
            </w:trPr>
            <w:tc>
              <w:tcPr>
                <w:tcW w:w="0" w:type="auto"/>
                <w:vAlign w:val="center"/>
              </w:tcPr>
              <w:p w:rsidR="00D03E1F" w:rsidRDefault="00D03E1F" w:rsidP="006C2718">
                <w:pPr>
                  <w:rPr>
                    <w:b/>
                    <w:bCs/>
                    <w:sz w:val="24"/>
                  </w:rPr>
                </w:pPr>
                <w:r>
                  <w:rPr>
                    <w:b/>
                    <w:bCs/>
                  </w:rPr>
                  <w:t>1    </w:t>
                </w:r>
              </w:p>
            </w:tc>
            <w:tc>
              <w:tcPr>
                <w:tcW w:w="0" w:type="auto"/>
                <w:vAlign w:val="center"/>
              </w:tcPr>
              <w:p w:rsidR="00D03E1F" w:rsidRDefault="00D03E1F" w:rsidP="006C2718">
                <w:pPr>
                  <w:rPr>
                    <w:sz w:val="24"/>
                  </w:rPr>
                </w:pPr>
                <w:r>
                  <w:t>Literal escape    </w:t>
                </w:r>
              </w:p>
            </w:tc>
            <w:tc>
              <w:tcPr>
                <w:tcW w:w="0" w:type="auto"/>
                <w:vAlign w:val="center"/>
              </w:tcPr>
              <w:p w:rsidR="00D03E1F" w:rsidRDefault="00D03E1F" w:rsidP="006C2718">
                <w:pPr>
                  <w:rPr>
                    <w:sz w:val="24"/>
                  </w:rPr>
                </w:pPr>
                <w:r>
                  <w:rPr>
                    <w:rStyle w:val="HTMLTypewriter"/>
                    <w:rFonts w:eastAsia="Calibri"/>
                  </w:rPr>
                  <w:t>\x</w:t>
                </w:r>
              </w:p>
            </w:tc>
          </w:tr>
          <w:tr w:rsidR="00D03E1F" w:rsidTr="006C2718">
            <w:trPr>
              <w:tblCellSpacing w:w="0" w:type="dxa"/>
              <w:jc w:val="center"/>
            </w:trPr>
            <w:tc>
              <w:tcPr>
                <w:tcW w:w="0" w:type="auto"/>
                <w:vAlign w:val="center"/>
              </w:tcPr>
              <w:p w:rsidR="00D03E1F" w:rsidRDefault="00D03E1F" w:rsidP="006C2718">
                <w:pPr>
                  <w:rPr>
                    <w:b/>
                    <w:bCs/>
                    <w:sz w:val="24"/>
                  </w:rPr>
                </w:pPr>
                <w:r>
                  <w:rPr>
                    <w:b/>
                    <w:bCs/>
                  </w:rPr>
                  <w:t>2    </w:t>
                </w:r>
              </w:p>
            </w:tc>
            <w:tc>
              <w:tcPr>
                <w:tcW w:w="0" w:type="auto"/>
                <w:vAlign w:val="center"/>
              </w:tcPr>
              <w:p w:rsidR="00D03E1F" w:rsidRDefault="00D03E1F" w:rsidP="006C2718">
                <w:pPr>
                  <w:rPr>
                    <w:sz w:val="24"/>
                  </w:rPr>
                </w:pPr>
                <w:r>
                  <w:t>Grouping</w:t>
                </w:r>
              </w:p>
            </w:tc>
            <w:tc>
              <w:tcPr>
                <w:tcW w:w="0" w:type="auto"/>
                <w:vAlign w:val="center"/>
              </w:tcPr>
              <w:p w:rsidR="00D03E1F" w:rsidRDefault="00D03E1F" w:rsidP="006C2718">
                <w:pPr>
                  <w:rPr>
                    <w:sz w:val="24"/>
                  </w:rPr>
                </w:pPr>
                <w:r>
                  <w:rPr>
                    <w:rStyle w:val="HTMLTypewriter"/>
                    <w:rFonts w:eastAsia="Calibri"/>
                  </w:rPr>
                  <w:t>[...]</w:t>
                </w:r>
              </w:p>
            </w:tc>
          </w:tr>
          <w:tr w:rsidR="00D03E1F" w:rsidTr="006C2718">
            <w:trPr>
              <w:tblCellSpacing w:w="0" w:type="dxa"/>
              <w:jc w:val="center"/>
            </w:trPr>
            <w:tc>
              <w:tcPr>
                <w:tcW w:w="0" w:type="auto"/>
                <w:vAlign w:val="center"/>
              </w:tcPr>
              <w:p w:rsidR="00D03E1F" w:rsidRDefault="00D03E1F" w:rsidP="006C2718">
                <w:pPr>
                  <w:rPr>
                    <w:b/>
                    <w:bCs/>
                    <w:sz w:val="24"/>
                  </w:rPr>
                </w:pPr>
                <w:r>
                  <w:rPr>
                    <w:b/>
                    <w:bCs/>
                  </w:rPr>
                  <w:t>3    </w:t>
                </w:r>
              </w:p>
            </w:tc>
            <w:tc>
              <w:tcPr>
                <w:tcW w:w="0" w:type="auto"/>
                <w:vAlign w:val="center"/>
              </w:tcPr>
              <w:p w:rsidR="00D03E1F" w:rsidRDefault="00D03E1F" w:rsidP="006C2718">
                <w:pPr>
                  <w:rPr>
                    <w:sz w:val="24"/>
                  </w:rPr>
                </w:pPr>
                <w:r>
                  <w:t>Range</w:t>
                </w:r>
              </w:p>
            </w:tc>
            <w:tc>
              <w:tcPr>
                <w:tcW w:w="0" w:type="auto"/>
                <w:vAlign w:val="center"/>
              </w:tcPr>
              <w:p w:rsidR="00D03E1F" w:rsidRDefault="00D03E1F" w:rsidP="006C2718">
                <w:pPr>
                  <w:rPr>
                    <w:sz w:val="24"/>
                  </w:rPr>
                </w:pPr>
                <w:r>
                  <w:rPr>
                    <w:rStyle w:val="HTMLTypewriter"/>
                    <w:rFonts w:eastAsia="Calibri"/>
                  </w:rPr>
                  <w:t>a-z</w:t>
                </w:r>
              </w:p>
            </w:tc>
          </w:tr>
          <w:tr w:rsidR="00D03E1F" w:rsidTr="006C2718">
            <w:trPr>
              <w:tblCellSpacing w:w="0" w:type="dxa"/>
              <w:jc w:val="center"/>
            </w:trPr>
            <w:tc>
              <w:tcPr>
                <w:tcW w:w="0" w:type="auto"/>
                <w:vAlign w:val="center"/>
              </w:tcPr>
              <w:p w:rsidR="00D03E1F" w:rsidRDefault="00D03E1F" w:rsidP="006C2718">
                <w:pPr>
                  <w:rPr>
                    <w:b/>
                    <w:bCs/>
                    <w:sz w:val="24"/>
                  </w:rPr>
                </w:pPr>
                <w:r>
                  <w:rPr>
                    <w:b/>
                    <w:bCs/>
                  </w:rPr>
                  <w:t>4    </w:t>
                </w:r>
              </w:p>
            </w:tc>
            <w:tc>
              <w:tcPr>
                <w:tcW w:w="0" w:type="auto"/>
                <w:vAlign w:val="center"/>
              </w:tcPr>
              <w:p w:rsidR="00D03E1F" w:rsidRDefault="00D03E1F" w:rsidP="006C2718">
                <w:pPr>
                  <w:rPr>
                    <w:sz w:val="24"/>
                  </w:rPr>
                </w:pPr>
                <w:smartTag w:uri="urn:schemas-microsoft-com:office:smarttags" w:element="place">
                  <w:r>
                    <w:t>Union</w:t>
                  </w:r>
                </w:smartTag>
              </w:p>
            </w:tc>
            <w:tc>
              <w:tcPr>
                <w:tcW w:w="0" w:type="auto"/>
                <w:vAlign w:val="center"/>
              </w:tcPr>
              <w:p w:rsidR="00D03E1F" w:rsidRDefault="00D03E1F" w:rsidP="006C2718">
                <w:pPr>
                  <w:rPr>
                    <w:sz w:val="24"/>
                  </w:rPr>
                </w:pPr>
                <w:r>
                  <w:rPr>
                    <w:rStyle w:val="HTMLTypewriter"/>
                    <w:rFonts w:eastAsia="Calibri"/>
                  </w:rPr>
                  <w:t>[a-e][i-u]</w:t>
                </w:r>
              </w:p>
            </w:tc>
          </w:tr>
          <w:tr w:rsidR="00D03E1F" w:rsidTr="006C2718">
            <w:trPr>
              <w:tblCellSpacing w:w="0" w:type="dxa"/>
              <w:jc w:val="center"/>
            </w:trPr>
            <w:tc>
              <w:tcPr>
                <w:tcW w:w="0" w:type="auto"/>
                <w:vAlign w:val="center"/>
              </w:tcPr>
              <w:p w:rsidR="00D03E1F" w:rsidRDefault="00D03E1F" w:rsidP="006C2718">
                <w:pPr>
                  <w:rPr>
                    <w:b/>
                    <w:bCs/>
                    <w:sz w:val="24"/>
                  </w:rPr>
                </w:pPr>
                <w:r>
                  <w:rPr>
                    <w:b/>
                    <w:bCs/>
                  </w:rPr>
                  <w:t>5    </w:t>
                </w:r>
              </w:p>
            </w:tc>
            <w:tc>
              <w:tcPr>
                <w:tcW w:w="0" w:type="auto"/>
                <w:vAlign w:val="center"/>
              </w:tcPr>
              <w:p w:rsidR="00D03E1F" w:rsidRDefault="00D03E1F" w:rsidP="006C2718">
                <w:pPr>
                  <w:rPr>
                    <w:sz w:val="24"/>
                  </w:rPr>
                </w:pPr>
                <w:r>
                  <w:t>Intersection</w:t>
                </w:r>
              </w:p>
            </w:tc>
            <w:tc>
              <w:tcPr>
                <w:tcW w:w="0" w:type="auto"/>
                <w:vAlign w:val="center"/>
              </w:tcPr>
              <w:p w:rsidR="00D03E1F" w:rsidRDefault="00D03E1F" w:rsidP="006C2718">
                <w:pPr>
                  <w:rPr>
                    <w:sz w:val="24"/>
                  </w:rPr>
                </w:pPr>
                <w:r>
                  <w:rPr>
                    <w:rStyle w:val="HTMLTypewriter"/>
                    <w:rFonts w:eastAsia="Calibri"/>
                  </w:rPr>
                  <w:t>[a-z&amp;&amp;[aeiou]]</w:t>
                </w:r>
              </w:p>
            </w:tc>
          </w:tr>
        </w:tbl>
        <w:p w:rsidR="00D03E1F" w:rsidRDefault="00D03E1F" w:rsidP="00D03E1F"/>
        <w:p w:rsidR="00D03E1F" w:rsidRDefault="00D03E1F" w:rsidP="00D03E1F">
          <w:r>
            <w:t xml:space="preserve">Note that a different set of metacharacters are in effect inside a character class than outside a character class. For instance, the regular </w:t>
          </w:r>
          <w:proofErr w:type="gramStart"/>
          <w:r>
            <w:t xml:space="preserve">expression </w:t>
          </w:r>
          <w:r>
            <w:rPr>
              <w:rStyle w:val="HTMLTypewriter"/>
              <w:rFonts w:eastAsia="Calibri"/>
            </w:rPr>
            <w:t>.</w:t>
          </w:r>
          <w:proofErr w:type="gramEnd"/>
          <w:r>
            <w:t xml:space="preserve"> </w:t>
          </w:r>
          <w:proofErr w:type="gramStart"/>
          <w:r>
            <w:t>loses</w:t>
          </w:r>
          <w:proofErr w:type="gramEnd"/>
          <w:r>
            <w:t xml:space="preserve"> its special meaning inside a character class, while the expression </w:t>
          </w:r>
          <w:r>
            <w:rPr>
              <w:rStyle w:val="HTMLTypewriter"/>
              <w:rFonts w:eastAsia="Calibri"/>
            </w:rPr>
            <w:t>-</w:t>
          </w:r>
          <w:r>
            <w:t xml:space="preserve"> becomes a range forming metacharacter. </w:t>
          </w:r>
          <w:bookmarkStart w:id="138" w:name="lt"/>
          <w:bookmarkEnd w:id="135"/>
        </w:p>
        <w:p w:rsidR="00D03E1F" w:rsidRDefault="00D03E1F" w:rsidP="00D03E1F">
          <w:pPr>
            <w:pStyle w:val="Heading2"/>
          </w:pPr>
          <w:bookmarkStart w:id="139" w:name="_Toc293927258"/>
          <w:bookmarkStart w:id="140" w:name="_Toc366229646"/>
          <w:r>
            <w:t>Line terminators</w:t>
          </w:r>
          <w:bookmarkEnd w:id="139"/>
          <w:bookmarkEnd w:id="140"/>
          <w:r>
            <w:t xml:space="preserve"> </w:t>
          </w:r>
        </w:p>
        <w:p w:rsidR="00D03E1F" w:rsidRDefault="00D03E1F" w:rsidP="00D03E1F">
          <w:r>
            <w:t xml:space="preserve">A </w:t>
          </w:r>
          <w:r>
            <w:rPr>
              <w:i/>
              <w:iCs/>
            </w:rPr>
            <w:t>line terminator</w:t>
          </w:r>
          <w:r>
            <w:t xml:space="preserve"> is a one- or two-character sequence that marks the end of a line of the input character sequence. The following are recognized as line terminators: </w:t>
          </w:r>
        </w:p>
        <w:p w:rsidR="00D03E1F" w:rsidRDefault="00D03E1F" w:rsidP="00D03E1F"/>
        <w:p w:rsidR="00D03E1F" w:rsidRDefault="00D03E1F" w:rsidP="00433D4F">
          <w:pPr>
            <w:numPr>
              <w:ilvl w:val="0"/>
              <w:numId w:val="18"/>
            </w:numPr>
            <w:spacing w:after="0" w:line="240" w:lineRule="auto"/>
          </w:pPr>
          <w:r>
            <w:t>A newline (line feed) character (</w:t>
          </w:r>
          <w:r>
            <w:rPr>
              <w:rStyle w:val="HTMLTypewriter"/>
              <w:rFonts w:eastAsia="Calibri"/>
            </w:rPr>
            <w:t>'\n'</w:t>
          </w:r>
          <w:r>
            <w:t xml:space="preserve">), </w:t>
          </w:r>
          <w:r>
            <w:br/>
          </w:r>
        </w:p>
        <w:p w:rsidR="00D03E1F" w:rsidRDefault="00D03E1F" w:rsidP="00433D4F">
          <w:pPr>
            <w:numPr>
              <w:ilvl w:val="0"/>
              <w:numId w:val="18"/>
            </w:numPr>
            <w:spacing w:after="0" w:line="240" w:lineRule="auto"/>
          </w:pPr>
          <w:r>
            <w:t>A carriage-return character followed immediately by a newline character (</w:t>
          </w:r>
          <w:r>
            <w:rPr>
              <w:rStyle w:val="HTMLTypewriter"/>
              <w:rFonts w:eastAsia="Calibri"/>
            </w:rPr>
            <w:t>"\r\n"</w:t>
          </w:r>
          <w:r>
            <w:t xml:space="preserve">), </w:t>
          </w:r>
          <w:r>
            <w:br/>
          </w:r>
        </w:p>
        <w:p w:rsidR="00D03E1F" w:rsidRDefault="00D03E1F" w:rsidP="00433D4F">
          <w:pPr>
            <w:numPr>
              <w:ilvl w:val="0"/>
              <w:numId w:val="18"/>
            </w:numPr>
            <w:spacing w:after="0" w:line="240" w:lineRule="auto"/>
          </w:pPr>
          <w:r>
            <w:t>A standalone carriage-return character (</w:t>
          </w:r>
          <w:r>
            <w:rPr>
              <w:rStyle w:val="HTMLTypewriter"/>
              <w:rFonts w:eastAsia="Calibri"/>
            </w:rPr>
            <w:t>'\r'</w:t>
          </w:r>
          <w:r>
            <w:t xml:space="preserve">), </w:t>
          </w:r>
          <w:r>
            <w:br/>
          </w:r>
        </w:p>
        <w:p w:rsidR="00D03E1F" w:rsidRDefault="00D03E1F" w:rsidP="00433D4F">
          <w:pPr>
            <w:numPr>
              <w:ilvl w:val="0"/>
              <w:numId w:val="18"/>
            </w:numPr>
            <w:spacing w:after="0" w:line="240" w:lineRule="auto"/>
          </w:pPr>
          <w:r>
            <w:t>A next-line character (</w:t>
          </w:r>
          <w:r>
            <w:rPr>
              <w:rStyle w:val="HTMLTypewriter"/>
              <w:rFonts w:eastAsia="Calibri"/>
            </w:rPr>
            <w:t>'\u0085'</w:t>
          </w:r>
          <w:r>
            <w:t xml:space="preserve">), </w:t>
          </w:r>
          <w:r>
            <w:br/>
          </w:r>
        </w:p>
        <w:p w:rsidR="00D03E1F" w:rsidRDefault="00D03E1F" w:rsidP="00433D4F">
          <w:pPr>
            <w:numPr>
              <w:ilvl w:val="0"/>
              <w:numId w:val="18"/>
            </w:numPr>
            <w:spacing w:after="0" w:line="240" w:lineRule="auto"/>
          </w:pPr>
          <w:r>
            <w:t>A line-separator character (</w:t>
          </w:r>
          <w:r>
            <w:rPr>
              <w:rStyle w:val="HTMLTypewriter"/>
              <w:rFonts w:eastAsia="Calibri"/>
            </w:rPr>
            <w:t>'\u2028'</w:t>
          </w:r>
          <w:r>
            <w:t xml:space="preserve">), or </w:t>
          </w:r>
          <w:r>
            <w:br/>
          </w:r>
        </w:p>
        <w:p w:rsidR="00D03E1F" w:rsidRDefault="00D03E1F" w:rsidP="00433D4F">
          <w:pPr>
            <w:numPr>
              <w:ilvl w:val="0"/>
              <w:numId w:val="18"/>
            </w:numPr>
            <w:spacing w:after="0" w:line="240" w:lineRule="auto"/>
          </w:pPr>
          <w:r>
            <w:t>A paragraph-separator character (</w:t>
          </w:r>
          <w:r>
            <w:rPr>
              <w:rStyle w:val="HTMLTypewriter"/>
              <w:rFonts w:eastAsia="Calibri"/>
            </w:rPr>
            <w:t>'\u2029</w:t>
          </w:r>
          <w:r>
            <w:t xml:space="preserve">). </w:t>
          </w:r>
          <w:r>
            <w:br/>
          </w:r>
        </w:p>
        <w:p w:rsidR="00D03E1F" w:rsidRDefault="00D03E1F" w:rsidP="00D03E1F">
          <w:r>
            <w:t xml:space="preserve">If </w:t>
          </w:r>
          <w:bookmarkEnd w:id="138"/>
          <w:r w:rsidR="00A61963">
            <w:fldChar w:fldCharType="begin"/>
          </w:r>
          <w:r>
            <w:instrText xml:space="preserve"> HYPERLINK "http://java.sun.com/j2se/1.5.0/docs/api/java/util/regex/Pattern.html" \l "UNIX_LINES" </w:instrText>
          </w:r>
          <w:r w:rsidR="00A61963">
            <w:fldChar w:fldCharType="separate"/>
          </w:r>
          <w:r>
            <w:rPr>
              <w:rStyle w:val="HTMLCode"/>
              <w:rFonts w:eastAsia="Calibri"/>
              <w:color w:val="0000FF"/>
              <w:u w:val="single"/>
            </w:rPr>
            <w:t>UNIX_LINES</w:t>
          </w:r>
          <w:r w:rsidR="00A61963">
            <w:fldChar w:fldCharType="end"/>
          </w:r>
          <w:r>
            <w:t xml:space="preserve"> mode is activated, then the only line terminators recognized are newline characters. </w:t>
          </w:r>
        </w:p>
        <w:p w:rsidR="00D03E1F" w:rsidRDefault="00D03E1F" w:rsidP="00D03E1F">
          <w:r>
            <w:t xml:space="preserve">The regular </w:t>
          </w:r>
          <w:proofErr w:type="gramStart"/>
          <w:r>
            <w:t xml:space="preserve">expression </w:t>
          </w:r>
          <w:r>
            <w:rPr>
              <w:rStyle w:val="HTMLTypewriter"/>
              <w:rFonts w:eastAsia="Calibri"/>
            </w:rPr>
            <w:t>.</w:t>
          </w:r>
          <w:proofErr w:type="gramEnd"/>
          <w:r>
            <w:t xml:space="preserve"> </w:t>
          </w:r>
          <w:proofErr w:type="gramStart"/>
          <w:r>
            <w:t>matches</w:t>
          </w:r>
          <w:proofErr w:type="gramEnd"/>
          <w:r>
            <w:t xml:space="preserve"> any character except a line terminator unless the </w:t>
          </w:r>
          <w:hyperlink r:id="rId31" w:anchor="DOTALL" w:history="1">
            <w:r>
              <w:rPr>
                <w:rStyle w:val="HTMLCode"/>
                <w:rFonts w:eastAsia="Calibri"/>
                <w:color w:val="0000FF"/>
                <w:u w:val="single"/>
              </w:rPr>
              <w:t>DOTALL</w:t>
            </w:r>
          </w:hyperlink>
          <w:r>
            <w:t xml:space="preserve"> flag is specified. </w:t>
          </w:r>
        </w:p>
        <w:p w:rsidR="00D03E1F" w:rsidRDefault="00D03E1F" w:rsidP="00D03E1F">
          <w:r>
            <w:t xml:space="preserve">By default, the regular expressions </w:t>
          </w:r>
          <w:r>
            <w:rPr>
              <w:rStyle w:val="HTMLTypewriter"/>
              <w:rFonts w:eastAsia="Calibri"/>
            </w:rPr>
            <w:t>^</w:t>
          </w:r>
          <w:r>
            <w:t xml:space="preserve"> and </w:t>
          </w:r>
          <w:r>
            <w:rPr>
              <w:rStyle w:val="HTMLTypewriter"/>
              <w:rFonts w:eastAsia="Calibri"/>
            </w:rPr>
            <w:t>$</w:t>
          </w:r>
          <w:r>
            <w:t xml:space="preserve"> ignore line terminators and only match at the beginning and the end, respectively, of the entire input sequence. </w:t>
          </w:r>
          <w:proofErr w:type="gramStart"/>
          <w:r>
            <w:t xml:space="preserve">If </w:t>
          </w:r>
          <w:hyperlink r:id="rId32" w:anchor="MULTILINE" w:history="1">
            <w:r>
              <w:rPr>
                <w:rStyle w:val="HTMLCode"/>
                <w:rFonts w:eastAsia="Calibri"/>
                <w:color w:val="0000FF"/>
                <w:u w:val="single"/>
              </w:rPr>
              <w:t>MULTILINE</w:t>
            </w:r>
          </w:hyperlink>
          <w:r>
            <w:t xml:space="preserve"> mode is activated then </w:t>
          </w:r>
          <w:r>
            <w:rPr>
              <w:rStyle w:val="HTMLTypewriter"/>
              <w:rFonts w:eastAsia="Calibri"/>
            </w:rPr>
            <w:t>^</w:t>
          </w:r>
          <w:r>
            <w:t xml:space="preserve"> matches at the beginning of input and after any line terminator except at the end of input.</w:t>
          </w:r>
          <w:proofErr w:type="gramEnd"/>
          <w:r>
            <w:t xml:space="preserve"> </w:t>
          </w:r>
          <w:proofErr w:type="gramStart"/>
          <w:r>
            <w:t xml:space="preserve">When in </w:t>
          </w:r>
          <w:hyperlink r:id="rId33" w:anchor="MULTILINE" w:history="1">
            <w:r>
              <w:rPr>
                <w:rStyle w:val="HTMLCode"/>
                <w:rFonts w:eastAsia="Calibri"/>
                <w:color w:val="0000FF"/>
                <w:u w:val="single"/>
              </w:rPr>
              <w:t>MULTILINE</w:t>
            </w:r>
          </w:hyperlink>
          <w:r>
            <w:t xml:space="preserve"> mode </w:t>
          </w:r>
          <w:r>
            <w:rPr>
              <w:rStyle w:val="HTMLTypewriter"/>
              <w:rFonts w:eastAsia="Calibri"/>
            </w:rPr>
            <w:t>$</w:t>
          </w:r>
          <w:r>
            <w:t xml:space="preserve"> matches just before a line terminator or the end of the input sequence.</w:t>
          </w:r>
          <w:proofErr w:type="gramEnd"/>
          <w:r>
            <w:t xml:space="preserve"> </w:t>
          </w:r>
          <w:bookmarkStart w:id="141" w:name="cg"/>
        </w:p>
        <w:p w:rsidR="00D03E1F" w:rsidRDefault="00D03E1F" w:rsidP="00D03E1F">
          <w:pPr>
            <w:pStyle w:val="Heading2"/>
          </w:pPr>
          <w:bookmarkStart w:id="142" w:name="_Toc293927259"/>
          <w:bookmarkStart w:id="143" w:name="_Toc366229647"/>
          <w:r>
            <w:lastRenderedPageBreak/>
            <w:t>Groups and capturing</w:t>
          </w:r>
          <w:bookmarkEnd w:id="142"/>
          <w:bookmarkEnd w:id="143"/>
          <w:r>
            <w:t xml:space="preserve"> </w:t>
          </w:r>
        </w:p>
        <w:p w:rsidR="00D03E1F" w:rsidRDefault="00D03E1F" w:rsidP="00D03E1F">
          <w:r>
            <w:t xml:space="preserve">Capturing groups are numbered by counting their opening parentheses from left to right. In the expression </w:t>
          </w:r>
          <w:r>
            <w:rPr>
              <w:rStyle w:val="HTMLTypewriter"/>
              <w:rFonts w:eastAsia="Calibri"/>
            </w:rPr>
            <w:t>((A</w:t>
          </w:r>
          <w:proofErr w:type="gramStart"/>
          <w:r>
            <w:rPr>
              <w:rStyle w:val="HTMLTypewriter"/>
              <w:rFonts w:eastAsia="Calibri"/>
            </w:rPr>
            <w:t>)(</w:t>
          </w:r>
          <w:proofErr w:type="gramEnd"/>
          <w:r>
            <w:rPr>
              <w:rStyle w:val="HTMLTypewriter"/>
              <w:rFonts w:eastAsia="Calibri"/>
            </w:rPr>
            <w:t>B(C)))</w:t>
          </w:r>
          <w:r>
            <w:t xml:space="preserve">, for example, there are four such groups: </w:t>
          </w:r>
        </w:p>
        <w:p w:rsidR="00D03E1F" w:rsidRDefault="00D03E1F" w:rsidP="00D03E1F"/>
        <w:tbl>
          <w:tblPr>
            <w:tblW w:w="0" w:type="auto"/>
            <w:jc w:val="center"/>
            <w:tblCellSpacing w:w="0" w:type="dxa"/>
            <w:tblCellMar>
              <w:top w:w="15" w:type="dxa"/>
              <w:left w:w="15" w:type="dxa"/>
              <w:bottom w:w="15" w:type="dxa"/>
              <w:right w:w="15" w:type="dxa"/>
            </w:tblCellMar>
            <w:tblLook w:val="0000"/>
          </w:tblPr>
          <w:tblGrid>
            <w:gridCol w:w="397"/>
            <w:gridCol w:w="1351"/>
          </w:tblGrid>
          <w:tr w:rsidR="00D03E1F" w:rsidTr="006C2718">
            <w:trPr>
              <w:tblCellSpacing w:w="0" w:type="dxa"/>
              <w:jc w:val="center"/>
            </w:trPr>
            <w:tc>
              <w:tcPr>
                <w:tcW w:w="0" w:type="auto"/>
                <w:vAlign w:val="center"/>
              </w:tcPr>
              <w:p w:rsidR="00D03E1F" w:rsidRDefault="00D03E1F" w:rsidP="006C2718">
                <w:pPr>
                  <w:rPr>
                    <w:sz w:val="24"/>
                  </w:rPr>
                </w:pPr>
                <w:r>
                  <w:t>1    </w:t>
                </w:r>
              </w:p>
            </w:tc>
            <w:tc>
              <w:tcPr>
                <w:tcW w:w="0" w:type="auto"/>
                <w:vAlign w:val="center"/>
              </w:tcPr>
              <w:p w:rsidR="00D03E1F" w:rsidRDefault="00D03E1F" w:rsidP="006C2718">
                <w:pPr>
                  <w:rPr>
                    <w:sz w:val="24"/>
                  </w:rPr>
                </w:pPr>
                <w:r>
                  <w:rPr>
                    <w:rStyle w:val="HTMLTypewriter"/>
                    <w:rFonts w:eastAsia="Calibri"/>
                  </w:rPr>
                  <w:t>((A)(B(C)))</w:t>
                </w:r>
              </w:p>
            </w:tc>
          </w:tr>
          <w:tr w:rsidR="00D03E1F" w:rsidTr="006C2718">
            <w:trPr>
              <w:tblCellSpacing w:w="0" w:type="dxa"/>
              <w:jc w:val="center"/>
            </w:trPr>
            <w:tc>
              <w:tcPr>
                <w:tcW w:w="0" w:type="auto"/>
                <w:vAlign w:val="center"/>
              </w:tcPr>
              <w:p w:rsidR="00D03E1F" w:rsidRDefault="00D03E1F" w:rsidP="006C2718">
                <w:pPr>
                  <w:rPr>
                    <w:sz w:val="24"/>
                  </w:rPr>
                </w:pPr>
                <w:r>
                  <w:t>2    </w:t>
                </w:r>
              </w:p>
            </w:tc>
            <w:tc>
              <w:tcPr>
                <w:tcW w:w="0" w:type="auto"/>
                <w:vAlign w:val="center"/>
              </w:tcPr>
              <w:p w:rsidR="00D03E1F" w:rsidRDefault="00D03E1F" w:rsidP="006C2718">
                <w:pPr>
                  <w:rPr>
                    <w:sz w:val="24"/>
                  </w:rPr>
                </w:pPr>
                <w:r>
                  <w:rPr>
                    <w:rStyle w:val="HTMLTypewriter"/>
                    <w:rFonts w:eastAsia="Calibri"/>
                  </w:rPr>
                  <w:t>(A)</w:t>
                </w:r>
              </w:p>
            </w:tc>
          </w:tr>
          <w:tr w:rsidR="00D03E1F" w:rsidTr="006C2718">
            <w:trPr>
              <w:tblCellSpacing w:w="0" w:type="dxa"/>
              <w:jc w:val="center"/>
            </w:trPr>
            <w:tc>
              <w:tcPr>
                <w:tcW w:w="0" w:type="auto"/>
                <w:vAlign w:val="center"/>
              </w:tcPr>
              <w:p w:rsidR="00D03E1F" w:rsidRDefault="00D03E1F" w:rsidP="006C2718">
                <w:pPr>
                  <w:rPr>
                    <w:sz w:val="24"/>
                  </w:rPr>
                </w:pPr>
                <w:r>
                  <w:t>3    </w:t>
                </w:r>
              </w:p>
            </w:tc>
            <w:tc>
              <w:tcPr>
                <w:tcW w:w="0" w:type="auto"/>
                <w:vAlign w:val="center"/>
              </w:tcPr>
              <w:p w:rsidR="00D03E1F" w:rsidRDefault="00D03E1F" w:rsidP="006C2718">
                <w:pPr>
                  <w:rPr>
                    <w:sz w:val="24"/>
                  </w:rPr>
                </w:pPr>
                <w:r>
                  <w:rPr>
                    <w:rStyle w:val="HTMLTypewriter"/>
                    <w:rFonts w:eastAsia="Calibri"/>
                  </w:rPr>
                  <w:t>(B(C))</w:t>
                </w:r>
              </w:p>
            </w:tc>
          </w:tr>
          <w:tr w:rsidR="00D03E1F" w:rsidTr="006C2718">
            <w:trPr>
              <w:tblCellSpacing w:w="0" w:type="dxa"/>
              <w:jc w:val="center"/>
            </w:trPr>
            <w:tc>
              <w:tcPr>
                <w:tcW w:w="0" w:type="auto"/>
                <w:vAlign w:val="center"/>
              </w:tcPr>
              <w:p w:rsidR="00D03E1F" w:rsidRDefault="00D03E1F" w:rsidP="006C2718">
                <w:pPr>
                  <w:rPr>
                    <w:sz w:val="24"/>
                  </w:rPr>
                </w:pPr>
                <w:r>
                  <w:t>4    </w:t>
                </w:r>
              </w:p>
            </w:tc>
            <w:tc>
              <w:tcPr>
                <w:tcW w:w="0" w:type="auto"/>
                <w:vAlign w:val="center"/>
              </w:tcPr>
              <w:p w:rsidR="00D03E1F" w:rsidRDefault="00D03E1F" w:rsidP="006C2718">
                <w:pPr>
                  <w:rPr>
                    <w:sz w:val="24"/>
                  </w:rPr>
                </w:pPr>
                <w:r>
                  <w:rPr>
                    <w:rStyle w:val="HTMLTypewriter"/>
                    <w:rFonts w:eastAsia="Calibri"/>
                  </w:rPr>
                  <w:t>(C)</w:t>
                </w:r>
              </w:p>
            </w:tc>
          </w:tr>
        </w:tbl>
        <w:p w:rsidR="00D03E1F" w:rsidRDefault="00D03E1F" w:rsidP="00D03E1F"/>
        <w:p w:rsidR="00D03E1F" w:rsidRDefault="00D03E1F" w:rsidP="00D03E1F">
          <w:r>
            <w:t xml:space="preserve">Group zero always stands for the entire expression. </w:t>
          </w:r>
        </w:p>
        <w:p w:rsidR="00D03E1F" w:rsidRDefault="00D03E1F" w:rsidP="00D03E1F">
          <w:r>
            <w:t xml:space="preserve">Capturing groups are so named because, during a match, each subsequence of the input sequence that matches such a group is saved. The captured subsequence may be used later in the expression, via a back reference, and may also be retrieved from the matcher once the match operation is complete. </w:t>
          </w:r>
        </w:p>
        <w:p w:rsidR="00D03E1F" w:rsidRDefault="00D03E1F" w:rsidP="00D03E1F">
          <w:r>
            <w:t xml:space="preserve">The captured input associated with a group is always the subsequence that the group most recently matched. If a group is evaluated a second time because of quantification then its previously-captured value, if any, will be retained if the second evaluation fails. Matching the string </w:t>
          </w:r>
          <w:r>
            <w:rPr>
              <w:rStyle w:val="HTMLTypewriter"/>
              <w:rFonts w:eastAsia="Calibri"/>
            </w:rPr>
            <w:t>"aba"</w:t>
          </w:r>
          <w:r>
            <w:t xml:space="preserve"> against the expression </w:t>
          </w:r>
          <w:r>
            <w:rPr>
              <w:rStyle w:val="HTMLTypewriter"/>
              <w:rFonts w:eastAsia="Calibri"/>
            </w:rPr>
            <w:t>(</w:t>
          </w:r>
          <w:proofErr w:type="gramStart"/>
          <w:r>
            <w:rPr>
              <w:rStyle w:val="HTMLTypewriter"/>
              <w:rFonts w:eastAsia="Calibri"/>
            </w:rPr>
            <w:t>a(</w:t>
          </w:r>
          <w:proofErr w:type="gramEnd"/>
          <w:r>
            <w:rPr>
              <w:rStyle w:val="HTMLTypewriter"/>
              <w:rFonts w:eastAsia="Calibri"/>
            </w:rPr>
            <w:t>b)?)+</w:t>
          </w:r>
          <w:r>
            <w:t xml:space="preserve">, for example, leaves group two set to </w:t>
          </w:r>
          <w:r>
            <w:rPr>
              <w:rStyle w:val="HTMLTypewriter"/>
              <w:rFonts w:eastAsia="Calibri"/>
            </w:rPr>
            <w:t>"b"</w:t>
          </w:r>
          <w:r>
            <w:t xml:space="preserve">. All captured input is discarded at the beginning of each match. </w:t>
          </w:r>
        </w:p>
        <w:p w:rsidR="00D03E1F" w:rsidRDefault="00D03E1F" w:rsidP="00D03E1F">
          <w:r>
            <w:t xml:space="preserve">Groups beginning with </w:t>
          </w:r>
          <w:r>
            <w:rPr>
              <w:rStyle w:val="HTMLTypewriter"/>
              <w:rFonts w:eastAsia="Calibri"/>
            </w:rPr>
            <w:t>(?</w:t>
          </w:r>
          <w:r>
            <w:t xml:space="preserve"> are pure, </w:t>
          </w:r>
          <w:r>
            <w:rPr>
              <w:i/>
              <w:iCs/>
            </w:rPr>
            <w:t>non-capturing</w:t>
          </w:r>
          <w:r>
            <w:t xml:space="preserve"> groups that do not capture text and do not count towards the group total. </w:t>
          </w:r>
        </w:p>
        <w:p w:rsidR="00D03E1F" w:rsidRDefault="00D03E1F" w:rsidP="00D03E1F">
          <w:pPr>
            <w:pStyle w:val="Heading2"/>
          </w:pPr>
          <w:bookmarkStart w:id="144" w:name="_Toc293927260"/>
          <w:bookmarkStart w:id="145" w:name="_Toc366229648"/>
          <w:r>
            <w:t>Unicode support</w:t>
          </w:r>
          <w:bookmarkEnd w:id="144"/>
          <w:bookmarkEnd w:id="145"/>
          <w:r>
            <w:t xml:space="preserve"> </w:t>
          </w:r>
        </w:p>
        <w:p w:rsidR="00D03E1F" w:rsidRDefault="00D03E1F" w:rsidP="00D03E1F">
          <w:r>
            <w:t xml:space="preserve">This class is in conformance with Level 1 of </w:t>
          </w:r>
          <w:bookmarkEnd w:id="141"/>
          <w:r w:rsidR="00A61963">
            <w:fldChar w:fldCharType="begin"/>
          </w:r>
          <w:r>
            <w:instrText xml:space="preserve"> HYPERLINK "http://www.unicode.org/reports/tr18/" </w:instrText>
          </w:r>
          <w:r w:rsidR="00A61963">
            <w:fldChar w:fldCharType="separate"/>
          </w:r>
          <w:r>
            <w:rPr>
              <w:rStyle w:val="Hyperlink"/>
              <w:i/>
              <w:iCs/>
            </w:rPr>
            <w:t>Unicode Technical Standard #18: Unicode Regular Expression Guidelines</w:t>
          </w:r>
          <w:r w:rsidR="00A61963">
            <w:fldChar w:fldCharType="end"/>
          </w:r>
          <w:r>
            <w:t xml:space="preserve">, plus RL2.1 Canonical Equivalents. </w:t>
          </w:r>
        </w:p>
        <w:p w:rsidR="00D03E1F" w:rsidRDefault="00D03E1F" w:rsidP="00D03E1F">
          <w:r>
            <w:t xml:space="preserve">Unicode escape sequences such as </w:t>
          </w:r>
          <w:r>
            <w:rPr>
              <w:rStyle w:val="HTMLTypewriter"/>
              <w:rFonts w:eastAsia="Calibri"/>
            </w:rPr>
            <w:t>\u2014</w:t>
          </w:r>
          <w:r>
            <w:t xml:space="preserve"> in Java source code are processed as described in </w:t>
          </w:r>
          <w:hyperlink r:id="rId34" w:anchor="100850" w:history="1">
            <w:r>
              <w:rPr>
                <w:rStyle w:val="Hyperlink"/>
              </w:rPr>
              <w:t>§3.3</w:t>
            </w:r>
          </w:hyperlink>
          <w:r>
            <w:t xml:space="preserve"> of the Java Language Specification. Such escape sequences are also implemented directly by the regular-expression parser so that Unicode escapes can be used in expressions that are read from files or from the keyboard. Thus the strings </w:t>
          </w:r>
          <w:r>
            <w:rPr>
              <w:rStyle w:val="HTMLTypewriter"/>
              <w:rFonts w:eastAsia="Calibri"/>
            </w:rPr>
            <w:t>"\u2014"</w:t>
          </w:r>
          <w:r>
            <w:t xml:space="preserve"> and </w:t>
          </w:r>
          <w:r>
            <w:rPr>
              <w:rStyle w:val="HTMLTypewriter"/>
              <w:rFonts w:eastAsia="Calibri"/>
            </w:rPr>
            <w:t>"\\u2014"</w:t>
          </w:r>
          <w:r>
            <w:t xml:space="preserve">, while not equal, compile into the same pattern, which matches the character with hexadecimal value </w:t>
          </w:r>
          <w:r>
            <w:rPr>
              <w:rStyle w:val="HTMLTypewriter"/>
              <w:rFonts w:eastAsia="Calibri"/>
            </w:rPr>
            <w:t>0x2014</w:t>
          </w:r>
          <w:r>
            <w:t xml:space="preserve">. </w:t>
          </w:r>
          <w:bookmarkStart w:id="146" w:name="ubc"/>
        </w:p>
        <w:p w:rsidR="00D03E1F" w:rsidRDefault="00D03E1F" w:rsidP="00D03E1F">
          <w:r>
            <w:t xml:space="preserve">Unicode blocks and categories are written with the </w:t>
          </w:r>
          <w:r>
            <w:rPr>
              <w:rStyle w:val="HTMLTypewriter"/>
              <w:rFonts w:eastAsia="Calibri"/>
            </w:rPr>
            <w:t>\p</w:t>
          </w:r>
          <w:r>
            <w:t xml:space="preserve"> and </w:t>
          </w:r>
          <w:r>
            <w:rPr>
              <w:rStyle w:val="HTMLTypewriter"/>
              <w:rFonts w:eastAsia="Calibri"/>
            </w:rPr>
            <w:t>\P</w:t>
          </w:r>
          <w:r>
            <w:t xml:space="preserve"> constructs as in Perl. </w:t>
          </w:r>
          <w:r>
            <w:rPr>
              <w:rStyle w:val="HTMLTypewriter"/>
              <w:rFonts w:eastAsia="Calibri"/>
            </w:rPr>
            <w:t>\p{</w:t>
          </w:r>
          <w:r>
            <w:rPr>
              <w:i/>
              <w:iCs/>
            </w:rPr>
            <w:t>prop</w:t>
          </w:r>
          <w:r>
            <w:rPr>
              <w:rStyle w:val="HTMLTypewriter"/>
              <w:rFonts w:eastAsia="Calibri"/>
            </w:rPr>
            <w:t>}</w:t>
          </w:r>
          <w:r>
            <w:t xml:space="preserve"> matches if the input has the property </w:t>
          </w:r>
          <w:r>
            <w:rPr>
              <w:i/>
              <w:iCs/>
            </w:rPr>
            <w:t>prop</w:t>
          </w:r>
          <w:r>
            <w:t>, while \P{</w:t>
          </w:r>
          <w:r>
            <w:rPr>
              <w:i/>
              <w:iCs/>
            </w:rPr>
            <w:t>prop</w:t>
          </w:r>
          <w:r>
            <w:rPr>
              <w:rStyle w:val="HTMLTypewriter"/>
              <w:rFonts w:eastAsia="Calibri"/>
            </w:rPr>
            <w:t>}</w:t>
          </w:r>
          <w:r>
            <w:t xml:space="preserve"> does not match if the input has that property. Blocks are specified with the prefix </w:t>
          </w:r>
          <w:proofErr w:type="gramStart"/>
          <w:r>
            <w:rPr>
              <w:rStyle w:val="HTMLTypewriter"/>
              <w:rFonts w:eastAsia="Calibri"/>
            </w:rPr>
            <w:t>In</w:t>
          </w:r>
          <w:proofErr w:type="gramEnd"/>
          <w:r>
            <w:t xml:space="preserve">, as in </w:t>
          </w:r>
          <w:r>
            <w:rPr>
              <w:rStyle w:val="HTMLTypewriter"/>
              <w:rFonts w:eastAsia="Calibri"/>
            </w:rPr>
            <w:t>InMongolian</w:t>
          </w:r>
          <w:r>
            <w:t xml:space="preserve">. Categories may be specified with the optional prefix </w:t>
          </w:r>
          <w:proofErr w:type="gramStart"/>
          <w:r>
            <w:rPr>
              <w:rStyle w:val="HTMLTypewriter"/>
              <w:rFonts w:eastAsia="Calibri"/>
            </w:rPr>
            <w:t>Is</w:t>
          </w:r>
          <w:proofErr w:type="gramEnd"/>
          <w:r>
            <w:t xml:space="preserve">: Both </w:t>
          </w:r>
          <w:r>
            <w:rPr>
              <w:rStyle w:val="HTMLTypewriter"/>
              <w:rFonts w:eastAsia="Calibri"/>
            </w:rPr>
            <w:t>\p{L}</w:t>
          </w:r>
          <w:r>
            <w:t xml:space="preserve"> and </w:t>
          </w:r>
          <w:r>
            <w:rPr>
              <w:rStyle w:val="HTMLTypewriter"/>
              <w:rFonts w:eastAsia="Calibri"/>
            </w:rPr>
            <w:t>\p{IsL}</w:t>
          </w:r>
          <w:r>
            <w:t xml:space="preserve"> denote the category of Unicode letters. Blocks and categories can be used both inside and outside of a character class. </w:t>
          </w:r>
        </w:p>
        <w:p w:rsidR="00D03E1F" w:rsidRDefault="00D03E1F" w:rsidP="00D03E1F">
          <w:r>
            <w:lastRenderedPageBreak/>
            <w:t xml:space="preserve">The supported categories are those of </w:t>
          </w:r>
          <w:bookmarkEnd w:id="146"/>
          <w:r w:rsidR="00A61963">
            <w:fldChar w:fldCharType="begin"/>
          </w:r>
          <w:r>
            <w:instrText xml:space="preserve"> HYPERLINK "http://www.unicode.org/unicode/standard/standard.html" </w:instrText>
          </w:r>
          <w:r w:rsidR="00A61963">
            <w:fldChar w:fldCharType="separate"/>
          </w:r>
          <w:r>
            <w:rPr>
              <w:rStyle w:val="Hyperlink"/>
              <w:i/>
              <w:iCs/>
            </w:rPr>
            <w:t>The Unicode Standard</w:t>
          </w:r>
          <w:r w:rsidR="00A61963">
            <w:fldChar w:fldCharType="end"/>
          </w:r>
          <w:r>
            <w:t xml:space="preserve"> in the version specified by the </w:t>
          </w:r>
          <w:hyperlink r:id="rId35" w:tooltip="class in java.lang" w:history="1">
            <w:r>
              <w:rPr>
                <w:rStyle w:val="HTMLCode"/>
                <w:rFonts w:eastAsia="Calibri"/>
                <w:color w:val="0000FF"/>
                <w:u w:val="single"/>
              </w:rPr>
              <w:t>Character</w:t>
            </w:r>
          </w:hyperlink>
          <w:r>
            <w:t xml:space="preserve"> class. The category names are those defined in the Standard, both normative and informative. The block names supported by </w:t>
          </w:r>
          <w:r>
            <w:rPr>
              <w:rStyle w:val="HTMLCode"/>
              <w:rFonts w:eastAsia="Calibri"/>
            </w:rPr>
            <w:t>Pattern</w:t>
          </w:r>
          <w:r>
            <w:t xml:space="preserve"> are the valid block names accepted and defined by </w:t>
          </w:r>
          <w:hyperlink r:id="rId36" w:anchor="forName%28java.lang.String%29" w:history="1">
            <w:r>
              <w:rPr>
                <w:rStyle w:val="HTMLCode"/>
                <w:rFonts w:eastAsia="Calibri"/>
                <w:color w:val="0000FF"/>
                <w:u w:val="single"/>
              </w:rPr>
              <w:t>UnicodeBlock.forName</w:t>
            </w:r>
          </w:hyperlink>
          <w:r>
            <w:t xml:space="preserve">. </w:t>
          </w:r>
          <w:bookmarkStart w:id="147" w:name="jcc"/>
        </w:p>
        <w:p w:rsidR="00D03E1F" w:rsidRDefault="00D03E1F" w:rsidP="00D03E1F">
          <w:r>
            <w:t xml:space="preserve">Categories that behave like the java.lang.Character </w:t>
          </w:r>
          <w:proofErr w:type="gramStart"/>
          <w:r>
            <w:t>boolean</w:t>
          </w:r>
          <w:proofErr w:type="gramEnd"/>
          <w:r>
            <w:t xml:space="preserve"> is</w:t>
          </w:r>
          <w:r>
            <w:rPr>
              <w:i/>
              <w:iCs/>
            </w:rPr>
            <w:t>methodname</w:t>
          </w:r>
          <w:r>
            <w:t xml:space="preserve"> methods (except for the deprecated ones) are available through the same </w:t>
          </w:r>
          <w:r>
            <w:rPr>
              <w:rStyle w:val="HTMLTypewriter"/>
              <w:rFonts w:eastAsia="Calibri"/>
            </w:rPr>
            <w:t>\p{</w:t>
          </w:r>
          <w:r>
            <w:rPr>
              <w:i/>
              <w:iCs/>
            </w:rPr>
            <w:t>prop</w:t>
          </w:r>
          <w:r>
            <w:rPr>
              <w:rStyle w:val="HTMLTypewriter"/>
              <w:rFonts w:eastAsia="Calibri"/>
            </w:rPr>
            <w:t>}</w:t>
          </w:r>
          <w:r>
            <w:t xml:space="preserve"> syntax where the specified property has the name </w:t>
          </w:r>
          <w:r>
            <w:rPr>
              <w:rStyle w:val="HTMLTypewriter"/>
              <w:rFonts w:eastAsia="Calibri"/>
            </w:rPr>
            <w:t>java</w:t>
          </w:r>
          <w:r>
            <w:rPr>
              <w:rStyle w:val="HTMLTypewriter"/>
              <w:rFonts w:eastAsia="Calibri"/>
              <w:i/>
              <w:iCs/>
            </w:rPr>
            <w:t>methodname</w:t>
          </w:r>
          <w:r>
            <w:t xml:space="preserve">. </w:t>
          </w:r>
        </w:p>
        <w:p w:rsidR="00D03E1F" w:rsidRDefault="00D03E1F" w:rsidP="00D03E1F">
          <w:pPr>
            <w:pStyle w:val="Heading2"/>
          </w:pPr>
          <w:bookmarkStart w:id="148" w:name="_Toc293927261"/>
          <w:bookmarkStart w:id="149" w:name="_Toc366229649"/>
          <w:r>
            <w:t>Comparison to Perl 5</w:t>
          </w:r>
          <w:bookmarkEnd w:id="148"/>
          <w:bookmarkEnd w:id="149"/>
          <w:r>
            <w:t xml:space="preserve"> </w:t>
          </w:r>
        </w:p>
        <w:p w:rsidR="00D03E1F" w:rsidRDefault="00D03E1F" w:rsidP="00D03E1F">
          <w:r>
            <w:t xml:space="preserve">The </w:t>
          </w:r>
          <w:r>
            <w:rPr>
              <w:rStyle w:val="HTMLCode"/>
              <w:rFonts w:eastAsia="Calibri"/>
            </w:rPr>
            <w:t>Pattern</w:t>
          </w:r>
          <w:r>
            <w:t xml:space="preserve"> engine performs traditional NFA-based matching with ordered alternation as occurs in Perl 5. </w:t>
          </w:r>
        </w:p>
        <w:p w:rsidR="00D03E1F" w:rsidRDefault="00D03E1F" w:rsidP="00D03E1F">
          <w:r>
            <w:t xml:space="preserve">Perl constructs not supported by this class: </w:t>
          </w:r>
        </w:p>
        <w:p w:rsidR="00D03E1F" w:rsidRDefault="00D03E1F" w:rsidP="00D03E1F"/>
        <w:p w:rsidR="00D03E1F" w:rsidRDefault="00D03E1F" w:rsidP="00433D4F">
          <w:pPr>
            <w:numPr>
              <w:ilvl w:val="0"/>
              <w:numId w:val="19"/>
            </w:numPr>
            <w:spacing w:after="0" w:line="240" w:lineRule="auto"/>
          </w:pPr>
          <w:r>
            <w:t xml:space="preserve">The conditional constructs </w:t>
          </w:r>
          <w:r>
            <w:rPr>
              <w:rStyle w:val="HTMLTypewriter"/>
              <w:rFonts w:eastAsia="Calibri"/>
            </w:rPr>
            <w:t>(?{</w:t>
          </w:r>
          <w:r>
            <w:rPr>
              <w:i/>
              <w:iCs/>
            </w:rPr>
            <w:t>X</w:t>
          </w:r>
          <w:r>
            <w:rPr>
              <w:rStyle w:val="HTMLTypewriter"/>
              <w:rFonts w:eastAsia="Calibri"/>
            </w:rPr>
            <w:t>})</w:t>
          </w:r>
          <w:r>
            <w:t xml:space="preserve"> and </w:t>
          </w:r>
          <w:r>
            <w:rPr>
              <w:rStyle w:val="HTMLTypewriter"/>
              <w:rFonts w:eastAsia="Calibri"/>
            </w:rPr>
            <w:t>(?(</w:t>
          </w:r>
          <w:r>
            <w:rPr>
              <w:i/>
              <w:iCs/>
            </w:rPr>
            <w:t>condition</w:t>
          </w:r>
          <w:r>
            <w:rPr>
              <w:rStyle w:val="HTMLTypewriter"/>
              <w:rFonts w:eastAsia="Calibri"/>
            </w:rPr>
            <w:t>)</w:t>
          </w:r>
          <w:r>
            <w:rPr>
              <w:i/>
              <w:iCs/>
            </w:rPr>
            <w:t>X</w:t>
          </w:r>
          <w:r>
            <w:rPr>
              <w:rStyle w:val="HTMLTypewriter"/>
              <w:rFonts w:eastAsia="Calibri"/>
            </w:rPr>
            <w:t>|</w:t>
          </w:r>
          <w:r>
            <w:rPr>
              <w:i/>
              <w:iCs/>
            </w:rPr>
            <w:t>Y</w:t>
          </w:r>
          <w:r>
            <w:rPr>
              <w:rStyle w:val="HTMLTypewriter"/>
              <w:rFonts w:eastAsia="Calibri"/>
            </w:rPr>
            <w:t>)</w:t>
          </w:r>
          <w:r>
            <w:t xml:space="preserve">, </w:t>
          </w:r>
          <w:r>
            <w:br/>
          </w:r>
        </w:p>
        <w:p w:rsidR="00D03E1F" w:rsidRDefault="00D03E1F" w:rsidP="00433D4F">
          <w:pPr>
            <w:numPr>
              <w:ilvl w:val="0"/>
              <w:numId w:val="19"/>
            </w:numPr>
            <w:spacing w:after="0" w:line="240" w:lineRule="auto"/>
          </w:pPr>
          <w:r>
            <w:t xml:space="preserve">The embedded code constructs </w:t>
          </w:r>
          <w:r>
            <w:rPr>
              <w:rStyle w:val="HTMLTypewriter"/>
              <w:rFonts w:eastAsia="Calibri"/>
            </w:rPr>
            <w:t>(</w:t>
          </w:r>
          <w:proofErr w:type="gramStart"/>
          <w:r>
            <w:rPr>
              <w:rStyle w:val="HTMLTypewriter"/>
              <w:rFonts w:eastAsia="Calibri"/>
            </w:rPr>
            <w:t>?{</w:t>
          </w:r>
          <w:proofErr w:type="gramEnd"/>
          <w:r>
            <w:rPr>
              <w:i/>
              <w:iCs/>
            </w:rPr>
            <w:t>code</w:t>
          </w:r>
          <w:r>
            <w:rPr>
              <w:rStyle w:val="HTMLTypewriter"/>
              <w:rFonts w:eastAsia="Calibri"/>
            </w:rPr>
            <w:t>})</w:t>
          </w:r>
          <w:r>
            <w:t xml:space="preserve"> and </w:t>
          </w:r>
          <w:r>
            <w:rPr>
              <w:rStyle w:val="HTMLTypewriter"/>
              <w:rFonts w:eastAsia="Calibri"/>
            </w:rPr>
            <w:t>(??{</w:t>
          </w:r>
          <w:r>
            <w:rPr>
              <w:i/>
              <w:iCs/>
            </w:rPr>
            <w:t>code</w:t>
          </w:r>
          <w:r>
            <w:rPr>
              <w:rStyle w:val="HTMLTypewriter"/>
              <w:rFonts w:eastAsia="Calibri"/>
            </w:rPr>
            <w:t>})</w:t>
          </w:r>
          <w:r>
            <w:t>,</w:t>
          </w:r>
          <w:r>
            <w:br/>
          </w:r>
        </w:p>
        <w:p w:rsidR="00D03E1F" w:rsidRDefault="00D03E1F" w:rsidP="00433D4F">
          <w:pPr>
            <w:numPr>
              <w:ilvl w:val="0"/>
              <w:numId w:val="19"/>
            </w:numPr>
            <w:spacing w:after="0" w:line="240" w:lineRule="auto"/>
          </w:pPr>
          <w:r>
            <w:t xml:space="preserve">The embedded comment syntax </w:t>
          </w:r>
          <w:r>
            <w:rPr>
              <w:rStyle w:val="HTMLTypewriter"/>
              <w:rFonts w:eastAsia="Calibri"/>
            </w:rPr>
            <w:t>(?#comment)</w:t>
          </w:r>
          <w:r>
            <w:t xml:space="preserve">, and </w:t>
          </w:r>
          <w:r>
            <w:br/>
          </w:r>
        </w:p>
        <w:p w:rsidR="00D03E1F" w:rsidRDefault="00D03E1F" w:rsidP="00433D4F">
          <w:pPr>
            <w:numPr>
              <w:ilvl w:val="0"/>
              <w:numId w:val="19"/>
            </w:numPr>
            <w:spacing w:after="0" w:line="240" w:lineRule="auto"/>
          </w:pPr>
          <w:r>
            <w:t xml:space="preserve">The preprocessing operations </w:t>
          </w:r>
          <w:r>
            <w:rPr>
              <w:rStyle w:val="HTMLTypewriter"/>
              <w:rFonts w:eastAsia="Calibri"/>
            </w:rPr>
            <w:t>\l</w:t>
          </w:r>
          <w:r>
            <w:t xml:space="preserve"> </w:t>
          </w:r>
          <w:r>
            <w:rPr>
              <w:rStyle w:val="HTMLTypewriter"/>
              <w:rFonts w:eastAsia="Calibri"/>
            </w:rPr>
            <w:t>\u</w:t>
          </w:r>
          <w:r>
            <w:t xml:space="preserve">, </w:t>
          </w:r>
          <w:r>
            <w:rPr>
              <w:rStyle w:val="HTMLTypewriter"/>
              <w:rFonts w:eastAsia="Calibri"/>
            </w:rPr>
            <w:t>\L</w:t>
          </w:r>
          <w:r>
            <w:t xml:space="preserve">, and </w:t>
          </w:r>
          <w:r>
            <w:rPr>
              <w:rStyle w:val="HTMLTypewriter"/>
              <w:rFonts w:eastAsia="Calibri"/>
            </w:rPr>
            <w:t>\U</w:t>
          </w:r>
          <w:r>
            <w:t xml:space="preserve">. </w:t>
          </w:r>
        </w:p>
        <w:p w:rsidR="00D03E1F" w:rsidRDefault="00D03E1F" w:rsidP="00D03E1F"/>
        <w:p w:rsidR="00D03E1F" w:rsidRDefault="00D03E1F" w:rsidP="00D03E1F">
          <w:r>
            <w:t xml:space="preserve">Constructs supported by this class but not by Perl: </w:t>
          </w:r>
          <w:r>
            <w:br/>
          </w:r>
        </w:p>
        <w:p w:rsidR="00D03E1F" w:rsidRDefault="00D03E1F" w:rsidP="00433D4F">
          <w:pPr>
            <w:numPr>
              <w:ilvl w:val="0"/>
              <w:numId w:val="20"/>
            </w:numPr>
            <w:spacing w:after="0" w:line="240" w:lineRule="auto"/>
          </w:pPr>
          <w:r>
            <w:t xml:space="preserve">Possessive quantifiers, which greedily match as much as they can and do not back off, even when doing so would allow the overall match to succeed. </w:t>
          </w:r>
          <w:r>
            <w:br/>
          </w:r>
        </w:p>
        <w:p w:rsidR="00D03E1F" w:rsidRDefault="00D03E1F" w:rsidP="00433D4F">
          <w:pPr>
            <w:numPr>
              <w:ilvl w:val="0"/>
              <w:numId w:val="20"/>
            </w:numPr>
            <w:spacing w:after="0" w:line="240" w:lineRule="auto"/>
          </w:pPr>
          <w:r>
            <w:t>Character-class union and intersection as described</w:t>
          </w:r>
          <w:bookmarkEnd w:id="147"/>
          <w:r>
            <w:t xml:space="preserve"> above</w:t>
          </w:r>
        </w:p>
        <w:p w:rsidR="00D03E1F" w:rsidRDefault="00D03E1F" w:rsidP="00D03E1F">
          <w:pPr>
            <w:ind w:left="360"/>
          </w:pPr>
        </w:p>
        <w:p w:rsidR="00D03E1F" w:rsidRDefault="00D03E1F" w:rsidP="00D03E1F">
          <w:r>
            <w:t xml:space="preserve">Notable differences from Perl: </w:t>
          </w:r>
          <w:r>
            <w:br/>
          </w:r>
        </w:p>
        <w:p w:rsidR="00D03E1F" w:rsidRDefault="00D03E1F" w:rsidP="00433D4F">
          <w:pPr>
            <w:numPr>
              <w:ilvl w:val="0"/>
              <w:numId w:val="21"/>
            </w:numPr>
            <w:spacing w:after="0" w:line="240" w:lineRule="auto"/>
          </w:pPr>
          <w:r>
            <w:t xml:space="preserve">In Perl, </w:t>
          </w:r>
          <w:r>
            <w:rPr>
              <w:rStyle w:val="HTMLTypewriter"/>
              <w:rFonts w:eastAsia="Calibri"/>
            </w:rPr>
            <w:t>\1</w:t>
          </w:r>
          <w:r>
            <w:t xml:space="preserve"> through </w:t>
          </w:r>
          <w:r>
            <w:rPr>
              <w:rStyle w:val="HTMLTypewriter"/>
              <w:rFonts w:eastAsia="Calibri"/>
            </w:rPr>
            <w:t>\9</w:t>
          </w:r>
          <w:r>
            <w:t xml:space="preserve"> are always interpreted as back references; a backslash-escaped number greater than </w:t>
          </w:r>
          <w:r>
            <w:rPr>
              <w:rStyle w:val="HTMLTypewriter"/>
              <w:rFonts w:eastAsia="Calibri"/>
            </w:rPr>
            <w:t>9</w:t>
          </w:r>
          <w:r>
            <w:t xml:space="preserve"> is treated as a back reference if at least that many subexpressions exist, otherwise it is interpreted, if possible, as an octal escape. In this class octal escapes must always begin with a zero. In this class, </w:t>
          </w:r>
          <w:r>
            <w:rPr>
              <w:rStyle w:val="HTMLTypewriter"/>
              <w:rFonts w:eastAsia="Calibri"/>
            </w:rPr>
            <w:t>\1</w:t>
          </w:r>
          <w:r>
            <w:t xml:space="preserve"> through </w:t>
          </w:r>
          <w:r>
            <w:rPr>
              <w:rStyle w:val="HTMLTypewriter"/>
              <w:rFonts w:eastAsia="Calibri"/>
            </w:rPr>
            <w:t>\9</w:t>
          </w:r>
          <w:r>
            <w:t xml:space="preserve"> are always interpreted as back references, and a larger number is accepted as a back reference if at least that many subexpressions exist at that point in the regular expression, otherwise the parser will drop digits until the number is smaller or equal to the existing number of groups or it is one digit. </w:t>
          </w:r>
          <w:r>
            <w:br/>
          </w:r>
        </w:p>
        <w:p w:rsidR="00D03E1F" w:rsidRDefault="00D03E1F" w:rsidP="00433D4F">
          <w:pPr>
            <w:numPr>
              <w:ilvl w:val="0"/>
              <w:numId w:val="21"/>
            </w:numPr>
            <w:spacing w:after="0" w:line="240" w:lineRule="auto"/>
          </w:pPr>
          <w:r>
            <w:t xml:space="preserve">Perl uses the </w:t>
          </w:r>
          <w:r>
            <w:rPr>
              <w:rStyle w:val="HTMLTypewriter"/>
              <w:rFonts w:eastAsia="Calibri"/>
            </w:rPr>
            <w:t>g</w:t>
          </w:r>
          <w:r>
            <w:t xml:space="preserve"> flag to request a match that resumes where the last match left off. This functionality is provided implicitly by the Matcher class: Repeated invocations of the find </w:t>
          </w:r>
          <w:r>
            <w:lastRenderedPageBreak/>
            <w:t xml:space="preserve">method will resume where the last match left off, unless the matcher is reset. </w:t>
          </w:r>
          <w:r>
            <w:br/>
          </w:r>
        </w:p>
        <w:p w:rsidR="00D03E1F" w:rsidRDefault="00D03E1F" w:rsidP="00433D4F">
          <w:pPr>
            <w:numPr>
              <w:ilvl w:val="0"/>
              <w:numId w:val="21"/>
            </w:numPr>
            <w:spacing w:after="0" w:line="240" w:lineRule="auto"/>
          </w:pPr>
          <w:r>
            <w:t xml:space="preserve">In Perl, embedded flags at the top level of an expression affect the whole expression. In this class, embedded flags always take effect at the point at which they appear, whether they are at the top level or within a group; in the latter case, flags are restored at the end of the group just as in Perl. </w:t>
          </w:r>
          <w:r>
            <w:br/>
          </w:r>
        </w:p>
        <w:p w:rsidR="00D03E1F" w:rsidRDefault="00D03E1F" w:rsidP="00433D4F">
          <w:pPr>
            <w:numPr>
              <w:ilvl w:val="0"/>
              <w:numId w:val="21"/>
            </w:numPr>
            <w:spacing w:after="0" w:line="240" w:lineRule="auto"/>
          </w:pPr>
          <w:r>
            <w:t xml:space="preserve">Perl is forgiving about malformed matching constructs, as in the expression </w:t>
          </w:r>
          <w:r>
            <w:rPr>
              <w:rStyle w:val="HTMLTypewriter"/>
              <w:rFonts w:eastAsia="Calibri"/>
            </w:rPr>
            <w:t>*a</w:t>
          </w:r>
          <w:r>
            <w:t xml:space="preserve">, as well as dangling brackets, as in the expression </w:t>
          </w:r>
          <w:proofErr w:type="gramStart"/>
          <w:r>
            <w:rPr>
              <w:rStyle w:val="HTMLTypewriter"/>
              <w:rFonts w:eastAsia="Calibri"/>
            </w:rPr>
            <w:t>abc</w:t>
          </w:r>
          <w:proofErr w:type="gramEnd"/>
          <w:r>
            <w:rPr>
              <w:rStyle w:val="HTMLTypewriter"/>
              <w:rFonts w:eastAsia="Calibri"/>
            </w:rPr>
            <w:t>]</w:t>
          </w:r>
          <w:r>
            <w:t>, and treats them as literals. This class also accepts dangling brackets but is strict about dangling metacharacters like +</w:t>
          </w:r>
          <w:proofErr w:type="gramStart"/>
          <w:r>
            <w:t>, ?</w:t>
          </w:r>
          <w:proofErr w:type="gramEnd"/>
          <w:r>
            <w:t xml:space="preserve"> </w:t>
          </w:r>
          <w:proofErr w:type="gramStart"/>
          <w:r>
            <w:t>and</w:t>
          </w:r>
          <w:proofErr w:type="gramEnd"/>
          <w:r>
            <w:t xml:space="preserve"> *, and will throw a PatternSyntaxException if it encounters them. </w:t>
          </w:r>
        </w:p>
        <w:p w:rsidR="00D03E1F" w:rsidRDefault="00D03E1F" w:rsidP="00D03E1F"/>
        <w:p w:rsidR="00D03E1F" w:rsidRDefault="00D03E1F" w:rsidP="00D03E1F">
          <w:pPr>
            <w:pStyle w:val="Heading1"/>
          </w:pPr>
          <w:bookmarkStart w:id="150" w:name="_Toc293927262"/>
          <w:bookmarkStart w:id="151" w:name="_Toc366229650"/>
          <w:r>
            <w:t xml:space="preserve">Monitoring </w:t>
          </w:r>
          <w:proofErr w:type="gramStart"/>
          <w:r>
            <w:t>The</w:t>
          </w:r>
          <w:proofErr w:type="gramEnd"/>
          <w:r>
            <w:t xml:space="preserve"> Java Virtual Machine</w:t>
          </w:r>
          <w:bookmarkEnd w:id="150"/>
          <w:bookmarkEnd w:id="151"/>
        </w:p>
        <w:p w:rsidR="00D03E1F" w:rsidRDefault="00D03E1F" w:rsidP="00D03E1F">
          <w:r>
            <w:t>The Java Virtual Machine (JVM) used by the RRC application has the SNMP management features enabled by default. This allows details of the current status of the JVM to be monitored remotely via an SNMP capable management system.</w:t>
          </w:r>
        </w:p>
        <w:p w:rsidR="00D03E1F" w:rsidRDefault="00D03E1F" w:rsidP="00D03E1F"/>
        <w:p w:rsidR="00D03E1F" w:rsidRDefault="00D03E1F" w:rsidP="00D03E1F">
          <w:pPr>
            <w:rPr>
              <w:rStyle w:val="CodeChar"/>
            </w:rPr>
          </w:pPr>
          <w:r>
            <w:t xml:space="preserve">The default configuration has the SNMP agent configured on port 2161. Access to the SNMP agent is restricted to the “e0” network interface on the server. Additionally, access to the MIB is controlled via an access control file </w:t>
          </w:r>
          <w:r>
            <w:rPr>
              <w:rStyle w:val="CodeChar"/>
            </w:rPr>
            <w:t>snmp.acl</w:t>
          </w:r>
        </w:p>
        <w:p w:rsidR="00D03E1F" w:rsidRDefault="00D03E1F" w:rsidP="00D03E1F">
          <w:pPr>
            <w:rPr>
              <w:rStyle w:val="CodeChar"/>
            </w:rPr>
          </w:pPr>
        </w:p>
        <w:p w:rsidR="00D03E1F" w:rsidRDefault="00D03E1F" w:rsidP="00D03E1F">
          <w:pPr>
            <w:pStyle w:val="Heading2"/>
          </w:pPr>
          <w:bookmarkStart w:id="152" w:name="_Toc293927263"/>
          <w:bookmarkStart w:id="153" w:name="_Toc366229651"/>
          <w:r>
            <w:t>SNMP.ACL</w:t>
          </w:r>
          <w:bookmarkEnd w:id="152"/>
          <w:bookmarkEnd w:id="153"/>
        </w:p>
        <w:p w:rsidR="00D03E1F" w:rsidRDefault="00D03E1F" w:rsidP="00D03E1F">
          <w:r>
            <w:t xml:space="preserve">The snmp.acl file contains configuration directives to constrain access to the JVM MIB. Ensure that only the user that will run the RRC application has read and write permissions, since the file contains unencrypted SNMP community strings.  For security reasons, the system checks that only the owner has read and write permissions on the file and exits with an error if not. </w:t>
          </w:r>
        </w:p>
        <w:p w:rsidR="00D03E1F" w:rsidRDefault="00D03E1F" w:rsidP="00D03E1F"/>
        <w:p w:rsidR="00D03E1F" w:rsidRDefault="00D03E1F" w:rsidP="00D03E1F">
          <w:r>
            <w:t>An example snmp.acl file is shown below:</w:t>
          </w:r>
        </w:p>
        <w:p w:rsidR="00D03E1F" w:rsidRDefault="00D03E1F" w:rsidP="00D03E1F"/>
        <w:tbl>
          <w:tblPr>
            <w:tblW w:w="0" w:type="auto"/>
            <w:tblBorders>
              <w:top w:val="double" w:sz="4" w:space="0" w:color="C0C0C0"/>
              <w:left w:val="double" w:sz="4" w:space="0" w:color="C0C0C0"/>
              <w:bottom w:val="double" w:sz="4" w:space="0" w:color="C0C0C0"/>
              <w:right w:val="double" w:sz="4" w:space="0" w:color="C0C0C0"/>
              <w:insideH w:val="double" w:sz="4" w:space="0" w:color="C0C0C0"/>
              <w:insideV w:val="double" w:sz="4" w:space="0" w:color="C0C0C0"/>
            </w:tblBorders>
            <w:shd w:val="clear" w:color="auto" w:fill="E0E0E0"/>
            <w:tblLook w:val="01E0"/>
          </w:tblPr>
          <w:tblGrid>
            <w:gridCol w:w="7557"/>
          </w:tblGrid>
          <w:tr w:rsidR="00D03E1F" w:rsidTr="006C2718">
            <w:tc>
              <w:tcPr>
                <w:tcW w:w="7557" w:type="dxa"/>
                <w:shd w:val="clear" w:color="auto" w:fill="E0E0E0"/>
              </w:tcPr>
              <w:p w:rsidR="00D03E1F" w:rsidRDefault="00D03E1F" w:rsidP="006C2718">
                <w:pPr>
                  <w:pStyle w:val="HTMLPreformatted"/>
                </w:pPr>
              </w:p>
              <w:p w:rsidR="00D03E1F" w:rsidRDefault="00D03E1F" w:rsidP="006C2718">
                <w:pPr>
                  <w:pStyle w:val="Code"/>
                </w:pPr>
                <w:r>
                  <w:t xml:space="preserve"># The communities public and private are allowed access </w:t>
                </w:r>
              </w:p>
              <w:p w:rsidR="00D03E1F" w:rsidRDefault="00D03E1F" w:rsidP="006C2718">
                <w:pPr>
                  <w:pStyle w:val="Code"/>
                </w:pPr>
                <w:r>
                  <w:t xml:space="preserve"># </w:t>
                </w:r>
                <w:proofErr w:type="gramStart"/>
                <w:r>
                  <w:t>from</w:t>
                </w:r>
                <w:proofErr w:type="gramEnd"/>
                <w:r>
                  <w:t xml:space="preserve"> the local host.</w:t>
                </w:r>
              </w:p>
              <w:p w:rsidR="00D03E1F" w:rsidRDefault="00D03E1F" w:rsidP="006C2718">
                <w:pPr>
                  <w:pStyle w:val="Code"/>
                </w:pPr>
                <w:r>
                  <w:br/>
                  <w:t>acl = {</w:t>
                </w:r>
                <w:r>
                  <w:br/>
                  <w:t xml:space="preserve">        {</w:t>
                </w:r>
                <w:r>
                  <w:br/>
                  <w:t xml:space="preserve">          communities = public, private</w:t>
                </w:r>
                <w:r>
                  <w:br/>
                  <w:t xml:space="preserve">          access = read-only</w:t>
                </w:r>
                <w:r>
                  <w:br/>
                  <w:t xml:space="preserve">          managers = localhost</w:t>
                </w:r>
                <w:r>
                  <w:br/>
                  <w:t xml:space="preserve">        }</w:t>
                </w:r>
                <w:r>
                  <w:br/>
                  <w:t xml:space="preserve">      }</w:t>
                </w:r>
                <w:r>
                  <w:br/>
                  <w:t># Traps are sent to localhost only</w:t>
                </w:r>
                <w:r>
                  <w:br/>
                  <w:t>trap = {</w:t>
                </w:r>
                <w:r>
                  <w:br/>
                  <w:t xml:space="preserve">          {</w:t>
                </w:r>
                <w:r>
                  <w:br/>
                  <w:t xml:space="preserve">            trap-community = public</w:t>
                </w:r>
                <w:r>
                  <w:br/>
                  <w:t xml:space="preserve">            hosts = localhost</w:t>
                </w:r>
                <w:r>
                  <w:br/>
                  <w:t xml:space="preserve">          }</w:t>
                </w:r>
                <w:r>
                  <w:br/>
                </w:r>
                <w:r>
                  <w:lastRenderedPageBreak/>
                  <w:t xml:space="preserve">        }</w:t>
                </w:r>
              </w:p>
              <w:p w:rsidR="00D03E1F" w:rsidRDefault="00D03E1F" w:rsidP="006C2718">
                <w:pPr>
                  <w:pStyle w:val="HTMLPreformatted"/>
                </w:pPr>
              </w:p>
            </w:tc>
          </w:tr>
        </w:tbl>
        <w:p w:rsidR="00D03E1F" w:rsidRDefault="00D03E1F" w:rsidP="00D03E1F"/>
        <w:p w:rsidR="00D03E1F" w:rsidRDefault="00D03E1F" w:rsidP="00D03E1F">
          <w:pPr>
            <w:pStyle w:val="Heading2"/>
          </w:pPr>
          <w:bookmarkStart w:id="154" w:name="_Toc293927264"/>
          <w:bookmarkStart w:id="155" w:name="_Toc366229652"/>
          <w:r>
            <w:t>Java Virtual Machine SNMP MIB</w:t>
          </w:r>
          <w:bookmarkEnd w:id="154"/>
          <w:bookmarkEnd w:id="155"/>
        </w:p>
        <w:p w:rsidR="00D03E1F" w:rsidRDefault="00D03E1F" w:rsidP="00D03E1F">
          <w:pPr>
            <w:rPr>
              <w:rStyle w:val="CodeChar"/>
            </w:rPr>
          </w:pPr>
          <w:r>
            <w:t xml:space="preserve">The MIB specification for the JVM SNMP management interface is included in the distribution file as </w:t>
          </w:r>
          <w:r>
            <w:rPr>
              <w:rStyle w:val="CodeChar"/>
            </w:rPr>
            <w:t>etc/examples/JVM-MANAGEMENT-MIB.mib</w:t>
          </w:r>
        </w:p>
        <w:p w:rsidR="00D03E1F" w:rsidRDefault="00D03E1F" w:rsidP="00D03E1F"/>
        <w:p w:rsidR="00D03E1F" w:rsidRDefault="00D03E1F" w:rsidP="00D03E1F">
          <w:pPr>
            <w:pStyle w:val="Heading1"/>
          </w:pPr>
          <w:bookmarkStart w:id="156" w:name="_Toc293927265"/>
          <w:bookmarkStart w:id="157" w:name="_Toc366229653"/>
          <w:r>
            <w:t>References</w:t>
          </w:r>
          <w:bookmarkEnd w:id="156"/>
          <w:bookmarkEnd w:id="157"/>
        </w:p>
        <w:p w:rsidR="00D03E1F" w:rsidRDefault="00D03E1F" w:rsidP="00D03E1F"/>
        <w:p w:rsidR="00D03E1F" w:rsidRDefault="00D03E1F" w:rsidP="00D03E1F">
          <w:pPr>
            <w:pStyle w:val="Reference"/>
          </w:pPr>
          <w:r>
            <w:rPr>
              <w:b/>
            </w:rPr>
            <w:t>Log4j API and Documentation</w:t>
          </w:r>
          <w:r>
            <w:br/>
            <w:t>http://logging.apache.org/log4j/docs/</w:t>
          </w:r>
        </w:p>
        <w:p w:rsidR="00D03E1F" w:rsidRDefault="00D03E1F" w:rsidP="00D03E1F">
          <w:pPr>
            <w:pStyle w:val="Reference"/>
            <w:numPr>
              <w:ilvl w:val="0"/>
              <w:numId w:val="0"/>
            </w:numPr>
            <w:ind w:left="357"/>
          </w:pPr>
        </w:p>
        <w:p w:rsidR="00D03E1F" w:rsidRPr="00EE4487" w:rsidRDefault="00D03E1F" w:rsidP="00D03E1F">
          <w:pPr>
            <w:pStyle w:val="Reference"/>
            <w:rPr>
              <w:lang w:val="es-ES"/>
            </w:rPr>
          </w:pPr>
          <w:r w:rsidRPr="00EE4487">
            <w:rPr>
              <w:b/>
              <w:lang w:val="es-ES"/>
            </w:rPr>
            <w:t>Java J2SE5 Regular Expressions</w:t>
          </w:r>
          <w:r w:rsidRPr="00EE4487">
            <w:rPr>
              <w:lang w:val="es-ES"/>
            </w:rPr>
            <w:br/>
          </w:r>
          <w:hyperlink r:id="rId37" w:history="1">
            <w:r w:rsidRPr="00EE4487">
              <w:rPr>
                <w:rStyle w:val="Hyperlink"/>
                <w:lang w:val="es-ES"/>
              </w:rPr>
              <w:t>http://java.sun.com/j2se/1.5.0/docs/api/java/util/regex/Pattern.html</w:t>
            </w:r>
          </w:hyperlink>
        </w:p>
        <w:p w:rsidR="00D03E1F" w:rsidRPr="00EE4487" w:rsidRDefault="00D03E1F" w:rsidP="00D03E1F">
          <w:pPr>
            <w:pStyle w:val="Reference"/>
            <w:numPr>
              <w:ilvl w:val="0"/>
              <w:numId w:val="0"/>
            </w:numPr>
            <w:rPr>
              <w:lang w:val="es-ES"/>
            </w:rPr>
          </w:pPr>
        </w:p>
        <w:p w:rsidR="00D03E1F" w:rsidRDefault="00D03E1F" w:rsidP="00D03E1F">
          <w:pPr>
            <w:pStyle w:val="Reference"/>
          </w:pPr>
          <w:r>
            <w:rPr>
              <w:b/>
            </w:rPr>
            <w:t>Java J2SE SNMP Monitoring and Management</w:t>
          </w:r>
          <w:r>
            <w:br/>
          </w:r>
          <w:hyperlink r:id="rId38" w:history="1">
            <w:r>
              <w:rPr>
                <w:rStyle w:val="Hyperlink"/>
              </w:rPr>
              <w:t>http://java.sun.com/j2se/1.5.0/docs/guide/management/SNMP.html</w:t>
            </w:r>
          </w:hyperlink>
        </w:p>
        <w:p w:rsidR="00D03E1F" w:rsidRDefault="00D03E1F" w:rsidP="00D03E1F">
          <w:pPr>
            <w:pStyle w:val="Reference"/>
            <w:numPr>
              <w:ilvl w:val="0"/>
              <w:numId w:val="0"/>
            </w:numPr>
          </w:pPr>
        </w:p>
        <w:p w:rsidR="00D03E1F" w:rsidRPr="00EE4487" w:rsidRDefault="00D03E1F" w:rsidP="00D03E1F">
          <w:pPr>
            <w:pStyle w:val="Reference"/>
            <w:rPr>
              <w:rStyle w:val="Hyperlink"/>
              <w:lang w:val="fr-FR"/>
            </w:rPr>
          </w:pPr>
          <w:bookmarkStart w:id="158" w:name="_Ref117499241"/>
          <w:r w:rsidRPr="00EE4487">
            <w:rPr>
              <w:b/>
              <w:bCs/>
              <w:lang w:val="fr-FR"/>
            </w:rPr>
            <w:t>Java J2SE JConsole User Guide</w:t>
          </w:r>
          <w:r w:rsidRPr="00EE4487">
            <w:rPr>
              <w:b/>
              <w:bCs/>
              <w:lang w:val="fr-FR"/>
            </w:rPr>
            <w:br/>
          </w:r>
          <w:hyperlink r:id="rId39" w:history="1">
            <w:r w:rsidRPr="00EE4487">
              <w:rPr>
                <w:rStyle w:val="Hyperlink"/>
                <w:lang w:val="fr-FR"/>
              </w:rPr>
              <w:t>http://java.sun.com/j2se/1.5.0/docs/guide/management/jconsole.html</w:t>
            </w:r>
          </w:hyperlink>
          <w:bookmarkEnd w:id="158"/>
        </w:p>
        <w:p w:rsidR="00D03E1F" w:rsidRPr="00EE4487" w:rsidRDefault="00D03E1F" w:rsidP="00D03E1F">
          <w:pPr>
            <w:pStyle w:val="Reference"/>
            <w:numPr>
              <w:ilvl w:val="0"/>
              <w:numId w:val="0"/>
            </w:numPr>
            <w:rPr>
              <w:lang w:val="fr-FR"/>
            </w:rPr>
          </w:pPr>
        </w:p>
        <w:p w:rsidR="00D03E1F" w:rsidRDefault="00D03E1F" w:rsidP="00D03E1F">
          <w:pPr>
            <w:pStyle w:val="Heading1"/>
          </w:pPr>
          <w:bookmarkStart w:id="159" w:name="_Toc293927266"/>
          <w:bookmarkStart w:id="160" w:name="_Toc366229654"/>
          <w:r>
            <w:t>Change Log</w:t>
          </w:r>
          <w:bookmarkEnd w:id="159"/>
          <w:bookmarkEnd w:id="160"/>
        </w:p>
        <w:p w:rsidR="00D03E1F" w:rsidRDefault="00D03E1F" w:rsidP="00D03E1F">
          <w:pPr>
            <w:pStyle w:val="Reference"/>
            <w:numPr>
              <w:ilvl w:val="0"/>
              <w:numId w:val="0"/>
            </w:numPr>
            <w:ind w:left="714" w:hanging="357"/>
          </w:pP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tblPr>
          <w:tblGrid>
            <w:gridCol w:w="1889"/>
            <w:gridCol w:w="1889"/>
            <w:gridCol w:w="3570"/>
          </w:tblGrid>
          <w:tr w:rsidR="00D03E1F" w:rsidTr="006C2718">
            <w:tc>
              <w:tcPr>
                <w:tcW w:w="1889" w:type="dxa"/>
                <w:shd w:val="solid" w:color="000080" w:fill="FFFFFF"/>
              </w:tcPr>
              <w:p w:rsidR="00D03E1F" w:rsidRDefault="00D03E1F" w:rsidP="006C2718">
                <w:pPr>
                  <w:pStyle w:val="Reference"/>
                  <w:numPr>
                    <w:ilvl w:val="0"/>
                    <w:numId w:val="0"/>
                  </w:numPr>
                </w:pPr>
                <w:r>
                  <w:t>Date</w:t>
                </w:r>
              </w:p>
            </w:tc>
            <w:tc>
              <w:tcPr>
                <w:tcW w:w="1889" w:type="dxa"/>
                <w:shd w:val="solid" w:color="000080" w:fill="FFFFFF"/>
              </w:tcPr>
              <w:p w:rsidR="00D03E1F" w:rsidRDefault="00D03E1F" w:rsidP="006C2718">
                <w:pPr>
                  <w:pStyle w:val="Reference"/>
                  <w:numPr>
                    <w:ilvl w:val="0"/>
                    <w:numId w:val="0"/>
                  </w:numPr>
                </w:pPr>
                <w:r>
                  <w:t>Author</w:t>
                </w:r>
              </w:p>
            </w:tc>
            <w:tc>
              <w:tcPr>
                <w:tcW w:w="3570" w:type="dxa"/>
                <w:shd w:val="solid" w:color="000080" w:fill="FFFFFF"/>
              </w:tcPr>
              <w:p w:rsidR="00D03E1F" w:rsidRDefault="00D03E1F" w:rsidP="006C2718">
                <w:pPr>
                  <w:pStyle w:val="Reference"/>
                  <w:numPr>
                    <w:ilvl w:val="0"/>
                    <w:numId w:val="0"/>
                  </w:numPr>
                </w:pPr>
                <w:r>
                  <w:t>Change Description</w:t>
                </w:r>
              </w:p>
            </w:tc>
          </w:tr>
          <w:tr w:rsidR="00D03E1F" w:rsidTr="006C2718">
            <w:tc>
              <w:tcPr>
                <w:tcW w:w="1889" w:type="dxa"/>
              </w:tcPr>
              <w:p w:rsidR="00D03E1F" w:rsidRDefault="00D03E1F" w:rsidP="006C2718">
                <w:pPr>
                  <w:pStyle w:val="Reference"/>
                  <w:numPr>
                    <w:ilvl w:val="0"/>
                    <w:numId w:val="0"/>
                  </w:numPr>
                </w:pPr>
                <w:r>
                  <w:t xml:space="preserve"> 9 February 2006</w:t>
                </w:r>
              </w:p>
            </w:tc>
            <w:tc>
              <w:tcPr>
                <w:tcW w:w="1889" w:type="dxa"/>
              </w:tcPr>
              <w:p w:rsidR="00D03E1F" w:rsidRDefault="00D03E1F" w:rsidP="006C2718">
                <w:pPr>
                  <w:pStyle w:val="Reference"/>
                  <w:numPr>
                    <w:ilvl w:val="0"/>
                    <w:numId w:val="0"/>
                  </w:numPr>
                </w:pPr>
                <w:r>
                  <w:t>David Woods</w:t>
                </w:r>
              </w:p>
            </w:tc>
            <w:tc>
              <w:tcPr>
                <w:tcW w:w="3570" w:type="dxa"/>
              </w:tcPr>
              <w:p w:rsidR="00D03E1F" w:rsidRDefault="00D03E1F" w:rsidP="006C2718">
                <w:pPr>
                  <w:pStyle w:val="Reference"/>
                  <w:numPr>
                    <w:ilvl w:val="0"/>
                    <w:numId w:val="0"/>
                  </w:numPr>
                </w:pPr>
                <w:r>
                  <w:t>Updated to reflect changes in RRC Version 1.6 [Phase I]</w:t>
                </w:r>
              </w:p>
            </w:tc>
          </w:tr>
          <w:tr w:rsidR="00D03E1F" w:rsidTr="006C2718">
            <w:tc>
              <w:tcPr>
                <w:tcW w:w="1889" w:type="dxa"/>
              </w:tcPr>
              <w:p w:rsidR="00D03E1F" w:rsidRDefault="00D03E1F" w:rsidP="006C2718">
                <w:pPr>
                  <w:pStyle w:val="Reference"/>
                  <w:numPr>
                    <w:ilvl w:val="0"/>
                    <w:numId w:val="0"/>
                  </w:numPr>
                </w:pPr>
                <w:r>
                  <w:t>14 October 2005</w:t>
                </w:r>
              </w:p>
            </w:tc>
            <w:tc>
              <w:tcPr>
                <w:tcW w:w="1889" w:type="dxa"/>
              </w:tcPr>
              <w:p w:rsidR="00D03E1F" w:rsidRDefault="00D03E1F" w:rsidP="006C2718">
                <w:pPr>
                  <w:pStyle w:val="Reference"/>
                  <w:numPr>
                    <w:ilvl w:val="0"/>
                    <w:numId w:val="0"/>
                  </w:numPr>
                </w:pPr>
                <w:r>
                  <w:t>Chris Burrows</w:t>
                </w:r>
              </w:p>
            </w:tc>
            <w:tc>
              <w:tcPr>
                <w:tcW w:w="3570" w:type="dxa"/>
              </w:tcPr>
              <w:p w:rsidR="00D03E1F" w:rsidRDefault="00D03E1F" w:rsidP="006C2718">
                <w:pPr>
                  <w:pStyle w:val="Reference"/>
                  <w:numPr>
                    <w:ilvl w:val="0"/>
                    <w:numId w:val="0"/>
                  </w:numPr>
                </w:pPr>
                <w:r>
                  <w:t>Updated to reflect changes in RRC Version 1.1</w:t>
                </w:r>
              </w:p>
            </w:tc>
          </w:tr>
        </w:tbl>
        <w:p w:rsidR="00D03E1F" w:rsidRDefault="00D03E1F" w:rsidP="00D03E1F">
          <w:pPr>
            <w:pStyle w:val="Reference"/>
            <w:numPr>
              <w:ilvl w:val="0"/>
              <w:numId w:val="0"/>
            </w:numPr>
            <w:ind w:left="714" w:hanging="357"/>
          </w:pPr>
        </w:p>
        <w:p w:rsidR="00D03E1F" w:rsidRDefault="00D03E1F" w:rsidP="00D03E1F">
          <w:pPr>
            <w:pStyle w:val="Heading1"/>
          </w:pPr>
          <w:bookmarkStart w:id="161" w:name="_Toc293927267"/>
          <w:bookmarkStart w:id="162" w:name="_Toc366229655"/>
          <w:r>
            <w:t>Glossary</w:t>
          </w:r>
          <w:bookmarkEnd w:id="161"/>
          <w:bookmarkEnd w:id="162"/>
        </w:p>
        <w:p w:rsidR="00D03E1F" w:rsidRDefault="00D03E1F" w:rsidP="00D03E1F">
          <w:r>
            <w:t>The list below includes terms in this document that are not ‘standard’ computing terms, or any acronyms that clash with more widely-used definitions.</w:t>
          </w:r>
        </w:p>
        <w:p w:rsidR="00D03E1F" w:rsidRDefault="00D03E1F" w:rsidP="00D03E1F">
          <w:r>
            <w:t>One useful book on the subject is the ‘Encyclopedia of Networking and Telecommunications’ from</w:t>
          </w:r>
          <w:r>
            <w:rPr>
              <w:rFonts w:ascii="Verdana" w:hAnsi="Verdana"/>
              <w:szCs w:val="20"/>
            </w:rPr>
            <w:t xml:space="preserve"> McGraw-Hill.</w:t>
          </w:r>
          <w:r>
            <w:rPr>
              <w:rFonts w:ascii="Verdana" w:hAnsi="Verdana"/>
              <w:szCs w:val="20"/>
            </w:rPr>
            <w:br/>
          </w:r>
        </w:p>
        <w:tbl>
          <w:tblPr>
            <w:tblW w:w="7421" w:type="dxa"/>
            <w:tblCellSpacing w:w="0" w:type="dxa"/>
            <w:tblInd w:w="15" w:type="dxa"/>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CellMar>
              <w:top w:w="15" w:type="dxa"/>
              <w:left w:w="15" w:type="dxa"/>
              <w:bottom w:w="15" w:type="dxa"/>
              <w:right w:w="15" w:type="dxa"/>
            </w:tblCellMar>
            <w:tblLook w:val="0000"/>
          </w:tblPr>
          <w:tblGrid>
            <w:gridCol w:w="1132"/>
            <w:gridCol w:w="6289"/>
          </w:tblGrid>
          <w:tr w:rsidR="00D03E1F" w:rsidTr="006C2718">
            <w:trPr>
              <w:tblCellSpacing w:w="0" w:type="dxa"/>
            </w:trPr>
            <w:tc>
              <w:tcPr>
                <w:tcW w:w="1101" w:type="dxa"/>
                <w:shd w:val="clear" w:color="auto" w:fill="000080"/>
                <w:vAlign w:val="center"/>
              </w:tcPr>
              <w:p w:rsidR="00D03E1F" w:rsidRDefault="00D03E1F" w:rsidP="006C2718">
                <w:pPr>
                  <w:rPr>
                    <w:b/>
                    <w:bCs/>
                    <w:sz w:val="24"/>
                  </w:rPr>
                </w:pPr>
                <w:r>
                  <w:rPr>
                    <w:b/>
                    <w:bCs/>
                  </w:rPr>
                  <w:t xml:space="preserve">    Term</w:t>
                </w:r>
              </w:p>
            </w:tc>
            <w:tc>
              <w:tcPr>
                <w:tcW w:w="6320" w:type="dxa"/>
                <w:shd w:val="clear" w:color="auto" w:fill="000080"/>
                <w:vAlign w:val="center"/>
              </w:tcPr>
              <w:p w:rsidR="00D03E1F" w:rsidRDefault="00D03E1F" w:rsidP="006C2718">
                <w:pPr>
                  <w:rPr>
                    <w:b/>
                    <w:bCs/>
                    <w:sz w:val="24"/>
                  </w:rPr>
                </w:pPr>
                <w:r>
                  <w:rPr>
                    <w:b/>
                    <w:bCs/>
                  </w:rPr>
                  <w:t xml:space="preserve">    Meaning</w:t>
                </w:r>
              </w:p>
            </w:tc>
          </w:tr>
          <w:tr w:rsidR="00D03E1F" w:rsidTr="006C2718">
            <w:trPr>
              <w:tblCellSpacing w:w="0" w:type="dxa"/>
            </w:trPr>
            <w:tc>
              <w:tcPr>
                <w:tcW w:w="1101" w:type="dxa"/>
              </w:tcPr>
              <w:p w:rsidR="00D03E1F" w:rsidRDefault="00D03E1F" w:rsidP="006C2718">
                <w:pPr>
                  <w:pStyle w:val="Heading5"/>
                </w:pPr>
                <w:r>
                  <w:lastRenderedPageBreak/>
                  <w:t xml:space="preserve">    ACL</w:t>
                </w:r>
              </w:p>
            </w:tc>
            <w:tc>
              <w:tcPr>
                <w:tcW w:w="6320" w:type="dxa"/>
                <w:vAlign w:val="center"/>
              </w:tcPr>
              <w:p w:rsidR="00D03E1F" w:rsidRDefault="00D03E1F" w:rsidP="006C2718">
                <w:pPr>
                  <w:rPr>
                    <w:color w:val="000000"/>
                  </w:rPr>
                </w:pPr>
                <w:r>
                  <w:t>Access Control List</w:t>
                </w:r>
              </w:p>
            </w:tc>
          </w:tr>
          <w:tr w:rsidR="00D03E1F" w:rsidTr="006C2718">
            <w:trPr>
              <w:tblCellSpacing w:w="0" w:type="dxa"/>
            </w:trPr>
            <w:tc>
              <w:tcPr>
                <w:tcW w:w="1101" w:type="dxa"/>
              </w:tcPr>
              <w:p w:rsidR="00D03E1F" w:rsidRDefault="00D03E1F" w:rsidP="006C2718">
                <w:pPr>
                  <w:pStyle w:val="Heading5"/>
                  <w:rPr>
                    <w:sz w:val="24"/>
                  </w:rPr>
                </w:pPr>
                <w:r>
                  <w:t xml:space="preserve">    ACRI</w:t>
                </w:r>
              </w:p>
            </w:tc>
            <w:tc>
              <w:tcPr>
                <w:tcW w:w="6320" w:type="dxa"/>
                <w:vAlign w:val="center"/>
              </w:tcPr>
              <w:p w:rsidR="00D03E1F" w:rsidRDefault="00D03E1F" w:rsidP="006C2718">
                <w:pPr>
                  <w:rPr>
                    <w:sz w:val="24"/>
                  </w:rPr>
                </w:pPr>
                <w:r>
                  <w:rPr>
                    <w:color w:val="000000"/>
                  </w:rPr>
                  <w:t>Assumptions, Constraints, Risks and Issues Log</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ADQ</w:t>
                </w:r>
              </w:p>
            </w:tc>
            <w:tc>
              <w:tcPr>
                <w:tcW w:w="6320" w:type="dxa"/>
                <w:vAlign w:val="center"/>
              </w:tcPr>
              <w:p w:rsidR="00D03E1F" w:rsidRDefault="00D03E1F" w:rsidP="006C2718">
                <w:pPr>
                  <w:rPr>
                    <w:sz w:val="24"/>
                  </w:rPr>
                </w:pPr>
                <w:r>
                  <w:rPr>
                    <w:color w:val="000000"/>
                  </w:rPr>
                  <w:t>Application Driven QOS</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API</w:t>
                </w:r>
              </w:p>
            </w:tc>
            <w:tc>
              <w:tcPr>
                <w:tcW w:w="6320" w:type="dxa"/>
                <w:vAlign w:val="center"/>
              </w:tcPr>
              <w:p w:rsidR="00D03E1F" w:rsidRDefault="00D03E1F" w:rsidP="006C2718">
                <w:pPr>
                  <w:rPr>
                    <w:sz w:val="24"/>
                  </w:rPr>
                </w:pPr>
                <w:r>
                  <w:rPr>
                    <w:color w:val="000000"/>
                  </w:rPr>
                  <w:t>Application Programming Interface</w:t>
                </w:r>
              </w:p>
            </w:tc>
          </w:tr>
          <w:tr w:rsidR="00D03E1F" w:rsidTr="006C2718">
            <w:trPr>
              <w:tblCellSpacing w:w="0" w:type="dxa"/>
            </w:trPr>
            <w:tc>
              <w:tcPr>
                <w:tcW w:w="1101" w:type="dxa"/>
              </w:tcPr>
              <w:p w:rsidR="00D03E1F" w:rsidRDefault="00D03E1F" w:rsidP="006C2718">
                <w:pPr>
                  <w:rPr>
                    <w:sz w:val="24"/>
                  </w:rPr>
                </w:pPr>
                <w:r>
                  <w:t xml:space="preserve">    ATM</w:t>
                </w:r>
              </w:p>
            </w:tc>
            <w:tc>
              <w:tcPr>
                <w:tcW w:w="6320" w:type="dxa"/>
                <w:vAlign w:val="center"/>
              </w:tcPr>
              <w:p w:rsidR="00D03E1F" w:rsidRDefault="00D03E1F" w:rsidP="006C2718">
                <w:pPr>
                  <w:rPr>
                    <w:sz w:val="24"/>
                  </w:rPr>
                </w:pPr>
                <w:r>
                  <w:t>Asynchronous Transfer Mode.</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BB</w:t>
                </w:r>
              </w:p>
            </w:tc>
            <w:tc>
              <w:tcPr>
                <w:tcW w:w="6320" w:type="dxa"/>
                <w:vAlign w:val="center"/>
              </w:tcPr>
              <w:p w:rsidR="00D03E1F" w:rsidRDefault="00D03E1F" w:rsidP="006C2718">
                <w:pPr>
                  <w:rPr>
                    <w:sz w:val="24"/>
                  </w:rPr>
                </w:pPr>
                <w:r>
                  <w:rPr>
                    <w:color w:val="000000"/>
                  </w:rPr>
                  <w:t>Broadband</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BBSP</w:t>
                </w:r>
              </w:p>
            </w:tc>
            <w:tc>
              <w:tcPr>
                <w:tcW w:w="6320" w:type="dxa"/>
                <w:vAlign w:val="center"/>
              </w:tcPr>
              <w:p w:rsidR="00D03E1F" w:rsidRDefault="00D03E1F" w:rsidP="006C2718">
                <w:pPr>
                  <w:rPr>
                    <w:sz w:val="24"/>
                  </w:rPr>
                </w:pPr>
                <w:r>
                  <w:rPr>
                    <w:color w:val="000000"/>
                  </w:rPr>
                  <w:t>Broadband Service Package</w:t>
                </w:r>
              </w:p>
            </w:tc>
          </w:tr>
          <w:tr w:rsidR="00D03E1F" w:rsidTr="006C2718">
            <w:trPr>
              <w:tblCellSpacing w:w="0" w:type="dxa"/>
            </w:trPr>
            <w:tc>
              <w:tcPr>
                <w:tcW w:w="1101" w:type="dxa"/>
              </w:tcPr>
              <w:p w:rsidR="00D03E1F" w:rsidRDefault="00D03E1F" w:rsidP="006C2718">
                <w:r>
                  <w:t xml:space="preserve">    Broadband </w:t>
                </w:r>
              </w:p>
              <w:p w:rsidR="00D03E1F" w:rsidRDefault="00D03E1F" w:rsidP="006C2718">
                <w:pPr>
                  <w:rPr>
                    <w:sz w:val="24"/>
                  </w:rPr>
                </w:pPr>
                <w:r>
                  <w:t xml:space="preserve">    Service Package</w:t>
                </w:r>
              </w:p>
            </w:tc>
            <w:tc>
              <w:tcPr>
                <w:tcW w:w="6320" w:type="dxa"/>
                <w:vAlign w:val="center"/>
              </w:tcPr>
              <w:p w:rsidR="00D03E1F" w:rsidRDefault="00D03E1F" w:rsidP="006C2718">
                <w:pPr>
                  <w:rPr>
                    <w:sz w:val="24"/>
                  </w:rPr>
                </w:pPr>
                <w:r>
                  <w:t>This is the name of the BT Retail broadband service that the owner of the line has subscribed to. This defines all of the characteristics of the service the user received, including the headline line speed, and any volume quota associated with the service. Includes the ‘Service Offer’.</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BT</w:t>
                </w:r>
              </w:p>
            </w:tc>
            <w:tc>
              <w:tcPr>
                <w:tcW w:w="6320" w:type="dxa"/>
                <w:vAlign w:val="center"/>
              </w:tcPr>
              <w:p w:rsidR="00D03E1F" w:rsidRDefault="00D03E1F" w:rsidP="006C2718">
                <w:pPr>
                  <w:rPr>
                    <w:sz w:val="24"/>
                  </w:rPr>
                </w:pPr>
                <w:r>
                  <w:rPr>
                    <w:color w:val="000000"/>
                  </w:rPr>
                  <w:t>British Telecommunications Plc</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BTI</w:t>
                </w:r>
              </w:p>
            </w:tc>
            <w:tc>
              <w:tcPr>
                <w:tcW w:w="6320" w:type="dxa"/>
                <w:vAlign w:val="center"/>
              </w:tcPr>
              <w:p w:rsidR="00D03E1F" w:rsidRDefault="00D03E1F" w:rsidP="006C2718">
                <w:pPr>
                  <w:rPr>
                    <w:sz w:val="24"/>
                  </w:rPr>
                </w:pPr>
                <w:r>
                  <w:rPr>
                    <w:color w:val="000000"/>
                  </w:rPr>
                  <w:t>BT Internet</w:t>
                </w:r>
              </w:p>
            </w:tc>
          </w:tr>
          <w:tr w:rsidR="00D03E1F" w:rsidTr="006C2718">
            <w:trPr>
              <w:tblCellSpacing w:w="0" w:type="dxa"/>
            </w:trPr>
            <w:tc>
              <w:tcPr>
                <w:tcW w:w="1101" w:type="dxa"/>
              </w:tcPr>
              <w:p w:rsidR="00D03E1F" w:rsidRDefault="00D03E1F" w:rsidP="006C2718">
                <w:pPr>
                  <w:rPr>
                    <w:sz w:val="24"/>
                  </w:rPr>
                </w:pPr>
                <w:r>
                  <w:t xml:space="preserve">    DPI</w:t>
                </w:r>
              </w:p>
            </w:tc>
            <w:tc>
              <w:tcPr>
                <w:tcW w:w="6320" w:type="dxa"/>
                <w:vAlign w:val="center"/>
              </w:tcPr>
              <w:p w:rsidR="00D03E1F" w:rsidRDefault="00D03E1F" w:rsidP="006C2718">
                <w:pPr>
                  <w:rPr>
                    <w:sz w:val="24"/>
                  </w:rPr>
                </w:pPr>
                <w:r>
                  <w:t>Deep Packet Inspection</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IISP</w:t>
                </w:r>
              </w:p>
            </w:tc>
            <w:tc>
              <w:tcPr>
                <w:tcW w:w="6320" w:type="dxa"/>
                <w:vAlign w:val="center"/>
              </w:tcPr>
              <w:p w:rsidR="00D03E1F" w:rsidRDefault="00D03E1F" w:rsidP="006C2718">
                <w:pPr>
                  <w:rPr>
                    <w:sz w:val="24"/>
                  </w:rPr>
                </w:pPr>
                <w:r>
                  <w:rPr>
                    <w:color w:val="000000"/>
                  </w:rPr>
                  <w:t xml:space="preserve">Identity and Instant Service Provisioning or </w:t>
                </w:r>
                <w:r>
                  <w:rPr>
                    <w:color w:val="000000"/>
                    <w:szCs w:val="20"/>
                  </w:rPr>
                  <w:t xml:space="preserve">Interim Inter-switch Signalling Protocol. In simplest terms, IISP is to ATM as static routing is to IP. IISP creates a routed network by using defined static routes between switches. Generally used in this doc. to refer to the </w:t>
                </w:r>
                <w:r>
                  <w:t>IISP LDAP directory server.</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J2EE</w:t>
                </w:r>
              </w:p>
            </w:tc>
            <w:tc>
              <w:tcPr>
                <w:tcW w:w="6320" w:type="dxa"/>
                <w:vAlign w:val="center"/>
              </w:tcPr>
              <w:p w:rsidR="00D03E1F" w:rsidRDefault="00D03E1F" w:rsidP="006C2718">
                <w:pPr>
                  <w:rPr>
                    <w:sz w:val="24"/>
                  </w:rPr>
                </w:pPr>
                <w:r>
                  <w:rPr>
                    <w:color w:val="000000"/>
                  </w:rPr>
                  <w:t xml:space="preserve">Java 2 Platform, </w:t>
                </w:r>
                <w:smartTag w:uri="urn:schemas-microsoft-com:office:smarttags" w:element="place">
                  <w:smartTag w:uri="urn:schemas-microsoft-com:office:smarttags" w:element="City">
                    <w:r>
                      <w:rPr>
                        <w:color w:val="000000"/>
                      </w:rPr>
                      <w:t>Enterprise</w:t>
                    </w:r>
                  </w:smartTag>
                </w:smartTag>
                <w:r>
                  <w:rPr>
                    <w:color w:val="000000"/>
                  </w:rPr>
                  <w:t xml:space="preserve"> Edition</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JNI</w:t>
                </w:r>
              </w:p>
            </w:tc>
            <w:tc>
              <w:tcPr>
                <w:tcW w:w="6320" w:type="dxa"/>
                <w:vAlign w:val="center"/>
              </w:tcPr>
              <w:p w:rsidR="00D03E1F" w:rsidRDefault="00D03E1F" w:rsidP="006C2718">
                <w:pPr>
                  <w:rPr>
                    <w:sz w:val="24"/>
                  </w:rPr>
                </w:pPr>
                <w:r>
                  <w:rPr>
                    <w:color w:val="000000"/>
                  </w:rPr>
                  <w:t>Java Native Interface</w:t>
                </w:r>
              </w:p>
            </w:tc>
          </w:tr>
          <w:tr w:rsidR="00D03E1F" w:rsidTr="006C2718">
            <w:trPr>
              <w:tblCellSpacing w:w="0" w:type="dxa"/>
            </w:trPr>
            <w:tc>
              <w:tcPr>
                <w:tcW w:w="1101" w:type="dxa"/>
              </w:tcPr>
              <w:p w:rsidR="00D03E1F" w:rsidRDefault="00D03E1F" w:rsidP="006C2718">
                <w:pPr>
                  <w:rPr>
                    <w:color w:val="000000"/>
                  </w:rPr>
                </w:pPr>
                <w:r>
                  <w:rPr>
                    <w:sz w:val="24"/>
                  </w:rPr>
                  <w:t xml:space="preserve">    </w:t>
                </w:r>
                <w:r>
                  <w:rPr>
                    <w:color w:val="000000"/>
                  </w:rPr>
                  <w:t>JVM</w:t>
                </w:r>
              </w:p>
            </w:tc>
            <w:tc>
              <w:tcPr>
                <w:tcW w:w="6320" w:type="dxa"/>
                <w:vAlign w:val="center"/>
              </w:tcPr>
              <w:p w:rsidR="00D03E1F" w:rsidRDefault="00D03E1F" w:rsidP="006C2718">
                <w:pPr>
                  <w:rPr>
                    <w:color w:val="000000"/>
                  </w:rPr>
                </w:pPr>
                <w:r>
                  <w:rPr>
                    <w:color w:val="000000"/>
                  </w:rPr>
                  <w:t>Java Virtual Machine</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LDAP</w:t>
                </w:r>
              </w:p>
            </w:tc>
            <w:tc>
              <w:tcPr>
                <w:tcW w:w="6320" w:type="dxa"/>
                <w:vAlign w:val="center"/>
              </w:tcPr>
              <w:p w:rsidR="00D03E1F" w:rsidRDefault="00D03E1F" w:rsidP="006C2718">
                <w:pPr>
                  <w:rPr>
                    <w:color w:val="000000"/>
                  </w:rPr>
                </w:pPr>
                <w:r>
                  <w:rPr>
                    <w:color w:val="000000"/>
                  </w:rPr>
                  <w:t>Lightweight Directory Access Protocol. An Internet protocol used to look-up information from a server.</w:t>
                </w:r>
              </w:p>
            </w:tc>
          </w:tr>
          <w:tr w:rsidR="00D03E1F" w:rsidTr="006C2718">
            <w:trPr>
              <w:tblCellSpacing w:w="0" w:type="dxa"/>
            </w:trPr>
            <w:tc>
              <w:tcPr>
                <w:tcW w:w="1101" w:type="dxa"/>
              </w:tcPr>
              <w:p w:rsidR="00D03E1F" w:rsidRDefault="00D03E1F" w:rsidP="006C2718">
                <w:r>
                  <w:t xml:space="preserve">    LDAP </w:t>
                </w:r>
              </w:p>
              <w:p w:rsidR="00D03E1F" w:rsidRDefault="00D03E1F" w:rsidP="006C2718">
                <w:pPr>
                  <w:rPr>
                    <w:sz w:val="24"/>
                  </w:rPr>
                </w:pPr>
                <w:r>
                  <w:t xml:space="preserve">    Stub Mode</w:t>
                </w:r>
              </w:p>
            </w:tc>
            <w:tc>
              <w:tcPr>
                <w:tcW w:w="6320" w:type="dxa"/>
                <w:vAlign w:val="center"/>
              </w:tcPr>
              <w:p w:rsidR="00D03E1F" w:rsidRDefault="00D03E1F" w:rsidP="006C2718">
                <w:pPr>
                  <w:rPr>
                    <w:sz w:val="24"/>
                  </w:rPr>
                </w:pPr>
                <w:r>
                  <w:t xml:space="preserve">In some circumstances and configurations there may be a requirement not to use the LDAP search to identify the real service offer to allocate to a user line. The RRC application allows the IISP interface to be configured in a “stub” mode where the responses from IISP are pre-determined. LDAP stub mode is enabled simply via the property setting: </w:t>
                </w:r>
                <w:r>
                  <w:lastRenderedPageBreak/>
                  <w:t>rrc.ldap.stub.mode.enable=true</w:t>
                </w:r>
              </w:p>
            </w:tc>
          </w:tr>
          <w:tr w:rsidR="00D03E1F" w:rsidTr="006C2718">
            <w:trPr>
              <w:tblCellSpacing w:w="0" w:type="dxa"/>
            </w:trPr>
            <w:tc>
              <w:tcPr>
                <w:tcW w:w="1101" w:type="dxa"/>
              </w:tcPr>
              <w:p w:rsidR="00D03E1F" w:rsidRDefault="00D03E1F" w:rsidP="006C2718">
                <w:r>
                  <w:lastRenderedPageBreak/>
                  <w:t xml:space="preserve">    Line ID</w:t>
                </w:r>
              </w:p>
            </w:tc>
            <w:tc>
              <w:tcPr>
                <w:tcW w:w="6320" w:type="dxa"/>
                <w:vAlign w:val="center"/>
              </w:tcPr>
              <w:p w:rsidR="00D03E1F" w:rsidRDefault="00D03E1F" w:rsidP="006C2718">
                <w:r>
                  <w:t xml:space="preserve">The Line ID is used to lookup the service profile for the line in the </w:t>
                </w:r>
              </w:p>
              <w:p w:rsidR="00D03E1F" w:rsidRDefault="00D03E1F" w:rsidP="006C2718">
                <w:r>
                  <w:t xml:space="preserve">Consumer ISP database via </w:t>
                </w:r>
                <w:proofErr w:type="gramStart"/>
                <w:r>
                  <w:t>it’s</w:t>
                </w:r>
                <w:proofErr w:type="gramEnd"/>
                <w:r>
                  <w:t xml:space="preserve"> LDAP directory interface (IISP).</w:t>
                </w:r>
              </w:p>
            </w:tc>
          </w:tr>
          <w:tr w:rsidR="00D03E1F" w:rsidTr="006C2718">
            <w:trPr>
              <w:tblCellSpacing w:w="0" w:type="dxa"/>
            </w:trPr>
            <w:tc>
              <w:tcPr>
                <w:tcW w:w="1101" w:type="dxa"/>
              </w:tcPr>
              <w:p w:rsidR="00D03E1F" w:rsidRDefault="00D03E1F" w:rsidP="006C2718">
                <w:r>
                  <w:t xml:space="preserve">    Line Identifier</w:t>
                </w:r>
              </w:p>
            </w:tc>
            <w:tc>
              <w:tcPr>
                <w:tcW w:w="6320" w:type="dxa"/>
                <w:vAlign w:val="center"/>
              </w:tcPr>
              <w:p w:rsidR="00D03E1F" w:rsidRDefault="00D03E1F" w:rsidP="006C2718">
                <w:r>
                  <w:t>See ‘Line ID’</w:t>
                </w:r>
              </w:p>
            </w:tc>
          </w:tr>
          <w:tr w:rsidR="00D03E1F" w:rsidTr="006C2718">
            <w:trPr>
              <w:tblCellSpacing w:w="0" w:type="dxa"/>
            </w:trPr>
            <w:tc>
              <w:tcPr>
                <w:tcW w:w="1101" w:type="dxa"/>
              </w:tcPr>
              <w:p w:rsidR="00D03E1F" w:rsidRDefault="00D03E1F" w:rsidP="006C2718">
                <w:r>
                  <w:t xml:space="preserve">    </w:t>
                </w:r>
                <w:smartTag w:uri="urn:schemas-microsoft-com:office:smarttags" w:element="place">
                  <w:smartTag w:uri="urn:schemas-microsoft-com:office:smarttags" w:element="City">
                    <w:r>
                      <w:t>OSS</w:t>
                    </w:r>
                  </w:smartTag>
                </w:smartTag>
              </w:p>
            </w:tc>
            <w:tc>
              <w:tcPr>
                <w:tcW w:w="6320" w:type="dxa"/>
                <w:vAlign w:val="center"/>
              </w:tcPr>
              <w:p w:rsidR="00D03E1F" w:rsidRDefault="00D03E1F" w:rsidP="006C2718">
                <w:r>
                  <w:t>Operation Support System</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PKG</w:t>
                </w:r>
              </w:p>
            </w:tc>
            <w:tc>
              <w:tcPr>
                <w:tcW w:w="6320" w:type="dxa"/>
                <w:vAlign w:val="center"/>
              </w:tcPr>
              <w:p w:rsidR="00D03E1F" w:rsidRDefault="00D03E1F" w:rsidP="006C2718">
                <w:pPr>
                  <w:rPr>
                    <w:color w:val="000000"/>
                  </w:rPr>
                </w:pPr>
                <w:r>
                  <w:rPr>
                    <w:color w:val="000000"/>
                  </w:rPr>
                  <w:t>Package</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QOS</w:t>
                </w:r>
              </w:p>
            </w:tc>
            <w:tc>
              <w:tcPr>
                <w:tcW w:w="6320" w:type="dxa"/>
                <w:vAlign w:val="center"/>
              </w:tcPr>
              <w:p w:rsidR="00D03E1F" w:rsidRDefault="00D03E1F" w:rsidP="006C2718">
                <w:pPr>
                  <w:rPr>
                    <w:sz w:val="24"/>
                  </w:rPr>
                </w:pPr>
                <w:r>
                  <w:rPr>
                    <w:color w:val="000000"/>
                  </w:rPr>
                  <w:t>Quality of Service</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RMI</w:t>
                </w:r>
              </w:p>
            </w:tc>
            <w:tc>
              <w:tcPr>
                <w:tcW w:w="6320" w:type="dxa"/>
                <w:vAlign w:val="center"/>
              </w:tcPr>
              <w:p w:rsidR="00D03E1F" w:rsidRDefault="00D03E1F" w:rsidP="006C2718">
                <w:pPr>
                  <w:rPr>
                    <w:sz w:val="24"/>
                  </w:rPr>
                </w:pPr>
                <w:r>
                  <w:rPr>
                    <w:color w:val="000000"/>
                  </w:rPr>
                  <w:t>Remote Method Invocation</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RRC</w:t>
                </w:r>
              </w:p>
            </w:tc>
            <w:tc>
              <w:tcPr>
                <w:tcW w:w="6320" w:type="dxa"/>
                <w:vAlign w:val="center"/>
              </w:tcPr>
              <w:p w:rsidR="00D03E1F" w:rsidRDefault="00D03E1F" w:rsidP="006C2718">
                <w:pPr>
                  <w:rPr>
                    <w:sz w:val="24"/>
                  </w:rPr>
                </w:pPr>
                <w:r>
                  <w:rPr>
                    <w:color w:val="000000"/>
                  </w:rPr>
                  <w:t>RTMAN Rate Controller</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RTMAN</w:t>
                </w:r>
              </w:p>
            </w:tc>
            <w:tc>
              <w:tcPr>
                <w:tcW w:w="6320" w:type="dxa"/>
                <w:vAlign w:val="center"/>
              </w:tcPr>
              <w:p w:rsidR="00D03E1F" w:rsidRDefault="00D03E1F" w:rsidP="006C2718">
                <w:pPr>
                  <w:rPr>
                    <w:sz w:val="24"/>
                  </w:rPr>
                </w:pPr>
                <w:r>
                  <w:rPr>
                    <w:color w:val="000000"/>
                  </w:rPr>
                  <w:t>Retail Traffic Management</w:t>
                </w:r>
              </w:p>
            </w:tc>
          </w:tr>
          <w:tr w:rsidR="00D03E1F" w:rsidTr="006C2718">
            <w:trPr>
              <w:tblCellSpacing w:w="0" w:type="dxa"/>
            </w:trPr>
            <w:tc>
              <w:tcPr>
                <w:tcW w:w="1101" w:type="dxa"/>
              </w:tcPr>
              <w:p w:rsidR="00D03E1F" w:rsidRDefault="00D03E1F" w:rsidP="006C2718">
                <w:pPr>
                  <w:rPr>
                    <w:sz w:val="24"/>
                  </w:rPr>
                </w:pPr>
                <w:r>
                  <w:t xml:space="preserve">    Service Identifier</w:t>
                </w:r>
              </w:p>
            </w:tc>
            <w:tc>
              <w:tcPr>
                <w:tcW w:w="6320" w:type="dxa"/>
                <w:vAlign w:val="center"/>
              </w:tcPr>
              <w:p w:rsidR="00D03E1F" w:rsidRDefault="00D03E1F" w:rsidP="006C2718">
                <w:pPr>
                  <w:rPr>
                    <w:sz w:val="24"/>
                  </w:rPr>
                </w:pPr>
                <w:r>
                  <w:t>See ‘SID’</w:t>
                </w:r>
              </w:p>
            </w:tc>
          </w:tr>
          <w:tr w:rsidR="00D03E1F" w:rsidTr="006C2718">
            <w:trPr>
              <w:trHeight w:val="224"/>
              <w:tblCellSpacing w:w="0" w:type="dxa"/>
            </w:trPr>
            <w:tc>
              <w:tcPr>
                <w:tcW w:w="1101" w:type="dxa"/>
              </w:tcPr>
              <w:p w:rsidR="00D03E1F" w:rsidRDefault="00D03E1F" w:rsidP="006C2718">
                <w:r>
                  <w:t xml:space="preserve">    Service Offer</w:t>
                </w:r>
              </w:p>
            </w:tc>
            <w:tc>
              <w:tcPr>
                <w:tcW w:w="6320" w:type="dxa"/>
                <w:vAlign w:val="center"/>
              </w:tcPr>
              <w:p w:rsidR="00D03E1F" w:rsidRDefault="00D03E1F" w:rsidP="006C2718">
                <w:pPr>
                  <w:rPr>
                    <w:sz w:val="24"/>
                  </w:rPr>
                </w:pPr>
                <w:r>
                  <w:t>(Arbor) Service Offer</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SID</w:t>
                </w:r>
              </w:p>
            </w:tc>
            <w:tc>
              <w:tcPr>
                <w:tcW w:w="6320" w:type="dxa"/>
                <w:vAlign w:val="center"/>
              </w:tcPr>
              <w:p w:rsidR="00D03E1F" w:rsidRPr="00D73BD8" w:rsidRDefault="00D03E1F" w:rsidP="006C2718">
                <w:pPr>
                  <w:rPr>
                    <w:color w:val="000000"/>
                  </w:rPr>
                </w:pPr>
                <w:r>
                  <w:t xml:space="preserve">The SID  (Service Identifier) is the unique identifier for </w:t>
                </w:r>
                <w:r>
                  <w:rPr>
                    <w:color w:val="000000"/>
                  </w:rPr>
                  <w:t>a BB service Instance</w:t>
                </w:r>
                <w:r>
                  <w:t xml:space="preserve"> and is recognised by the BT Retail OSS systems</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SLE</w:t>
                </w:r>
              </w:p>
            </w:tc>
            <w:tc>
              <w:tcPr>
                <w:tcW w:w="6320" w:type="dxa"/>
                <w:vAlign w:val="center"/>
              </w:tcPr>
              <w:p w:rsidR="00D03E1F" w:rsidRDefault="00D03E1F" w:rsidP="006C2718">
                <w:pPr>
                  <w:rPr>
                    <w:sz w:val="24"/>
                  </w:rPr>
                </w:pPr>
                <w:r>
                  <w:t xml:space="preserve">(Arbor) </w:t>
                </w:r>
                <w:r>
                  <w:rPr>
                    <w:color w:val="000000"/>
                    <w:szCs w:val="20"/>
                  </w:rPr>
                  <w:t>Service Logic Engine.</w:t>
                </w:r>
              </w:p>
            </w:tc>
          </w:tr>
          <w:tr w:rsidR="00D03E1F" w:rsidTr="006C2718">
            <w:trPr>
              <w:tblCellSpacing w:w="0" w:type="dxa"/>
            </w:trPr>
            <w:tc>
              <w:tcPr>
                <w:tcW w:w="1101" w:type="dxa"/>
              </w:tcPr>
              <w:p w:rsidR="00D03E1F" w:rsidRDefault="00D03E1F" w:rsidP="006C2718">
                <w:pPr>
                  <w:rPr>
                    <w:sz w:val="24"/>
                  </w:rPr>
                </w:pPr>
                <w:r>
                  <w:t xml:space="preserve">    SLE Stub Mode</w:t>
                </w:r>
              </w:p>
            </w:tc>
            <w:tc>
              <w:tcPr>
                <w:tcW w:w="6320" w:type="dxa"/>
                <w:vAlign w:val="center"/>
              </w:tcPr>
              <w:p w:rsidR="00D03E1F" w:rsidRDefault="00D03E1F" w:rsidP="006C2718">
                <w:r>
                  <w:t xml:space="preserve">The SLE interface can be configured to operate in a “stub” mode for testing purposes. In this mode, calls to the SLE are always successful, </w:t>
                </w:r>
              </w:p>
              <w:p w:rsidR="00D03E1F" w:rsidRPr="00D73BD8" w:rsidRDefault="00D03E1F" w:rsidP="006C2718">
                <w:proofErr w:type="gramStart"/>
                <w:r>
                  <w:t>and</w:t>
                </w:r>
                <w:proofErr w:type="gramEnd"/>
                <w:r>
                  <w:t xml:space="preserve"> the validation of broadband service offers is suppressed.  SLE stub mode is enabled simply via the property setting: rrc.sle.stub.mode.enable=true</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SP</w:t>
                </w:r>
              </w:p>
            </w:tc>
            <w:tc>
              <w:tcPr>
                <w:tcW w:w="6320" w:type="dxa"/>
                <w:vAlign w:val="center"/>
              </w:tcPr>
              <w:p w:rsidR="00D03E1F" w:rsidRDefault="00D03E1F" w:rsidP="006C2718">
                <w:pPr>
                  <w:rPr>
                    <w:sz w:val="24"/>
                  </w:rPr>
                </w:pPr>
                <w:r>
                  <w:rPr>
                    <w:color w:val="000000"/>
                  </w:rPr>
                  <w:t>Service Provider</w:t>
                </w:r>
              </w:p>
            </w:tc>
          </w:tr>
          <w:tr w:rsidR="00D03E1F" w:rsidTr="006C2718">
            <w:trPr>
              <w:tblCellSpacing w:w="0" w:type="dxa"/>
            </w:trPr>
            <w:tc>
              <w:tcPr>
                <w:tcW w:w="1101" w:type="dxa"/>
              </w:tcPr>
              <w:p w:rsidR="00D03E1F" w:rsidRDefault="00D03E1F" w:rsidP="006C2718">
                <w:pPr>
                  <w:rPr>
                    <w:sz w:val="24"/>
                  </w:rPr>
                </w:pPr>
                <w:r>
                  <w:rPr>
                    <w:sz w:val="24"/>
                  </w:rPr>
                  <w:t xml:space="preserve">    </w:t>
                </w:r>
                <w:r>
                  <w:rPr>
                    <w:color w:val="000000"/>
                  </w:rPr>
                  <w:t>TAZZ</w:t>
                </w:r>
              </w:p>
            </w:tc>
            <w:tc>
              <w:tcPr>
                <w:tcW w:w="6320" w:type="dxa"/>
                <w:vAlign w:val="center"/>
              </w:tcPr>
              <w:p w:rsidR="00D03E1F" w:rsidRDefault="00D03E1F" w:rsidP="006C2718">
                <w:pPr>
                  <w:rPr>
                    <w:sz w:val="24"/>
                  </w:rPr>
                </w:pPr>
                <w:r>
                  <w:rPr>
                    <w:color w:val="000000"/>
                  </w:rPr>
                  <w:t>TAZZ Networks (a company)</w:t>
                </w:r>
              </w:p>
            </w:tc>
          </w:tr>
          <w:tr w:rsidR="00D03E1F" w:rsidTr="006C2718">
            <w:trPr>
              <w:tblCellSpacing w:w="0" w:type="dxa"/>
            </w:trPr>
            <w:tc>
              <w:tcPr>
                <w:tcW w:w="1101" w:type="dxa"/>
              </w:tcPr>
              <w:p w:rsidR="00D03E1F" w:rsidRDefault="00D03E1F" w:rsidP="006C2718">
                <w:pPr>
                  <w:rPr>
                    <w:color w:val="000000"/>
                  </w:rPr>
                </w:pPr>
                <w:r>
                  <w:rPr>
                    <w:sz w:val="24"/>
                  </w:rPr>
                  <w:t xml:space="preserve">    </w:t>
                </w:r>
                <w:r>
                  <w:rPr>
                    <w:color w:val="000000"/>
                  </w:rPr>
                  <w:t>TCP</w:t>
                </w:r>
              </w:p>
            </w:tc>
            <w:tc>
              <w:tcPr>
                <w:tcW w:w="6320" w:type="dxa"/>
                <w:vAlign w:val="center"/>
              </w:tcPr>
              <w:p w:rsidR="00D03E1F" w:rsidRDefault="00D03E1F" w:rsidP="006C2718">
                <w:pPr>
                  <w:rPr>
                    <w:color w:val="000000"/>
                  </w:rPr>
                </w:pPr>
                <w:r>
                  <w:rPr>
                    <w:color w:val="000000"/>
                  </w:rPr>
                  <w:t>Transmission Control Protocol</w:t>
                </w:r>
              </w:p>
            </w:tc>
          </w:tr>
          <w:tr w:rsidR="00D03E1F" w:rsidTr="006C2718">
            <w:trPr>
              <w:tblCellSpacing w:w="0" w:type="dxa"/>
            </w:trPr>
            <w:tc>
              <w:tcPr>
                <w:tcW w:w="1101" w:type="dxa"/>
              </w:tcPr>
              <w:p w:rsidR="00D03E1F" w:rsidRDefault="00D03E1F" w:rsidP="006C2718">
                <w:pPr>
                  <w:rPr>
                    <w:color w:val="000000"/>
                  </w:rPr>
                </w:pPr>
                <w:r>
                  <w:rPr>
                    <w:sz w:val="24"/>
                  </w:rPr>
                  <w:lastRenderedPageBreak/>
                  <w:t xml:space="preserve">    </w:t>
                </w:r>
                <w:r>
                  <w:rPr>
                    <w:color w:val="000000"/>
                  </w:rPr>
                  <w:t>TBC</w:t>
                </w:r>
              </w:p>
            </w:tc>
            <w:tc>
              <w:tcPr>
                <w:tcW w:w="6320" w:type="dxa"/>
                <w:vAlign w:val="center"/>
              </w:tcPr>
              <w:p w:rsidR="00D03E1F" w:rsidRDefault="00D03E1F" w:rsidP="006C2718">
                <w:pPr>
                  <w:rPr>
                    <w:color w:val="000000"/>
                  </w:rPr>
                </w:pPr>
                <w:r>
                  <w:rPr>
                    <w:color w:val="000000"/>
                  </w:rPr>
                  <w:t>To Be Confirmed</w:t>
                </w:r>
              </w:p>
            </w:tc>
          </w:tr>
          <w:tr w:rsidR="00D03E1F" w:rsidTr="006C2718">
            <w:trPr>
              <w:tblCellSpacing w:w="0" w:type="dxa"/>
            </w:trPr>
            <w:tc>
              <w:tcPr>
                <w:tcW w:w="1101" w:type="dxa"/>
              </w:tcPr>
              <w:p w:rsidR="00D03E1F" w:rsidRDefault="00D03E1F" w:rsidP="006C2718">
                <w:pPr>
                  <w:rPr>
                    <w:color w:val="000000"/>
                  </w:rPr>
                </w:pPr>
                <w:r>
                  <w:rPr>
                    <w:sz w:val="24"/>
                  </w:rPr>
                  <w:t xml:space="preserve">    </w:t>
                </w:r>
                <w:r>
                  <w:rPr>
                    <w:color w:val="000000"/>
                  </w:rPr>
                  <w:t>TBD</w:t>
                </w:r>
              </w:p>
            </w:tc>
            <w:tc>
              <w:tcPr>
                <w:tcW w:w="6320" w:type="dxa"/>
                <w:vAlign w:val="center"/>
              </w:tcPr>
              <w:p w:rsidR="00D03E1F" w:rsidRDefault="00D03E1F" w:rsidP="006C2718">
                <w:pPr>
                  <w:rPr>
                    <w:color w:val="000000"/>
                  </w:rPr>
                </w:pPr>
                <w:r>
                  <w:rPr>
                    <w:color w:val="000000"/>
                  </w:rPr>
                  <w:t>To Be Decided</w:t>
                </w:r>
              </w:p>
            </w:tc>
          </w:tr>
          <w:tr w:rsidR="00D03E1F" w:rsidTr="006C2718">
            <w:trPr>
              <w:tblCellSpacing w:w="0" w:type="dxa"/>
            </w:trPr>
            <w:tc>
              <w:tcPr>
                <w:tcW w:w="1101" w:type="dxa"/>
              </w:tcPr>
              <w:p w:rsidR="00D03E1F" w:rsidRDefault="00D03E1F" w:rsidP="006C2718">
                <w:pPr>
                  <w:rPr>
                    <w:color w:val="000000"/>
                  </w:rPr>
                </w:pPr>
                <w:r>
                  <w:rPr>
                    <w:sz w:val="24"/>
                  </w:rPr>
                  <w:t xml:space="preserve">    </w:t>
                </w:r>
                <w:r>
                  <w:rPr>
                    <w:color w:val="000000"/>
                  </w:rPr>
                  <w:t>UDP</w:t>
                </w:r>
              </w:p>
            </w:tc>
            <w:tc>
              <w:tcPr>
                <w:tcW w:w="6320" w:type="dxa"/>
                <w:vAlign w:val="center"/>
              </w:tcPr>
              <w:p w:rsidR="00D03E1F" w:rsidRDefault="00D03E1F" w:rsidP="006C2718">
                <w:pPr>
                  <w:rPr>
                    <w:color w:val="000000"/>
                  </w:rPr>
                </w:pPr>
                <w:r>
                  <w:rPr>
                    <w:color w:val="000000"/>
                  </w:rPr>
                  <w:t>User Datagram Protocol</w:t>
                </w:r>
              </w:p>
            </w:tc>
          </w:tr>
        </w:tbl>
        <w:p w:rsidR="00D03E1F" w:rsidRDefault="00D03E1F" w:rsidP="00D03E1F">
          <w:pPr>
            <w:pStyle w:val="Reference"/>
            <w:numPr>
              <w:ilvl w:val="0"/>
              <w:numId w:val="0"/>
            </w:numPr>
            <w:ind w:left="714" w:hanging="357"/>
          </w:pPr>
        </w:p>
        <w:p w:rsidR="00D03E1F" w:rsidRDefault="00D03E1F" w:rsidP="00D03E1F">
          <w:r>
            <w:br w:type="page"/>
          </w:r>
        </w:p>
        <w:p w:rsidR="00D03E1F" w:rsidRDefault="00D03E1F" w:rsidP="00D03E1F">
          <w:pPr>
            <w:pStyle w:val="Heading1"/>
          </w:pPr>
          <w:bookmarkStart w:id="163" w:name="_Toc293927268"/>
          <w:bookmarkStart w:id="164" w:name="_Toc366229656"/>
          <w:r>
            <w:lastRenderedPageBreak/>
            <w:t>RRC Configuration Schema Reference</w:t>
          </w:r>
          <w:bookmarkEnd w:id="163"/>
          <w:bookmarkEnd w:id="164"/>
        </w:p>
        <w:p w:rsidR="00D03E1F" w:rsidRDefault="00D03E1F" w:rsidP="00D03E1F">
          <w:pPr>
            <w:widowControl w:val="0"/>
            <w:autoSpaceDE w:val="0"/>
            <w:autoSpaceDN w:val="0"/>
            <w:adjustRightInd w:val="0"/>
            <w:rPr>
              <w:sz w:val="24"/>
            </w:rPr>
          </w:pPr>
          <w:r>
            <w:rPr>
              <w:color w:val="000000"/>
            </w:rPr>
            <w:t xml:space="preserve">Schema </w:t>
          </w:r>
          <w:r>
            <w:rPr>
              <w:b/>
              <w:bCs/>
              <w:color w:val="000000"/>
            </w:rPr>
            <w:t>rrc.xsd</w:t>
          </w:r>
        </w:p>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tbl>
          <w:tblPr>
            <w:tblW w:w="0" w:type="auto"/>
            <w:tblLook w:val="0000"/>
          </w:tblPr>
          <w:tblGrid>
            <w:gridCol w:w="1524"/>
            <w:gridCol w:w="2483"/>
          </w:tblGrid>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r>
                  <w:rPr>
                    <w:color w:val="808080"/>
                    <w:sz w:val="16"/>
                    <w:szCs w:val="16"/>
                  </w:rPr>
                  <w:t xml:space="preserve">targetNamespace: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r>
                  <w:rPr>
                    <w:b/>
                    <w:bCs/>
                    <w:color w:val="000000"/>
                    <w:sz w:val="16"/>
                    <w:szCs w:val="16"/>
                  </w:rPr>
                  <w:t>http://rrc.networks.btretail.net</w:t>
                </w: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r>
                  <w:rPr>
                    <w:color w:val="80808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bl>
        <w:p w:rsidR="00D03E1F" w:rsidRDefault="00D03E1F" w:rsidP="00D03E1F">
          <w:pPr>
            <w:widowControl w:val="0"/>
            <w:autoSpaceDE w:val="0"/>
            <w:autoSpaceDN w:val="0"/>
            <w:adjustRightInd w:val="0"/>
            <w:rPr>
              <w:sz w:val="24"/>
            </w:rPr>
          </w:pPr>
        </w:p>
        <w:tbl>
          <w:tblPr>
            <w:tblW w:w="0" w:type="auto"/>
            <w:tblLook w:val="0000"/>
          </w:tblPr>
          <w:tblGrid>
            <w:gridCol w:w="883"/>
            <w:gridCol w:w="1115"/>
            <w:gridCol w:w="1808"/>
            <w:gridCol w:w="1701"/>
          </w:tblGrid>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r>
                  <w:rPr>
                    <w:color w:val="808080"/>
                    <w:sz w:val="16"/>
                    <w:szCs w:val="16"/>
                  </w:rPr>
                  <w:t xml:space="preserve">Elements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r>
                  <w:rPr>
                    <w:color w:val="808080"/>
                    <w:sz w:val="16"/>
                    <w:szCs w:val="16"/>
                  </w:rPr>
                  <w:t xml:space="preserve">Groups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r>
                  <w:rPr>
                    <w:color w:val="808080"/>
                    <w:sz w:val="16"/>
                    <w:szCs w:val="16"/>
                  </w:rPr>
                  <w:t xml:space="preserve">Complex types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r>
                  <w:rPr>
                    <w:color w:val="808080"/>
                    <w:sz w:val="16"/>
                    <w:szCs w:val="16"/>
                  </w:rPr>
                  <w:t xml:space="preserve">Simple types </w:t>
                </w:r>
              </w:p>
            </w:tc>
          </w:tr>
          <w:tr w:rsidR="00D03E1F" w:rsidTr="006C2718">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 w:history="1">
                  <w:r w:rsidR="00D03E1F">
                    <w:rPr>
                      <w:b/>
                      <w:bCs/>
                      <w:color w:val="0000FF"/>
                      <w:sz w:val="16"/>
                      <w:szCs w:val="16"/>
                      <w:u w:val="single"/>
                    </w:rPr>
                    <w:t>rrc</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 w:history="1">
                  <w:r w:rsidR="00D03E1F">
                    <w:rPr>
                      <w:b/>
                      <w:bCs/>
                      <w:color w:val="0000FF"/>
                      <w:sz w:val="16"/>
                      <w:szCs w:val="16"/>
                      <w:u w:val="single"/>
                    </w:rPr>
                    <w:t>booleanOp</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 w:history="1">
                  <w:r w:rsidR="00D03E1F">
                    <w:rPr>
                      <w:b/>
                      <w:bCs/>
                      <w:color w:val="0000FF"/>
                      <w:sz w:val="16"/>
                      <w:szCs w:val="16"/>
                      <w:u w:val="single"/>
                    </w:rPr>
                    <w:t>access-accept</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 w:history="1">
                  <w:r w:rsidR="00D03E1F">
                    <w:rPr>
                      <w:b/>
                      <w:bCs/>
                      <w:color w:val="0000FF"/>
                      <w:sz w:val="16"/>
                      <w:szCs w:val="16"/>
                      <w:u w:val="single"/>
                    </w:rPr>
                    <w:t>hostAndPort</w:t>
                  </w:r>
                </w:hyperlink>
                <w:r w:rsidR="00D03E1F">
                  <w:rPr>
                    <w:b/>
                    <w:bCs/>
                    <w:color w:val="000000"/>
                    <w:sz w:val="16"/>
                    <w:szCs w:val="16"/>
                  </w:rPr>
                  <w:t xml:space="preserve"> </w:t>
                </w: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5" w:history="1">
                  <w:r w:rsidR="00D03E1F">
                    <w:rPr>
                      <w:b/>
                      <w:bCs/>
                      <w:color w:val="0000FF"/>
                      <w:sz w:val="16"/>
                      <w:szCs w:val="16"/>
                      <w:u w:val="single"/>
                    </w:rPr>
                    <w:t>logicClause</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6" w:history="1">
                  <w:r w:rsidR="00D03E1F">
                    <w:rPr>
                      <w:b/>
                      <w:bCs/>
                      <w:color w:val="0000FF"/>
                      <w:sz w:val="16"/>
                      <w:szCs w:val="16"/>
                      <w:u w:val="single"/>
                    </w:rPr>
                    <w:t>access-lists</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7" w:history="1">
                  <w:r w:rsidR="00D03E1F">
                    <w:rPr>
                      <w:b/>
                      <w:bCs/>
                      <w:color w:val="0000FF"/>
                      <w:sz w:val="16"/>
                      <w:szCs w:val="16"/>
                      <w:u w:val="single"/>
                    </w:rPr>
                    <w:t>identifier</w:t>
                  </w:r>
                </w:hyperlink>
                <w:r w:rsidR="00D03E1F">
                  <w:rPr>
                    <w:b/>
                    <w:bCs/>
                    <w:color w:val="000000"/>
                    <w:sz w:val="16"/>
                    <w:szCs w:val="16"/>
                  </w:rPr>
                  <w:t xml:space="preserve"> </w:t>
                </w: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8" w:history="1">
                  <w:r w:rsidR="00D03E1F">
                    <w:rPr>
                      <w:b/>
                      <w:bCs/>
                      <w:color w:val="0000FF"/>
                      <w:sz w:val="16"/>
                      <w:szCs w:val="16"/>
                      <w:u w:val="single"/>
                    </w:rPr>
                    <w:t>statement</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9" w:history="1">
                  <w:r w:rsidR="00D03E1F">
                    <w:rPr>
                      <w:b/>
                      <w:bCs/>
                      <w:color w:val="0000FF"/>
                      <w:sz w:val="16"/>
                      <w:szCs w:val="16"/>
                      <w:u w:val="single"/>
                    </w:rPr>
                    <w:t>access-reject</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A" w:history="1">
                  <w:r w:rsidR="00D03E1F">
                    <w:rPr>
                      <w:b/>
                      <w:bCs/>
                      <w:color w:val="0000FF"/>
                      <w:sz w:val="16"/>
                      <w:szCs w:val="16"/>
                      <w:u w:val="single"/>
                    </w:rPr>
                    <w:t>ipPortType</w:t>
                  </w:r>
                </w:hyperlink>
                <w:r w:rsidR="00D03E1F">
                  <w:rPr>
                    <w:b/>
                    <w:bCs/>
                    <w:color w:val="000000"/>
                    <w:sz w:val="16"/>
                    <w:szCs w:val="16"/>
                  </w:rPr>
                  <w:t xml:space="preserve"> </w:t>
                </w: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B" w:history="1">
                  <w:r w:rsidR="00D03E1F">
                    <w:rPr>
                      <w:b/>
                      <w:bCs/>
                      <w:color w:val="0000FF"/>
                      <w:sz w:val="16"/>
                      <w:szCs w:val="16"/>
                      <w:u w:val="single"/>
                    </w:rPr>
                    <w:t>acct-proxy</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C" w:history="1">
                  <w:r w:rsidR="00D03E1F">
                    <w:rPr>
                      <w:b/>
                      <w:bCs/>
                      <w:color w:val="0000FF"/>
                      <w:sz w:val="16"/>
                      <w:szCs w:val="16"/>
                      <w:u w:val="single"/>
                    </w:rPr>
                    <w:t>ipSubnetType</w:t>
                  </w:r>
                </w:hyperlink>
                <w:r w:rsidR="00D03E1F">
                  <w:rPr>
                    <w:b/>
                    <w:bCs/>
                    <w:color w:val="000000"/>
                    <w:sz w:val="16"/>
                    <w:szCs w:val="16"/>
                  </w:rPr>
                  <w:t xml:space="preserve"> </w:t>
                </w: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D" w:history="1">
                  <w:r w:rsidR="00D03E1F">
                    <w:rPr>
                      <w:b/>
                      <w:bCs/>
                      <w:color w:val="0000FF"/>
                      <w:sz w:val="16"/>
                      <w:szCs w:val="16"/>
                      <w:u w:val="single"/>
                    </w:rPr>
                    <w:t>acl</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E" w:history="1">
                  <w:r w:rsidR="00D03E1F">
                    <w:rPr>
                      <w:b/>
                      <w:bCs/>
                      <w:color w:val="0000FF"/>
                      <w:sz w:val="16"/>
                      <w:szCs w:val="16"/>
                      <w:u w:val="single"/>
                    </w:rPr>
                    <w:t>ipType</w:t>
                  </w:r>
                </w:hyperlink>
                <w:r w:rsidR="00D03E1F">
                  <w:rPr>
                    <w:b/>
                    <w:bCs/>
                    <w:color w:val="000000"/>
                    <w:sz w:val="16"/>
                    <w:szCs w:val="16"/>
                  </w:rPr>
                  <w:t xml:space="preserve"> </w:t>
                </w: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F" w:history="1">
                  <w:r w:rsidR="00D03E1F">
                    <w:rPr>
                      <w:b/>
                      <w:bCs/>
                      <w:color w:val="0000FF"/>
                      <w:sz w:val="16"/>
                      <w:szCs w:val="16"/>
                      <w:u w:val="single"/>
                    </w:rPr>
                    <w:t>add</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0" w:history="1">
                  <w:r w:rsidR="00D03E1F">
                    <w:rPr>
                      <w:b/>
                      <w:bCs/>
                      <w:color w:val="0000FF"/>
                      <w:sz w:val="16"/>
                      <w:szCs w:val="16"/>
                      <w:u w:val="single"/>
                    </w:rPr>
                    <w:t>logLevel</w:t>
                  </w:r>
                </w:hyperlink>
                <w:r w:rsidR="00D03E1F">
                  <w:rPr>
                    <w:b/>
                    <w:bCs/>
                    <w:color w:val="000000"/>
                    <w:sz w:val="16"/>
                    <w:szCs w:val="16"/>
                  </w:rPr>
                  <w:t xml:space="preserve"> </w:t>
                </w: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1" w:history="1">
                  <w:r w:rsidR="00D03E1F">
                    <w:rPr>
                      <w:b/>
                      <w:bCs/>
                      <w:color w:val="0000FF"/>
                      <w:sz w:val="16"/>
                      <w:szCs w:val="16"/>
                      <w:u w:val="single"/>
                    </w:rPr>
                    <w:t>and</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2" w:history="1">
                  <w:r w:rsidR="00D03E1F">
                    <w:rPr>
                      <w:b/>
                      <w:bCs/>
                      <w:color w:val="0000FF"/>
                      <w:sz w:val="16"/>
                      <w:szCs w:val="16"/>
                      <w:u w:val="single"/>
                    </w:rPr>
                    <w:t>oidType</w:t>
                  </w:r>
                </w:hyperlink>
                <w:r w:rsidR="00D03E1F">
                  <w:rPr>
                    <w:b/>
                    <w:bCs/>
                    <w:color w:val="000000"/>
                    <w:sz w:val="16"/>
                    <w:szCs w:val="16"/>
                  </w:rPr>
                  <w:t xml:space="preserve"> </w:t>
                </w: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3" w:history="1">
                  <w:r w:rsidR="00D03E1F">
                    <w:rPr>
                      <w:b/>
                      <w:bCs/>
                      <w:color w:val="0000FF"/>
                      <w:sz w:val="16"/>
                      <w:szCs w:val="16"/>
                      <w:u w:val="single"/>
                    </w:rPr>
                    <w:t>auth-proxy</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4" w:history="1">
                  <w:r w:rsidR="00D03E1F">
                    <w:rPr>
                      <w:b/>
                      <w:bCs/>
                      <w:color w:val="0000FF"/>
                      <w:sz w:val="16"/>
                      <w:szCs w:val="16"/>
                      <w:u w:val="single"/>
                    </w:rPr>
                    <w:t>percent</w:t>
                  </w:r>
                </w:hyperlink>
                <w:r w:rsidR="00D03E1F">
                  <w:rPr>
                    <w:b/>
                    <w:bCs/>
                    <w:color w:val="000000"/>
                    <w:sz w:val="16"/>
                    <w:szCs w:val="16"/>
                  </w:rPr>
                  <w:t xml:space="preserve"> </w:t>
                </w: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5" w:history="1">
                  <w:r w:rsidR="00D03E1F">
                    <w:rPr>
                      <w:b/>
                      <w:bCs/>
                      <w:color w:val="0000FF"/>
                      <w:sz w:val="16"/>
                      <w:szCs w:val="16"/>
                      <w:u w:val="single"/>
                    </w:rPr>
                    <w:t>auth-proxy-request</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6" w:history="1">
                  <w:r w:rsidR="00D03E1F">
                    <w:rPr>
                      <w:b/>
                      <w:bCs/>
                      <w:color w:val="0000FF"/>
                      <w:sz w:val="16"/>
                      <w:szCs w:val="16"/>
                      <w:u w:val="single"/>
                    </w:rPr>
                    <w:t>portType</w:t>
                  </w:r>
                </w:hyperlink>
                <w:r w:rsidR="00D03E1F">
                  <w:rPr>
                    <w:b/>
                    <w:bCs/>
                    <w:color w:val="000000"/>
                    <w:sz w:val="16"/>
                    <w:szCs w:val="16"/>
                  </w:rPr>
                  <w:t xml:space="preserve"> </w:t>
                </w: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7" w:history="1">
                  <w:r w:rsidR="00D03E1F">
                    <w:rPr>
                      <w:b/>
                      <w:bCs/>
                      <w:color w:val="0000FF"/>
                      <w:sz w:val="16"/>
                      <w:szCs w:val="16"/>
                      <w:u w:val="single"/>
                    </w:rPr>
                    <w:t>auth-proxy-response</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8" w:history="1">
                  <w:r w:rsidR="00D03E1F">
                    <w:rPr>
                      <w:b/>
                      <w:bCs/>
                      <w:color w:val="0000FF"/>
                      <w:sz w:val="16"/>
                      <w:szCs w:val="16"/>
                      <w:u w:val="single"/>
                    </w:rPr>
                    <w:t>radiusSelectorType</w:t>
                  </w:r>
                </w:hyperlink>
                <w:r w:rsidR="00D03E1F">
                  <w:rPr>
                    <w:b/>
                    <w:bCs/>
                    <w:color w:val="000000"/>
                    <w:sz w:val="16"/>
                    <w:szCs w:val="16"/>
                  </w:rPr>
                  <w:t xml:space="preserve"> </w:t>
                </w: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9" w:history="1">
                  <w:r w:rsidR="00D03E1F">
                    <w:rPr>
                      <w:b/>
                      <w:bCs/>
                      <w:color w:val="0000FF"/>
                      <w:sz w:val="16"/>
                      <w:szCs w:val="16"/>
                      <w:u w:val="single"/>
                    </w:rPr>
                    <w:t>break</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A" w:history="1">
                  <w:r w:rsidR="00D03E1F">
                    <w:rPr>
                      <w:b/>
                      <w:bCs/>
                      <w:color w:val="0000FF"/>
                      <w:sz w:val="16"/>
                      <w:szCs w:val="16"/>
                      <w:u w:val="single"/>
                    </w:rPr>
                    <w:t>retryType</w:t>
                  </w:r>
                </w:hyperlink>
                <w:r w:rsidR="00D03E1F">
                  <w:rPr>
                    <w:b/>
                    <w:bCs/>
                    <w:color w:val="000000"/>
                    <w:sz w:val="16"/>
                    <w:szCs w:val="16"/>
                  </w:rPr>
                  <w:t xml:space="preserve"> </w:t>
                </w: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B" w:history="1">
                  <w:r w:rsidR="00D03E1F">
                    <w:rPr>
                      <w:b/>
                      <w:bCs/>
                      <w:color w:val="0000FF"/>
                      <w:sz w:val="16"/>
                      <w:szCs w:val="16"/>
                      <w:u w:val="single"/>
                    </w:rPr>
                    <w:t>call</w:t>
                  </w:r>
                </w:hyperlink>
                <w:r w:rsidR="00D03E1F">
                  <w:rPr>
                    <w:b/>
                    <w:bCs/>
                    <w:color w:val="000000"/>
                    <w:sz w:val="16"/>
                    <w:szCs w:val="16"/>
                  </w:rPr>
                  <w:t xml:space="preserve"> </w:t>
                </w: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C" w:history="1">
                  <w:r w:rsidR="00D03E1F">
                    <w:rPr>
                      <w:b/>
                      <w:bCs/>
                      <w:color w:val="0000FF"/>
                      <w:sz w:val="16"/>
                      <w:szCs w:val="16"/>
                      <w:u w:val="single"/>
                    </w:rPr>
                    <w:t>timeoutType</w:t>
                  </w:r>
                </w:hyperlink>
                <w:r w:rsidR="00D03E1F">
                  <w:rPr>
                    <w:b/>
                    <w:bCs/>
                    <w:color w:val="000000"/>
                    <w:sz w:val="16"/>
                    <w:szCs w:val="16"/>
                  </w:rPr>
                  <w:t xml:space="preserve"> </w:t>
                </w: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D" w:history="1">
                  <w:r w:rsidR="00D03E1F">
                    <w:rPr>
                      <w:b/>
                      <w:bCs/>
                      <w:color w:val="0000FF"/>
                      <w:sz w:val="16"/>
                      <w:szCs w:val="16"/>
                      <w:u w:val="single"/>
                    </w:rPr>
                    <w:t>comparison</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E" w:history="1">
                  <w:r w:rsidR="00D03E1F">
                    <w:rPr>
                      <w:b/>
                      <w:bCs/>
                      <w:color w:val="0000FF"/>
                      <w:sz w:val="16"/>
                      <w:szCs w:val="16"/>
                      <w:u w:val="single"/>
                    </w:rPr>
                    <w:t>copy-framed-routes</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1F" w:history="1">
                  <w:r w:rsidR="00D03E1F">
                    <w:rPr>
                      <w:b/>
                      <w:bCs/>
                      <w:color w:val="0000FF"/>
                      <w:sz w:val="16"/>
                      <w:szCs w:val="16"/>
                      <w:u w:val="single"/>
                    </w:rPr>
                    <w:t>database</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0" w:history="1">
                  <w:r w:rsidR="00D03E1F">
                    <w:rPr>
                      <w:b/>
                      <w:bCs/>
                      <w:color w:val="0000FF"/>
                      <w:sz w:val="16"/>
                      <w:szCs w:val="16"/>
                      <w:u w:val="single"/>
                    </w:rPr>
                    <w:t>db-instance</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1" w:history="1">
                  <w:r w:rsidR="00D03E1F">
                    <w:rPr>
                      <w:b/>
                      <w:bCs/>
                      <w:color w:val="0000FF"/>
                      <w:sz w:val="16"/>
                      <w:szCs w:val="16"/>
                      <w:u w:val="single"/>
                    </w:rPr>
                    <w:t>delete</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2" w:history="1">
                  <w:r w:rsidR="00D03E1F">
                    <w:rPr>
                      <w:b/>
                      <w:bCs/>
                      <w:color w:val="0000FF"/>
                      <w:sz w:val="16"/>
                      <w:szCs w:val="16"/>
                      <w:u w:val="single"/>
                    </w:rPr>
                    <w:t>dpi</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3" w:history="1">
                  <w:r w:rsidR="00D03E1F">
                    <w:rPr>
                      <w:b/>
                      <w:bCs/>
                      <w:color w:val="0000FF"/>
                      <w:sz w:val="16"/>
                      <w:szCs w:val="16"/>
                      <w:u w:val="single"/>
                    </w:rPr>
                    <w:t>dpi-get-profile</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4" w:history="1">
                  <w:r w:rsidR="00D03E1F">
                    <w:rPr>
                      <w:b/>
                      <w:bCs/>
                      <w:color w:val="0000FF"/>
                      <w:sz w:val="16"/>
                      <w:szCs w:val="16"/>
                      <w:u w:val="single"/>
                    </w:rPr>
                    <w:t>dpi-update</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5" w:history="1">
                  <w:r w:rsidR="00D03E1F">
                    <w:rPr>
                      <w:b/>
                      <w:bCs/>
                      <w:color w:val="0000FF"/>
                      <w:sz w:val="16"/>
                      <w:szCs w:val="16"/>
                      <w:u w:val="single"/>
                    </w:rPr>
                    <w:t>e100</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6" w:history="1">
                  <w:r w:rsidR="00D03E1F">
                    <w:rPr>
                      <w:b/>
                      <w:bCs/>
                      <w:color w:val="0000FF"/>
                      <w:sz w:val="16"/>
                      <w:szCs w:val="16"/>
                      <w:u w:val="single"/>
                    </w:rPr>
                    <w:t>e30</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7" w:history="1">
                  <w:r w:rsidR="00D03E1F">
                    <w:rPr>
                      <w:b/>
                      <w:bCs/>
                      <w:color w:val="0000FF"/>
                      <w:sz w:val="16"/>
                      <w:szCs w:val="16"/>
                      <w:u w:val="single"/>
                    </w:rPr>
                    <w:t>else</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8" w:history="1">
                  <w:r w:rsidR="00D03E1F">
                    <w:rPr>
                      <w:b/>
                      <w:bCs/>
                      <w:color w:val="0000FF"/>
                      <w:sz w:val="16"/>
                      <w:szCs w:val="16"/>
                      <w:u w:val="single"/>
                    </w:rPr>
                    <w:t>end</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9" w:history="1">
                  <w:r w:rsidR="00D03E1F">
                    <w:rPr>
                      <w:b/>
                      <w:bCs/>
                      <w:color w:val="0000FF"/>
                      <w:sz w:val="16"/>
                      <w:szCs w:val="16"/>
                      <w:u w:val="single"/>
                    </w:rPr>
                    <w:t>file</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A" w:history="1">
                  <w:r w:rsidR="00D03E1F">
                    <w:rPr>
                      <w:b/>
                      <w:bCs/>
                      <w:color w:val="0000FF"/>
                      <w:sz w:val="16"/>
                      <w:szCs w:val="16"/>
                      <w:u w:val="single"/>
                    </w:rPr>
                    <w:t>foreach</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B" w:history="1">
                  <w:r w:rsidR="00D03E1F">
                    <w:rPr>
                      <w:b/>
                      <w:bCs/>
                      <w:color w:val="0000FF"/>
                      <w:sz w:val="16"/>
                      <w:szCs w:val="16"/>
                      <w:u w:val="single"/>
                    </w:rPr>
                    <w:t>if</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C" w:history="1">
                  <w:r w:rsidR="00D03E1F">
                    <w:rPr>
                      <w:b/>
                      <w:bCs/>
                      <w:color w:val="0000FF"/>
                      <w:sz w:val="16"/>
                      <w:szCs w:val="16"/>
                      <w:u w:val="single"/>
                    </w:rPr>
                    <w:t>is-list</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D" w:history="1">
                  <w:r w:rsidR="00D03E1F">
                    <w:rPr>
                      <w:b/>
                      <w:bCs/>
                      <w:color w:val="0000FF"/>
                      <w:sz w:val="16"/>
                      <w:szCs w:val="16"/>
                      <w:u w:val="single"/>
                    </w:rPr>
                    <w:t>is-valid-password</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E" w:history="1">
                  <w:r w:rsidR="00D03E1F">
                    <w:rPr>
                      <w:b/>
                      <w:bCs/>
                      <w:color w:val="0000FF"/>
                      <w:sz w:val="16"/>
                      <w:szCs w:val="16"/>
                      <w:u w:val="single"/>
                    </w:rPr>
                    <w:t>is-valid-product</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2F" w:history="1">
                  <w:r w:rsidR="00D03E1F">
                    <w:rPr>
                      <w:b/>
                      <w:bCs/>
                      <w:color w:val="0000FF"/>
                      <w:sz w:val="16"/>
                      <w:szCs w:val="16"/>
                      <w:u w:val="single"/>
                    </w:rPr>
                    <w:t>isDefined</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0" w:history="1">
                  <w:r w:rsidR="00D03E1F">
                    <w:rPr>
                      <w:b/>
                      <w:bCs/>
                      <w:color w:val="0000FF"/>
                      <w:sz w:val="16"/>
                      <w:szCs w:val="16"/>
                      <w:u w:val="single"/>
                    </w:rPr>
                    <w:t>ldap</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1" w:history="1">
                  <w:r w:rsidR="00D03E1F">
                    <w:rPr>
                      <w:b/>
                      <w:bCs/>
                      <w:color w:val="0000FF"/>
                      <w:sz w:val="16"/>
                      <w:szCs w:val="16"/>
                      <w:u w:val="single"/>
                    </w:rPr>
                    <w:t>listener</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2" w:history="1">
                  <w:r w:rsidR="00D03E1F">
                    <w:rPr>
                      <w:b/>
                      <w:bCs/>
                      <w:color w:val="0000FF"/>
                      <w:sz w:val="16"/>
                      <w:szCs w:val="16"/>
                      <w:u w:val="single"/>
                    </w:rPr>
                    <w:t>log</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3" w:history="1">
                  <w:r w:rsidR="00D03E1F">
                    <w:rPr>
                      <w:b/>
                      <w:bCs/>
                      <w:color w:val="0000FF"/>
                      <w:sz w:val="16"/>
                      <w:szCs w:val="16"/>
                      <w:u w:val="single"/>
                    </w:rPr>
                    <w:t>logging</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4" w:history="1">
                  <w:r w:rsidR="00D03E1F">
                    <w:rPr>
                      <w:b/>
                      <w:bCs/>
                      <w:color w:val="0000FF"/>
                      <w:sz w:val="16"/>
                      <w:szCs w:val="16"/>
                      <w:u w:val="single"/>
                    </w:rPr>
                    <w:t>lookup</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5" w:history="1">
                  <w:r w:rsidR="00D03E1F">
                    <w:rPr>
                      <w:b/>
                      <w:bCs/>
                      <w:color w:val="0000FF"/>
                      <w:sz w:val="16"/>
                      <w:szCs w:val="16"/>
                      <w:u w:val="single"/>
                    </w:rPr>
                    <w:t>lookups</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6" w:history="1">
                  <w:r w:rsidR="00D03E1F">
                    <w:rPr>
                      <w:b/>
                      <w:bCs/>
                      <w:color w:val="0000FF"/>
                      <w:sz w:val="16"/>
                      <w:szCs w:val="16"/>
                      <w:u w:val="single"/>
                    </w:rPr>
                    <w:t>match-acl</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7" w:history="1">
                  <w:r w:rsidR="00D03E1F">
                    <w:rPr>
                      <w:b/>
                      <w:bCs/>
                      <w:color w:val="0000FF"/>
                      <w:sz w:val="16"/>
                      <w:szCs w:val="16"/>
                      <w:u w:val="single"/>
                    </w:rPr>
                    <w:t>match-ip</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8" w:history="1">
                  <w:r w:rsidR="00D03E1F">
                    <w:rPr>
                      <w:b/>
                      <w:bCs/>
                      <w:color w:val="0000FF"/>
                      <w:sz w:val="16"/>
                      <w:szCs w:val="16"/>
                      <w:u w:val="single"/>
                    </w:rPr>
                    <w:t>match-regex</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9" w:history="1">
                  <w:r w:rsidR="00D03E1F">
                    <w:rPr>
                      <w:b/>
                      <w:bCs/>
                      <w:color w:val="0000FF"/>
                      <w:sz w:val="16"/>
                      <w:szCs w:val="16"/>
                      <w:u w:val="single"/>
                    </w:rPr>
                    <w:t>not</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A" w:history="1">
                  <w:r w:rsidR="00D03E1F">
                    <w:rPr>
                      <w:b/>
                      <w:bCs/>
                      <w:color w:val="0000FF"/>
                      <w:sz w:val="16"/>
                      <w:szCs w:val="16"/>
                      <w:u w:val="single"/>
                    </w:rPr>
                    <w:t>or</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B" w:history="1">
                  <w:r w:rsidR="00D03E1F">
                    <w:rPr>
                      <w:b/>
                      <w:bCs/>
                      <w:color w:val="0000FF"/>
                      <w:sz w:val="16"/>
                      <w:szCs w:val="16"/>
                      <w:u w:val="single"/>
                    </w:rPr>
                    <w:t>pause</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C" w:history="1">
                  <w:r w:rsidR="00D03E1F">
                    <w:rPr>
                      <w:b/>
                      <w:bCs/>
                      <w:color w:val="0000FF"/>
                      <w:sz w:val="16"/>
                      <w:szCs w:val="16"/>
                      <w:u w:val="single"/>
                    </w:rPr>
                    <w:t>property</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D" w:history="1">
                  <w:r w:rsidR="00D03E1F">
                    <w:rPr>
                      <w:b/>
                      <w:bCs/>
                      <w:color w:val="0000FF"/>
                      <w:sz w:val="16"/>
                      <w:szCs w:val="16"/>
                      <w:u w:val="single"/>
                    </w:rPr>
                    <w:t>proxy</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E" w:history="1">
                  <w:r w:rsidR="00D03E1F">
                    <w:rPr>
                      <w:b/>
                      <w:bCs/>
                      <w:color w:val="0000FF"/>
                      <w:sz w:val="16"/>
                      <w:szCs w:val="16"/>
                      <w:u w:val="single"/>
                    </w:rPr>
                    <w:t>radius</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3F" w:history="1">
                  <w:r w:rsidR="00D03E1F">
                    <w:rPr>
                      <w:b/>
                      <w:bCs/>
                      <w:color w:val="0000FF"/>
                      <w:sz w:val="16"/>
                      <w:szCs w:val="16"/>
                      <w:u w:val="single"/>
                    </w:rPr>
                    <w:t>radius-add</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0" w:history="1">
                  <w:r w:rsidR="00D03E1F">
                    <w:rPr>
                      <w:b/>
                      <w:bCs/>
                      <w:color w:val="0000FF"/>
                      <w:sz w:val="16"/>
                      <w:szCs w:val="16"/>
                      <w:u w:val="single"/>
                    </w:rPr>
                    <w:t>radius-delete</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1" w:history="1">
                  <w:r w:rsidR="00D03E1F">
                    <w:rPr>
                      <w:b/>
                      <w:bCs/>
                      <w:color w:val="0000FF"/>
                      <w:sz w:val="16"/>
                      <w:szCs w:val="16"/>
                      <w:u w:val="single"/>
                    </w:rPr>
                    <w:t>radius-group</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2" w:history="1">
                  <w:r w:rsidR="00D03E1F">
                    <w:rPr>
                      <w:b/>
                      <w:bCs/>
                      <w:color w:val="0000FF"/>
                      <w:sz w:val="16"/>
                      <w:szCs w:val="16"/>
                      <w:u w:val="single"/>
                    </w:rPr>
                    <w:t>radius-log</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3" w:history="1">
                  <w:r w:rsidR="00D03E1F">
                    <w:rPr>
                      <w:b/>
                      <w:bCs/>
                      <w:color w:val="0000FF"/>
                      <w:sz w:val="16"/>
                      <w:szCs w:val="16"/>
                      <w:u w:val="single"/>
                    </w:rPr>
                    <w:t>radius-remove</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4" w:history="1">
                  <w:r w:rsidR="00D03E1F">
                    <w:rPr>
                      <w:b/>
                      <w:bCs/>
                      <w:color w:val="0000FF"/>
                      <w:sz w:val="16"/>
                      <w:szCs w:val="16"/>
                      <w:u w:val="single"/>
                    </w:rPr>
                    <w:t>radius-server</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5" w:history="1">
                  <w:r w:rsidR="00D03E1F">
                    <w:rPr>
                      <w:b/>
                      <w:bCs/>
                      <w:color w:val="0000FF"/>
                      <w:sz w:val="16"/>
                      <w:szCs w:val="16"/>
                      <w:u w:val="single"/>
                    </w:rPr>
                    <w:t>radius-set</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6" w:history="1">
                  <w:r w:rsidR="00D03E1F">
                    <w:rPr>
                      <w:b/>
                      <w:bCs/>
                      <w:color w:val="0000FF"/>
                      <w:sz w:val="16"/>
                      <w:szCs w:val="16"/>
                      <w:u w:val="single"/>
                    </w:rPr>
                    <w:t>red-threshold</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7" w:history="1">
                  <w:r w:rsidR="00D03E1F">
                    <w:rPr>
                      <w:b/>
                      <w:bCs/>
                      <w:color w:val="0000FF"/>
                      <w:sz w:val="16"/>
                      <w:szCs w:val="16"/>
                      <w:u w:val="single"/>
                    </w:rPr>
                    <w:t>remove</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8" w:history="1">
                  <w:r w:rsidR="00D03E1F">
                    <w:rPr>
                      <w:b/>
                      <w:bCs/>
                      <w:color w:val="0000FF"/>
                      <w:sz w:val="16"/>
                      <w:szCs w:val="16"/>
                      <w:u w:val="single"/>
                    </w:rPr>
                    <w:t>rule</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9" w:history="1">
                  <w:r w:rsidR="00D03E1F">
                    <w:rPr>
                      <w:b/>
                      <w:bCs/>
                      <w:color w:val="0000FF"/>
                      <w:sz w:val="16"/>
                      <w:szCs w:val="16"/>
                      <w:u w:val="single"/>
                    </w:rPr>
                    <w:t>ruleset</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A" w:history="1">
                  <w:r w:rsidR="00D03E1F">
                    <w:rPr>
                      <w:b/>
                      <w:bCs/>
                      <w:color w:val="0000FF"/>
                      <w:sz w:val="16"/>
                      <w:szCs w:val="16"/>
                      <w:u w:val="single"/>
                    </w:rPr>
                    <w:t>set</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B" w:history="1">
                  <w:r w:rsidR="00D03E1F">
                    <w:rPr>
                      <w:b/>
                      <w:bCs/>
                      <w:color w:val="0000FF"/>
                      <w:sz w:val="16"/>
                      <w:szCs w:val="16"/>
                      <w:u w:val="single"/>
                    </w:rPr>
                    <w:t>simple-string-match</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C" w:history="1">
                  <w:r w:rsidR="00D03E1F">
                    <w:rPr>
                      <w:b/>
                      <w:bCs/>
                      <w:color w:val="0000FF"/>
                      <w:sz w:val="16"/>
                      <w:szCs w:val="16"/>
                      <w:u w:val="single"/>
                    </w:rPr>
                    <w:t>statistics</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D" w:history="1">
                  <w:r w:rsidR="00D03E1F">
                    <w:rPr>
                      <w:b/>
                      <w:bCs/>
                      <w:color w:val="0000FF"/>
                      <w:sz w:val="16"/>
                      <w:szCs w:val="16"/>
                      <w:u w:val="single"/>
                    </w:rPr>
                    <w:t>then</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r w:rsidR="00D03E1F" w:rsidTr="006C2718">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c>
              <w:tcPr>
                <w:tcW w:w="0" w:type="auto"/>
                <w:tcBorders>
                  <w:top w:val="nil"/>
                  <w:left w:val="nil"/>
                  <w:bottom w:val="nil"/>
                  <w:right w:val="nil"/>
                </w:tcBorders>
              </w:tcPr>
              <w:p w:rsidR="00D03E1F" w:rsidRDefault="00A61963" w:rsidP="006C2718">
                <w:pPr>
                  <w:widowControl w:val="0"/>
                  <w:autoSpaceDE w:val="0"/>
                  <w:autoSpaceDN w:val="0"/>
                  <w:adjustRightInd w:val="0"/>
                  <w:rPr>
                    <w:sz w:val="24"/>
                  </w:rPr>
                </w:pPr>
                <w:hyperlink w:anchor="Link4E" w:history="1">
                  <w:r w:rsidR="00D03E1F">
                    <w:rPr>
                      <w:b/>
                      <w:bCs/>
                      <w:color w:val="0000FF"/>
                      <w:sz w:val="16"/>
                      <w:szCs w:val="16"/>
                      <w:u w:val="single"/>
                    </w:rPr>
                    <w:t>variable</w:t>
                  </w:r>
                </w:hyperlink>
                <w:r w:rsidR="00D03E1F">
                  <w:rPr>
                    <w:b/>
                    <w:bCs/>
                    <w:color w:val="000000"/>
                    <w:sz w:val="16"/>
                    <w:szCs w:val="16"/>
                  </w:rPr>
                  <w:t xml:space="preserve"> </w:t>
                </w:r>
              </w:p>
            </w:tc>
            <w:tc>
              <w:tcPr>
                <w:tcW w:w="0" w:type="auto"/>
                <w:tcBorders>
                  <w:top w:val="nil"/>
                  <w:left w:val="nil"/>
                  <w:bottom w:val="nil"/>
                  <w:right w:val="nil"/>
                </w:tcBorders>
              </w:tcPr>
              <w:p w:rsidR="00D03E1F" w:rsidRDefault="00D03E1F" w:rsidP="006C2718">
                <w:pPr>
                  <w:widowControl w:val="0"/>
                  <w:autoSpaceDE w:val="0"/>
                  <w:autoSpaceDN w:val="0"/>
                  <w:adjustRightInd w:val="0"/>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165" w:name="Link1"/>
          <w:bookmarkStart w:id="166" w:name="_Toc293927269"/>
          <w:bookmarkStart w:id="167" w:name="_Toc366229657"/>
          <w:bookmarkEnd w:id="165"/>
          <w:proofErr w:type="gramStart"/>
          <w:r>
            <w:lastRenderedPageBreak/>
            <w:t>element</w:t>
          </w:r>
          <w:proofErr w:type="gramEnd"/>
          <w:r>
            <w:t xml:space="preserve"> rrc</w:t>
          </w:r>
          <w:bookmarkEnd w:id="166"/>
          <w:bookmarkEnd w:id="16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876675" cy="7724775"/>
                      <wp:effectExtent l="0" t="0" r="9525" b="9525"/>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6675" cy="77247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F" w:history="1">
                  <w:r w:rsidR="00D03E1F">
                    <w:rPr>
                      <w:b/>
                      <w:bCs/>
                      <w:color w:val="0000FF"/>
                      <w:sz w:val="16"/>
                      <w:szCs w:val="16"/>
                      <w:u w:val="single"/>
                    </w:rPr>
                    <w:t>property</w:t>
                  </w:r>
                </w:hyperlink>
                <w:r w:rsidR="00D03E1F">
                  <w:rPr>
                    <w:b/>
                    <w:bCs/>
                    <w:color w:val="000000"/>
                    <w:sz w:val="16"/>
                    <w:szCs w:val="16"/>
                  </w:rPr>
                  <w:t xml:space="preserve"> </w:t>
                </w:r>
                <w:hyperlink w:anchor="Link50" w:history="1">
                  <w:r w:rsidR="00D03E1F">
                    <w:rPr>
                      <w:b/>
                      <w:bCs/>
                      <w:color w:val="0000FF"/>
                      <w:sz w:val="16"/>
                      <w:szCs w:val="16"/>
                      <w:u w:val="single"/>
                    </w:rPr>
                    <w:t>listener</w:t>
                  </w:r>
                </w:hyperlink>
                <w:r w:rsidR="00D03E1F">
                  <w:rPr>
                    <w:b/>
                    <w:bCs/>
                    <w:color w:val="000000"/>
                    <w:sz w:val="16"/>
                    <w:szCs w:val="16"/>
                  </w:rPr>
                  <w:t xml:space="preserve"> </w:t>
                </w:r>
                <w:hyperlink w:anchor="Link51" w:history="1">
                  <w:r w:rsidR="00D03E1F">
                    <w:rPr>
                      <w:b/>
                      <w:bCs/>
                      <w:color w:val="0000FF"/>
                      <w:sz w:val="16"/>
                      <w:szCs w:val="16"/>
                      <w:u w:val="single"/>
                    </w:rPr>
                    <w:t>statistics</w:t>
                  </w:r>
                </w:hyperlink>
                <w:r w:rsidR="00D03E1F">
                  <w:rPr>
                    <w:b/>
                    <w:bCs/>
                    <w:color w:val="000000"/>
                    <w:sz w:val="16"/>
                    <w:szCs w:val="16"/>
                  </w:rPr>
                  <w:t xml:space="preserve"> </w:t>
                </w:r>
                <w:hyperlink w:anchor="Link52" w:history="1">
                  <w:r w:rsidR="00D03E1F">
                    <w:rPr>
                      <w:b/>
                      <w:bCs/>
                      <w:color w:val="0000FF"/>
                      <w:sz w:val="16"/>
                      <w:szCs w:val="16"/>
                      <w:u w:val="single"/>
                    </w:rPr>
                    <w:t>lookups</w:t>
                  </w:r>
                </w:hyperlink>
                <w:r w:rsidR="00D03E1F">
                  <w:rPr>
                    <w:b/>
                    <w:bCs/>
                    <w:color w:val="000000"/>
                    <w:sz w:val="16"/>
                    <w:szCs w:val="16"/>
                  </w:rPr>
                  <w:t xml:space="preserve"> </w:t>
                </w:r>
                <w:hyperlink w:anchor="Link53" w:history="1">
                  <w:r w:rsidR="00D03E1F">
                    <w:rPr>
                      <w:b/>
                      <w:bCs/>
                      <w:color w:val="0000FF"/>
                      <w:sz w:val="16"/>
                      <w:szCs w:val="16"/>
                      <w:u w:val="single"/>
                    </w:rPr>
                    <w:t>access-lists</w:t>
                  </w:r>
                </w:hyperlink>
                <w:r w:rsidR="00D03E1F">
                  <w:rPr>
                    <w:b/>
                    <w:bCs/>
                    <w:color w:val="000000"/>
                    <w:sz w:val="16"/>
                    <w:szCs w:val="16"/>
                  </w:rPr>
                  <w:t xml:space="preserve"> </w:t>
                </w:r>
                <w:hyperlink w:anchor="Link54" w:history="1">
                  <w:r w:rsidR="00D03E1F">
                    <w:rPr>
                      <w:b/>
                      <w:bCs/>
                      <w:color w:val="0000FF"/>
                      <w:sz w:val="16"/>
                      <w:szCs w:val="16"/>
                      <w:u w:val="single"/>
                    </w:rPr>
                    <w:t>radius</w:t>
                  </w:r>
                </w:hyperlink>
                <w:r w:rsidR="00D03E1F">
                  <w:rPr>
                    <w:b/>
                    <w:bCs/>
                    <w:color w:val="000000"/>
                    <w:sz w:val="16"/>
                    <w:szCs w:val="16"/>
                  </w:rPr>
                  <w:t xml:space="preserve"> </w:t>
                </w:r>
                <w:hyperlink w:anchor="Link55" w:history="1">
                  <w:r w:rsidR="00D03E1F">
                    <w:rPr>
                      <w:b/>
                      <w:bCs/>
                      <w:color w:val="0000FF"/>
                      <w:sz w:val="16"/>
                      <w:szCs w:val="16"/>
                      <w:u w:val="single"/>
                    </w:rPr>
                    <w:t>dpi</w:t>
                  </w:r>
                </w:hyperlink>
                <w:r w:rsidR="00D03E1F">
                  <w:rPr>
                    <w:b/>
                    <w:bCs/>
                    <w:color w:val="000000"/>
                    <w:sz w:val="16"/>
                    <w:szCs w:val="16"/>
                  </w:rPr>
                  <w:t xml:space="preserve"> </w:t>
                </w:r>
                <w:hyperlink w:anchor="Link56" w:history="1">
                  <w:r w:rsidR="00D03E1F">
                    <w:rPr>
                      <w:b/>
                      <w:bCs/>
                      <w:color w:val="0000FF"/>
                      <w:sz w:val="16"/>
                      <w:szCs w:val="16"/>
                      <w:u w:val="single"/>
                    </w:rPr>
                    <w:t>auth-proxy</w:t>
                  </w:r>
                </w:hyperlink>
                <w:r w:rsidR="00D03E1F">
                  <w:rPr>
                    <w:b/>
                    <w:bCs/>
                    <w:color w:val="000000"/>
                    <w:sz w:val="16"/>
                    <w:szCs w:val="16"/>
                  </w:rPr>
                  <w:t xml:space="preserve"> </w:t>
                </w:r>
                <w:hyperlink w:anchor="Link57" w:history="1">
                  <w:r w:rsidR="00D03E1F">
                    <w:rPr>
                      <w:b/>
                      <w:bCs/>
                      <w:color w:val="0000FF"/>
                      <w:sz w:val="16"/>
                      <w:szCs w:val="16"/>
                      <w:u w:val="single"/>
                    </w:rPr>
                    <w:t>acct-proxy</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54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Top level configuration element. Each of the configuration files must start with this as their root element.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168" w:name="Link4F"/>
          <w:bookmarkStart w:id="169" w:name="_Toc293927270"/>
          <w:bookmarkStart w:id="170" w:name="_Toc366229658"/>
          <w:bookmarkEnd w:id="168"/>
          <w:proofErr w:type="gramStart"/>
          <w:r>
            <w:t>element</w:t>
          </w:r>
          <w:proofErr w:type="gramEnd"/>
          <w:r>
            <w:t xml:space="preserve"> rrc/property</w:t>
          </w:r>
          <w:bookmarkEnd w:id="169"/>
          <w:bookmarkEnd w:id="17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466975" cy="1514475"/>
                      <wp:effectExtent l="0" t="0" r="9525" b="9525"/>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6975" cy="15144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C" w:history="1">
                  <w:r w:rsidR="00D03E1F">
                    <w:rPr>
                      <w:b/>
                      <w:bCs/>
                      <w:color w:val="0000FF"/>
                      <w:sz w:val="16"/>
                      <w:szCs w:val="16"/>
                      <w:u w:val="single"/>
                    </w:rPr>
                    <w:t>property</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98"/>
                  <w:gridCol w:w="1398"/>
                  <w:gridCol w:w="1398"/>
                  <w:gridCol w:w="1398"/>
                  <w:gridCol w:w="1398"/>
                  <w:gridCol w:w="1398"/>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58"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784" w:type="pct"/>
                    </w:tcPr>
                    <w:p w:rsidR="00D03E1F" w:rsidRDefault="00A61963" w:rsidP="006C2718">
                      <w:pPr>
                        <w:widowControl w:val="0"/>
                        <w:autoSpaceDE w:val="0"/>
                        <w:autoSpaceDN w:val="0"/>
                        <w:adjustRightInd w:val="0"/>
                        <w:rPr>
                          <w:sz w:val="24"/>
                        </w:rPr>
                      </w:pPr>
                      <w:hyperlink w:anchor="Link59"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57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Legacy properties not supported by equivalent XML configuration elements.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171" w:name="Link50"/>
          <w:bookmarkStart w:id="172" w:name="_Toc293927271"/>
          <w:bookmarkStart w:id="173" w:name="_Toc366229659"/>
          <w:bookmarkEnd w:id="171"/>
          <w:proofErr w:type="gramStart"/>
          <w:r>
            <w:lastRenderedPageBreak/>
            <w:t>element</w:t>
          </w:r>
          <w:proofErr w:type="gramEnd"/>
          <w:r>
            <w:t xml:space="preserve"> rrc/listener</w:t>
          </w:r>
          <w:bookmarkEnd w:id="172"/>
          <w:bookmarkEnd w:id="17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324225" cy="3295650"/>
                      <wp:effectExtent l="0" t="0" r="9525"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32956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1" w:history="1">
                  <w:r w:rsidR="00D03E1F">
                    <w:rPr>
                      <w:b/>
                      <w:bCs/>
                      <w:color w:val="0000FF"/>
                      <w:sz w:val="16"/>
                      <w:szCs w:val="16"/>
                      <w:u w:val="single"/>
                    </w:rPr>
                    <w:t>listener</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5A" w:history="1">
                  <w:r w:rsidR="00D03E1F">
                    <w:rPr>
                      <w:b/>
                      <w:bCs/>
                      <w:color w:val="0000FF"/>
                      <w:sz w:val="16"/>
                      <w:szCs w:val="16"/>
                      <w:u w:val="single"/>
                    </w:rPr>
                    <w:t>monitor</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67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Listener interfaces for external status monitoring.</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174" w:name="Link51"/>
          <w:bookmarkStart w:id="175" w:name="_Toc293927272"/>
          <w:bookmarkStart w:id="176" w:name="_Toc366229660"/>
          <w:bookmarkEnd w:id="174"/>
          <w:proofErr w:type="gramStart"/>
          <w:r>
            <w:lastRenderedPageBreak/>
            <w:t>element</w:t>
          </w:r>
          <w:proofErr w:type="gramEnd"/>
          <w:r>
            <w:t xml:space="preserve"> rrc/statistics</w:t>
          </w:r>
          <w:bookmarkEnd w:id="175"/>
          <w:bookmarkEnd w:id="17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467100" cy="7953375"/>
                      <wp:effectExtent l="0" t="0" r="0" b="9525"/>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7100" cy="795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C" w:history="1">
                  <w:r w:rsidR="00D03E1F">
                    <w:rPr>
                      <w:b/>
                      <w:bCs/>
                      <w:color w:val="0000FF"/>
                      <w:sz w:val="16"/>
                      <w:szCs w:val="16"/>
                      <w:u w:val="single"/>
                    </w:rPr>
                    <w:t>statistics</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5B" w:history="1">
                  <w:r w:rsidR="00D03E1F">
                    <w:rPr>
                      <w:b/>
                      <w:bCs/>
                      <w:color w:val="0000FF"/>
                      <w:sz w:val="16"/>
                      <w:szCs w:val="16"/>
                      <w:u w:val="single"/>
                    </w:rPr>
                    <w:t>scale</w:t>
                  </w:r>
                </w:hyperlink>
                <w:r w:rsidR="00D03E1F">
                  <w:rPr>
                    <w:b/>
                    <w:bCs/>
                    <w:color w:val="000000"/>
                    <w:sz w:val="16"/>
                    <w:szCs w:val="16"/>
                  </w:rPr>
                  <w:t xml:space="preserve"> </w:t>
                </w:r>
                <w:hyperlink w:anchor="Link5C" w:history="1">
                  <w:r w:rsidR="00D03E1F">
                    <w:rPr>
                      <w:b/>
                      <w:bCs/>
                      <w:color w:val="0000FF"/>
                      <w:sz w:val="16"/>
                      <w:szCs w:val="16"/>
                      <w:u w:val="single"/>
                    </w:rPr>
                    <w:t>metric</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972"/>
                  <w:gridCol w:w="1586"/>
                  <w:gridCol w:w="777"/>
                  <w:gridCol w:w="2085"/>
                  <w:gridCol w:w="667"/>
                  <w:gridCol w:w="2301"/>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5D" w:history="1">
                        <w:r w:rsidR="00D03E1F">
                          <w:rPr>
                            <w:color w:val="0000FF"/>
                            <w:sz w:val="16"/>
                            <w:szCs w:val="16"/>
                            <w:u w:val="single"/>
                          </w:rPr>
                          <w:t>port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2823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20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Port to listen on for simple telnet access to the statistics.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5E" w:history="1">
                        <w:r w:rsidR="00D03E1F">
                          <w:rPr>
                            <w:color w:val="0000FF"/>
                            <w:sz w:val="16"/>
                            <w:szCs w:val="16"/>
                            <w:u w:val="single"/>
                          </w:rPr>
                          <w:t>output-dir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${rrc.log.dir}/snmp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20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Directory where the SNMP MIB files should be written. Directory must already exist.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5F" w:history="1">
                        <w:r w:rsidR="00D03E1F">
                          <w:rPr>
                            <w:color w:val="0000FF"/>
                            <w:sz w:val="16"/>
                            <w:szCs w:val="16"/>
                            <w:u w:val="single"/>
                          </w:rPr>
                          <w:t>update-interval</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30000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20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Interval between updates to the SNMP MIB files.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60" w:history="1">
                        <w:r w:rsidR="00D03E1F">
                          <w:rPr>
                            <w:color w:val="0000FF"/>
                            <w:sz w:val="16"/>
                            <w:szCs w:val="16"/>
                            <w:u w:val="single"/>
                          </w:rPr>
                          <w:t>base</w:t>
                        </w:r>
                      </w:hyperlink>
                    </w:p>
                  </w:tc>
                  <w:tc>
                    <w:tcPr>
                      <w:tcW w:w="784" w:type="pct"/>
                    </w:tcPr>
                    <w:p w:rsidR="00D03E1F" w:rsidRDefault="00A61963" w:rsidP="006C2718">
                      <w:pPr>
                        <w:widowControl w:val="0"/>
                        <w:autoSpaceDE w:val="0"/>
                        <w:autoSpaceDN w:val="0"/>
                        <w:adjustRightInd w:val="0"/>
                        <w:rPr>
                          <w:sz w:val="24"/>
                        </w:rPr>
                      </w:pPr>
                      <w:hyperlink w:anchor="Link12" w:history="1">
                        <w:r w:rsidR="00D03E1F">
                          <w:rPr>
                            <w:b/>
                            <w:bCs/>
                            <w:color w:val="0000FF"/>
                            <w:sz w:val="16"/>
                            <w:szCs w:val="16"/>
                            <w:u w:val="single"/>
                          </w:rPr>
                          <w:t>oidType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1.3.6.1.4.1.7560.4.10.20.6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20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Base value of the OID used for the SNMP MIB stats. Allows shortening of the OID in each specific MIB statistics declaration.</w:t>
                            </w:r>
                            <w:r>
                              <w:rPr>
                                <w:color w:val="000000"/>
                                <w:sz w:val="16"/>
                                <w:szCs w:val="16"/>
                              </w:rPr>
                              <w:br/>
                              <w:t>e.g. 1.3.6.1.4.1.7560.4.10.20.6</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61" w:history="1">
                        <w:r w:rsidR="00D03E1F">
                          <w:rPr>
                            <w:color w:val="0000FF"/>
                            <w:sz w:val="16"/>
                            <w:szCs w:val="16"/>
                            <w:u w:val="single"/>
                          </w:rPr>
                          <w:t>histogram-granularity</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20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Level of granularity to use in generating histogram information on metric values.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62" w:history="1">
                        <w:r w:rsidR="00D03E1F">
                          <w:rPr>
                            <w:color w:val="0000FF"/>
                            <w:sz w:val="16"/>
                            <w:szCs w:val="16"/>
                            <w:u w:val="single"/>
                          </w:rPr>
                          <w:t>rate-estimator-window</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20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 interval over which RRC estimates the rate of an event occuring.</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10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Statistics to report via the Phoenix SNMP MIB extension mechanism.</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177" w:name="Link52"/>
          <w:bookmarkStart w:id="178" w:name="_Toc293927273"/>
          <w:bookmarkStart w:id="179" w:name="_Toc366229661"/>
          <w:bookmarkEnd w:id="177"/>
          <w:proofErr w:type="gramStart"/>
          <w:r>
            <w:t>element</w:t>
          </w:r>
          <w:proofErr w:type="gramEnd"/>
          <w:r>
            <w:t xml:space="preserve"> rrc/lookups</w:t>
          </w:r>
          <w:bookmarkEnd w:id="178"/>
          <w:bookmarkEnd w:id="17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343275" cy="1390650"/>
                      <wp:effectExtent l="0" t="0" r="9525"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3275" cy="13906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5" w:history="1">
                  <w:r w:rsidR="00D03E1F">
                    <w:rPr>
                      <w:b/>
                      <w:bCs/>
                      <w:color w:val="0000FF"/>
                      <w:sz w:val="16"/>
                      <w:szCs w:val="16"/>
                      <w:u w:val="single"/>
                    </w:rPr>
                    <w:t>lookups</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63" w:history="1">
                  <w:r w:rsidR="00D03E1F">
                    <w:rPr>
                      <w:b/>
                      <w:bCs/>
                      <w:color w:val="0000FF"/>
                      <w:sz w:val="16"/>
                      <w:szCs w:val="16"/>
                      <w:u w:val="single"/>
                    </w:rPr>
                    <w:t>ldap</w:t>
                  </w:r>
                </w:hyperlink>
                <w:r w:rsidR="00D03E1F">
                  <w:rPr>
                    <w:b/>
                    <w:bCs/>
                    <w:color w:val="000000"/>
                    <w:sz w:val="16"/>
                    <w:szCs w:val="16"/>
                  </w:rPr>
                  <w:t xml:space="preserve"> </w:t>
                </w:r>
                <w:hyperlink w:anchor="Link64" w:history="1">
                  <w:r w:rsidR="00D03E1F">
                    <w:rPr>
                      <w:b/>
                      <w:bCs/>
                      <w:color w:val="0000FF"/>
                      <w:sz w:val="16"/>
                      <w:szCs w:val="16"/>
                      <w:u w:val="single"/>
                    </w:rPr>
                    <w:t>file</w:t>
                  </w:r>
                </w:hyperlink>
                <w:r w:rsidR="00D03E1F">
                  <w:rPr>
                    <w:b/>
                    <w:bCs/>
                    <w:color w:val="000000"/>
                    <w:sz w:val="16"/>
                    <w:szCs w:val="16"/>
                  </w:rPr>
                  <w:t xml:space="preserve"> </w:t>
                </w:r>
                <w:hyperlink w:anchor="Link65" w:history="1">
                  <w:r w:rsidR="00D03E1F">
                    <w:rPr>
                      <w:b/>
                      <w:bCs/>
                      <w:color w:val="0000FF"/>
                      <w:sz w:val="16"/>
                      <w:szCs w:val="16"/>
                      <w:u w:val="single"/>
                    </w:rPr>
                    <w:t>database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80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External data lookups.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180" w:name="Link53"/>
          <w:bookmarkStart w:id="181" w:name="_Toc293927274"/>
          <w:bookmarkStart w:id="182" w:name="_Toc366229662"/>
          <w:bookmarkEnd w:id="180"/>
          <w:proofErr w:type="gramStart"/>
          <w:r>
            <w:t>element</w:t>
          </w:r>
          <w:proofErr w:type="gramEnd"/>
          <w:r>
            <w:t xml:space="preserve"> rrc/access-lists</w:t>
          </w:r>
          <w:bookmarkEnd w:id="181"/>
          <w:bookmarkEnd w:id="18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809875" cy="1085850"/>
                      <wp:effectExtent l="0" t="0" r="9525"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875" cy="10858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6" w:history="1">
                  <w:r w:rsidR="00D03E1F">
                    <w:rPr>
                      <w:b/>
                      <w:bCs/>
                      <w:color w:val="0000FF"/>
                      <w:sz w:val="16"/>
                      <w:szCs w:val="16"/>
                      <w:u w:val="single"/>
                    </w:rPr>
                    <w:t>access-lists</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66" w:history="1">
                  <w:r w:rsidR="00D03E1F">
                    <w:rPr>
                      <w:b/>
                      <w:bCs/>
                      <w:color w:val="0000FF"/>
                      <w:sz w:val="16"/>
                      <w:szCs w:val="16"/>
                      <w:u w:val="single"/>
                    </w:rPr>
                    <w:t>acl</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33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Access lists for use in packet matching within the rulesets.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183" w:name="Link54"/>
          <w:bookmarkStart w:id="184" w:name="_Toc293927275"/>
          <w:bookmarkStart w:id="185" w:name="_Toc366229663"/>
          <w:bookmarkEnd w:id="183"/>
          <w:proofErr w:type="gramStart"/>
          <w:r>
            <w:t>element</w:t>
          </w:r>
          <w:proofErr w:type="gramEnd"/>
          <w:r>
            <w:t xml:space="preserve"> rrc/radius</w:t>
          </w:r>
          <w:bookmarkEnd w:id="184"/>
          <w:bookmarkEnd w:id="185"/>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352800" cy="2524125"/>
                      <wp:effectExtent l="0" t="0" r="0" b="9525"/>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2800" cy="25241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E" w:history="1">
                  <w:r w:rsidR="00D03E1F">
                    <w:rPr>
                      <w:b/>
                      <w:bCs/>
                      <w:color w:val="0000FF"/>
                      <w:sz w:val="16"/>
                      <w:szCs w:val="16"/>
                      <w:u w:val="single"/>
                    </w:rPr>
                    <w:t>radius</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67" w:history="1">
                  <w:r w:rsidR="00D03E1F">
                    <w:rPr>
                      <w:b/>
                      <w:bCs/>
                      <w:color w:val="0000FF"/>
                      <w:sz w:val="16"/>
                      <w:szCs w:val="16"/>
                      <w:u w:val="single"/>
                    </w:rPr>
                    <w:t>radius-server</w:t>
                  </w:r>
                </w:hyperlink>
                <w:r w:rsidR="00D03E1F">
                  <w:rPr>
                    <w:b/>
                    <w:bCs/>
                    <w:color w:val="000000"/>
                    <w:sz w:val="16"/>
                    <w:szCs w:val="16"/>
                  </w:rPr>
                  <w:t xml:space="preserve"> </w:t>
                </w:r>
                <w:hyperlink w:anchor="Link68" w:history="1">
                  <w:r w:rsidR="00D03E1F">
                    <w:rPr>
                      <w:b/>
                      <w:bCs/>
                      <w:color w:val="0000FF"/>
                      <w:sz w:val="16"/>
                      <w:szCs w:val="16"/>
                      <w:u w:val="single"/>
                    </w:rPr>
                    <w:t>radius-group</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41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RADIUS servers and RADIUS server groups.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186" w:name="Link55"/>
          <w:bookmarkStart w:id="187" w:name="_Toc293927276"/>
          <w:bookmarkStart w:id="188" w:name="_Toc366229664"/>
          <w:bookmarkEnd w:id="186"/>
          <w:proofErr w:type="gramStart"/>
          <w:r>
            <w:lastRenderedPageBreak/>
            <w:t>element</w:t>
          </w:r>
          <w:proofErr w:type="gramEnd"/>
          <w:r>
            <w:t xml:space="preserve"> rrc/dpi</w:t>
          </w:r>
          <w:bookmarkEnd w:id="187"/>
          <w:bookmarkEnd w:id="188"/>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266950" cy="7858125"/>
                      <wp:effectExtent l="0" t="0" r="0" b="952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78581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2" w:history="1">
                  <w:r w:rsidR="00D03E1F">
                    <w:rPr>
                      <w:b/>
                      <w:bCs/>
                      <w:color w:val="0000FF"/>
                      <w:sz w:val="16"/>
                      <w:szCs w:val="16"/>
                      <w:u w:val="single"/>
                    </w:rPr>
                    <w:t>dpi</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69" w:history="1">
                  <w:r w:rsidR="00D03E1F">
                    <w:rPr>
                      <w:b/>
                      <w:bCs/>
                      <w:color w:val="0000FF"/>
                      <w:sz w:val="16"/>
                      <w:szCs w:val="16"/>
                      <w:u w:val="single"/>
                    </w:rPr>
                    <w:t>drop-starts-thresholds</w:t>
                  </w:r>
                </w:hyperlink>
                <w:r w:rsidR="00D03E1F">
                  <w:rPr>
                    <w:b/>
                    <w:bCs/>
                    <w:color w:val="000000"/>
                    <w:sz w:val="16"/>
                    <w:szCs w:val="16"/>
                  </w:rPr>
                  <w:t xml:space="preserve"> </w:t>
                </w:r>
                <w:hyperlink w:anchor="Link6A" w:history="1">
                  <w:r w:rsidR="00D03E1F">
                    <w:rPr>
                      <w:b/>
                      <w:bCs/>
                      <w:color w:val="0000FF"/>
                      <w:sz w:val="16"/>
                      <w:szCs w:val="16"/>
                      <w:u w:val="single"/>
                    </w:rPr>
                    <w:t>drop-stops-thresholds</w:t>
                  </w:r>
                </w:hyperlink>
                <w:r w:rsidR="00D03E1F">
                  <w:rPr>
                    <w:b/>
                    <w:bCs/>
                    <w:color w:val="000000"/>
                    <w:sz w:val="16"/>
                    <w:szCs w:val="16"/>
                  </w:rPr>
                  <w:t xml:space="preserve"> </w:t>
                </w:r>
                <w:hyperlink w:anchor="Link6B" w:history="1">
                  <w:r w:rsidR="00D03E1F">
                    <w:rPr>
                      <w:b/>
                      <w:bCs/>
                      <w:color w:val="0000FF"/>
                      <w:sz w:val="16"/>
                      <w:szCs w:val="16"/>
                      <w:u w:val="single"/>
                    </w:rPr>
                    <w:t>drop-interims-thresholds</w:t>
                  </w:r>
                </w:hyperlink>
                <w:r w:rsidR="00D03E1F">
                  <w:rPr>
                    <w:b/>
                    <w:bCs/>
                    <w:color w:val="000000"/>
                    <w:sz w:val="16"/>
                    <w:szCs w:val="16"/>
                  </w:rPr>
                  <w:t xml:space="preserve"> </w:t>
                </w:r>
                <w:hyperlink w:anchor="Link6C" w:history="1">
                  <w:r w:rsidR="00D03E1F">
                    <w:rPr>
                      <w:b/>
                      <w:bCs/>
                      <w:color w:val="0000FF"/>
                      <w:sz w:val="16"/>
                      <w:szCs w:val="16"/>
                      <w:u w:val="single"/>
                    </w:rPr>
                    <w:t>e30</w:t>
                  </w:r>
                </w:hyperlink>
                <w:r w:rsidR="00D03E1F">
                  <w:rPr>
                    <w:b/>
                    <w:bCs/>
                    <w:color w:val="000000"/>
                    <w:sz w:val="16"/>
                    <w:szCs w:val="16"/>
                  </w:rPr>
                  <w:t xml:space="preserve"> </w:t>
                </w:r>
                <w:hyperlink w:anchor="Link6D" w:history="1">
                  <w:r w:rsidR="00D03E1F">
                    <w:rPr>
                      <w:b/>
                      <w:bCs/>
                      <w:color w:val="0000FF"/>
                      <w:sz w:val="16"/>
                      <w:szCs w:val="16"/>
                      <w:u w:val="single"/>
                    </w:rPr>
                    <w:t>e100</w:t>
                  </w:r>
                </w:hyperlink>
                <w:r w:rsidR="00D03E1F">
                  <w:rPr>
                    <w:b/>
                    <w:bCs/>
                    <w:color w:val="000000"/>
                    <w:sz w:val="16"/>
                    <w:szCs w:val="16"/>
                  </w:rPr>
                  <w:t xml:space="preserve"> </w:t>
                </w:r>
                <w:hyperlink w:anchor="Link6E" w:history="1">
                  <w:r w:rsidR="00D03E1F">
                    <w:rPr>
                      <w:b/>
                      <w:bCs/>
                      <w:color w:val="0000FF"/>
                      <w:sz w:val="16"/>
                      <w:szCs w:val="16"/>
                      <w:u w:val="single"/>
                    </w:rPr>
                    <w:t>ruleset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234"/>
                  <w:gridCol w:w="1941"/>
                  <w:gridCol w:w="1234"/>
                  <w:gridCol w:w="1235"/>
                  <w:gridCol w:w="1235"/>
                  <w:gridCol w:w="1509"/>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6F"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DPI configuration element for reference by DPI statements.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0" w:history="1">
                        <w:r w:rsidR="00D03E1F">
                          <w:rPr>
                            <w:color w:val="0000FF"/>
                            <w:sz w:val="16"/>
                            <w:szCs w:val="16"/>
                            <w:u w:val="single"/>
                          </w:rPr>
                          <w:t>workers</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128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Specify the number of worker threads to handle DPI activity.</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1" w:history="1">
                        <w:r w:rsidR="00D03E1F">
                          <w:rPr>
                            <w:color w:val="0000FF"/>
                            <w:sz w:val="16"/>
                            <w:szCs w:val="16"/>
                            <w:u w:val="single"/>
                          </w:rPr>
                          <w:t>queue-length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256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Length of the request queue for each worker thread.  RADIUS accounting requests are placed in this queue for processing by a worker thread. The Random Early Drop behaviour is applied to the queue at the point requests are added to the queue.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2" w:history="1">
                        <w:r w:rsidR="00D03E1F">
                          <w:rPr>
                            <w:color w:val="0000FF"/>
                            <w:sz w:val="16"/>
                            <w:szCs w:val="16"/>
                            <w:u w:val="single"/>
                          </w:rPr>
                          <w:t>request-expiry</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120000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Age in milliseconds after which requests are </w:t>
                            </w:r>
                            <w:r>
                              <w:rPr>
                                <w:color w:val="000000"/>
                                <w:sz w:val="16"/>
                                <w:szCs w:val="16"/>
                              </w:rPr>
                              <w:lastRenderedPageBreak/>
                              <w:t>dropped due to delayed processing.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3" w:history="1">
                        <w:r w:rsidR="00D03E1F">
                          <w:rPr>
                            <w:color w:val="0000FF"/>
                            <w:sz w:val="16"/>
                            <w:szCs w:val="16"/>
                            <w:u w:val="single"/>
                          </w:rPr>
                          <w:t>request-reorder-threshold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xs:nonNegativeInteger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 window during which RRC will look for potential re-ordering of RADIUS accounting Stop - Start sequences.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4" w:history="1">
                        <w:r w:rsidR="00D03E1F">
                          <w:rPr>
                            <w:color w:val="0000FF"/>
                            <w:sz w:val="16"/>
                            <w:szCs w:val="16"/>
                            <w:u w:val="single"/>
                          </w:rPr>
                          <w:t>lazy-threshold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xs:nonNegativeInteger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RRC has a watch-dog that monitors the behaviour of the worker threads to ensure thay don't hang on accesses to external systems (e.g. LDAP lookups, DPI API calls).</w:t>
                            </w:r>
                            <w:r>
                              <w:rPr>
                                <w:color w:val="000000"/>
                                <w:sz w:val="16"/>
                                <w:szCs w:val="16"/>
                              </w:rPr>
                              <w:br/>
                            </w:r>
                            <w:r>
                              <w:rPr>
                                <w:color w:val="000000"/>
                                <w:sz w:val="16"/>
                                <w:szCs w:val="16"/>
                              </w:rPr>
                              <w:br/>
                              <w:t>If the worker thread doesn't kick its watch-dog for this amount of time, the worker will be killed and replaced with a new instance.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5" w:history="1">
                        <w:r w:rsidR="00D03E1F">
                          <w:rPr>
                            <w:color w:val="0000FF"/>
                            <w:sz w:val="16"/>
                            <w:szCs w:val="16"/>
                            <w:u w:val="single"/>
                          </w:rPr>
                          <w:t>stub-mode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Enable stub-mode operation where all processing takes place as normal, but the final step of communicating with the DPI platform is </w:t>
                            </w:r>
                            <w:r>
                              <w:rPr>
                                <w:color w:val="000000"/>
                                <w:sz w:val="16"/>
                                <w:szCs w:val="16"/>
                              </w:rPr>
                              <w:lastRenderedPageBreak/>
                              <w:t>skipped.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6" w:history="1">
                        <w:r w:rsidR="00D03E1F">
                          <w:rPr>
                            <w:color w:val="0000FF"/>
                            <w:sz w:val="16"/>
                            <w:szCs w:val="16"/>
                            <w:u w:val="single"/>
                          </w:rPr>
                          <w:t>enable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DPI processing for ths DPI element.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9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Interfaces to DPI platforms and the ruleset that should be used to handle interactions with the DPI environment.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189" w:name="Link56"/>
          <w:bookmarkStart w:id="190" w:name="_Toc293927277"/>
          <w:bookmarkStart w:id="191" w:name="_Toc366229665"/>
          <w:bookmarkEnd w:id="189"/>
          <w:proofErr w:type="gramStart"/>
          <w:r>
            <w:t>element</w:t>
          </w:r>
          <w:proofErr w:type="gramEnd"/>
          <w:r>
            <w:t xml:space="preserve"> rrc/auth-proxy</w:t>
          </w:r>
          <w:bookmarkEnd w:id="190"/>
          <w:bookmarkEnd w:id="191"/>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048000" cy="4743450"/>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47434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3" w:history="1">
                  <w:r w:rsidR="00D03E1F">
                    <w:rPr>
                      <w:b/>
                      <w:bCs/>
                      <w:color w:val="0000FF"/>
                      <w:sz w:val="16"/>
                      <w:szCs w:val="16"/>
                      <w:u w:val="single"/>
                    </w:rPr>
                    <w:t>auth-proxy</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77" w:history="1">
                  <w:r w:rsidR="00D03E1F">
                    <w:rPr>
                      <w:b/>
                      <w:bCs/>
                      <w:color w:val="0000FF"/>
                      <w:sz w:val="16"/>
                      <w:szCs w:val="16"/>
                      <w:u w:val="single"/>
                    </w:rPr>
                    <w:t>request</w:t>
                  </w:r>
                </w:hyperlink>
                <w:r w:rsidR="00D03E1F">
                  <w:rPr>
                    <w:b/>
                    <w:bCs/>
                    <w:color w:val="000000"/>
                    <w:sz w:val="16"/>
                    <w:szCs w:val="16"/>
                  </w:rPr>
                  <w:t xml:space="preserve"> </w:t>
                </w:r>
                <w:hyperlink w:anchor="Link78" w:history="1">
                  <w:r w:rsidR="00D03E1F">
                    <w:rPr>
                      <w:b/>
                      <w:bCs/>
                      <w:color w:val="0000FF"/>
                      <w:sz w:val="16"/>
                      <w:szCs w:val="16"/>
                      <w:u w:val="single"/>
                    </w:rPr>
                    <w:t>response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30"/>
                  <w:gridCol w:w="1586"/>
                  <w:gridCol w:w="1330"/>
                  <w:gridCol w:w="1330"/>
                  <w:gridCol w:w="1330"/>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79" w:history="1">
                        <w:r w:rsidR="00D03E1F">
                          <w:rPr>
                            <w:color w:val="0000FF"/>
                            <w:sz w:val="16"/>
                            <w:szCs w:val="16"/>
                            <w:u w:val="single"/>
                          </w:rPr>
                          <w:t>port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1812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UDP port number RRC will listen on for authentication requests.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A" w:history="1">
                        <w:r w:rsidR="00D03E1F">
                          <w:rPr>
                            <w:color w:val="0000FF"/>
                            <w:sz w:val="16"/>
                            <w:szCs w:val="16"/>
                            <w:u w:val="single"/>
                          </w:rPr>
                          <w:t>logging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true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logging of received requests.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B" w:history="1">
                        <w:r w:rsidR="00D03E1F">
                          <w:rPr>
                            <w:color w:val="0000FF"/>
                            <w:sz w:val="16"/>
                            <w:szCs w:val="16"/>
                            <w:u w:val="single"/>
                          </w:rPr>
                          <w:t>enable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true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proxying of authentication requests.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C" w:history="1">
                        <w:r w:rsidR="00D03E1F">
                          <w:rPr>
                            <w:color w:val="0000FF"/>
                            <w:sz w:val="16"/>
                            <w:szCs w:val="16"/>
                            <w:u w:val="single"/>
                          </w:rPr>
                          <w:t>threads</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threads to use for authentication proxy functionality. Defaults to 1 per CPU.</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05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Configuration of the authentication handling behavour.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192" w:name="Link57"/>
          <w:bookmarkStart w:id="193" w:name="_Toc293927278"/>
          <w:bookmarkStart w:id="194" w:name="_Toc366229666"/>
          <w:bookmarkEnd w:id="192"/>
          <w:proofErr w:type="gramStart"/>
          <w:r>
            <w:lastRenderedPageBreak/>
            <w:t>element</w:t>
          </w:r>
          <w:proofErr w:type="gramEnd"/>
          <w:r>
            <w:t xml:space="preserve"> rrc/acct-proxy</w:t>
          </w:r>
          <w:bookmarkEnd w:id="193"/>
          <w:bookmarkEnd w:id="19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924175" cy="6219825"/>
                      <wp:effectExtent l="0" t="0" r="9525" b="9525"/>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4175" cy="62198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 w:history="1">
                  <w:r w:rsidR="00D03E1F">
                    <w:rPr>
                      <w:b/>
                      <w:bCs/>
                      <w:color w:val="0000FF"/>
                      <w:sz w:val="16"/>
                      <w:szCs w:val="16"/>
                      <w:u w:val="single"/>
                    </w:rPr>
                    <w:t>acct-proxy</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7D" w:history="1">
                  <w:r w:rsidR="00D03E1F">
                    <w:rPr>
                      <w:b/>
                      <w:bCs/>
                      <w:color w:val="0000FF"/>
                      <w:sz w:val="16"/>
                      <w:szCs w:val="16"/>
                      <w:u w:val="single"/>
                    </w:rPr>
                    <w:t>ruleset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25"/>
                  <w:gridCol w:w="1586"/>
                  <w:gridCol w:w="1325"/>
                  <w:gridCol w:w="1326"/>
                  <w:gridCol w:w="1326"/>
                  <w:gridCol w:w="1500"/>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7E" w:history="1">
                        <w:r w:rsidR="00D03E1F">
                          <w:rPr>
                            <w:color w:val="0000FF"/>
                            <w:sz w:val="16"/>
                            <w:szCs w:val="16"/>
                            <w:u w:val="single"/>
                          </w:rPr>
                          <w:t>port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1813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UDP port </w:t>
                            </w:r>
                            <w:r>
                              <w:rPr>
                                <w:color w:val="000000"/>
                                <w:sz w:val="16"/>
                                <w:szCs w:val="16"/>
                              </w:rPr>
                              <w:lastRenderedPageBreak/>
                              <w:t>number RRC will listen on for authentication requests.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F" w:history="1">
                        <w:r w:rsidR="00D03E1F">
                          <w:rPr>
                            <w:color w:val="0000FF"/>
                            <w:sz w:val="16"/>
                            <w:szCs w:val="16"/>
                            <w:u w:val="single"/>
                          </w:rPr>
                          <w:t>ack-acl</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an access list that will be used to determine if a received accounting request will be acknowledged. If this is not defined, all accounting requests will be acknowledged.</w:t>
                            </w:r>
                            <w:r>
                              <w:rPr>
                                <w:color w:val="000000"/>
                                <w:sz w:val="16"/>
                                <w:szCs w:val="16"/>
                              </w:rPr>
                              <w:br/>
                            </w:r>
                            <w:r>
                              <w:rPr>
                                <w:color w:val="000000"/>
                                <w:sz w:val="16"/>
                                <w:szCs w:val="16"/>
                              </w:rPr>
                              <w:br/>
                              <w:t>If the acl is identified, only packets that match the named ACL will be acknowledged.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80" w:history="1">
                        <w:r w:rsidR="00D03E1F">
                          <w:rPr>
                            <w:color w:val="0000FF"/>
                            <w:sz w:val="16"/>
                            <w:szCs w:val="16"/>
                            <w:u w:val="single"/>
                          </w:rPr>
                          <w:t>logging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true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logging of received requests.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81" w:history="1">
                        <w:r w:rsidR="00D03E1F">
                          <w:rPr>
                            <w:color w:val="0000FF"/>
                            <w:sz w:val="16"/>
                            <w:szCs w:val="16"/>
                            <w:u w:val="single"/>
                          </w:rPr>
                          <w:t>enable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true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proxying of accounting requests.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82" w:history="1">
                        <w:r w:rsidR="00D03E1F">
                          <w:rPr>
                            <w:color w:val="0000FF"/>
                            <w:sz w:val="16"/>
                            <w:szCs w:val="16"/>
                            <w:u w:val="single"/>
                          </w:rPr>
                          <w:t>threads</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threads to use for accounting proxy functionality. Defaults to 1 per CPU.</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83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Configuration of the accounting handling behavour.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195" w:name="Link2"/>
          <w:bookmarkStart w:id="196" w:name="_Toc293927279"/>
          <w:bookmarkStart w:id="197" w:name="_Toc366229667"/>
          <w:bookmarkEnd w:id="195"/>
          <w:proofErr w:type="gramStart"/>
          <w:r>
            <w:t>group</w:t>
          </w:r>
          <w:proofErr w:type="gramEnd"/>
          <w:r>
            <w:t xml:space="preserve"> booleanOp</w:t>
          </w:r>
          <w:bookmarkEnd w:id="196"/>
          <w:bookmarkEnd w:id="197"/>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228850" cy="962025"/>
                      <wp:effectExtent l="0" t="0" r="0" b="9525"/>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28850" cy="9620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83" w:history="1">
                  <w:r w:rsidR="00D03E1F">
                    <w:rPr>
                      <w:b/>
                      <w:bCs/>
                      <w:color w:val="0000FF"/>
                      <w:sz w:val="16"/>
                      <w:szCs w:val="16"/>
                      <w:u w:val="single"/>
                    </w:rPr>
                    <w:t>and</w:t>
                  </w:r>
                </w:hyperlink>
                <w:r w:rsidR="00D03E1F">
                  <w:rPr>
                    <w:b/>
                    <w:bCs/>
                    <w:color w:val="000000"/>
                    <w:sz w:val="16"/>
                    <w:szCs w:val="16"/>
                  </w:rPr>
                  <w:t xml:space="preserve"> </w:t>
                </w:r>
                <w:hyperlink w:anchor="Link84" w:history="1">
                  <w:r w:rsidR="00D03E1F">
                    <w:rPr>
                      <w:b/>
                      <w:bCs/>
                      <w:color w:val="0000FF"/>
                      <w:sz w:val="16"/>
                      <w:szCs w:val="16"/>
                      <w:u w:val="single"/>
                    </w:rPr>
                    <w:t>or</w:t>
                  </w:r>
                </w:hyperlink>
                <w:r w:rsidR="00D03E1F">
                  <w:rPr>
                    <w:b/>
                    <w:bCs/>
                    <w:color w:val="000000"/>
                    <w:sz w:val="16"/>
                    <w:szCs w:val="16"/>
                  </w:rPr>
                  <w:t xml:space="preserve"> </w:t>
                </w:r>
                <w:hyperlink w:anchor="Link85" w:history="1">
                  <w:r w:rsidR="00D03E1F">
                    <w:rPr>
                      <w:b/>
                      <w:bCs/>
                      <w:color w:val="0000FF"/>
                      <w:sz w:val="16"/>
                      <w:szCs w:val="16"/>
                      <w:u w:val="single"/>
                    </w:rPr>
                    <w:t>not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26"/>
                  <w:gridCol w:w="111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group </w:t>
                      </w:r>
                    </w:p>
                  </w:tc>
                  <w:tc>
                    <w:tcPr>
                      <w:tcW w:w="0" w:type="auto"/>
                    </w:tcPr>
                    <w:p w:rsidR="00D03E1F" w:rsidRDefault="00A61963" w:rsidP="006C2718">
                      <w:pPr>
                        <w:widowControl w:val="0"/>
                        <w:autoSpaceDE w:val="0"/>
                        <w:autoSpaceDN w:val="0"/>
                        <w:adjustRightInd w:val="0"/>
                        <w:rPr>
                          <w:sz w:val="24"/>
                        </w:rPr>
                      </w:pPr>
                      <w:hyperlink w:anchor="Link5" w:history="1">
                        <w:r w:rsidR="00D03E1F">
                          <w:rPr>
                            <w:b/>
                            <w:bCs/>
                            <w:color w:val="0000FF"/>
                            <w:sz w:val="16"/>
                            <w:szCs w:val="16"/>
                            <w:u w:val="single"/>
                          </w:rPr>
                          <w:t>logicClause</w:t>
                        </w:r>
                      </w:hyperlink>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198" w:name="Link83"/>
          <w:bookmarkStart w:id="199" w:name="_Toc293927280"/>
          <w:bookmarkStart w:id="200" w:name="_Toc366229668"/>
          <w:bookmarkEnd w:id="198"/>
          <w:proofErr w:type="gramStart"/>
          <w:r>
            <w:lastRenderedPageBreak/>
            <w:t>element</w:t>
          </w:r>
          <w:proofErr w:type="gramEnd"/>
          <w:r>
            <w:t xml:space="preserve"> booleanOp/and</w:t>
          </w:r>
          <w:bookmarkEnd w:id="199"/>
          <w:bookmarkEnd w:id="200"/>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4295775" cy="7953375"/>
                      <wp:effectExtent l="0" t="0" r="9525" b="9525"/>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795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1" w:history="1">
                  <w:r w:rsidR="00D03E1F">
                    <w:rPr>
                      <w:b/>
                      <w:bCs/>
                      <w:color w:val="0000FF"/>
                      <w:sz w:val="16"/>
                      <w:szCs w:val="16"/>
                      <w:u w:val="single"/>
                    </w:rPr>
                    <w:t>and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86" w:history="1">
                  <w:r w:rsidR="00D03E1F">
                    <w:rPr>
                      <w:b/>
                      <w:bCs/>
                      <w:color w:val="0000FF"/>
                      <w:sz w:val="16"/>
                      <w:szCs w:val="16"/>
                      <w:u w:val="single"/>
                    </w:rPr>
                    <w:t>is-valid-product</w:t>
                  </w:r>
                </w:hyperlink>
                <w:r w:rsidR="00D03E1F">
                  <w:rPr>
                    <w:b/>
                    <w:bCs/>
                    <w:color w:val="000000"/>
                    <w:sz w:val="16"/>
                    <w:szCs w:val="16"/>
                  </w:rPr>
                  <w:t xml:space="preserve"> </w:t>
                </w:r>
                <w:hyperlink w:anchor="Link87" w:history="1">
                  <w:r w:rsidR="00D03E1F">
                    <w:rPr>
                      <w:b/>
                      <w:bCs/>
                      <w:color w:val="0000FF"/>
                      <w:sz w:val="16"/>
                      <w:szCs w:val="16"/>
                      <w:u w:val="single"/>
                    </w:rPr>
                    <w:t>is-valid-password</w:t>
                  </w:r>
                </w:hyperlink>
                <w:r w:rsidR="00D03E1F">
                  <w:rPr>
                    <w:b/>
                    <w:bCs/>
                    <w:color w:val="000000"/>
                    <w:sz w:val="16"/>
                    <w:szCs w:val="16"/>
                  </w:rPr>
                  <w:t xml:space="preserve"> </w:t>
                </w:r>
                <w:hyperlink w:anchor="Link88" w:history="1">
                  <w:r w:rsidR="00D03E1F">
                    <w:rPr>
                      <w:b/>
                      <w:bCs/>
                      <w:color w:val="0000FF"/>
                      <w:sz w:val="16"/>
                      <w:szCs w:val="16"/>
                      <w:u w:val="single"/>
                    </w:rPr>
                    <w:t>variable</w:t>
                  </w:r>
                </w:hyperlink>
                <w:r w:rsidR="00D03E1F">
                  <w:rPr>
                    <w:b/>
                    <w:bCs/>
                    <w:color w:val="000000"/>
                    <w:sz w:val="16"/>
                    <w:szCs w:val="16"/>
                  </w:rPr>
                  <w:t xml:space="preserve"> </w:t>
                </w:r>
                <w:hyperlink w:anchor="Link89" w:history="1">
                  <w:r w:rsidR="00D03E1F">
                    <w:rPr>
                      <w:b/>
                      <w:bCs/>
                      <w:color w:val="0000FF"/>
                      <w:sz w:val="16"/>
                      <w:szCs w:val="16"/>
                      <w:u w:val="single"/>
                    </w:rPr>
                    <w:t>is-list</w:t>
                  </w:r>
                </w:hyperlink>
                <w:r w:rsidR="00D03E1F">
                  <w:rPr>
                    <w:b/>
                    <w:bCs/>
                    <w:color w:val="000000"/>
                    <w:sz w:val="16"/>
                    <w:szCs w:val="16"/>
                  </w:rPr>
                  <w:t xml:space="preserve"> </w:t>
                </w:r>
                <w:hyperlink w:anchor="Link8A" w:history="1">
                  <w:r w:rsidR="00D03E1F">
                    <w:rPr>
                      <w:b/>
                      <w:bCs/>
                      <w:color w:val="0000FF"/>
                      <w:sz w:val="16"/>
                      <w:szCs w:val="16"/>
                      <w:u w:val="single"/>
                    </w:rPr>
                    <w:t>starts-with</w:t>
                  </w:r>
                </w:hyperlink>
                <w:r w:rsidR="00D03E1F">
                  <w:rPr>
                    <w:b/>
                    <w:bCs/>
                    <w:color w:val="000000"/>
                    <w:sz w:val="16"/>
                    <w:szCs w:val="16"/>
                  </w:rPr>
                  <w:t xml:space="preserve"> </w:t>
                </w:r>
                <w:hyperlink w:anchor="Link8B" w:history="1">
                  <w:r w:rsidR="00D03E1F">
                    <w:rPr>
                      <w:b/>
                      <w:bCs/>
                      <w:color w:val="0000FF"/>
                      <w:sz w:val="16"/>
                      <w:szCs w:val="16"/>
                      <w:u w:val="single"/>
                    </w:rPr>
                    <w:t>ends-with</w:t>
                  </w:r>
                </w:hyperlink>
                <w:r w:rsidR="00D03E1F">
                  <w:rPr>
                    <w:b/>
                    <w:bCs/>
                    <w:color w:val="000000"/>
                    <w:sz w:val="16"/>
                    <w:szCs w:val="16"/>
                  </w:rPr>
                  <w:t xml:space="preserve"> </w:t>
                </w:r>
                <w:hyperlink w:anchor="Link8C" w:history="1">
                  <w:r w:rsidR="00D03E1F">
                    <w:rPr>
                      <w:b/>
                      <w:bCs/>
                      <w:color w:val="0000FF"/>
                      <w:sz w:val="16"/>
                      <w:szCs w:val="16"/>
                      <w:u w:val="single"/>
                    </w:rPr>
                    <w:t>contains</w:t>
                  </w:r>
                </w:hyperlink>
                <w:r w:rsidR="00D03E1F">
                  <w:rPr>
                    <w:b/>
                    <w:bCs/>
                    <w:color w:val="000000"/>
                    <w:sz w:val="16"/>
                    <w:szCs w:val="16"/>
                  </w:rPr>
                  <w:t xml:space="preserve"> </w:t>
                </w:r>
                <w:hyperlink w:anchor="Link8D" w:history="1">
                  <w:r w:rsidR="00D03E1F">
                    <w:rPr>
                      <w:b/>
                      <w:bCs/>
                      <w:color w:val="0000FF"/>
                      <w:sz w:val="16"/>
                      <w:szCs w:val="16"/>
                      <w:u w:val="single"/>
                    </w:rPr>
                    <w:t>match-regex</w:t>
                  </w:r>
                </w:hyperlink>
                <w:r w:rsidR="00D03E1F">
                  <w:rPr>
                    <w:b/>
                    <w:bCs/>
                    <w:color w:val="000000"/>
                    <w:sz w:val="16"/>
                    <w:szCs w:val="16"/>
                  </w:rPr>
                  <w:t xml:space="preserve"> </w:t>
                </w:r>
                <w:hyperlink w:anchor="Link8E" w:history="1">
                  <w:r w:rsidR="00D03E1F">
                    <w:rPr>
                      <w:b/>
                      <w:bCs/>
                      <w:color w:val="0000FF"/>
                      <w:sz w:val="16"/>
                      <w:szCs w:val="16"/>
                      <w:u w:val="single"/>
                    </w:rPr>
                    <w:t>match-ip</w:t>
                  </w:r>
                </w:hyperlink>
                <w:r w:rsidR="00D03E1F">
                  <w:rPr>
                    <w:b/>
                    <w:bCs/>
                    <w:color w:val="000000"/>
                    <w:sz w:val="16"/>
                    <w:szCs w:val="16"/>
                  </w:rPr>
                  <w:t xml:space="preserve"> </w:t>
                </w:r>
                <w:hyperlink w:anchor="Link8F" w:history="1">
                  <w:r w:rsidR="00D03E1F">
                    <w:rPr>
                      <w:b/>
                      <w:bCs/>
                      <w:color w:val="0000FF"/>
                      <w:sz w:val="16"/>
                      <w:szCs w:val="16"/>
                      <w:u w:val="single"/>
                    </w:rPr>
                    <w:t>match-acl</w:t>
                  </w:r>
                </w:hyperlink>
                <w:r w:rsidR="00D03E1F">
                  <w:rPr>
                    <w:b/>
                    <w:bCs/>
                    <w:color w:val="000000"/>
                    <w:sz w:val="16"/>
                    <w:szCs w:val="16"/>
                  </w:rPr>
                  <w:t xml:space="preserve"> </w:t>
                </w:r>
                <w:hyperlink w:anchor="Link90" w:history="1">
                  <w:r w:rsidR="00D03E1F">
                    <w:rPr>
                      <w:b/>
                      <w:bCs/>
                      <w:color w:val="0000FF"/>
                      <w:sz w:val="16"/>
                      <w:szCs w:val="16"/>
                      <w:u w:val="single"/>
                    </w:rPr>
                    <w:t>equals</w:t>
                  </w:r>
                </w:hyperlink>
                <w:r w:rsidR="00D03E1F">
                  <w:rPr>
                    <w:b/>
                    <w:bCs/>
                    <w:color w:val="000000"/>
                    <w:sz w:val="16"/>
                    <w:szCs w:val="16"/>
                  </w:rPr>
                  <w:t xml:space="preserve"> </w:t>
                </w:r>
                <w:hyperlink w:anchor="Link91" w:history="1">
                  <w:r w:rsidR="00D03E1F">
                    <w:rPr>
                      <w:b/>
                      <w:bCs/>
                      <w:color w:val="0000FF"/>
                      <w:sz w:val="16"/>
                      <w:szCs w:val="16"/>
                      <w:u w:val="single"/>
                    </w:rPr>
                    <w:t>less-than</w:t>
                  </w:r>
                </w:hyperlink>
                <w:r w:rsidR="00D03E1F">
                  <w:rPr>
                    <w:b/>
                    <w:bCs/>
                    <w:color w:val="000000"/>
                    <w:sz w:val="16"/>
                    <w:szCs w:val="16"/>
                  </w:rPr>
                  <w:t xml:space="preserve"> </w:t>
                </w:r>
                <w:hyperlink w:anchor="Link92" w:history="1">
                  <w:r w:rsidR="00D03E1F">
                    <w:rPr>
                      <w:b/>
                      <w:bCs/>
                      <w:color w:val="0000FF"/>
                      <w:sz w:val="16"/>
                      <w:szCs w:val="16"/>
                      <w:u w:val="single"/>
                    </w:rPr>
                    <w:t>less-than-equals</w:t>
                  </w:r>
                </w:hyperlink>
                <w:r w:rsidR="00D03E1F">
                  <w:rPr>
                    <w:b/>
                    <w:bCs/>
                    <w:color w:val="000000"/>
                    <w:sz w:val="16"/>
                    <w:szCs w:val="16"/>
                  </w:rPr>
                  <w:t xml:space="preserve"> </w:t>
                </w:r>
                <w:hyperlink w:anchor="Link93" w:history="1">
                  <w:r w:rsidR="00D03E1F">
                    <w:rPr>
                      <w:b/>
                      <w:bCs/>
                      <w:color w:val="0000FF"/>
                      <w:sz w:val="16"/>
                      <w:szCs w:val="16"/>
                      <w:u w:val="single"/>
                    </w:rPr>
                    <w:t>greater-than</w:t>
                  </w:r>
                </w:hyperlink>
                <w:r w:rsidR="00D03E1F">
                  <w:rPr>
                    <w:b/>
                    <w:bCs/>
                    <w:color w:val="000000"/>
                    <w:sz w:val="16"/>
                    <w:szCs w:val="16"/>
                  </w:rPr>
                  <w:t xml:space="preserve"> </w:t>
                </w:r>
                <w:hyperlink w:anchor="Link94" w:history="1">
                  <w:r w:rsidR="00D03E1F">
                    <w:rPr>
                      <w:b/>
                      <w:bCs/>
                      <w:color w:val="0000FF"/>
                      <w:sz w:val="16"/>
                      <w:szCs w:val="16"/>
                      <w:u w:val="single"/>
                    </w:rPr>
                    <w:t>greater-than-equals</w:t>
                  </w:r>
                </w:hyperlink>
                <w:r w:rsidR="00D03E1F">
                  <w:rPr>
                    <w:b/>
                    <w:bCs/>
                    <w:color w:val="000000"/>
                    <w:sz w:val="16"/>
                    <w:szCs w:val="16"/>
                  </w:rPr>
                  <w:t xml:space="preserve"> </w:t>
                </w:r>
                <w:hyperlink w:anchor="Link95" w:history="1">
                  <w:r w:rsidR="00D03E1F">
                    <w:rPr>
                      <w:b/>
                      <w:bCs/>
                      <w:color w:val="0000FF"/>
                      <w:sz w:val="16"/>
                      <w:szCs w:val="16"/>
                      <w:u w:val="single"/>
                    </w:rPr>
                    <w:t>is-defined</w:t>
                  </w:r>
                </w:hyperlink>
                <w:r w:rsidR="00D03E1F">
                  <w:rPr>
                    <w:b/>
                    <w:bCs/>
                    <w:color w:val="000000"/>
                    <w:sz w:val="16"/>
                    <w:szCs w:val="16"/>
                  </w:rPr>
                  <w:t xml:space="preserve"> </w:t>
                </w:r>
                <w:hyperlink w:anchor="Link96" w:history="1">
                  <w:r w:rsidR="00D03E1F">
                    <w:rPr>
                      <w:b/>
                      <w:bCs/>
                      <w:color w:val="0000FF"/>
                      <w:sz w:val="16"/>
                      <w:szCs w:val="16"/>
                      <w:u w:val="single"/>
                    </w:rPr>
                    <w:t>is-not-defined</w:t>
                  </w:r>
                </w:hyperlink>
                <w:r w:rsidR="00D03E1F">
                  <w:rPr>
                    <w:b/>
                    <w:bCs/>
                    <w:color w:val="000000"/>
                    <w:sz w:val="16"/>
                    <w:szCs w:val="16"/>
                  </w:rPr>
                  <w:t xml:space="preserve"> </w:t>
                </w:r>
                <w:hyperlink w:anchor="Link97" w:history="1">
                  <w:r w:rsidR="00D03E1F">
                    <w:rPr>
                      <w:b/>
                      <w:bCs/>
                      <w:color w:val="0000FF"/>
                      <w:sz w:val="16"/>
                      <w:szCs w:val="16"/>
                      <w:u w:val="single"/>
                    </w:rPr>
                    <w:t>is-authentication</w:t>
                  </w:r>
                </w:hyperlink>
                <w:r w:rsidR="00D03E1F">
                  <w:rPr>
                    <w:b/>
                    <w:bCs/>
                    <w:color w:val="000000"/>
                    <w:sz w:val="16"/>
                    <w:szCs w:val="16"/>
                  </w:rPr>
                  <w:t xml:space="preserve"> </w:t>
                </w:r>
                <w:hyperlink w:anchor="Link98" w:history="1">
                  <w:r w:rsidR="00D03E1F">
                    <w:rPr>
                      <w:b/>
                      <w:bCs/>
                      <w:color w:val="0000FF"/>
                      <w:sz w:val="16"/>
                      <w:szCs w:val="16"/>
                      <w:u w:val="single"/>
                    </w:rPr>
                    <w:t>is-accounting</w:t>
                  </w:r>
                </w:hyperlink>
                <w:r w:rsidR="00D03E1F">
                  <w:rPr>
                    <w:b/>
                    <w:bCs/>
                    <w:color w:val="000000"/>
                    <w:sz w:val="16"/>
                    <w:szCs w:val="16"/>
                  </w:rPr>
                  <w:t xml:space="preserve"> </w:t>
                </w:r>
                <w:hyperlink w:anchor="Link99" w:history="1">
                  <w:r w:rsidR="00D03E1F">
                    <w:rPr>
                      <w:b/>
                      <w:bCs/>
                      <w:color w:val="0000FF"/>
                      <w:sz w:val="16"/>
                      <w:szCs w:val="16"/>
                      <w:u w:val="single"/>
                    </w:rPr>
                    <w:t>is-start</w:t>
                  </w:r>
                </w:hyperlink>
                <w:r w:rsidR="00D03E1F">
                  <w:rPr>
                    <w:b/>
                    <w:bCs/>
                    <w:color w:val="000000"/>
                    <w:sz w:val="16"/>
                    <w:szCs w:val="16"/>
                  </w:rPr>
                  <w:t xml:space="preserve"> </w:t>
                </w:r>
                <w:hyperlink w:anchor="Link9A" w:history="1">
                  <w:r w:rsidR="00D03E1F">
                    <w:rPr>
                      <w:b/>
                      <w:bCs/>
                      <w:color w:val="0000FF"/>
                      <w:sz w:val="16"/>
                      <w:szCs w:val="16"/>
                      <w:u w:val="single"/>
                    </w:rPr>
                    <w:t>is-stop</w:t>
                  </w:r>
                </w:hyperlink>
                <w:r w:rsidR="00D03E1F">
                  <w:rPr>
                    <w:b/>
                    <w:bCs/>
                    <w:color w:val="000000"/>
                    <w:sz w:val="16"/>
                    <w:szCs w:val="16"/>
                  </w:rPr>
                  <w:t xml:space="preserve"> </w:t>
                </w:r>
                <w:hyperlink w:anchor="Link9B" w:history="1">
                  <w:r w:rsidR="00D03E1F">
                    <w:rPr>
                      <w:b/>
                      <w:bCs/>
                      <w:color w:val="0000FF"/>
                      <w:sz w:val="16"/>
                      <w:szCs w:val="16"/>
                      <w:u w:val="single"/>
                    </w:rPr>
                    <w:t>is-interim</w:t>
                  </w:r>
                </w:hyperlink>
                <w:r w:rsidR="00D03E1F">
                  <w:rPr>
                    <w:b/>
                    <w:bCs/>
                    <w:color w:val="000000"/>
                    <w:sz w:val="16"/>
                    <w:szCs w:val="16"/>
                  </w:rPr>
                  <w:t xml:space="preserve"> </w:t>
                </w:r>
                <w:hyperlink w:anchor="Link9C" w:history="1">
                  <w:r w:rsidR="00D03E1F">
                    <w:rPr>
                      <w:b/>
                      <w:bCs/>
                      <w:color w:val="0000FF"/>
                      <w:sz w:val="16"/>
                      <w:szCs w:val="16"/>
                      <w:u w:val="single"/>
                    </w:rPr>
                    <w:t>is-accept</w:t>
                  </w:r>
                </w:hyperlink>
                <w:r w:rsidR="00D03E1F">
                  <w:rPr>
                    <w:b/>
                    <w:bCs/>
                    <w:color w:val="000000"/>
                    <w:sz w:val="16"/>
                    <w:szCs w:val="16"/>
                  </w:rPr>
                  <w:t xml:space="preserve"> </w:t>
                </w:r>
                <w:hyperlink w:anchor="Link9D" w:history="1">
                  <w:r w:rsidR="00D03E1F">
                    <w:rPr>
                      <w:b/>
                      <w:bCs/>
                      <w:color w:val="0000FF"/>
                      <w:sz w:val="16"/>
                      <w:szCs w:val="16"/>
                      <w:u w:val="single"/>
                    </w:rPr>
                    <w:t>is-reject</w:t>
                  </w:r>
                </w:hyperlink>
                <w:r w:rsidR="00D03E1F">
                  <w:rPr>
                    <w:b/>
                    <w:bCs/>
                    <w:color w:val="000000"/>
                    <w:sz w:val="16"/>
                    <w:szCs w:val="16"/>
                  </w:rPr>
                  <w:t xml:space="preserve"> </w:t>
                </w:r>
                <w:hyperlink w:anchor="Link9E" w:history="1">
                  <w:r w:rsidR="00D03E1F">
                    <w:rPr>
                      <w:b/>
                      <w:bCs/>
                      <w:color w:val="0000FF"/>
                      <w:sz w:val="16"/>
                      <w:szCs w:val="16"/>
                      <w:u w:val="single"/>
                    </w:rPr>
                    <w:t>is-deny</w:t>
                  </w:r>
                </w:hyperlink>
                <w:r w:rsidR="00D03E1F">
                  <w:rPr>
                    <w:b/>
                    <w:bCs/>
                    <w:color w:val="000000"/>
                    <w:sz w:val="16"/>
                    <w:szCs w:val="16"/>
                  </w:rPr>
                  <w:t xml:space="preserve"> </w:t>
                </w:r>
                <w:hyperlink w:anchor="Link83" w:history="1">
                  <w:r w:rsidR="00D03E1F">
                    <w:rPr>
                      <w:b/>
                      <w:bCs/>
                      <w:color w:val="0000FF"/>
                      <w:sz w:val="16"/>
                      <w:szCs w:val="16"/>
                      <w:u w:val="single"/>
                    </w:rPr>
                    <w:t>and</w:t>
                  </w:r>
                </w:hyperlink>
                <w:r w:rsidR="00D03E1F">
                  <w:rPr>
                    <w:b/>
                    <w:bCs/>
                    <w:color w:val="000000"/>
                    <w:sz w:val="16"/>
                    <w:szCs w:val="16"/>
                  </w:rPr>
                  <w:t xml:space="preserve"> </w:t>
                </w:r>
                <w:hyperlink w:anchor="Link84" w:history="1">
                  <w:r w:rsidR="00D03E1F">
                    <w:rPr>
                      <w:b/>
                      <w:bCs/>
                      <w:color w:val="0000FF"/>
                      <w:sz w:val="16"/>
                      <w:szCs w:val="16"/>
                      <w:u w:val="single"/>
                    </w:rPr>
                    <w:t>or</w:t>
                  </w:r>
                </w:hyperlink>
                <w:r w:rsidR="00D03E1F">
                  <w:rPr>
                    <w:b/>
                    <w:bCs/>
                    <w:color w:val="000000"/>
                    <w:sz w:val="16"/>
                    <w:szCs w:val="16"/>
                  </w:rPr>
                  <w:t xml:space="preserve"> </w:t>
                </w:r>
                <w:hyperlink w:anchor="Link85" w:history="1">
                  <w:r w:rsidR="00D03E1F">
                    <w:rPr>
                      <w:b/>
                      <w:bCs/>
                      <w:color w:val="0000FF"/>
                      <w:sz w:val="16"/>
                      <w:szCs w:val="16"/>
                      <w:u w:val="single"/>
                    </w:rPr>
                    <w:t>not</w:t>
                  </w:r>
                </w:hyperlink>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01" w:name="Link84"/>
          <w:bookmarkStart w:id="202" w:name="_Toc293927281"/>
          <w:bookmarkStart w:id="203" w:name="_Toc366229669"/>
          <w:bookmarkEnd w:id="201"/>
          <w:proofErr w:type="gramStart"/>
          <w:r>
            <w:lastRenderedPageBreak/>
            <w:t>element</w:t>
          </w:r>
          <w:proofErr w:type="gramEnd"/>
          <w:r>
            <w:t xml:space="preserve"> booleanOp/or</w:t>
          </w:r>
          <w:bookmarkEnd w:id="202"/>
          <w:bookmarkEnd w:id="203"/>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4295775" cy="7953375"/>
                      <wp:effectExtent l="0" t="0" r="9525" b="952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795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A" w:history="1">
                  <w:r w:rsidR="00D03E1F">
                    <w:rPr>
                      <w:b/>
                      <w:bCs/>
                      <w:color w:val="0000FF"/>
                      <w:sz w:val="16"/>
                      <w:szCs w:val="16"/>
                      <w:u w:val="single"/>
                    </w:rPr>
                    <w:t>or</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86" w:history="1">
                  <w:r w:rsidR="00D03E1F">
                    <w:rPr>
                      <w:b/>
                      <w:bCs/>
                      <w:color w:val="0000FF"/>
                      <w:sz w:val="16"/>
                      <w:szCs w:val="16"/>
                      <w:u w:val="single"/>
                    </w:rPr>
                    <w:t>is-valid-product</w:t>
                  </w:r>
                </w:hyperlink>
                <w:r w:rsidR="00D03E1F">
                  <w:rPr>
                    <w:b/>
                    <w:bCs/>
                    <w:color w:val="000000"/>
                    <w:sz w:val="16"/>
                    <w:szCs w:val="16"/>
                  </w:rPr>
                  <w:t xml:space="preserve"> </w:t>
                </w:r>
                <w:hyperlink w:anchor="Link87" w:history="1">
                  <w:r w:rsidR="00D03E1F">
                    <w:rPr>
                      <w:b/>
                      <w:bCs/>
                      <w:color w:val="0000FF"/>
                      <w:sz w:val="16"/>
                      <w:szCs w:val="16"/>
                      <w:u w:val="single"/>
                    </w:rPr>
                    <w:t>is-valid-password</w:t>
                  </w:r>
                </w:hyperlink>
                <w:r w:rsidR="00D03E1F">
                  <w:rPr>
                    <w:b/>
                    <w:bCs/>
                    <w:color w:val="000000"/>
                    <w:sz w:val="16"/>
                    <w:szCs w:val="16"/>
                  </w:rPr>
                  <w:t xml:space="preserve"> </w:t>
                </w:r>
                <w:hyperlink w:anchor="Link88" w:history="1">
                  <w:r w:rsidR="00D03E1F">
                    <w:rPr>
                      <w:b/>
                      <w:bCs/>
                      <w:color w:val="0000FF"/>
                      <w:sz w:val="16"/>
                      <w:szCs w:val="16"/>
                      <w:u w:val="single"/>
                    </w:rPr>
                    <w:t>variable</w:t>
                  </w:r>
                </w:hyperlink>
                <w:r w:rsidR="00D03E1F">
                  <w:rPr>
                    <w:b/>
                    <w:bCs/>
                    <w:color w:val="000000"/>
                    <w:sz w:val="16"/>
                    <w:szCs w:val="16"/>
                  </w:rPr>
                  <w:t xml:space="preserve"> </w:t>
                </w:r>
                <w:hyperlink w:anchor="Link89" w:history="1">
                  <w:r w:rsidR="00D03E1F">
                    <w:rPr>
                      <w:b/>
                      <w:bCs/>
                      <w:color w:val="0000FF"/>
                      <w:sz w:val="16"/>
                      <w:szCs w:val="16"/>
                      <w:u w:val="single"/>
                    </w:rPr>
                    <w:t>is-list</w:t>
                  </w:r>
                </w:hyperlink>
                <w:r w:rsidR="00D03E1F">
                  <w:rPr>
                    <w:b/>
                    <w:bCs/>
                    <w:color w:val="000000"/>
                    <w:sz w:val="16"/>
                    <w:szCs w:val="16"/>
                  </w:rPr>
                  <w:t xml:space="preserve"> </w:t>
                </w:r>
                <w:hyperlink w:anchor="Link8A" w:history="1">
                  <w:r w:rsidR="00D03E1F">
                    <w:rPr>
                      <w:b/>
                      <w:bCs/>
                      <w:color w:val="0000FF"/>
                      <w:sz w:val="16"/>
                      <w:szCs w:val="16"/>
                      <w:u w:val="single"/>
                    </w:rPr>
                    <w:t>starts-with</w:t>
                  </w:r>
                </w:hyperlink>
                <w:r w:rsidR="00D03E1F">
                  <w:rPr>
                    <w:b/>
                    <w:bCs/>
                    <w:color w:val="000000"/>
                    <w:sz w:val="16"/>
                    <w:szCs w:val="16"/>
                  </w:rPr>
                  <w:t xml:space="preserve"> </w:t>
                </w:r>
                <w:hyperlink w:anchor="Link8B" w:history="1">
                  <w:r w:rsidR="00D03E1F">
                    <w:rPr>
                      <w:b/>
                      <w:bCs/>
                      <w:color w:val="0000FF"/>
                      <w:sz w:val="16"/>
                      <w:szCs w:val="16"/>
                      <w:u w:val="single"/>
                    </w:rPr>
                    <w:t>ends-with</w:t>
                  </w:r>
                </w:hyperlink>
                <w:r w:rsidR="00D03E1F">
                  <w:rPr>
                    <w:b/>
                    <w:bCs/>
                    <w:color w:val="000000"/>
                    <w:sz w:val="16"/>
                    <w:szCs w:val="16"/>
                  </w:rPr>
                  <w:t xml:space="preserve"> </w:t>
                </w:r>
                <w:hyperlink w:anchor="Link8C" w:history="1">
                  <w:r w:rsidR="00D03E1F">
                    <w:rPr>
                      <w:b/>
                      <w:bCs/>
                      <w:color w:val="0000FF"/>
                      <w:sz w:val="16"/>
                      <w:szCs w:val="16"/>
                      <w:u w:val="single"/>
                    </w:rPr>
                    <w:t>contains</w:t>
                  </w:r>
                </w:hyperlink>
                <w:r w:rsidR="00D03E1F">
                  <w:rPr>
                    <w:b/>
                    <w:bCs/>
                    <w:color w:val="000000"/>
                    <w:sz w:val="16"/>
                    <w:szCs w:val="16"/>
                  </w:rPr>
                  <w:t xml:space="preserve"> </w:t>
                </w:r>
                <w:hyperlink w:anchor="Link8D" w:history="1">
                  <w:r w:rsidR="00D03E1F">
                    <w:rPr>
                      <w:b/>
                      <w:bCs/>
                      <w:color w:val="0000FF"/>
                      <w:sz w:val="16"/>
                      <w:szCs w:val="16"/>
                      <w:u w:val="single"/>
                    </w:rPr>
                    <w:t>match-regex</w:t>
                  </w:r>
                </w:hyperlink>
                <w:r w:rsidR="00D03E1F">
                  <w:rPr>
                    <w:b/>
                    <w:bCs/>
                    <w:color w:val="000000"/>
                    <w:sz w:val="16"/>
                    <w:szCs w:val="16"/>
                  </w:rPr>
                  <w:t xml:space="preserve"> </w:t>
                </w:r>
                <w:hyperlink w:anchor="Link8E" w:history="1">
                  <w:r w:rsidR="00D03E1F">
                    <w:rPr>
                      <w:b/>
                      <w:bCs/>
                      <w:color w:val="0000FF"/>
                      <w:sz w:val="16"/>
                      <w:szCs w:val="16"/>
                      <w:u w:val="single"/>
                    </w:rPr>
                    <w:t>match-ip</w:t>
                  </w:r>
                </w:hyperlink>
                <w:r w:rsidR="00D03E1F">
                  <w:rPr>
                    <w:b/>
                    <w:bCs/>
                    <w:color w:val="000000"/>
                    <w:sz w:val="16"/>
                    <w:szCs w:val="16"/>
                  </w:rPr>
                  <w:t xml:space="preserve"> </w:t>
                </w:r>
                <w:hyperlink w:anchor="Link8F" w:history="1">
                  <w:r w:rsidR="00D03E1F">
                    <w:rPr>
                      <w:b/>
                      <w:bCs/>
                      <w:color w:val="0000FF"/>
                      <w:sz w:val="16"/>
                      <w:szCs w:val="16"/>
                      <w:u w:val="single"/>
                    </w:rPr>
                    <w:t>match-acl</w:t>
                  </w:r>
                </w:hyperlink>
                <w:r w:rsidR="00D03E1F">
                  <w:rPr>
                    <w:b/>
                    <w:bCs/>
                    <w:color w:val="000000"/>
                    <w:sz w:val="16"/>
                    <w:szCs w:val="16"/>
                  </w:rPr>
                  <w:t xml:space="preserve"> </w:t>
                </w:r>
                <w:hyperlink w:anchor="Link90" w:history="1">
                  <w:r w:rsidR="00D03E1F">
                    <w:rPr>
                      <w:b/>
                      <w:bCs/>
                      <w:color w:val="0000FF"/>
                      <w:sz w:val="16"/>
                      <w:szCs w:val="16"/>
                      <w:u w:val="single"/>
                    </w:rPr>
                    <w:t>equals</w:t>
                  </w:r>
                </w:hyperlink>
                <w:r w:rsidR="00D03E1F">
                  <w:rPr>
                    <w:b/>
                    <w:bCs/>
                    <w:color w:val="000000"/>
                    <w:sz w:val="16"/>
                    <w:szCs w:val="16"/>
                  </w:rPr>
                  <w:t xml:space="preserve"> </w:t>
                </w:r>
                <w:hyperlink w:anchor="Link91" w:history="1">
                  <w:r w:rsidR="00D03E1F">
                    <w:rPr>
                      <w:b/>
                      <w:bCs/>
                      <w:color w:val="0000FF"/>
                      <w:sz w:val="16"/>
                      <w:szCs w:val="16"/>
                      <w:u w:val="single"/>
                    </w:rPr>
                    <w:t>less-than</w:t>
                  </w:r>
                </w:hyperlink>
                <w:r w:rsidR="00D03E1F">
                  <w:rPr>
                    <w:b/>
                    <w:bCs/>
                    <w:color w:val="000000"/>
                    <w:sz w:val="16"/>
                    <w:szCs w:val="16"/>
                  </w:rPr>
                  <w:t xml:space="preserve"> </w:t>
                </w:r>
                <w:hyperlink w:anchor="Link92" w:history="1">
                  <w:r w:rsidR="00D03E1F">
                    <w:rPr>
                      <w:b/>
                      <w:bCs/>
                      <w:color w:val="0000FF"/>
                      <w:sz w:val="16"/>
                      <w:szCs w:val="16"/>
                      <w:u w:val="single"/>
                    </w:rPr>
                    <w:t>less-than-equals</w:t>
                  </w:r>
                </w:hyperlink>
                <w:r w:rsidR="00D03E1F">
                  <w:rPr>
                    <w:b/>
                    <w:bCs/>
                    <w:color w:val="000000"/>
                    <w:sz w:val="16"/>
                    <w:szCs w:val="16"/>
                  </w:rPr>
                  <w:t xml:space="preserve"> </w:t>
                </w:r>
                <w:hyperlink w:anchor="Link93" w:history="1">
                  <w:r w:rsidR="00D03E1F">
                    <w:rPr>
                      <w:b/>
                      <w:bCs/>
                      <w:color w:val="0000FF"/>
                      <w:sz w:val="16"/>
                      <w:szCs w:val="16"/>
                      <w:u w:val="single"/>
                    </w:rPr>
                    <w:t>greater-than</w:t>
                  </w:r>
                </w:hyperlink>
                <w:r w:rsidR="00D03E1F">
                  <w:rPr>
                    <w:b/>
                    <w:bCs/>
                    <w:color w:val="000000"/>
                    <w:sz w:val="16"/>
                    <w:szCs w:val="16"/>
                  </w:rPr>
                  <w:t xml:space="preserve"> </w:t>
                </w:r>
                <w:hyperlink w:anchor="Link94" w:history="1">
                  <w:r w:rsidR="00D03E1F">
                    <w:rPr>
                      <w:b/>
                      <w:bCs/>
                      <w:color w:val="0000FF"/>
                      <w:sz w:val="16"/>
                      <w:szCs w:val="16"/>
                      <w:u w:val="single"/>
                    </w:rPr>
                    <w:t>greater-than-equals</w:t>
                  </w:r>
                </w:hyperlink>
                <w:r w:rsidR="00D03E1F">
                  <w:rPr>
                    <w:b/>
                    <w:bCs/>
                    <w:color w:val="000000"/>
                    <w:sz w:val="16"/>
                    <w:szCs w:val="16"/>
                  </w:rPr>
                  <w:t xml:space="preserve"> </w:t>
                </w:r>
                <w:hyperlink w:anchor="Link95" w:history="1">
                  <w:r w:rsidR="00D03E1F">
                    <w:rPr>
                      <w:b/>
                      <w:bCs/>
                      <w:color w:val="0000FF"/>
                      <w:sz w:val="16"/>
                      <w:szCs w:val="16"/>
                      <w:u w:val="single"/>
                    </w:rPr>
                    <w:t>is-defined</w:t>
                  </w:r>
                </w:hyperlink>
                <w:r w:rsidR="00D03E1F">
                  <w:rPr>
                    <w:b/>
                    <w:bCs/>
                    <w:color w:val="000000"/>
                    <w:sz w:val="16"/>
                    <w:szCs w:val="16"/>
                  </w:rPr>
                  <w:t xml:space="preserve"> </w:t>
                </w:r>
                <w:hyperlink w:anchor="Link96" w:history="1">
                  <w:r w:rsidR="00D03E1F">
                    <w:rPr>
                      <w:b/>
                      <w:bCs/>
                      <w:color w:val="0000FF"/>
                      <w:sz w:val="16"/>
                      <w:szCs w:val="16"/>
                      <w:u w:val="single"/>
                    </w:rPr>
                    <w:t>is-not-defined</w:t>
                  </w:r>
                </w:hyperlink>
                <w:r w:rsidR="00D03E1F">
                  <w:rPr>
                    <w:b/>
                    <w:bCs/>
                    <w:color w:val="000000"/>
                    <w:sz w:val="16"/>
                    <w:szCs w:val="16"/>
                  </w:rPr>
                  <w:t xml:space="preserve"> </w:t>
                </w:r>
                <w:hyperlink w:anchor="Link97" w:history="1">
                  <w:r w:rsidR="00D03E1F">
                    <w:rPr>
                      <w:b/>
                      <w:bCs/>
                      <w:color w:val="0000FF"/>
                      <w:sz w:val="16"/>
                      <w:szCs w:val="16"/>
                      <w:u w:val="single"/>
                    </w:rPr>
                    <w:t>is-authentication</w:t>
                  </w:r>
                </w:hyperlink>
                <w:r w:rsidR="00D03E1F">
                  <w:rPr>
                    <w:b/>
                    <w:bCs/>
                    <w:color w:val="000000"/>
                    <w:sz w:val="16"/>
                    <w:szCs w:val="16"/>
                  </w:rPr>
                  <w:t xml:space="preserve"> </w:t>
                </w:r>
                <w:hyperlink w:anchor="Link98" w:history="1">
                  <w:r w:rsidR="00D03E1F">
                    <w:rPr>
                      <w:b/>
                      <w:bCs/>
                      <w:color w:val="0000FF"/>
                      <w:sz w:val="16"/>
                      <w:szCs w:val="16"/>
                      <w:u w:val="single"/>
                    </w:rPr>
                    <w:t>is-accounting</w:t>
                  </w:r>
                </w:hyperlink>
                <w:r w:rsidR="00D03E1F">
                  <w:rPr>
                    <w:b/>
                    <w:bCs/>
                    <w:color w:val="000000"/>
                    <w:sz w:val="16"/>
                    <w:szCs w:val="16"/>
                  </w:rPr>
                  <w:t xml:space="preserve"> </w:t>
                </w:r>
                <w:hyperlink w:anchor="Link99" w:history="1">
                  <w:r w:rsidR="00D03E1F">
                    <w:rPr>
                      <w:b/>
                      <w:bCs/>
                      <w:color w:val="0000FF"/>
                      <w:sz w:val="16"/>
                      <w:szCs w:val="16"/>
                      <w:u w:val="single"/>
                    </w:rPr>
                    <w:t>is-start</w:t>
                  </w:r>
                </w:hyperlink>
                <w:r w:rsidR="00D03E1F">
                  <w:rPr>
                    <w:b/>
                    <w:bCs/>
                    <w:color w:val="000000"/>
                    <w:sz w:val="16"/>
                    <w:szCs w:val="16"/>
                  </w:rPr>
                  <w:t xml:space="preserve"> </w:t>
                </w:r>
                <w:hyperlink w:anchor="Link9A" w:history="1">
                  <w:r w:rsidR="00D03E1F">
                    <w:rPr>
                      <w:b/>
                      <w:bCs/>
                      <w:color w:val="0000FF"/>
                      <w:sz w:val="16"/>
                      <w:szCs w:val="16"/>
                      <w:u w:val="single"/>
                    </w:rPr>
                    <w:t>is-stop</w:t>
                  </w:r>
                </w:hyperlink>
                <w:r w:rsidR="00D03E1F">
                  <w:rPr>
                    <w:b/>
                    <w:bCs/>
                    <w:color w:val="000000"/>
                    <w:sz w:val="16"/>
                    <w:szCs w:val="16"/>
                  </w:rPr>
                  <w:t xml:space="preserve"> </w:t>
                </w:r>
                <w:hyperlink w:anchor="Link9B" w:history="1">
                  <w:r w:rsidR="00D03E1F">
                    <w:rPr>
                      <w:b/>
                      <w:bCs/>
                      <w:color w:val="0000FF"/>
                      <w:sz w:val="16"/>
                      <w:szCs w:val="16"/>
                      <w:u w:val="single"/>
                    </w:rPr>
                    <w:t>is-interim</w:t>
                  </w:r>
                </w:hyperlink>
                <w:r w:rsidR="00D03E1F">
                  <w:rPr>
                    <w:b/>
                    <w:bCs/>
                    <w:color w:val="000000"/>
                    <w:sz w:val="16"/>
                    <w:szCs w:val="16"/>
                  </w:rPr>
                  <w:t xml:space="preserve"> </w:t>
                </w:r>
                <w:hyperlink w:anchor="Link9C" w:history="1">
                  <w:r w:rsidR="00D03E1F">
                    <w:rPr>
                      <w:b/>
                      <w:bCs/>
                      <w:color w:val="0000FF"/>
                      <w:sz w:val="16"/>
                      <w:szCs w:val="16"/>
                      <w:u w:val="single"/>
                    </w:rPr>
                    <w:t>is-accept</w:t>
                  </w:r>
                </w:hyperlink>
                <w:r w:rsidR="00D03E1F">
                  <w:rPr>
                    <w:b/>
                    <w:bCs/>
                    <w:color w:val="000000"/>
                    <w:sz w:val="16"/>
                    <w:szCs w:val="16"/>
                  </w:rPr>
                  <w:t xml:space="preserve"> </w:t>
                </w:r>
                <w:hyperlink w:anchor="Link9D" w:history="1">
                  <w:r w:rsidR="00D03E1F">
                    <w:rPr>
                      <w:b/>
                      <w:bCs/>
                      <w:color w:val="0000FF"/>
                      <w:sz w:val="16"/>
                      <w:szCs w:val="16"/>
                      <w:u w:val="single"/>
                    </w:rPr>
                    <w:t>is-reject</w:t>
                  </w:r>
                </w:hyperlink>
                <w:r w:rsidR="00D03E1F">
                  <w:rPr>
                    <w:b/>
                    <w:bCs/>
                    <w:color w:val="000000"/>
                    <w:sz w:val="16"/>
                    <w:szCs w:val="16"/>
                  </w:rPr>
                  <w:t xml:space="preserve"> </w:t>
                </w:r>
                <w:hyperlink w:anchor="Link9E" w:history="1">
                  <w:r w:rsidR="00D03E1F">
                    <w:rPr>
                      <w:b/>
                      <w:bCs/>
                      <w:color w:val="0000FF"/>
                      <w:sz w:val="16"/>
                      <w:szCs w:val="16"/>
                      <w:u w:val="single"/>
                    </w:rPr>
                    <w:t>is-deny</w:t>
                  </w:r>
                </w:hyperlink>
                <w:r w:rsidR="00D03E1F">
                  <w:rPr>
                    <w:b/>
                    <w:bCs/>
                    <w:color w:val="000000"/>
                    <w:sz w:val="16"/>
                    <w:szCs w:val="16"/>
                  </w:rPr>
                  <w:t xml:space="preserve"> </w:t>
                </w:r>
                <w:hyperlink w:anchor="Link83" w:history="1">
                  <w:r w:rsidR="00D03E1F">
                    <w:rPr>
                      <w:b/>
                      <w:bCs/>
                      <w:color w:val="0000FF"/>
                      <w:sz w:val="16"/>
                      <w:szCs w:val="16"/>
                      <w:u w:val="single"/>
                    </w:rPr>
                    <w:t>and</w:t>
                  </w:r>
                </w:hyperlink>
                <w:r w:rsidR="00D03E1F">
                  <w:rPr>
                    <w:b/>
                    <w:bCs/>
                    <w:color w:val="000000"/>
                    <w:sz w:val="16"/>
                    <w:szCs w:val="16"/>
                  </w:rPr>
                  <w:t xml:space="preserve"> </w:t>
                </w:r>
                <w:hyperlink w:anchor="Link84" w:history="1">
                  <w:r w:rsidR="00D03E1F">
                    <w:rPr>
                      <w:b/>
                      <w:bCs/>
                      <w:color w:val="0000FF"/>
                      <w:sz w:val="16"/>
                      <w:szCs w:val="16"/>
                      <w:u w:val="single"/>
                    </w:rPr>
                    <w:t>or</w:t>
                  </w:r>
                </w:hyperlink>
                <w:r w:rsidR="00D03E1F">
                  <w:rPr>
                    <w:b/>
                    <w:bCs/>
                    <w:color w:val="000000"/>
                    <w:sz w:val="16"/>
                    <w:szCs w:val="16"/>
                  </w:rPr>
                  <w:t xml:space="preserve"> </w:t>
                </w:r>
                <w:hyperlink w:anchor="Link85" w:history="1">
                  <w:r w:rsidR="00D03E1F">
                    <w:rPr>
                      <w:b/>
                      <w:bCs/>
                      <w:color w:val="0000FF"/>
                      <w:sz w:val="16"/>
                      <w:szCs w:val="16"/>
                      <w:u w:val="single"/>
                    </w:rPr>
                    <w:t>not</w:t>
                  </w:r>
                </w:hyperlink>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04" w:name="Link85"/>
          <w:bookmarkStart w:id="205" w:name="_Toc293927282"/>
          <w:bookmarkStart w:id="206" w:name="_Toc366229670"/>
          <w:bookmarkEnd w:id="204"/>
          <w:proofErr w:type="gramStart"/>
          <w:r>
            <w:lastRenderedPageBreak/>
            <w:t>element</w:t>
          </w:r>
          <w:proofErr w:type="gramEnd"/>
          <w:r>
            <w:t xml:space="preserve"> booleanOp/not</w:t>
          </w:r>
          <w:bookmarkEnd w:id="205"/>
          <w:bookmarkEnd w:id="206"/>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4295775" cy="7953375"/>
                      <wp:effectExtent l="0" t="0" r="9525" b="9525"/>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5775" cy="795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9" w:history="1">
                  <w:r w:rsidR="00D03E1F">
                    <w:rPr>
                      <w:b/>
                      <w:bCs/>
                      <w:color w:val="0000FF"/>
                      <w:sz w:val="16"/>
                      <w:szCs w:val="16"/>
                      <w:u w:val="single"/>
                    </w:rPr>
                    <w:t>not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86" w:history="1">
                  <w:r w:rsidR="00D03E1F">
                    <w:rPr>
                      <w:b/>
                      <w:bCs/>
                      <w:color w:val="0000FF"/>
                      <w:sz w:val="16"/>
                      <w:szCs w:val="16"/>
                      <w:u w:val="single"/>
                    </w:rPr>
                    <w:t>is-valid-product</w:t>
                  </w:r>
                </w:hyperlink>
                <w:r w:rsidR="00D03E1F">
                  <w:rPr>
                    <w:b/>
                    <w:bCs/>
                    <w:color w:val="000000"/>
                    <w:sz w:val="16"/>
                    <w:szCs w:val="16"/>
                  </w:rPr>
                  <w:t xml:space="preserve"> </w:t>
                </w:r>
                <w:hyperlink w:anchor="Link87" w:history="1">
                  <w:r w:rsidR="00D03E1F">
                    <w:rPr>
                      <w:b/>
                      <w:bCs/>
                      <w:color w:val="0000FF"/>
                      <w:sz w:val="16"/>
                      <w:szCs w:val="16"/>
                      <w:u w:val="single"/>
                    </w:rPr>
                    <w:t>is-valid-password</w:t>
                  </w:r>
                </w:hyperlink>
                <w:r w:rsidR="00D03E1F">
                  <w:rPr>
                    <w:b/>
                    <w:bCs/>
                    <w:color w:val="000000"/>
                    <w:sz w:val="16"/>
                    <w:szCs w:val="16"/>
                  </w:rPr>
                  <w:t xml:space="preserve"> </w:t>
                </w:r>
                <w:hyperlink w:anchor="Link88" w:history="1">
                  <w:r w:rsidR="00D03E1F">
                    <w:rPr>
                      <w:b/>
                      <w:bCs/>
                      <w:color w:val="0000FF"/>
                      <w:sz w:val="16"/>
                      <w:szCs w:val="16"/>
                      <w:u w:val="single"/>
                    </w:rPr>
                    <w:t>variable</w:t>
                  </w:r>
                </w:hyperlink>
                <w:r w:rsidR="00D03E1F">
                  <w:rPr>
                    <w:b/>
                    <w:bCs/>
                    <w:color w:val="000000"/>
                    <w:sz w:val="16"/>
                    <w:szCs w:val="16"/>
                  </w:rPr>
                  <w:t xml:space="preserve"> </w:t>
                </w:r>
                <w:hyperlink w:anchor="Link89" w:history="1">
                  <w:r w:rsidR="00D03E1F">
                    <w:rPr>
                      <w:b/>
                      <w:bCs/>
                      <w:color w:val="0000FF"/>
                      <w:sz w:val="16"/>
                      <w:szCs w:val="16"/>
                      <w:u w:val="single"/>
                    </w:rPr>
                    <w:t>is-list</w:t>
                  </w:r>
                </w:hyperlink>
                <w:r w:rsidR="00D03E1F">
                  <w:rPr>
                    <w:b/>
                    <w:bCs/>
                    <w:color w:val="000000"/>
                    <w:sz w:val="16"/>
                    <w:szCs w:val="16"/>
                  </w:rPr>
                  <w:t xml:space="preserve"> </w:t>
                </w:r>
                <w:hyperlink w:anchor="Link8A" w:history="1">
                  <w:r w:rsidR="00D03E1F">
                    <w:rPr>
                      <w:b/>
                      <w:bCs/>
                      <w:color w:val="0000FF"/>
                      <w:sz w:val="16"/>
                      <w:szCs w:val="16"/>
                      <w:u w:val="single"/>
                    </w:rPr>
                    <w:t>starts-with</w:t>
                  </w:r>
                </w:hyperlink>
                <w:r w:rsidR="00D03E1F">
                  <w:rPr>
                    <w:b/>
                    <w:bCs/>
                    <w:color w:val="000000"/>
                    <w:sz w:val="16"/>
                    <w:szCs w:val="16"/>
                  </w:rPr>
                  <w:t xml:space="preserve"> </w:t>
                </w:r>
                <w:hyperlink w:anchor="Link8B" w:history="1">
                  <w:r w:rsidR="00D03E1F">
                    <w:rPr>
                      <w:b/>
                      <w:bCs/>
                      <w:color w:val="0000FF"/>
                      <w:sz w:val="16"/>
                      <w:szCs w:val="16"/>
                      <w:u w:val="single"/>
                    </w:rPr>
                    <w:t>ends-with</w:t>
                  </w:r>
                </w:hyperlink>
                <w:r w:rsidR="00D03E1F">
                  <w:rPr>
                    <w:b/>
                    <w:bCs/>
                    <w:color w:val="000000"/>
                    <w:sz w:val="16"/>
                    <w:szCs w:val="16"/>
                  </w:rPr>
                  <w:t xml:space="preserve"> </w:t>
                </w:r>
                <w:hyperlink w:anchor="Link8C" w:history="1">
                  <w:r w:rsidR="00D03E1F">
                    <w:rPr>
                      <w:b/>
                      <w:bCs/>
                      <w:color w:val="0000FF"/>
                      <w:sz w:val="16"/>
                      <w:szCs w:val="16"/>
                      <w:u w:val="single"/>
                    </w:rPr>
                    <w:t>contains</w:t>
                  </w:r>
                </w:hyperlink>
                <w:r w:rsidR="00D03E1F">
                  <w:rPr>
                    <w:b/>
                    <w:bCs/>
                    <w:color w:val="000000"/>
                    <w:sz w:val="16"/>
                    <w:szCs w:val="16"/>
                  </w:rPr>
                  <w:t xml:space="preserve"> </w:t>
                </w:r>
                <w:hyperlink w:anchor="Link8D" w:history="1">
                  <w:r w:rsidR="00D03E1F">
                    <w:rPr>
                      <w:b/>
                      <w:bCs/>
                      <w:color w:val="0000FF"/>
                      <w:sz w:val="16"/>
                      <w:szCs w:val="16"/>
                      <w:u w:val="single"/>
                    </w:rPr>
                    <w:t>match-regex</w:t>
                  </w:r>
                </w:hyperlink>
                <w:r w:rsidR="00D03E1F">
                  <w:rPr>
                    <w:b/>
                    <w:bCs/>
                    <w:color w:val="000000"/>
                    <w:sz w:val="16"/>
                    <w:szCs w:val="16"/>
                  </w:rPr>
                  <w:t xml:space="preserve"> </w:t>
                </w:r>
                <w:hyperlink w:anchor="Link8E" w:history="1">
                  <w:r w:rsidR="00D03E1F">
                    <w:rPr>
                      <w:b/>
                      <w:bCs/>
                      <w:color w:val="0000FF"/>
                      <w:sz w:val="16"/>
                      <w:szCs w:val="16"/>
                      <w:u w:val="single"/>
                    </w:rPr>
                    <w:t>match-ip</w:t>
                  </w:r>
                </w:hyperlink>
                <w:r w:rsidR="00D03E1F">
                  <w:rPr>
                    <w:b/>
                    <w:bCs/>
                    <w:color w:val="000000"/>
                    <w:sz w:val="16"/>
                    <w:szCs w:val="16"/>
                  </w:rPr>
                  <w:t xml:space="preserve"> </w:t>
                </w:r>
                <w:hyperlink w:anchor="Link8F" w:history="1">
                  <w:r w:rsidR="00D03E1F">
                    <w:rPr>
                      <w:b/>
                      <w:bCs/>
                      <w:color w:val="0000FF"/>
                      <w:sz w:val="16"/>
                      <w:szCs w:val="16"/>
                      <w:u w:val="single"/>
                    </w:rPr>
                    <w:t>match-acl</w:t>
                  </w:r>
                </w:hyperlink>
                <w:r w:rsidR="00D03E1F">
                  <w:rPr>
                    <w:b/>
                    <w:bCs/>
                    <w:color w:val="000000"/>
                    <w:sz w:val="16"/>
                    <w:szCs w:val="16"/>
                  </w:rPr>
                  <w:t xml:space="preserve"> </w:t>
                </w:r>
                <w:hyperlink w:anchor="Link90" w:history="1">
                  <w:r w:rsidR="00D03E1F">
                    <w:rPr>
                      <w:b/>
                      <w:bCs/>
                      <w:color w:val="0000FF"/>
                      <w:sz w:val="16"/>
                      <w:szCs w:val="16"/>
                      <w:u w:val="single"/>
                    </w:rPr>
                    <w:t>equals</w:t>
                  </w:r>
                </w:hyperlink>
                <w:r w:rsidR="00D03E1F">
                  <w:rPr>
                    <w:b/>
                    <w:bCs/>
                    <w:color w:val="000000"/>
                    <w:sz w:val="16"/>
                    <w:szCs w:val="16"/>
                  </w:rPr>
                  <w:t xml:space="preserve"> </w:t>
                </w:r>
                <w:hyperlink w:anchor="Link91" w:history="1">
                  <w:r w:rsidR="00D03E1F">
                    <w:rPr>
                      <w:b/>
                      <w:bCs/>
                      <w:color w:val="0000FF"/>
                      <w:sz w:val="16"/>
                      <w:szCs w:val="16"/>
                      <w:u w:val="single"/>
                    </w:rPr>
                    <w:t>less-than</w:t>
                  </w:r>
                </w:hyperlink>
                <w:r w:rsidR="00D03E1F">
                  <w:rPr>
                    <w:b/>
                    <w:bCs/>
                    <w:color w:val="000000"/>
                    <w:sz w:val="16"/>
                    <w:szCs w:val="16"/>
                  </w:rPr>
                  <w:t xml:space="preserve"> </w:t>
                </w:r>
                <w:hyperlink w:anchor="Link92" w:history="1">
                  <w:r w:rsidR="00D03E1F">
                    <w:rPr>
                      <w:b/>
                      <w:bCs/>
                      <w:color w:val="0000FF"/>
                      <w:sz w:val="16"/>
                      <w:szCs w:val="16"/>
                      <w:u w:val="single"/>
                    </w:rPr>
                    <w:t>less-than-equals</w:t>
                  </w:r>
                </w:hyperlink>
                <w:r w:rsidR="00D03E1F">
                  <w:rPr>
                    <w:b/>
                    <w:bCs/>
                    <w:color w:val="000000"/>
                    <w:sz w:val="16"/>
                    <w:szCs w:val="16"/>
                  </w:rPr>
                  <w:t xml:space="preserve"> </w:t>
                </w:r>
                <w:hyperlink w:anchor="Link93" w:history="1">
                  <w:r w:rsidR="00D03E1F">
                    <w:rPr>
                      <w:b/>
                      <w:bCs/>
                      <w:color w:val="0000FF"/>
                      <w:sz w:val="16"/>
                      <w:szCs w:val="16"/>
                      <w:u w:val="single"/>
                    </w:rPr>
                    <w:t>greater-than</w:t>
                  </w:r>
                </w:hyperlink>
                <w:r w:rsidR="00D03E1F">
                  <w:rPr>
                    <w:b/>
                    <w:bCs/>
                    <w:color w:val="000000"/>
                    <w:sz w:val="16"/>
                    <w:szCs w:val="16"/>
                  </w:rPr>
                  <w:t xml:space="preserve"> </w:t>
                </w:r>
                <w:hyperlink w:anchor="Link94" w:history="1">
                  <w:r w:rsidR="00D03E1F">
                    <w:rPr>
                      <w:b/>
                      <w:bCs/>
                      <w:color w:val="0000FF"/>
                      <w:sz w:val="16"/>
                      <w:szCs w:val="16"/>
                      <w:u w:val="single"/>
                    </w:rPr>
                    <w:t>greater-than-equals</w:t>
                  </w:r>
                </w:hyperlink>
                <w:r w:rsidR="00D03E1F">
                  <w:rPr>
                    <w:b/>
                    <w:bCs/>
                    <w:color w:val="000000"/>
                    <w:sz w:val="16"/>
                    <w:szCs w:val="16"/>
                  </w:rPr>
                  <w:t xml:space="preserve"> </w:t>
                </w:r>
                <w:hyperlink w:anchor="Link95" w:history="1">
                  <w:r w:rsidR="00D03E1F">
                    <w:rPr>
                      <w:b/>
                      <w:bCs/>
                      <w:color w:val="0000FF"/>
                      <w:sz w:val="16"/>
                      <w:szCs w:val="16"/>
                      <w:u w:val="single"/>
                    </w:rPr>
                    <w:t>is-defined</w:t>
                  </w:r>
                </w:hyperlink>
                <w:r w:rsidR="00D03E1F">
                  <w:rPr>
                    <w:b/>
                    <w:bCs/>
                    <w:color w:val="000000"/>
                    <w:sz w:val="16"/>
                    <w:szCs w:val="16"/>
                  </w:rPr>
                  <w:t xml:space="preserve"> </w:t>
                </w:r>
                <w:hyperlink w:anchor="Link96" w:history="1">
                  <w:r w:rsidR="00D03E1F">
                    <w:rPr>
                      <w:b/>
                      <w:bCs/>
                      <w:color w:val="0000FF"/>
                      <w:sz w:val="16"/>
                      <w:szCs w:val="16"/>
                      <w:u w:val="single"/>
                    </w:rPr>
                    <w:t>is-not-defined</w:t>
                  </w:r>
                </w:hyperlink>
                <w:r w:rsidR="00D03E1F">
                  <w:rPr>
                    <w:b/>
                    <w:bCs/>
                    <w:color w:val="000000"/>
                    <w:sz w:val="16"/>
                    <w:szCs w:val="16"/>
                  </w:rPr>
                  <w:t xml:space="preserve"> </w:t>
                </w:r>
                <w:hyperlink w:anchor="Link97" w:history="1">
                  <w:r w:rsidR="00D03E1F">
                    <w:rPr>
                      <w:b/>
                      <w:bCs/>
                      <w:color w:val="0000FF"/>
                      <w:sz w:val="16"/>
                      <w:szCs w:val="16"/>
                      <w:u w:val="single"/>
                    </w:rPr>
                    <w:t>is-authentication</w:t>
                  </w:r>
                </w:hyperlink>
                <w:r w:rsidR="00D03E1F">
                  <w:rPr>
                    <w:b/>
                    <w:bCs/>
                    <w:color w:val="000000"/>
                    <w:sz w:val="16"/>
                    <w:szCs w:val="16"/>
                  </w:rPr>
                  <w:t xml:space="preserve"> </w:t>
                </w:r>
                <w:hyperlink w:anchor="Link98" w:history="1">
                  <w:r w:rsidR="00D03E1F">
                    <w:rPr>
                      <w:b/>
                      <w:bCs/>
                      <w:color w:val="0000FF"/>
                      <w:sz w:val="16"/>
                      <w:szCs w:val="16"/>
                      <w:u w:val="single"/>
                    </w:rPr>
                    <w:t>is-accounting</w:t>
                  </w:r>
                </w:hyperlink>
                <w:r w:rsidR="00D03E1F">
                  <w:rPr>
                    <w:b/>
                    <w:bCs/>
                    <w:color w:val="000000"/>
                    <w:sz w:val="16"/>
                    <w:szCs w:val="16"/>
                  </w:rPr>
                  <w:t xml:space="preserve"> </w:t>
                </w:r>
                <w:hyperlink w:anchor="Link99" w:history="1">
                  <w:r w:rsidR="00D03E1F">
                    <w:rPr>
                      <w:b/>
                      <w:bCs/>
                      <w:color w:val="0000FF"/>
                      <w:sz w:val="16"/>
                      <w:szCs w:val="16"/>
                      <w:u w:val="single"/>
                    </w:rPr>
                    <w:t>is-start</w:t>
                  </w:r>
                </w:hyperlink>
                <w:r w:rsidR="00D03E1F">
                  <w:rPr>
                    <w:b/>
                    <w:bCs/>
                    <w:color w:val="000000"/>
                    <w:sz w:val="16"/>
                    <w:szCs w:val="16"/>
                  </w:rPr>
                  <w:t xml:space="preserve"> </w:t>
                </w:r>
                <w:hyperlink w:anchor="Link9A" w:history="1">
                  <w:r w:rsidR="00D03E1F">
                    <w:rPr>
                      <w:b/>
                      <w:bCs/>
                      <w:color w:val="0000FF"/>
                      <w:sz w:val="16"/>
                      <w:szCs w:val="16"/>
                      <w:u w:val="single"/>
                    </w:rPr>
                    <w:t>is-stop</w:t>
                  </w:r>
                </w:hyperlink>
                <w:r w:rsidR="00D03E1F">
                  <w:rPr>
                    <w:b/>
                    <w:bCs/>
                    <w:color w:val="000000"/>
                    <w:sz w:val="16"/>
                    <w:szCs w:val="16"/>
                  </w:rPr>
                  <w:t xml:space="preserve"> </w:t>
                </w:r>
                <w:hyperlink w:anchor="Link9B" w:history="1">
                  <w:r w:rsidR="00D03E1F">
                    <w:rPr>
                      <w:b/>
                      <w:bCs/>
                      <w:color w:val="0000FF"/>
                      <w:sz w:val="16"/>
                      <w:szCs w:val="16"/>
                      <w:u w:val="single"/>
                    </w:rPr>
                    <w:t>is-interim</w:t>
                  </w:r>
                </w:hyperlink>
                <w:r w:rsidR="00D03E1F">
                  <w:rPr>
                    <w:b/>
                    <w:bCs/>
                    <w:color w:val="000000"/>
                    <w:sz w:val="16"/>
                    <w:szCs w:val="16"/>
                  </w:rPr>
                  <w:t xml:space="preserve"> </w:t>
                </w:r>
                <w:hyperlink w:anchor="Link9C" w:history="1">
                  <w:r w:rsidR="00D03E1F">
                    <w:rPr>
                      <w:b/>
                      <w:bCs/>
                      <w:color w:val="0000FF"/>
                      <w:sz w:val="16"/>
                      <w:szCs w:val="16"/>
                      <w:u w:val="single"/>
                    </w:rPr>
                    <w:t>is-accept</w:t>
                  </w:r>
                </w:hyperlink>
                <w:r w:rsidR="00D03E1F">
                  <w:rPr>
                    <w:b/>
                    <w:bCs/>
                    <w:color w:val="000000"/>
                    <w:sz w:val="16"/>
                    <w:szCs w:val="16"/>
                  </w:rPr>
                  <w:t xml:space="preserve"> </w:t>
                </w:r>
                <w:hyperlink w:anchor="Link9D" w:history="1">
                  <w:r w:rsidR="00D03E1F">
                    <w:rPr>
                      <w:b/>
                      <w:bCs/>
                      <w:color w:val="0000FF"/>
                      <w:sz w:val="16"/>
                      <w:szCs w:val="16"/>
                      <w:u w:val="single"/>
                    </w:rPr>
                    <w:t>is-reject</w:t>
                  </w:r>
                </w:hyperlink>
                <w:r w:rsidR="00D03E1F">
                  <w:rPr>
                    <w:b/>
                    <w:bCs/>
                    <w:color w:val="000000"/>
                    <w:sz w:val="16"/>
                    <w:szCs w:val="16"/>
                  </w:rPr>
                  <w:t xml:space="preserve"> </w:t>
                </w:r>
                <w:hyperlink w:anchor="Link9E" w:history="1">
                  <w:r w:rsidR="00D03E1F">
                    <w:rPr>
                      <w:b/>
                      <w:bCs/>
                      <w:color w:val="0000FF"/>
                      <w:sz w:val="16"/>
                      <w:szCs w:val="16"/>
                      <w:u w:val="single"/>
                    </w:rPr>
                    <w:t>is-deny</w:t>
                  </w:r>
                </w:hyperlink>
                <w:r w:rsidR="00D03E1F">
                  <w:rPr>
                    <w:b/>
                    <w:bCs/>
                    <w:color w:val="000000"/>
                    <w:sz w:val="16"/>
                    <w:szCs w:val="16"/>
                  </w:rPr>
                  <w:t xml:space="preserve"> </w:t>
                </w:r>
                <w:hyperlink w:anchor="Link83" w:history="1">
                  <w:r w:rsidR="00D03E1F">
                    <w:rPr>
                      <w:b/>
                      <w:bCs/>
                      <w:color w:val="0000FF"/>
                      <w:sz w:val="16"/>
                      <w:szCs w:val="16"/>
                      <w:u w:val="single"/>
                    </w:rPr>
                    <w:t>and</w:t>
                  </w:r>
                </w:hyperlink>
                <w:r w:rsidR="00D03E1F">
                  <w:rPr>
                    <w:b/>
                    <w:bCs/>
                    <w:color w:val="000000"/>
                    <w:sz w:val="16"/>
                    <w:szCs w:val="16"/>
                  </w:rPr>
                  <w:t xml:space="preserve"> </w:t>
                </w:r>
                <w:hyperlink w:anchor="Link84" w:history="1">
                  <w:r w:rsidR="00D03E1F">
                    <w:rPr>
                      <w:b/>
                      <w:bCs/>
                      <w:color w:val="0000FF"/>
                      <w:sz w:val="16"/>
                      <w:szCs w:val="16"/>
                      <w:u w:val="single"/>
                    </w:rPr>
                    <w:t>or</w:t>
                  </w:r>
                </w:hyperlink>
                <w:r w:rsidR="00D03E1F">
                  <w:rPr>
                    <w:b/>
                    <w:bCs/>
                    <w:color w:val="000000"/>
                    <w:sz w:val="16"/>
                    <w:szCs w:val="16"/>
                  </w:rPr>
                  <w:t xml:space="preserve"> </w:t>
                </w:r>
                <w:hyperlink w:anchor="Link85" w:history="1">
                  <w:r w:rsidR="00D03E1F">
                    <w:rPr>
                      <w:b/>
                      <w:bCs/>
                      <w:color w:val="0000FF"/>
                      <w:sz w:val="16"/>
                      <w:szCs w:val="16"/>
                      <w:u w:val="single"/>
                    </w:rPr>
                    <w:t>not</w:t>
                  </w:r>
                </w:hyperlink>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207" w:name="Link5"/>
          <w:bookmarkStart w:id="208" w:name="_Toc293927283"/>
          <w:bookmarkStart w:id="209" w:name="_Toc366229671"/>
          <w:bookmarkEnd w:id="207"/>
          <w:proofErr w:type="gramStart"/>
          <w:r>
            <w:lastRenderedPageBreak/>
            <w:t>group</w:t>
          </w:r>
          <w:proofErr w:type="gramEnd"/>
          <w:r>
            <w:t xml:space="preserve"> logicClause</w:t>
          </w:r>
          <w:bookmarkEnd w:id="208"/>
          <w:bookmarkEnd w:id="209"/>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343275" cy="7934325"/>
                      <wp:effectExtent l="0" t="0" r="9525" b="9525"/>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3275" cy="79343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86" w:history="1">
                  <w:r w:rsidR="00D03E1F">
                    <w:rPr>
                      <w:b/>
                      <w:bCs/>
                      <w:color w:val="0000FF"/>
                      <w:sz w:val="16"/>
                      <w:szCs w:val="16"/>
                      <w:u w:val="single"/>
                    </w:rPr>
                    <w:t>is-valid-product</w:t>
                  </w:r>
                </w:hyperlink>
                <w:r w:rsidR="00D03E1F">
                  <w:rPr>
                    <w:b/>
                    <w:bCs/>
                    <w:color w:val="000000"/>
                    <w:sz w:val="16"/>
                    <w:szCs w:val="16"/>
                  </w:rPr>
                  <w:t xml:space="preserve"> </w:t>
                </w:r>
                <w:hyperlink w:anchor="Link87" w:history="1">
                  <w:r w:rsidR="00D03E1F">
                    <w:rPr>
                      <w:b/>
                      <w:bCs/>
                      <w:color w:val="0000FF"/>
                      <w:sz w:val="16"/>
                      <w:szCs w:val="16"/>
                      <w:u w:val="single"/>
                    </w:rPr>
                    <w:t>is-valid-password</w:t>
                  </w:r>
                </w:hyperlink>
                <w:r w:rsidR="00D03E1F">
                  <w:rPr>
                    <w:b/>
                    <w:bCs/>
                    <w:color w:val="000000"/>
                    <w:sz w:val="16"/>
                    <w:szCs w:val="16"/>
                  </w:rPr>
                  <w:t xml:space="preserve"> </w:t>
                </w:r>
                <w:hyperlink w:anchor="Link88" w:history="1">
                  <w:r w:rsidR="00D03E1F">
                    <w:rPr>
                      <w:b/>
                      <w:bCs/>
                      <w:color w:val="0000FF"/>
                      <w:sz w:val="16"/>
                      <w:szCs w:val="16"/>
                      <w:u w:val="single"/>
                    </w:rPr>
                    <w:t>variable</w:t>
                  </w:r>
                </w:hyperlink>
                <w:r w:rsidR="00D03E1F">
                  <w:rPr>
                    <w:b/>
                    <w:bCs/>
                    <w:color w:val="000000"/>
                    <w:sz w:val="16"/>
                    <w:szCs w:val="16"/>
                  </w:rPr>
                  <w:t xml:space="preserve"> </w:t>
                </w:r>
                <w:hyperlink w:anchor="Link89" w:history="1">
                  <w:r w:rsidR="00D03E1F">
                    <w:rPr>
                      <w:b/>
                      <w:bCs/>
                      <w:color w:val="0000FF"/>
                      <w:sz w:val="16"/>
                      <w:szCs w:val="16"/>
                      <w:u w:val="single"/>
                    </w:rPr>
                    <w:t>is-list</w:t>
                  </w:r>
                </w:hyperlink>
                <w:r w:rsidR="00D03E1F">
                  <w:rPr>
                    <w:b/>
                    <w:bCs/>
                    <w:color w:val="000000"/>
                    <w:sz w:val="16"/>
                    <w:szCs w:val="16"/>
                  </w:rPr>
                  <w:t xml:space="preserve"> </w:t>
                </w:r>
                <w:hyperlink w:anchor="Link8A" w:history="1">
                  <w:r w:rsidR="00D03E1F">
                    <w:rPr>
                      <w:b/>
                      <w:bCs/>
                      <w:color w:val="0000FF"/>
                      <w:sz w:val="16"/>
                      <w:szCs w:val="16"/>
                      <w:u w:val="single"/>
                    </w:rPr>
                    <w:t>starts-with</w:t>
                  </w:r>
                </w:hyperlink>
                <w:r w:rsidR="00D03E1F">
                  <w:rPr>
                    <w:b/>
                    <w:bCs/>
                    <w:color w:val="000000"/>
                    <w:sz w:val="16"/>
                    <w:szCs w:val="16"/>
                  </w:rPr>
                  <w:t xml:space="preserve"> </w:t>
                </w:r>
                <w:hyperlink w:anchor="Link8B" w:history="1">
                  <w:r w:rsidR="00D03E1F">
                    <w:rPr>
                      <w:b/>
                      <w:bCs/>
                      <w:color w:val="0000FF"/>
                      <w:sz w:val="16"/>
                      <w:szCs w:val="16"/>
                      <w:u w:val="single"/>
                    </w:rPr>
                    <w:t>ends-with</w:t>
                  </w:r>
                </w:hyperlink>
                <w:r w:rsidR="00D03E1F">
                  <w:rPr>
                    <w:b/>
                    <w:bCs/>
                    <w:color w:val="000000"/>
                    <w:sz w:val="16"/>
                    <w:szCs w:val="16"/>
                  </w:rPr>
                  <w:t xml:space="preserve"> </w:t>
                </w:r>
                <w:hyperlink w:anchor="Link8C" w:history="1">
                  <w:r w:rsidR="00D03E1F">
                    <w:rPr>
                      <w:b/>
                      <w:bCs/>
                      <w:color w:val="0000FF"/>
                      <w:sz w:val="16"/>
                      <w:szCs w:val="16"/>
                      <w:u w:val="single"/>
                    </w:rPr>
                    <w:t>contains</w:t>
                  </w:r>
                </w:hyperlink>
                <w:r w:rsidR="00D03E1F">
                  <w:rPr>
                    <w:b/>
                    <w:bCs/>
                    <w:color w:val="000000"/>
                    <w:sz w:val="16"/>
                    <w:szCs w:val="16"/>
                  </w:rPr>
                  <w:t xml:space="preserve"> </w:t>
                </w:r>
                <w:hyperlink w:anchor="Link8D" w:history="1">
                  <w:r w:rsidR="00D03E1F">
                    <w:rPr>
                      <w:b/>
                      <w:bCs/>
                      <w:color w:val="0000FF"/>
                      <w:sz w:val="16"/>
                      <w:szCs w:val="16"/>
                      <w:u w:val="single"/>
                    </w:rPr>
                    <w:t>match-regex</w:t>
                  </w:r>
                </w:hyperlink>
                <w:r w:rsidR="00D03E1F">
                  <w:rPr>
                    <w:b/>
                    <w:bCs/>
                    <w:color w:val="000000"/>
                    <w:sz w:val="16"/>
                    <w:szCs w:val="16"/>
                  </w:rPr>
                  <w:t xml:space="preserve"> </w:t>
                </w:r>
                <w:hyperlink w:anchor="Link8E" w:history="1">
                  <w:r w:rsidR="00D03E1F">
                    <w:rPr>
                      <w:b/>
                      <w:bCs/>
                      <w:color w:val="0000FF"/>
                      <w:sz w:val="16"/>
                      <w:szCs w:val="16"/>
                      <w:u w:val="single"/>
                    </w:rPr>
                    <w:t>match-ip</w:t>
                  </w:r>
                </w:hyperlink>
                <w:r w:rsidR="00D03E1F">
                  <w:rPr>
                    <w:b/>
                    <w:bCs/>
                    <w:color w:val="000000"/>
                    <w:sz w:val="16"/>
                    <w:szCs w:val="16"/>
                  </w:rPr>
                  <w:t xml:space="preserve"> </w:t>
                </w:r>
                <w:hyperlink w:anchor="Link8F" w:history="1">
                  <w:r w:rsidR="00D03E1F">
                    <w:rPr>
                      <w:b/>
                      <w:bCs/>
                      <w:color w:val="0000FF"/>
                      <w:sz w:val="16"/>
                      <w:szCs w:val="16"/>
                      <w:u w:val="single"/>
                    </w:rPr>
                    <w:t>match-acl</w:t>
                  </w:r>
                </w:hyperlink>
                <w:r w:rsidR="00D03E1F">
                  <w:rPr>
                    <w:b/>
                    <w:bCs/>
                    <w:color w:val="000000"/>
                    <w:sz w:val="16"/>
                    <w:szCs w:val="16"/>
                  </w:rPr>
                  <w:t xml:space="preserve"> </w:t>
                </w:r>
                <w:hyperlink w:anchor="Link90" w:history="1">
                  <w:r w:rsidR="00D03E1F">
                    <w:rPr>
                      <w:b/>
                      <w:bCs/>
                      <w:color w:val="0000FF"/>
                      <w:sz w:val="16"/>
                      <w:szCs w:val="16"/>
                      <w:u w:val="single"/>
                    </w:rPr>
                    <w:t>equals</w:t>
                  </w:r>
                </w:hyperlink>
                <w:r w:rsidR="00D03E1F">
                  <w:rPr>
                    <w:b/>
                    <w:bCs/>
                    <w:color w:val="000000"/>
                    <w:sz w:val="16"/>
                    <w:szCs w:val="16"/>
                  </w:rPr>
                  <w:t xml:space="preserve"> </w:t>
                </w:r>
                <w:hyperlink w:anchor="Link91" w:history="1">
                  <w:r w:rsidR="00D03E1F">
                    <w:rPr>
                      <w:b/>
                      <w:bCs/>
                      <w:color w:val="0000FF"/>
                      <w:sz w:val="16"/>
                      <w:szCs w:val="16"/>
                      <w:u w:val="single"/>
                    </w:rPr>
                    <w:t>less-than</w:t>
                  </w:r>
                </w:hyperlink>
                <w:r w:rsidR="00D03E1F">
                  <w:rPr>
                    <w:b/>
                    <w:bCs/>
                    <w:color w:val="000000"/>
                    <w:sz w:val="16"/>
                    <w:szCs w:val="16"/>
                  </w:rPr>
                  <w:t xml:space="preserve"> </w:t>
                </w:r>
                <w:hyperlink w:anchor="Link92" w:history="1">
                  <w:r w:rsidR="00D03E1F">
                    <w:rPr>
                      <w:b/>
                      <w:bCs/>
                      <w:color w:val="0000FF"/>
                      <w:sz w:val="16"/>
                      <w:szCs w:val="16"/>
                      <w:u w:val="single"/>
                    </w:rPr>
                    <w:t>less-than-equals</w:t>
                  </w:r>
                </w:hyperlink>
                <w:r w:rsidR="00D03E1F">
                  <w:rPr>
                    <w:b/>
                    <w:bCs/>
                    <w:color w:val="000000"/>
                    <w:sz w:val="16"/>
                    <w:szCs w:val="16"/>
                  </w:rPr>
                  <w:t xml:space="preserve"> </w:t>
                </w:r>
                <w:hyperlink w:anchor="Link93" w:history="1">
                  <w:r w:rsidR="00D03E1F">
                    <w:rPr>
                      <w:b/>
                      <w:bCs/>
                      <w:color w:val="0000FF"/>
                      <w:sz w:val="16"/>
                      <w:szCs w:val="16"/>
                      <w:u w:val="single"/>
                    </w:rPr>
                    <w:t>greater-than</w:t>
                  </w:r>
                </w:hyperlink>
                <w:r w:rsidR="00D03E1F">
                  <w:rPr>
                    <w:b/>
                    <w:bCs/>
                    <w:color w:val="000000"/>
                    <w:sz w:val="16"/>
                    <w:szCs w:val="16"/>
                  </w:rPr>
                  <w:t xml:space="preserve"> </w:t>
                </w:r>
                <w:hyperlink w:anchor="Link94" w:history="1">
                  <w:r w:rsidR="00D03E1F">
                    <w:rPr>
                      <w:b/>
                      <w:bCs/>
                      <w:color w:val="0000FF"/>
                      <w:sz w:val="16"/>
                      <w:szCs w:val="16"/>
                      <w:u w:val="single"/>
                    </w:rPr>
                    <w:t>greater-than-equals</w:t>
                  </w:r>
                </w:hyperlink>
                <w:r w:rsidR="00D03E1F">
                  <w:rPr>
                    <w:b/>
                    <w:bCs/>
                    <w:color w:val="000000"/>
                    <w:sz w:val="16"/>
                    <w:szCs w:val="16"/>
                  </w:rPr>
                  <w:t xml:space="preserve"> </w:t>
                </w:r>
                <w:hyperlink w:anchor="Link95" w:history="1">
                  <w:r w:rsidR="00D03E1F">
                    <w:rPr>
                      <w:b/>
                      <w:bCs/>
                      <w:color w:val="0000FF"/>
                      <w:sz w:val="16"/>
                      <w:szCs w:val="16"/>
                      <w:u w:val="single"/>
                    </w:rPr>
                    <w:t>is-defined</w:t>
                  </w:r>
                </w:hyperlink>
                <w:r w:rsidR="00D03E1F">
                  <w:rPr>
                    <w:b/>
                    <w:bCs/>
                    <w:color w:val="000000"/>
                    <w:sz w:val="16"/>
                    <w:szCs w:val="16"/>
                  </w:rPr>
                  <w:t xml:space="preserve"> </w:t>
                </w:r>
                <w:hyperlink w:anchor="Link96" w:history="1">
                  <w:r w:rsidR="00D03E1F">
                    <w:rPr>
                      <w:b/>
                      <w:bCs/>
                      <w:color w:val="0000FF"/>
                      <w:sz w:val="16"/>
                      <w:szCs w:val="16"/>
                      <w:u w:val="single"/>
                    </w:rPr>
                    <w:t>is-not-defined</w:t>
                  </w:r>
                </w:hyperlink>
                <w:r w:rsidR="00D03E1F">
                  <w:rPr>
                    <w:b/>
                    <w:bCs/>
                    <w:color w:val="000000"/>
                    <w:sz w:val="16"/>
                    <w:szCs w:val="16"/>
                  </w:rPr>
                  <w:t xml:space="preserve"> </w:t>
                </w:r>
                <w:hyperlink w:anchor="Link97" w:history="1">
                  <w:r w:rsidR="00D03E1F">
                    <w:rPr>
                      <w:b/>
                      <w:bCs/>
                      <w:color w:val="0000FF"/>
                      <w:sz w:val="16"/>
                      <w:szCs w:val="16"/>
                      <w:u w:val="single"/>
                    </w:rPr>
                    <w:t>is-authentication</w:t>
                  </w:r>
                </w:hyperlink>
                <w:r w:rsidR="00D03E1F">
                  <w:rPr>
                    <w:b/>
                    <w:bCs/>
                    <w:color w:val="000000"/>
                    <w:sz w:val="16"/>
                    <w:szCs w:val="16"/>
                  </w:rPr>
                  <w:t xml:space="preserve"> </w:t>
                </w:r>
                <w:hyperlink w:anchor="Link98" w:history="1">
                  <w:r w:rsidR="00D03E1F">
                    <w:rPr>
                      <w:b/>
                      <w:bCs/>
                      <w:color w:val="0000FF"/>
                      <w:sz w:val="16"/>
                      <w:szCs w:val="16"/>
                      <w:u w:val="single"/>
                    </w:rPr>
                    <w:t>is-accounting</w:t>
                  </w:r>
                </w:hyperlink>
                <w:r w:rsidR="00D03E1F">
                  <w:rPr>
                    <w:b/>
                    <w:bCs/>
                    <w:color w:val="000000"/>
                    <w:sz w:val="16"/>
                    <w:szCs w:val="16"/>
                  </w:rPr>
                  <w:t xml:space="preserve"> </w:t>
                </w:r>
                <w:hyperlink w:anchor="Link99" w:history="1">
                  <w:r w:rsidR="00D03E1F">
                    <w:rPr>
                      <w:b/>
                      <w:bCs/>
                      <w:color w:val="0000FF"/>
                      <w:sz w:val="16"/>
                      <w:szCs w:val="16"/>
                      <w:u w:val="single"/>
                    </w:rPr>
                    <w:t>is-start</w:t>
                  </w:r>
                </w:hyperlink>
                <w:r w:rsidR="00D03E1F">
                  <w:rPr>
                    <w:b/>
                    <w:bCs/>
                    <w:color w:val="000000"/>
                    <w:sz w:val="16"/>
                    <w:szCs w:val="16"/>
                  </w:rPr>
                  <w:t xml:space="preserve"> </w:t>
                </w:r>
                <w:hyperlink w:anchor="Link9A" w:history="1">
                  <w:r w:rsidR="00D03E1F">
                    <w:rPr>
                      <w:b/>
                      <w:bCs/>
                      <w:color w:val="0000FF"/>
                      <w:sz w:val="16"/>
                      <w:szCs w:val="16"/>
                      <w:u w:val="single"/>
                    </w:rPr>
                    <w:t>is-stop</w:t>
                  </w:r>
                </w:hyperlink>
                <w:r w:rsidR="00D03E1F">
                  <w:rPr>
                    <w:b/>
                    <w:bCs/>
                    <w:color w:val="000000"/>
                    <w:sz w:val="16"/>
                    <w:szCs w:val="16"/>
                  </w:rPr>
                  <w:t xml:space="preserve"> </w:t>
                </w:r>
                <w:hyperlink w:anchor="Link9B" w:history="1">
                  <w:r w:rsidR="00D03E1F">
                    <w:rPr>
                      <w:b/>
                      <w:bCs/>
                      <w:color w:val="0000FF"/>
                      <w:sz w:val="16"/>
                      <w:szCs w:val="16"/>
                      <w:u w:val="single"/>
                    </w:rPr>
                    <w:t>is-interim</w:t>
                  </w:r>
                </w:hyperlink>
                <w:r w:rsidR="00D03E1F">
                  <w:rPr>
                    <w:b/>
                    <w:bCs/>
                    <w:color w:val="000000"/>
                    <w:sz w:val="16"/>
                    <w:szCs w:val="16"/>
                  </w:rPr>
                  <w:t xml:space="preserve"> </w:t>
                </w:r>
                <w:hyperlink w:anchor="Link9C" w:history="1">
                  <w:r w:rsidR="00D03E1F">
                    <w:rPr>
                      <w:b/>
                      <w:bCs/>
                      <w:color w:val="0000FF"/>
                      <w:sz w:val="16"/>
                      <w:szCs w:val="16"/>
                      <w:u w:val="single"/>
                    </w:rPr>
                    <w:t>is-accept</w:t>
                  </w:r>
                </w:hyperlink>
                <w:r w:rsidR="00D03E1F">
                  <w:rPr>
                    <w:b/>
                    <w:bCs/>
                    <w:color w:val="000000"/>
                    <w:sz w:val="16"/>
                    <w:szCs w:val="16"/>
                  </w:rPr>
                  <w:t xml:space="preserve"> </w:t>
                </w:r>
                <w:hyperlink w:anchor="Link9D" w:history="1">
                  <w:r w:rsidR="00D03E1F">
                    <w:rPr>
                      <w:b/>
                      <w:bCs/>
                      <w:color w:val="0000FF"/>
                      <w:sz w:val="16"/>
                      <w:szCs w:val="16"/>
                      <w:u w:val="single"/>
                    </w:rPr>
                    <w:t>is-reject</w:t>
                  </w:r>
                </w:hyperlink>
                <w:r w:rsidR="00D03E1F">
                  <w:rPr>
                    <w:b/>
                    <w:bCs/>
                    <w:color w:val="000000"/>
                    <w:sz w:val="16"/>
                    <w:szCs w:val="16"/>
                  </w:rPr>
                  <w:t xml:space="preserve"> </w:t>
                </w:r>
                <w:hyperlink w:anchor="Link9E" w:history="1">
                  <w:r w:rsidR="00D03E1F">
                    <w:rPr>
                      <w:b/>
                      <w:bCs/>
                      <w:color w:val="0000FF"/>
                      <w:sz w:val="16"/>
                      <w:szCs w:val="16"/>
                      <w:u w:val="single"/>
                    </w:rPr>
                    <w:t>is-deny</w:t>
                  </w:r>
                </w:hyperlink>
                <w:r w:rsidR="00D03E1F">
                  <w:rPr>
                    <w:b/>
                    <w:bCs/>
                    <w:color w:val="000000"/>
                    <w:sz w:val="16"/>
                    <w:szCs w:val="16"/>
                  </w:rPr>
                  <w:t xml:space="preserve"> </w:t>
                </w:r>
                <w:hyperlink w:anchor="Link83" w:history="1">
                  <w:r w:rsidR="00D03E1F">
                    <w:rPr>
                      <w:b/>
                      <w:bCs/>
                      <w:color w:val="0000FF"/>
                      <w:sz w:val="16"/>
                      <w:szCs w:val="16"/>
                      <w:u w:val="single"/>
                    </w:rPr>
                    <w:t>and</w:t>
                  </w:r>
                </w:hyperlink>
                <w:r w:rsidR="00D03E1F">
                  <w:rPr>
                    <w:b/>
                    <w:bCs/>
                    <w:color w:val="000000"/>
                    <w:sz w:val="16"/>
                    <w:szCs w:val="16"/>
                  </w:rPr>
                  <w:t xml:space="preserve"> </w:t>
                </w:r>
                <w:hyperlink w:anchor="Link84" w:history="1">
                  <w:r w:rsidR="00D03E1F">
                    <w:rPr>
                      <w:b/>
                      <w:bCs/>
                      <w:color w:val="0000FF"/>
                      <w:sz w:val="16"/>
                      <w:szCs w:val="16"/>
                      <w:u w:val="single"/>
                    </w:rPr>
                    <w:t>or</w:t>
                  </w:r>
                </w:hyperlink>
                <w:r w:rsidR="00D03E1F">
                  <w:rPr>
                    <w:b/>
                    <w:bCs/>
                    <w:color w:val="000000"/>
                    <w:sz w:val="16"/>
                    <w:szCs w:val="16"/>
                  </w:rPr>
                  <w:t xml:space="preserve"> </w:t>
                </w:r>
                <w:hyperlink w:anchor="Link85" w:history="1">
                  <w:r w:rsidR="00D03E1F">
                    <w:rPr>
                      <w:b/>
                      <w:bCs/>
                      <w:color w:val="0000FF"/>
                      <w:sz w:val="16"/>
                      <w:szCs w:val="16"/>
                      <w:u w:val="single"/>
                    </w:rPr>
                    <w:t>not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248"/>
                  <w:gridCol w:w="1408"/>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complexTypes </w:t>
                      </w:r>
                    </w:p>
                  </w:tc>
                  <w:tc>
                    <w:tcPr>
                      <w:tcW w:w="0" w:type="auto"/>
                    </w:tcPr>
                    <w:p w:rsidR="00D03E1F" w:rsidRDefault="00A61963" w:rsidP="006C2718">
                      <w:pPr>
                        <w:widowControl w:val="0"/>
                        <w:autoSpaceDE w:val="0"/>
                        <w:autoSpaceDN w:val="0"/>
                        <w:adjustRightInd w:val="0"/>
                        <w:rPr>
                          <w:sz w:val="24"/>
                        </w:rPr>
                      </w:pPr>
                      <w:hyperlink w:anchor="LinkD" w:history="1">
                        <w:r w:rsidR="00D03E1F">
                          <w:rPr>
                            <w:b/>
                            <w:bCs/>
                            <w:color w:val="0000FF"/>
                            <w:sz w:val="16"/>
                            <w:szCs w:val="16"/>
                            <w:u w:val="single"/>
                          </w:rPr>
                          <w:t>acl</w:t>
                        </w:r>
                      </w:hyperlink>
                      <w:r w:rsidR="00D03E1F">
                        <w:rPr>
                          <w:b/>
                          <w:bCs/>
                          <w:color w:val="000000"/>
                          <w:sz w:val="16"/>
                          <w:szCs w:val="16"/>
                        </w:rPr>
                        <w:t xml:space="preserve"> </w:t>
                      </w:r>
                      <w:hyperlink w:anchor="Link11" w:history="1">
                        <w:r w:rsidR="00D03E1F">
                          <w:rPr>
                            <w:b/>
                            <w:bCs/>
                            <w:color w:val="0000FF"/>
                            <w:sz w:val="16"/>
                            <w:szCs w:val="16"/>
                            <w:u w:val="single"/>
                          </w:rPr>
                          <w:t>and</w:t>
                        </w:r>
                      </w:hyperlink>
                      <w:r w:rsidR="00D03E1F">
                        <w:rPr>
                          <w:b/>
                          <w:bCs/>
                          <w:color w:val="000000"/>
                          <w:sz w:val="16"/>
                          <w:szCs w:val="16"/>
                        </w:rPr>
                        <w:t xml:space="preserve"> </w:t>
                      </w:r>
                      <w:hyperlink w:anchor="Link2B" w:history="1">
                        <w:r w:rsidR="00D03E1F">
                          <w:rPr>
                            <w:b/>
                            <w:bCs/>
                            <w:color w:val="0000FF"/>
                            <w:sz w:val="16"/>
                            <w:szCs w:val="16"/>
                            <w:u w:val="single"/>
                          </w:rPr>
                          <w:t>if</w:t>
                        </w:r>
                      </w:hyperlink>
                      <w:r w:rsidR="00D03E1F">
                        <w:rPr>
                          <w:b/>
                          <w:bCs/>
                          <w:color w:val="000000"/>
                          <w:sz w:val="16"/>
                          <w:szCs w:val="16"/>
                        </w:rPr>
                        <w:t xml:space="preserve"> </w:t>
                      </w:r>
                      <w:hyperlink w:anchor="Link39" w:history="1">
                        <w:r w:rsidR="00D03E1F">
                          <w:rPr>
                            <w:b/>
                            <w:bCs/>
                            <w:color w:val="0000FF"/>
                            <w:sz w:val="16"/>
                            <w:szCs w:val="16"/>
                            <w:u w:val="single"/>
                          </w:rPr>
                          <w:t>not</w:t>
                        </w:r>
                      </w:hyperlink>
                      <w:r w:rsidR="00D03E1F">
                        <w:rPr>
                          <w:b/>
                          <w:bCs/>
                          <w:color w:val="000000"/>
                          <w:sz w:val="16"/>
                          <w:szCs w:val="16"/>
                        </w:rPr>
                        <w:t xml:space="preserve"> </w:t>
                      </w:r>
                      <w:hyperlink w:anchor="Link3A" w:history="1">
                        <w:r w:rsidR="00D03E1F">
                          <w:rPr>
                            <w:b/>
                            <w:bCs/>
                            <w:color w:val="0000FF"/>
                            <w:sz w:val="16"/>
                            <w:szCs w:val="16"/>
                            <w:u w:val="single"/>
                          </w:rPr>
                          <w:t>or</w:t>
                        </w:r>
                      </w:hyperlink>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10" w:name="Link86"/>
          <w:bookmarkStart w:id="211" w:name="_Toc293927284"/>
          <w:bookmarkStart w:id="212" w:name="_Toc366229672"/>
          <w:bookmarkEnd w:id="210"/>
          <w:proofErr w:type="gramStart"/>
          <w:r>
            <w:t>element</w:t>
          </w:r>
          <w:proofErr w:type="gramEnd"/>
          <w:r>
            <w:t xml:space="preserve"> logicClause/is-valid-product</w:t>
          </w:r>
          <w:bookmarkEnd w:id="211"/>
          <w:bookmarkEnd w:id="212"/>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943225" cy="2390775"/>
                      <wp:effectExtent l="0" t="0" r="9525" b="9525"/>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43225" cy="23907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E" w:history="1">
                  <w:r w:rsidR="00D03E1F">
                    <w:rPr>
                      <w:b/>
                      <w:bCs/>
                      <w:color w:val="0000FF"/>
                      <w:sz w:val="16"/>
                      <w:szCs w:val="16"/>
                      <w:u w:val="single"/>
                    </w:rPr>
                    <w:t>is-valid-product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9F" w:history="1">
                        <w:r w:rsidR="00D03E1F">
                          <w:rPr>
                            <w:color w:val="0000FF"/>
                            <w:sz w:val="16"/>
                            <w:szCs w:val="16"/>
                            <w:u w:val="single"/>
                          </w:rPr>
                          <w:t>dpi</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DPI instance to check.</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0" w:history="1">
                        <w:r w:rsidR="00D03E1F">
                          <w:rPr>
                            <w:color w:val="0000FF"/>
                            <w:sz w:val="16"/>
                            <w:szCs w:val="16"/>
                            <w:u w:val="single"/>
                          </w:rPr>
                          <w:t>product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for the name of the product to test.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13" w:name="Link87"/>
          <w:bookmarkStart w:id="214" w:name="_Toc293927285"/>
          <w:bookmarkStart w:id="215" w:name="_Toc366229673"/>
          <w:bookmarkEnd w:id="213"/>
          <w:proofErr w:type="gramStart"/>
          <w:r>
            <w:lastRenderedPageBreak/>
            <w:t>element</w:t>
          </w:r>
          <w:proofErr w:type="gramEnd"/>
          <w:r>
            <w:t xml:space="preserve"> logicClause/is-valid-password</w:t>
          </w:r>
          <w:bookmarkEnd w:id="214"/>
          <w:bookmarkEnd w:id="215"/>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067050" cy="3238500"/>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7050" cy="32385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D" w:history="1">
                  <w:r w:rsidR="00D03E1F">
                    <w:rPr>
                      <w:b/>
                      <w:bCs/>
                      <w:color w:val="0000FF"/>
                      <w:sz w:val="16"/>
                      <w:szCs w:val="16"/>
                      <w:u w:val="single"/>
                    </w:rPr>
                    <w:t>is-valid-password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1" w:history="1">
                        <w:r w:rsidR="00D03E1F">
                          <w:rPr>
                            <w:color w:val="0000FF"/>
                            <w:sz w:val="16"/>
                            <w:szCs w:val="16"/>
                            <w:u w:val="single"/>
                          </w:rPr>
                          <w:t>chap</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true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chap password checking.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2" w:history="1">
                        <w:r w:rsidR="00D03E1F">
                          <w:rPr>
                            <w:color w:val="0000FF"/>
                            <w:sz w:val="16"/>
                            <w:szCs w:val="16"/>
                            <w:u w:val="single"/>
                          </w:rPr>
                          <w:t>pap</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true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PAP password checking.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3" w:history="1">
                        <w:r w:rsidR="00D03E1F">
                          <w:rPr>
                            <w:color w:val="0000FF"/>
                            <w:sz w:val="16"/>
                            <w:szCs w:val="16"/>
                            <w:u w:val="single"/>
                          </w:rPr>
                          <w:t>password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containing substition expressions for the plain text password to match.</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16" w:name="Link88"/>
          <w:bookmarkStart w:id="217" w:name="_Toc293927286"/>
          <w:bookmarkStart w:id="218" w:name="_Toc366229674"/>
          <w:bookmarkEnd w:id="216"/>
          <w:proofErr w:type="gramStart"/>
          <w:r>
            <w:t>element</w:t>
          </w:r>
          <w:proofErr w:type="gramEnd"/>
          <w:r>
            <w:t xml:space="preserve"> logicClause/variable</w:t>
          </w:r>
          <w:bookmarkEnd w:id="217"/>
          <w:bookmarkEnd w:id="218"/>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495550" cy="228600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5550" cy="22860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E" w:history="1">
                  <w:r w:rsidR="00D03E1F">
                    <w:rPr>
                      <w:b/>
                      <w:bCs/>
                      <w:color w:val="0000FF"/>
                      <w:sz w:val="16"/>
                      <w:szCs w:val="16"/>
                      <w:u w:val="single"/>
                    </w:rPr>
                    <w:t>variable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4"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5"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Literal regular expression to match against.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19" w:name="Link89"/>
          <w:bookmarkStart w:id="220" w:name="_Toc293927287"/>
          <w:bookmarkStart w:id="221" w:name="_Toc366229675"/>
          <w:bookmarkEnd w:id="219"/>
          <w:proofErr w:type="gramStart"/>
          <w:r>
            <w:lastRenderedPageBreak/>
            <w:t>element</w:t>
          </w:r>
          <w:proofErr w:type="gramEnd"/>
          <w:r>
            <w:t xml:space="preserve"> logicClause/is-list</w:t>
          </w:r>
          <w:bookmarkEnd w:id="220"/>
          <w:bookmarkEnd w:id="221"/>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152650" cy="154305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52650" cy="15430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C" w:history="1">
                  <w:r w:rsidR="00D03E1F">
                    <w:rPr>
                      <w:b/>
                      <w:bCs/>
                      <w:color w:val="0000FF"/>
                      <w:sz w:val="16"/>
                      <w:szCs w:val="16"/>
                      <w:u w:val="single"/>
                    </w:rPr>
                    <w:t>is-list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6"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22" w:name="Link8A"/>
          <w:bookmarkStart w:id="223" w:name="_Toc293927288"/>
          <w:bookmarkStart w:id="224" w:name="_Toc366229676"/>
          <w:bookmarkEnd w:id="222"/>
          <w:proofErr w:type="gramStart"/>
          <w:r>
            <w:t>element</w:t>
          </w:r>
          <w:proofErr w:type="gramEnd"/>
          <w:r>
            <w:t xml:space="preserve"> logicClause/starts-with</w:t>
          </w:r>
          <w:bookmarkEnd w:id="223"/>
          <w:bookmarkEnd w:id="224"/>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638425" cy="3133725"/>
                      <wp:effectExtent l="0" t="0" r="9525" b="9525"/>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8425" cy="31337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B" w:history="1">
                  <w:r w:rsidR="00D03E1F">
                    <w:rPr>
                      <w:b/>
                      <w:bCs/>
                      <w:color w:val="0000FF"/>
                      <w:sz w:val="16"/>
                      <w:szCs w:val="16"/>
                      <w:u w:val="single"/>
                    </w:rPr>
                    <w:t>simple-string-match</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7" w:history="1">
                        <w:r w:rsidR="00D03E1F">
                          <w:rPr>
                            <w:color w:val="0000FF"/>
                            <w:sz w:val="16"/>
                            <w:szCs w:val="16"/>
                            <w:u w:val="single"/>
                          </w:rPr>
                          <w:t>string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containing substition expressions.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8" w:history="1">
                        <w:r w:rsidR="00D03E1F">
                          <w:rPr>
                            <w:color w:val="0000FF"/>
                            <w:sz w:val="16"/>
                            <w:szCs w:val="16"/>
                            <w:u w:val="single"/>
                          </w:rPr>
                          <w:t>match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to match against.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9" w:history="1">
                        <w:r w:rsidR="00D03E1F">
                          <w:rPr>
                            <w:color w:val="0000FF"/>
                            <w:sz w:val="16"/>
                            <w:szCs w:val="16"/>
                            <w:u w:val="single"/>
                          </w:rPr>
                          <w:t>ignore-case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Enables case insensitive matching.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25" w:name="Link8B"/>
          <w:bookmarkStart w:id="226" w:name="_Toc293927289"/>
          <w:bookmarkStart w:id="227" w:name="_Toc366229677"/>
          <w:bookmarkEnd w:id="225"/>
          <w:proofErr w:type="gramStart"/>
          <w:r>
            <w:t>element</w:t>
          </w:r>
          <w:proofErr w:type="gramEnd"/>
          <w:r>
            <w:t xml:space="preserve"> logicClause/ends-with</w:t>
          </w:r>
          <w:bookmarkEnd w:id="226"/>
          <w:bookmarkEnd w:id="227"/>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590800" cy="3133725"/>
                      <wp:effectExtent l="0" t="0" r="0" b="9525"/>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90800" cy="31337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B" w:history="1">
                  <w:r w:rsidR="00D03E1F">
                    <w:rPr>
                      <w:b/>
                      <w:bCs/>
                      <w:color w:val="0000FF"/>
                      <w:sz w:val="16"/>
                      <w:szCs w:val="16"/>
                      <w:u w:val="single"/>
                    </w:rPr>
                    <w:t>simple-string-match</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7" w:history="1">
                        <w:r w:rsidR="00D03E1F">
                          <w:rPr>
                            <w:color w:val="0000FF"/>
                            <w:sz w:val="16"/>
                            <w:szCs w:val="16"/>
                            <w:u w:val="single"/>
                          </w:rPr>
                          <w:t>string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containing substition expressions.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8" w:history="1">
                        <w:r w:rsidR="00D03E1F">
                          <w:rPr>
                            <w:color w:val="0000FF"/>
                            <w:sz w:val="16"/>
                            <w:szCs w:val="16"/>
                            <w:u w:val="single"/>
                          </w:rPr>
                          <w:t>match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to match against.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9" w:history="1">
                        <w:r w:rsidR="00D03E1F">
                          <w:rPr>
                            <w:color w:val="0000FF"/>
                            <w:sz w:val="16"/>
                            <w:szCs w:val="16"/>
                            <w:u w:val="single"/>
                          </w:rPr>
                          <w:t>ignore-case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Enables case insensitive matching.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28" w:name="Link8C"/>
          <w:bookmarkStart w:id="229" w:name="_Toc293927290"/>
          <w:bookmarkStart w:id="230" w:name="_Toc366229678"/>
          <w:bookmarkEnd w:id="228"/>
          <w:proofErr w:type="gramStart"/>
          <w:r>
            <w:lastRenderedPageBreak/>
            <w:t>element</w:t>
          </w:r>
          <w:proofErr w:type="gramEnd"/>
          <w:r>
            <w:t xml:space="preserve"> logicClause/contains</w:t>
          </w:r>
          <w:bookmarkEnd w:id="229"/>
          <w:bookmarkEnd w:id="230"/>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505075" cy="3133725"/>
                      <wp:effectExtent l="0" t="0" r="9525" b="952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05075" cy="31337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B" w:history="1">
                  <w:r w:rsidR="00D03E1F">
                    <w:rPr>
                      <w:b/>
                      <w:bCs/>
                      <w:color w:val="0000FF"/>
                      <w:sz w:val="16"/>
                      <w:szCs w:val="16"/>
                      <w:u w:val="single"/>
                    </w:rPr>
                    <w:t>simple-string-match</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7" w:history="1">
                        <w:r w:rsidR="00D03E1F">
                          <w:rPr>
                            <w:color w:val="0000FF"/>
                            <w:sz w:val="16"/>
                            <w:szCs w:val="16"/>
                            <w:u w:val="single"/>
                          </w:rPr>
                          <w:t>string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containing substition expressions.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8" w:history="1">
                        <w:r w:rsidR="00D03E1F">
                          <w:rPr>
                            <w:color w:val="0000FF"/>
                            <w:sz w:val="16"/>
                            <w:szCs w:val="16"/>
                            <w:u w:val="single"/>
                          </w:rPr>
                          <w:t>match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to match against.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9" w:history="1">
                        <w:r w:rsidR="00D03E1F">
                          <w:rPr>
                            <w:color w:val="0000FF"/>
                            <w:sz w:val="16"/>
                            <w:szCs w:val="16"/>
                            <w:u w:val="single"/>
                          </w:rPr>
                          <w:t>ignore-case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Enables case insensitive matching.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31" w:name="Link8D"/>
          <w:bookmarkStart w:id="232" w:name="_Toc293927291"/>
          <w:bookmarkStart w:id="233" w:name="_Toc366229679"/>
          <w:bookmarkEnd w:id="231"/>
          <w:proofErr w:type="gramStart"/>
          <w:r>
            <w:t>element</w:t>
          </w:r>
          <w:proofErr w:type="gramEnd"/>
          <w:r>
            <w:t xml:space="preserve"> logicClause/match-regex</w:t>
          </w:r>
          <w:bookmarkEnd w:id="232"/>
          <w:bookmarkEnd w:id="233"/>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724150" cy="1952625"/>
                      <wp:effectExtent l="0" t="0" r="0" b="9525"/>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4150" cy="19526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8" w:history="1">
                  <w:r w:rsidR="00D03E1F">
                    <w:rPr>
                      <w:b/>
                      <w:bCs/>
                      <w:color w:val="0000FF"/>
                      <w:sz w:val="16"/>
                      <w:szCs w:val="16"/>
                      <w:u w:val="single"/>
                    </w:rPr>
                    <w:t>match-regex</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A" w:history="1">
                        <w:r w:rsidR="00D03E1F">
                          <w:rPr>
                            <w:color w:val="0000FF"/>
                            <w:sz w:val="16"/>
                            <w:szCs w:val="16"/>
                            <w:u w:val="single"/>
                          </w:rPr>
                          <w:t>string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containing substition expressions.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B"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34" w:name="Link8E"/>
          <w:bookmarkStart w:id="235" w:name="_Toc293927292"/>
          <w:bookmarkStart w:id="236" w:name="_Toc366229680"/>
          <w:bookmarkEnd w:id="234"/>
          <w:proofErr w:type="gramStart"/>
          <w:r>
            <w:lastRenderedPageBreak/>
            <w:t>element</w:t>
          </w:r>
          <w:proofErr w:type="gramEnd"/>
          <w:r>
            <w:t xml:space="preserve"> logicClause/match-ip</w:t>
          </w:r>
          <w:bookmarkEnd w:id="235"/>
          <w:bookmarkEnd w:id="236"/>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667000" cy="2486025"/>
                      <wp:effectExtent l="0" t="0" r="0" b="9525"/>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7000" cy="24860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7" w:history="1">
                  <w:r w:rsidR="00D03E1F">
                    <w:rPr>
                      <w:b/>
                      <w:bCs/>
                      <w:color w:val="0000FF"/>
                      <w:sz w:val="16"/>
                      <w:szCs w:val="16"/>
                      <w:u w:val="single"/>
                    </w:rPr>
                    <w:t>match-ip</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AC" w:history="1">
                  <w:r w:rsidR="00D03E1F">
                    <w:rPr>
                      <w:b/>
                      <w:bCs/>
                      <w:color w:val="0000FF"/>
                      <w:sz w:val="16"/>
                      <w:szCs w:val="16"/>
                      <w:u w:val="single"/>
                    </w:rPr>
                    <w:t>subnet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D" w:history="1">
                        <w:r w:rsidR="00D03E1F">
                          <w:rPr>
                            <w:color w:val="0000FF"/>
                            <w:sz w:val="16"/>
                            <w:szCs w:val="16"/>
                            <w:u w:val="single"/>
                          </w:rPr>
                          <w:t>attr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37" w:name="Link8F"/>
          <w:bookmarkStart w:id="238" w:name="_Toc293927293"/>
          <w:bookmarkStart w:id="239" w:name="_Toc366229681"/>
          <w:bookmarkEnd w:id="237"/>
          <w:proofErr w:type="gramStart"/>
          <w:r>
            <w:t>element</w:t>
          </w:r>
          <w:proofErr w:type="gramEnd"/>
          <w:r>
            <w:t xml:space="preserve"> logicClause/match-acl</w:t>
          </w:r>
          <w:bookmarkEnd w:id="238"/>
          <w:bookmarkEnd w:id="239"/>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533650" cy="1647825"/>
                      <wp:effectExtent l="0" t="0" r="0" b="952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16478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6" w:history="1">
                  <w:r w:rsidR="00D03E1F">
                    <w:rPr>
                      <w:b/>
                      <w:bCs/>
                      <w:color w:val="0000FF"/>
                      <w:sz w:val="16"/>
                      <w:szCs w:val="16"/>
                      <w:u w:val="single"/>
                    </w:rPr>
                    <w:t>match-acl</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E" w:history="1">
                        <w:r w:rsidR="00D03E1F">
                          <w:rPr>
                            <w:color w:val="0000FF"/>
                            <w:sz w:val="16"/>
                            <w:szCs w:val="16"/>
                            <w:u w:val="single"/>
                          </w:rPr>
                          <w:t>acl</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Name of the access list to match against. </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40" w:name="Link90"/>
          <w:bookmarkStart w:id="241" w:name="_Toc293927294"/>
          <w:bookmarkStart w:id="242" w:name="_Toc366229682"/>
          <w:bookmarkEnd w:id="240"/>
          <w:proofErr w:type="gramStart"/>
          <w:r>
            <w:t>element</w:t>
          </w:r>
          <w:proofErr w:type="gramEnd"/>
          <w:r>
            <w:t xml:space="preserve"> logicClause/equals</w:t>
          </w:r>
          <w:bookmarkEnd w:id="241"/>
          <w:bookmarkEnd w:id="242"/>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343150" cy="302895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3150" cy="3028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D" w:history="1">
                  <w:r w:rsidR="00D03E1F">
                    <w:rPr>
                      <w:b/>
                      <w:bCs/>
                      <w:color w:val="0000FF"/>
                      <w:sz w:val="16"/>
                      <w:szCs w:val="16"/>
                      <w:u w:val="single"/>
                    </w:rPr>
                    <w:t>comparison</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F" w:history="1">
                        <w:r w:rsidR="00D03E1F">
                          <w:rPr>
                            <w:color w:val="0000FF"/>
                            <w:sz w:val="16"/>
                            <w:szCs w:val="16"/>
                            <w:u w:val="single"/>
                          </w:rPr>
                          <w:t>string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to compare.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B0" w:history="1">
                        <w:r w:rsidR="00D03E1F">
                          <w:rPr>
                            <w:color w:val="0000FF"/>
                            <w:sz w:val="16"/>
                            <w:szCs w:val="16"/>
                            <w:u w:val="single"/>
                          </w:rPr>
                          <w:t>match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Value to </w:t>
                            </w:r>
                            <w:r>
                              <w:rPr>
                                <w:color w:val="000000"/>
                                <w:sz w:val="16"/>
                                <w:szCs w:val="16"/>
                              </w:rPr>
                              <w:lastRenderedPageBreak/>
                              <w:t>match against.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B1" w:history="1">
                        <w:r w:rsidR="00D03E1F">
                          <w:rPr>
                            <w:color w:val="0000FF"/>
                            <w:sz w:val="16"/>
                            <w:szCs w:val="16"/>
                            <w:u w:val="single"/>
                          </w:rPr>
                          <w:t>mode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numeric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style of comparison, Numeric or String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43" w:name="Link91"/>
          <w:bookmarkStart w:id="244" w:name="_Toc293927295"/>
          <w:bookmarkStart w:id="245" w:name="_Toc366229683"/>
          <w:bookmarkEnd w:id="243"/>
          <w:proofErr w:type="gramStart"/>
          <w:r>
            <w:t>element</w:t>
          </w:r>
          <w:proofErr w:type="gramEnd"/>
          <w:r>
            <w:t xml:space="preserve"> logicClause/less-than</w:t>
          </w:r>
          <w:bookmarkEnd w:id="244"/>
          <w:bookmarkEnd w:id="245"/>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486025" cy="3028950"/>
                      <wp:effectExtent l="0" t="0" r="9525"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6025" cy="3028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D" w:history="1">
                  <w:r w:rsidR="00D03E1F">
                    <w:rPr>
                      <w:b/>
                      <w:bCs/>
                      <w:color w:val="0000FF"/>
                      <w:sz w:val="16"/>
                      <w:szCs w:val="16"/>
                      <w:u w:val="single"/>
                    </w:rPr>
                    <w:t>comparison</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F" w:history="1">
                        <w:r w:rsidR="00D03E1F">
                          <w:rPr>
                            <w:color w:val="0000FF"/>
                            <w:sz w:val="16"/>
                            <w:szCs w:val="16"/>
                            <w:u w:val="single"/>
                          </w:rPr>
                          <w:t>string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to compare.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B0" w:history="1">
                        <w:r w:rsidR="00D03E1F">
                          <w:rPr>
                            <w:color w:val="0000FF"/>
                            <w:sz w:val="16"/>
                            <w:szCs w:val="16"/>
                            <w:u w:val="single"/>
                          </w:rPr>
                          <w:t>match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Value to </w:t>
                            </w:r>
                            <w:r>
                              <w:rPr>
                                <w:color w:val="000000"/>
                                <w:sz w:val="16"/>
                                <w:szCs w:val="16"/>
                              </w:rPr>
                              <w:lastRenderedPageBreak/>
                              <w:t>match against.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B1" w:history="1">
                        <w:r w:rsidR="00D03E1F">
                          <w:rPr>
                            <w:color w:val="0000FF"/>
                            <w:sz w:val="16"/>
                            <w:szCs w:val="16"/>
                            <w:u w:val="single"/>
                          </w:rPr>
                          <w:t>mode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numeric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style of comparison, Numeric or String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46" w:name="Link92"/>
          <w:bookmarkStart w:id="247" w:name="_Toc293927296"/>
          <w:bookmarkStart w:id="248" w:name="_Toc366229684"/>
          <w:bookmarkEnd w:id="246"/>
          <w:proofErr w:type="gramStart"/>
          <w:r>
            <w:t>element</w:t>
          </w:r>
          <w:proofErr w:type="gramEnd"/>
          <w:r>
            <w:t xml:space="preserve"> logicClause/less-than-equals</w:t>
          </w:r>
          <w:bookmarkEnd w:id="247"/>
          <w:bookmarkEnd w:id="248"/>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876550" cy="3028950"/>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3028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D" w:history="1">
                  <w:r w:rsidR="00D03E1F">
                    <w:rPr>
                      <w:b/>
                      <w:bCs/>
                      <w:color w:val="0000FF"/>
                      <w:sz w:val="16"/>
                      <w:szCs w:val="16"/>
                      <w:u w:val="single"/>
                    </w:rPr>
                    <w:t>comparison</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F" w:history="1">
                        <w:r w:rsidR="00D03E1F">
                          <w:rPr>
                            <w:color w:val="0000FF"/>
                            <w:sz w:val="16"/>
                            <w:szCs w:val="16"/>
                            <w:u w:val="single"/>
                          </w:rPr>
                          <w:t>string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to compare.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B0" w:history="1">
                        <w:r w:rsidR="00D03E1F">
                          <w:rPr>
                            <w:color w:val="0000FF"/>
                            <w:sz w:val="16"/>
                            <w:szCs w:val="16"/>
                            <w:u w:val="single"/>
                          </w:rPr>
                          <w:t>match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Value to </w:t>
                            </w:r>
                            <w:r>
                              <w:rPr>
                                <w:color w:val="000000"/>
                                <w:sz w:val="16"/>
                                <w:szCs w:val="16"/>
                              </w:rPr>
                              <w:lastRenderedPageBreak/>
                              <w:t>match against.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B1" w:history="1">
                        <w:r w:rsidR="00D03E1F">
                          <w:rPr>
                            <w:color w:val="0000FF"/>
                            <w:sz w:val="16"/>
                            <w:szCs w:val="16"/>
                            <w:u w:val="single"/>
                          </w:rPr>
                          <w:t>mode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numeric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style of comparison, Numeric or String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49" w:name="Link93"/>
          <w:bookmarkStart w:id="250" w:name="_Toc293927297"/>
          <w:bookmarkStart w:id="251" w:name="_Toc366229685"/>
          <w:bookmarkEnd w:id="249"/>
          <w:proofErr w:type="gramStart"/>
          <w:r>
            <w:t>element</w:t>
          </w:r>
          <w:proofErr w:type="gramEnd"/>
          <w:r>
            <w:t xml:space="preserve"> logicClause/greater-than</w:t>
          </w:r>
          <w:bookmarkEnd w:id="250"/>
          <w:bookmarkEnd w:id="251"/>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647950" cy="302895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950" cy="3028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D" w:history="1">
                  <w:r w:rsidR="00D03E1F">
                    <w:rPr>
                      <w:b/>
                      <w:bCs/>
                      <w:color w:val="0000FF"/>
                      <w:sz w:val="16"/>
                      <w:szCs w:val="16"/>
                      <w:u w:val="single"/>
                    </w:rPr>
                    <w:t>comparison</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F" w:history="1">
                        <w:r w:rsidR="00D03E1F">
                          <w:rPr>
                            <w:color w:val="0000FF"/>
                            <w:sz w:val="16"/>
                            <w:szCs w:val="16"/>
                            <w:u w:val="single"/>
                          </w:rPr>
                          <w:t>string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to compare.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B0" w:history="1">
                        <w:r w:rsidR="00D03E1F">
                          <w:rPr>
                            <w:color w:val="0000FF"/>
                            <w:sz w:val="16"/>
                            <w:szCs w:val="16"/>
                            <w:u w:val="single"/>
                          </w:rPr>
                          <w:t>match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Value to </w:t>
                            </w:r>
                            <w:r>
                              <w:rPr>
                                <w:color w:val="000000"/>
                                <w:sz w:val="16"/>
                                <w:szCs w:val="16"/>
                              </w:rPr>
                              <w:lastRenderedPageBreak/>
                              <w:t>match against.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B1" w:history="1">
                        <w:r w:rsidR="00D03E1F">
                          <w:rPr>
                            <w:color w:val="0000FF"/>
                            <w:sz w:val="16"/>
                            <w:szCs w:val="16"/>
                            <w:u w:val="single"/>
                          </w:rPr>
                          <w:t>mode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numeric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style of comparison, Numeric or String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52" w:name="Link94"/>
          <w:bookmarkStart w:id="253" w:name="_Toc293927298"/>
          <w:bookmarkStart w:id="254" w:name="_Toc366229686"/>
          <w:bookmarkEnd w:id="252"/>
          <w:proofErr w:type="gramStart"/>
          <w:r>
            <w:t>element</w:t>
          </w:r>
          <w:proofErr w:type="gramEnd"/>
          <w:r>
            <w:t xml:space="preserve"> logicClause/greater-than-equals</w:t>
          </w:r>
          <w:bookmarkEnd w:id="253"/>
          <w:bookmarkEnd w:id="254"/>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038475" cy="3028950"/>
                      <wp:effectExtent l="0" t="0" r="9525"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8475" cy="3028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D" w:history="1">
                  <w:r w:rsidR="00D03E1F">
                    <w:rPr>
                      <w:b/>
                      <w:bCs/>
                      <w:color w:val="0000FF"/>
                      <w:sz w:val="16"/>
                      <w:szCs w:val="16"/>
                      <w:u w:val="single"/>
                    </w:rPr>
                    <w:t>comparison</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F" w:history="1">
                        <w:r w:rsidR="00D03E1F">
                          <w:rPr>
                            <w:color w:val="0000FF"/>
                            <w:sz w:val="16"/>
                            <w:szCs w:val="16"/>
                            <w:u w:val="single"/>
                          </w:rPr>
                          <w:t>string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to compare.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B0" w:history="1">
                        <w:r w:rsidR="00D03E1F">
                          <w:rPr>
                            <w:color w:val="0000FF"/>
                            <w:sz w:val="16"/>
                            <w:szCs w:val="16"/>
                            <w:u w:val="single"/>
                          </w:rPr>
                          <w:t>match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Value to </w:t>
                            </w:r>
                            <w:r>
                              <w:rPr>
                                <w:color w:val="000000"/>
                                <w:sz w:val="16"/>
                                <w:szCs w:val="16"/>
                              </w:rPr>
                              <w:lastRenderedPageBreak/>
                              <w:t>match against.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B1" w:history="1">
                        <w:r w:rsidR="00D03E1F">
                          <w:rPr>
                            <w:color w:val="0000FF"/>
                            <w:sz w:val="16"/>
                            <w:szCs w:val="16"/>
                            <w:u w:val="single"/>
                          </w:rPr>
                          <w:t>mode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numeric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style of comparison, Numeric or String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55" w:name="Link95"/>
          <w:bookmarkStart w:id="256" w:name="_Toc293927299"/>
          <w:bookmarkStart w:id="257" w:name="_Toc366229687"/>
          <w:bookmarkEnd w:id="255"/>
          <w:proofErr w:type="gramStart"/>
          <w:r>
            <w:t>element</w:t>
          </w:r>
          <w:proofErr w:type="gramEnd"/>
          <w:r>
            <w:t xml:space="preserve"> logicClause/is-defined</w:t>
          </w:r>
          <w:bookmarkEnd w:id="256"/>
          <w:bookmarkEnd w:id="257"/>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667000" cy="1543050"/>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7000" cy="15430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F" w:history="1">
                  <w:r w:rsidR="00D03E1F">
                    <w:rPr>
                      <w:b/>
                      <w:bCs/>
                      <w:color w:val="0000FF"/>
                      <w:sz w:val="16"/>
                      <w:szCs w:val="16"/>
                      <w:u w:val="single"/>
                    </w:rPr>
                    <w:t>isDefined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B2"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test.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58" w:name="Link96"/>
          <w:bookmarkStart w:id="259" w:name="_Toc293927300"/>
          <w:bookmarkStart w:id="260" w:name="_Toc366229688"/>
          <w:bookmarkEnd w:id="258"/>
          <w:proofErr w:type="gramStart"/>
          <w:r>
            <w:lastRenderedPageBreak/>
            <w:t>element</w:t>
          </w:r>
          <w:proofErr w:type="gramEnd"/>
          <w:r>
            <w:t xml:space="preserve"> logicClause/is-not-defined</w:t>
          </w:r>
          <w:bookmarkEnd w:id="259"/>
          <w:bookmarkEnd w:id="260"/>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876550" cy="1543050"/>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6550" cy="15430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F" w:history="1">
                  <w:r w:rsidR="00D03E1F">
                    <w:rPr>
                      <w:b/>
                      <w:bCs/>
                      <w:color w:val="0000FF"/>
                      <w:sz w:val="16"/>
                      <w:szCs w:val="16"/>
                      <w:u w:val="single"/>
                    </w:rPr>
                    <w:t>isDefined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B2"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test.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61" w:name="Link97"/>
          <w:bookmarkStart w:id="262" w:name="_Toc293927301"/>
          <w:bookmarkStart w:id="263" w:name="_Toc366229689"/>
          <w:bookmarkEnd w:id="261"/>
          <w:proofErr w:type="gramStart"/>
          <w:r>
            <w:t>element</w:t>
          </w:r>
          <w:proofErr w:type="gramEnd"/>
          <w:r>
            <w:t xml:space="preserve"> logicClause/is-authentication</w:t>
          </w:r>
          <w:bookmarkEnd w:id="262"/>
          <w:bookmarkEnd w:id="263"/>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257300" cy="333375"/>
                      <wp:effectExtent l="0" t="0" r="0" b="9525"/>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33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64" w:name="Link98"/>
          <w:bookmarkStart w:id="265" w:name="_Toc293927302"/>
          <w:bookmarkStart w:id="266" w:name="_Toc366229690"/>
          <w:bookmarkEnd w:id="264"/>
          <w:proofErr w:type="gramStart"/>
          <w:r>
            <w:t>element</w:t>
          </w:r>
          <w:proofErr w:type="gramEnd"/>
          <w:r>
            <w:t xml:space="preserve"> logicClause/is-accounting</w:t>
          </w:r>
          <w:bookmarkEnd w:id="265"/>
          <w:bookmarkEnd w:id="266"/>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085850" cy="333375"/>
                      <wp:effectExtent l="0" t="0" r="0" b="9525"/>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0" cy="33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67" w:name="Link99"/>
          <w:bookmarkStart w:id="268" w:name="_Toc293927303"/>
          <w:bookmarkStart w:id="269" w:name="_Toc366229691"/>
          <w:bookmarkEnd w:id="267"/>
          <w:proofErr w:type="gramStart"/>
          <w:r>
            <w:lastRenderedPageBreak/>
            <w:t>element</w:t>
          </w:r>
          <w:proofErr w:type="gramEnd"/>
          <w:r>
            <w:t xml:space="preserve"> logicClause/is-start</w:t>
          </w:r>
          <w:bookmarkEnd w:id="268"/>
          <w:bookmarkEnd w:id="269"/>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762000" cy="333375"/>
                      <wp:effectExtent l="0" t="0" r="0" b="952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00" cy="33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70" w:name="Link9A"/>
          <w:bookmarkStart w:id="271" w:name="_Toc293927304"/>
          <w:bookmarkStart w:id="272" w:name="_Toc366229692"/>
          <w:bookmarkEnd w:id="270"/>
          <w:proofErr w:type="gramStart"/>
          <w:r>
            <w:t>element</w:t>
          </w:r>
          <w:proofErr w:type="gramEnd"/>
          <w:r>
            <w:t xml:space="preserve"> logicClause/is-stop</w:t>
          </w:r>
          <w:bookmarkEnd w:id="271"/>
          <w:bookmarkEnd w:id="272"/>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752475" cy="333375"/>
                      <wp:effectExtent l="0" t="0" r="9525" b="9525"/>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2475" cy="33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73" w:name="Link9B"/>
          <w:bookmarkStart w:id="274" w:name="_Toc293927305"/>
          <w:bookmarkStart w:id="275" w:name="_Toc366229693"/>
          <w:bookmarkEnd w:id="273"/>
          <w:proofErr w:type="gramStart"/>
          <w:r>
            <w:t>element</w:t>
          </w:r>
          <w:proofErr w:type="gramEnd"/>
          <w:r>
            <w:t xml:space="preserve"> logicClause/is-interim</w:t>
          </w:r>
          <w:bookmarkEnd w:id="274"/>
          <w:bookmarkEnd w:id="275"/>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895350" cy="333375"/>
                      <wp:effectExtent l="0" t="0" r="0"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5350" cy="33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76" w:name="Link9C"/>
          <w:bookmarkStart w:id="277" w:name="_Toc293927306"/>
          <w:bookmarkStart w:id="278" w:name="_Toc366229694"/>
          <w:bookmarkEnd w:id="276"/>
          <w:proofErr w:type="gramStart"/>
          <w:r>
            <w:t>element</w:t>
          </w:r>
          <w:proofErr w:type="gramEnd"/>
          <w:r>
            <w:t xml:space="preserve"> logicClause/is-accept</w:t>
          </w:r>
          <w:bookmarkEnd w:id="277"/>
          <w:bookmarkEnd w:id="278"/>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857250" cy="333375"/>
                      <wp:effectExtent l="0" t="0" r="0" b="9525"/>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7250" cy="33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79" w:name="Link9D"/>
          <w:bookmarkStart w:id="280" w:name="_Toc293927307"/>
          <w:bookmarkStart w:id="281" w:name="_Toc366229695"/>
          <w:bookmarkEnd w:id="279"/>
          <w:proofErr w:type="gramStart"/>
          <w:r>
            <w:t>element</w:t>
          </w:r>
          <w:proofErr w:type="gramEnd"/>
          <w:r>
            <w:t xml:space="preserve"> logicClause/is-reject</w:t>
          </w:r>
          <w:bookmarkEnd w:id="280"/>
          <w:bookmarkEnd w:id="281"/>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819150" cy="333375"/>
                      <wp:effectExtent l="0" t="0" r="0" b="9525"/>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19150" cy="33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rPr>
              <w:szCs w:val="24"/>
            </w:rPr>
          </w:pPr>
          <w:bookmarkStart w:id="282" w:name="Link9E"/>
          <w:bookmarkStart w:id="283" w:name="_Toc293927308"/>
          <w:bookmarkStart w:id="284" w:name="_Toc366229696"/>
          <w:bookmarkEnd w:id="282"/>
          <w:proofErr w:type="gramStart"/>
          <w:r>
            <w:lastRenderedPageBreak/>
            <w:t>element</w:t>
          </w:r>
          <w:proofErr w:type="gramEnd"/>
          <w:r>
            <w:t xml:space="preserve"> logicClause/is-deny</w:t>
          </w:r>
          <w:bookmarkEnd w:id="283"/>
          <w:bookmarkEnd w:id="284"/>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771525" cy="333375"/>
                      <wp:effectExtent l="0" t="0" r="9525" b="9525"/>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1525" cy="33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285" w:name="Link8"/>
          <w:bookmarkStart w:id="286" w:name="_Toc293927309"/>
          <w:bookmarkStart w:id="287" w:name="_Toc366229697"/>
          <w:bookmarkEnd w:id="285"/>
          <w:proofErr w:type="gramStart"/>
          <w:r>
            <w:lastRenderedPageBreak/>
            <w:t>group</w:t>
          </w:r>
          <w:proofErr w:type="gramEnd"/>
          <w:r>
            <w:t xml:space="preserve"> statement</w:t>
          </w:r>
          <w:bookmarkEnd w:id="286"/>
          <w:bookmarkEnd w:id="287"/>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933450" cy="7905750"/>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33450" cy="79057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248"/>
                  <w:gridCol w:w="4548"/>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complexTypes </w:t>
                      </w:r>
                    </w:p>
                  </w:tc>
                  <w:tc>
                    <w:tcPr>
                      <w:tcW w:w="0" w:type="auto"/>
                    </w:tcPr>
                    <w:p w:rsidR="00D03E1F" w:rsidRDefault="00A61963" w:rsidP="006C2718">
                      <w:pPr>
                        <w:widowControl w:val="0"/>
                        <w:autoSpaceDE w:val="0"/>
                        <w:autoSpaceDN w:val="0"/>
                        <w:adjustRightInd w:val="0"/>
                        <w:rPr>
                          <w:sz w:val="24"/>
                        </w:rPr>
                      </w:pPr>
                      <w:hyperlink w:anchor="Link3" w:history="1">
                        <w:r w:rsidR="00D03E1F">
                          <w:rPr>
                            <w:b/>
                            <w:bCs/>
                            <w:color w:val="0000FF"/>
                            <w:sz w:val="16"/>
                            <w:szCs w:val="16"/>
                            <w:u w:val="single"/>
                          </w:rPr>
                          <w:t>access-accept</w:t>
                        </w:r>
                      </w:hyperlink>
                      <w:r w:rsidR="00D03E1F">
                        <w:rPr>
                          <w:b/>
                          <w:bCs/>
                          <w:color w:val="000000"/>
                          <w:sz w:val="16"/>
                          <w:szCs w:val="16"/>
                        </w:rPr>
                        <w:t xml:space="preserve"> </w:t>
                      </w:r>
                      <w:hyperlink w:anchor="Link9" w:history="1">
                        <w:r w:rsidR="00D03E1F">
                          <w:rPr>
                            <w:b/>
                            <w:bCs/>
                            <w:color w:val="0000FF"/>
                            <w:sz w:val="16"/>
                            <w:szCs w:val="16"/>
                            <w:u w:val="single"/>
                          </w:rPr>
                          <w:t>access-reject</w:t>
                        </w:r>
                      </w:hyperlink>
                      <w:r w:rsidR="00D03E1F">
                        <w:rPr>
                          <w:b/>
                          <w:bCs/>
                          <w:color w:val="000000"/>
                          <w:sz w:val="16"/>
                          <w:szCs w:val="16"/>
                        </w:rPr>
                        <w:t xml:space="preserve"> </w:t>
                      </w:r>
                      <w:hyperlink w:anchor="Link27" w:history="1">
                        <w:r w:rsidR="00D03E1F">
                          <w:rPr>
                            <w:b/>
                            <w:bCs/>
                            <w:color w:val="0000FF"/>
                            <w:sz w:val="16"/>
                            <w:szCs w:val="16"/>
                            <w:u w:val="single"/>
                          </w:rPr>
                          <w:t>else</w:t>
                        </w:r>
                      </w:hyperlink>
                      <w:r w:rsidR="00D03E1F">
                        <w:rPr>
                          <w:b/>
                          <w:bCs/>
                          <w:color w:val="000000"/>
                          <w:sz w:val="16"/>
                          <w:szCs w:val="16"/>
                        </w:rPr>
                        <w:t xml:space="preserve"> </w:t>
                      </w:r>
                      <w:hyperlink w:anchor="Link2A" w:history="1">
                        <w:r w:rsidR="00D03E1F">
                          <w:rPr>
                            <w:b/>
                            <w:bCs/>
                            <w:color w:val="0000FF"/>
                            <w:sz w:val="16"/>
                            <w:szCs w:val="16"/>
                            <w:u w:val="single"/>
                          </w:rPr>
                          <w:t>foreach</w:t>
                        </w:r>
                      </w:hyperlink>
                      <w:r w:rsidR="00D03E1F">
                        <w:rPr>
                          <w:b/>
                          <w:bCs/>
                          <w:color w:val="000000"/>
                          <w:sz w:val="16"/>
                          <w:szCs w:val="16"/>
                        </w:rPr>
                        <w:t xml:space="preserve"> </w:t>
                      </w:r>
                      <w:hyperlink w:anchor="Link3D" w:history="1">
                        <w:r w:rsidR="00D03E1F">
                          <w:rPr>
                            <w:b/>
                            <w:bCs/>
                            <w:color w:val="0000FF"/>
                            <w:sz w:val="16"/>
                            <w:szCs w:val="16"/>
                            <w:u w:val="single"/>
                          </w:rPr>
                          <w:t>proxy</w:t>
                        </w:r>
                      </w:hyperlink>
                      <w:r w:rsidR="00D03E1F">
                        <w:rPr>
                          <w:b/>
                          <w:bCs/>
                          <w:color w:val="000000"/>
                          <w:sz w:val="16"/>
                          <w:szCs w:val="16"/>
                        </w:rPr>
                        <w:t xml:space="preserve"> </w:t>
                      </w:r>
                      <w:hyperlink w:anchor="Link48" w:history="1">
                        <w:r w:rsidR="00D03E1F">
                          <w:rPr>
                            <w:b/>
                            <w:bCs/>
                            <w:color w:val="0000FF"/>
                            <w:sz w:val="16"/>
                            <w:szCs w:val="16"/>
                            <w:u w:val="single"/>
                          </w:rPr>
                          <w:t>rule</w:t>
                        </w:r>
                      </w:hyperlink>
                      <w:r w:rsidR="00D03E1F">
                        <w:rPr>
                          <w:b/>
                          <w:bCs/>
                          <w:color w:val="000000"/>
                          <w:sz w:val="16"/>
                          <w:szCs w:val="16"/>
                        </w:rPr>
                        <w:t xml:space="preserve"> </w:t>
                      </w:r>
                      <w:hyperlink w:anchor="Link4D" w:history="1">
                        <w:r w:rsidR="00D03E1F">
                          <w:rPr>
                            <w:b/>
                            <w:bCs/>
                            <w:color w:val="0000FF"/>
                            <w:sz w:val="16"/>
                            <w:szCs w:val="16"/>
                            <w:u w:val="single"/>
                          </w:rPr>
                          <w:t>then</w:t>
                        </w:r>
                      </w:hyperlink>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288" w:name="LinkB3"/>
          <w:bookmarkStart w:id="289" w:name="_Toc293927310"/>
          <w:bookmarkStart w:id="290" w:name="_Toc366229698"/>
          <w:bookmarkEnd w:id="288"/>
          <w:proofErr w:type="gramStart"/>
          <w:r>
            <w:t>element</w:t>
          </w:r>
          <w:proofErr w:type="gramEnd"/>
          <w:r>
            <w:t xml:space="preserve"> statement/set</w:t>
          </w:r>
          <w:bookmarkEnd w:id="289"/>
          <w:bookmarkEnd w:id="29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067050" cy="3552825"/>
                      <wp:effectExtent l="0" t="0" r="0" b="952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7050" cy="35528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A" w:history="1">
                  <w:r w:rsidR="00D03E1F">
                    <w:rPr>
                      <w:b/>
                      <w:bCs/>
                      <w:color w:val="0000FF"/>
                      <w:sz w:val="16"/>
                      <w:szCs w:val="16"/>
                      <w:u w:val="single"/>
                    </w:rPr>
                    <w:t>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CE"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set.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CF"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0"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Regular expression applied to the expanded value. If the value matches, and the regular expression contains a 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11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Set the value of a variable/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291" w:name="LinkB4"/>
          <w:bookmarkStart w:id="292" w:name="_Toc293927311"/>
          <w:bookmarkStart w:id="293" w:name="_Toc366229699"/>
          <w:bookmarkEnd w:id="291"/>
          <w:proofErr w:type="gramStart"/>
          <w:r>
            <w:lastRenderedPageBreak/>
            <w:t>element</w:t>
          </w:r>
          <w:proofErr w:type="gramEnd"/>
          <w:r>
            <w:t xml:space="preserve"> statement/set-if-null</w:t>
          </w:r>
          <w:bookmarkEnd w:id="292"/>
          <w:bookmarkEnd w:id="29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124200" cy="3552825"/>
                      <wp:effectExtent l="0" t="0" r="0" b="9525"/>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4200" cy="35528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A" w:history="1">
                  <w:r w:rsidR="00D03E1F">
                    <w:rPr>
                      <w:b/>
                      <w:bCs/>
                      <w:color w:val="0000FF"/>
                      <w:sz w:val="16"/>
                      <w:szCs w:val="16"/>
                      <w:u w:val="single"/>
                    </w:rPr>
                    <w:t>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CE"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set.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CF"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0"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Regular expression applied to the expanded value. If the value matches, and </w:t>
                            </w:r>
                            <w:r>
                              <w:rPr>
                                <w:color w:val="000000"/>
                                <w:sz w:val="16"/>
                                <w:szCs w:val="16"/>
                              </w:rPr>
                              <w:lastRenderedPageBreak/>
                              <w:t>the regular expression contains a 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07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Conditionally set the value of a variable if the variable is currently null / not defined.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294" w:name="LinkB5"/>
          <w:bookmarkStart w:id="295" w:name="_Toc293927312"/>
          <w:bookmarkStart w:id="296" w:name="_Toc366229700"/>
          <w:bookmarkEnd w:id="294"/>
          <w:proofErr w:type="gramStart"/>
          <w:r>
            <w:t>element</w:t>
          </w:r>
          <w:proofErr w:type="gramEnd"/>
          <w:r>
            <w:t xml:space="preserve"> statement/add</w:t>
          </w:r>
          <w:bookmarkEnd w:id="295"/>
          <w:bookmarkEnd w:id="29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105150" cy="3552825"/>
                      <wp:effectExtent l="0" t="0" r="0" b="9525"/>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5150" cy="35528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F" w:history="1">
                  <w:r w:rsidR="00D03E1F">
                    <w:rPr>
                      <w:b/>
                      <w:bCs/>
                      <w:color w:val="0000FF"/>
                      <w:sz w:val="16"/>
                      <w:szCs w:val="16"/>
                      <w:u w:val="single"/>
                    </w:rPr>
                    <w:t>add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1"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br/>
                              <w:t>Name of the variable to set.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2"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3"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Regular expression applied to the expanded value. If the value matches, and the regular expression contains a 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6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Add a value to a variable, creating or extending a list of values.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297" w:name="LinkB6"/>
          <w:bookmarkStart w:id="298" w:name="_Toc293927313"/>
          <w:bookmarkStart w:id="299" w:name="_Toc366229701"/>
          <w:bookmarkEnd w:id="297"/>
          <w:proofErr w:type="gramStart"/>
          <w:r>
            <w:lastRenderedPageBreak/>
            <w:t>element</w:t>
          </w:r>
          <w:proofErr w:type="gramEnd"/>
          <w:r>
            <w:t xml:space="preserve"> statement/remove</w:t>
          </w:r>
          <w:bookmarkEnd w:id="298"/>
          <w:bookmarkEnd w:id="29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952750" cy="3657600"/>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2750" cy="36576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7" w:history="1">
                  <w:r w:rsidR="00D03E1F">
                    <w:rPr>
                      <w:b/>
                      <w:bCs/>
                      <w:color w:val="0000FF"/>
                      <w:sz w:val="16"/>
                      <w:szCs w:val="16"/>
                      <w:u w:val="single"/>
                    </w:rPr>
                    <w:t>remove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4"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change.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5"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6"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Regular expression applied to the expanded value. If the value </w:t>
                            </w:r>
                            <w:r>
                              <w:rPr>
                                <w:color w:val="000000"/>
                                <w:sz w:val="16"/>
                                <w:szCs w:val="16"/>
                              </w:rPr>
                              <w:lastRenderedPageBreak/>
                              <w:t>matches, and the regular expression contains a 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52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Remove a value from a variables list of values.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00" w:name="LinkB7"/>
          <w:bookmarkStart w:id="301" w:name="_Toc293927314"/>
          <w:bookmarkStart w:id="302" w:name="_Toc366229702"/>
          <w:bookmarkEnd w:id="300"/>
          <w:proofErr w:type="gramStart"/>
          <w:r>
            <w:t>element</w:t>
          </w:r>
          <w:proofErr w:type="gramEnd"/>
          <w:r>
            <w:t xml:space="preserve"> statement/delete</w:t>
          </w:r>
          <w:bookmarkEnd w:id="301"/>
          <w:bookmarkEnd w:id="30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514600" cy="1647825"/>
                      <wp:effectExtent l="0" t="0" r="0" b="9525"/>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4600" cy="16478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1" w:history="1">
                  <w:r w:rsidR="00D03E1F">
                    <w:rPr>
                      <w:b/>
                      <w:bCs/>
                      <w:color w:val="0000FF"/>
                      <w:sz w:val="16"/>
                      <w:szCs w:val="16"/>
                      <w:u w:val="single"/>
                    </w:rPr>
                    <w:t>delete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7"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delete.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46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Delete a variable.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03" w:name="LinkB8"/>
          <w:bookmarkStart w:id="304" w:name="_Toc293927315"/>
          <w:bookmarkStart w:id="305" w:name="_Toc366229703"/>
          <w:bookmarkEnd w:id="303"/>
          <w:proofErr w:type="gramStart"/>
          <w:r>
            <w:t>element</w:t>
          </w:r>
          <w:proofErr w:type="gramEnd"/>
          <w:r>
            <w:t xml:space="preserve"> statement/lookup</w:t>
          </w:r>
          <w:bookmarkEnd w:id="304"/>
          <w:bookmarkEnd w:id="305"/>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324100" cy="127635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4100" cy="12763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4" w:history="1">
                  <w:r w:rsidR="00D03E1F">
                    <w:rPr>
                      <w:b/>
                      <w:bCs/>
                      <w:color w:val="0000FF"/>
                      <w:sz w:val="16"/>
                      <w:szCs w:val="16"/>
                      <w:u w:val="single"/>
                    </w:rPr>
                    <w:t>lookup</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98"/>
                  <w:gridCol w:w="1398"/>
                  <w:gridCol w:w="1398"/>
                  <w:gridCol w:w="1398"/>
                  <w:gridCol w:w="1398"/>
                  <w:gridCol w:w="1398"/>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8"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53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Perform an external data lookup.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06" w:name="LinkB9"/>
          <w:bookmarkStart w:id="307" w:name="_Toc293927316"/>
          <w:bookmarkStart w:id="308" w:name="_Toc366229704"/>
          <w:bookmarkEnd w:id="306"/>
          <w:proofErr w:type="gramStart"/>
          <w:r>
            <w:t>element</w:t>
          </w:r>
          <w:proofErr w:type="gramEnd"/>
          <w:r>
            <w:t xml:space="preserve"> statement/break</w:t>
          </w:r>
          <w:bookmarkEnd w:id="307"/>
          <w:bookmarkEnd w:id="308"/>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285875" cy="771525"/>
                      <wp:effectExtent l="0" t="0" r="9525" b="9525"/>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5875" cy="7715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9" w:history="1">
                  <w:r w:rsidR="00D03E1F">
                    <w:rPr>
                      <w:b/>
                      <w:bCs/>
                      <w:color w:val="0000FF"/>
                      <w:sz w:val="16"/>
                      <w:szCs w:val="16"/>
                      <w:u w:val="single"/>
                    </w:rPr>
                    <w:t>break</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14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Break out of the enclosing loop (foreach).</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09" w:name="LinkBA"/>
          <w:bookmarkStart w:id="310" w:name="_Toc293927317"/>
          <w:bookmarkStart w:id="311" w:name="_Toc366229705"/>
          <w:bookmarkEnd w:id="309"/>
          <w:proofErr w:type="gramStart"/>
          <w:r>
            <w:lastRenderedPageBreak/>
            <w:t>element</w:t>
          </w:r>
          <w:proofErr w:type="gramEnd"/>
          <w:r>
            <w:t xml:space="preserve"> statement/end</w:t>
          </w:r>
          <w:bookmarkEnd w:id="310"/>
          <w:bookmarkEnd w:id="311"/>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257300" cy="771525"/>
                      <wp:effectExtent l="0" t="0" r="0" b="9525"/>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7715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8" w:history="1">
                  <w:r w:rsidR="00D03E1F">
                    <w:rPr>
                      <w:b/>
                      <w:bCs/>
                      <w:color w:val="0000FF"/>
                      <w:sz w:val="16"/>
                      <w:szCs w:val="16"/>
                      <w:u w:val="single"/>
                    </w:rPr>
                    <w:t>end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43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End rule execution with a success exit status.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12" w:name="LinkBB"/>
          <w:bookmarkStart w:id="313" w:name="_Toc293927318"/>
          <w:bookmarkStart w:id="314" w:name="_Toc366229706"/>
          <w:bookmarkEnd w:id="312"/>
          <w:proofErr w:type="gramStart"/>
          <w:r>
            <w:t>element</w:t>
          </w:r>
          <w:proofErr w:type="gramEnd"/>
          <w:r>
            <w:t xml:space="preserve"> statement/call</w:t>
          </w:r>
          <w:bookmarkEnd w:id="313"/>
          <w:bookmarkEnd w:id="31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190750" cy="127635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0750" cy="12763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B" w:history="1">
                  <w:r w:rsidR="00D03E1F">
                    <w:rPr>
                      <w:b/>
                      <w:bCs/>
                      <w:color w:val="0000FF"/>
                      <w:sz w:val="16"/>
                      <w:szCs w:val="16"/>
                      <w:u w:val="single"/>
                    </w:rPr>
                    <w:t>call</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98"/>
                  <w:gridCol w:w="1398"/>
                  <w:gridCol w:w="1398"/>
                  <w:gridCol w:w="1398"/>
                  <w:gridCol w:w="1398"/>
                  <w:gridCol w:w="1398"/>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9" w:history="1">
                        <w:r w:rsidR="00D03E1F">
                          <w:rPr>
                            <w:color w:val="0000FF"/>
                            <w:sz w:val="16"/>
                            <w:szCs w:val="16"/>
                            <w:u w:val="single"/>
                          </w:rPr>
                          <w:t>rule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5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Call another rule as a subroutine.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15" w:name="LinkBC"/>
          <w:bookmarkStart w:id="316" w:name="_Toc293927319"/>
          <w:bookmarkStart w:id="317" w:name="_Toc366229707"/>
          <w:bookmarkEnd w:id="315"/>
          <w:proofErr w:type="gramStart"/>
          <w:r>
            <w:lastRenderedPageBreak/>
            <w:t>element</w:t>
          </w:r>
          <w:proofErr w:type="gramEnd"/>
          <w:r>
            <w:t xml:space="preserve"> statement/log</w:t>
          </w:r>
          <w:bookmarkEnd w:id="316"/>
          <w:bookmarkEnd w:id="31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543175" cy="2495550"/>
                      <wp:effectExtent l="0" t="0" r="9525"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43175" cy="24955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2" w:history="1">
                  <w:r w:rsidR="00D03E1F">
                    <w:rPr>
                      <w:b/>
                      <w:bCs/>
                      <w:color w:val="0000FF"/>
                      <w:sz w:val="16"/>
                      <w:szCs w:val="16"/>
                      <w:u w:val="single"/>
                    </w:rPr>
                    <w:t>log</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A" w:history="1">
                        <w:r w:rsidR="00D03E1F">
                          <w:rPr>
                            <w:color w:val="0000FF"/>
                            <w:sz w:val="16"/>
                            <w:szCs w:val="16"/>
                            <w:u w:val="single"/>
                          </w:rPr>
                          <w:t>logger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info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Logger to use when writing message.  Defaults to the standard log stream.</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B" w:history="1">
                        <w:r w:rsidR="00D03E1F">
                          <w:rPr>
                            <w:color w:val="0000FF"/>
                            <w:sz w:val="16"/>
                            <w:szCs w:val="16"/>
                            <w:u w:val="single"/>
                          </w:rPr>
                          <w:t>level</w:t>
                        </w:r>
                      </w:hyperlink>
                    </w:p>
                  </w:tc>
                  <w:tc>
                    <w:tcPr>
                      <w:tcW w:w="784" w:type="pct"/>
                    </w:tcPr>
                    <w:p w:rsidR="00D03E1F" w:rsidRDefault="00A61963" w:rsidP="006C2718">
                      <w:pPr>
                        <w:widowControl w:val="0"/>
                        <w:autoSpaceDE w:val="0"/>
                        <w:autoSpaceDN w:val="0"/>
                        <w:adjustRightInd w:val="0"/>
                        <w:rPr>
                          <w:sz w:val="24"/>
                        </w:rPr>
                      </w:pPr>
                      <w:hyperlink w:anchor="Link10" w:history="1">
                        <w:r w:rsidR="00D03E1F">
                          <w:rPr>
                            <w:b/>
                            <w:bCs/>
                            <w:color w:val="0000FF"/>
                            <w:sz w:val="16"/>
                            <w:szCs w:val="16"/>
                            <w:u w:val="single"/>
                          </w:rPr>
                          <w:t>logLevel</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info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Level at which to log the message.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35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Log a message.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18" w:name="LinkBD"/>
          <w:bookmarkStart w:id="319" w:name="_Toc293927320"/>
          <w:bookmarkStart w:id="320" w:name="_Toc366229708"/>
          <w:bookmarkEnd w:id="318"/>
          <w:proofErr w:type="gramStart"/>
          <w:r>
            <w:lastRenderedPageBreak/>
            <w:t>element</w:t>
          </w:r>
          <w:proofErr w:type="gramEnd"/>
          <w:r>
            <w:t xml:space="preserve"> statement/if</w:t>
          </w:r>
          <w:bookmarkEnd w:id="319"/>
          <w:bookmarkEnd w:id="32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4429125" cy="7981950"/>
                      <wp:effectExtent l="0" t="0" r="9525"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9125" cy="7981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B" w:history="1">
                  <w:r w:rsidR="00D03E1F">
                    <w:rPr>
                      <w:b/>
                      <w:bCs/>
                      <w:color w:val="0000FF"/>
                      <w:sz w:val="16"/>
                      <w:szCs w:val="16"/>
                      <w:u w:val="single"/>
                    </w:rPr>
                    <w:t>if</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86" w:history="1">
                  <w:r w:rsidR="00D03E1F">
                    <w:rPr>
                      <w:b/>
                      <w:bCs/>
                      <w:color w:val="0000FF"/>
                      <w:sz w:val="16"/>
                      <w:szCs w:val="16"/>
                      <w:u w:val="single"/>
                    </w:rPr>
                    <w:t>is-valid-product</w:t>
                  </w:r>
                </w:hyperlink>
                <w:r w:rsidR="00D03E1F">
                  <w:rPr>
                    <w:b/>
                    <w:bCs/>
                    <w:color w:val="000000"/>
                    <w:sz w:val="16"/>
                    <w:szCs w:val="16"/>
                  </w:rPr>
                  <w:t xml:space="preserve"> </w:t>
                </w:r>
                <w:hyperlink w:anchor="Link87" w:history="1">
                  <w:r w:rsidR="00D03E1F">
                    <w:rPr>
                      <w:b/>
                      <w:bCs/>
                      <w:color w:val="0000FF"/>
                      <w:sz w:val="16"/>
                      <w:szCs w:val="16"/>
                      <w:u w:val="single"/>
                    </w:rPr>
                    <w:t>is-valid-password</w:t>
                  </w:r>
                </w:hyperlink>
                <w:r w:rsidR="00D03E1F">
                  <w:rPr>
                    <w:b/>
                    <w:bCs/>
                    <w:color w:val="000000"/>
                    <w:sz w:val="16"/>
                    <w:szCs w:val="16"/>
                  </w:rPr>
                  <w:t xml:space="preserve"> </w:t>
                </w:r>
                <w:hyperlink w:anchor="Link88" w:history="1">
                  <w:r w:rsidR="00D03E1F">
                    <w:rPr>
                      <w:b/>
                      <w:bCs/>
                      <w:color w:val="0000FF"/>
                      <w:sz w:val="16"/>
                      <w:szCs w:val="16"/>
                      <w:u w:val="single"/>
                    </w:rPr>
                    <w:t>variable</w:t>
                  </w:r>
                </w:hyperlink>
                <w:r w:rsidR="00D03E1F">
                  <w:rPr>
                    <w:b/>
                    <w:bCs/>
                    <w:color w:val="000000"/>
                    <w:sz w:val="16"/>
                    <w:szCs w:val="16"/>
                  </w:rPr>
                  <w:t xml:space="preserve"> </w:t>
                </w:r>
                <w:hyperlink w:anchor="Link89" w:history="1">
                  <w:r w:rsidR="00D03E1F">
                    <w:rPr>
                      <w:b/>
                      <w:bCs/>
                      <w:color w:val="0000FF"/>
                      <w:sz w:val="16"/>
                      <w:szCs w:val="16"/>
                      <w:u w:val="single"/>
                    </w:rPr>
                    <w:t>is-list</w:t>
                  </w:r>
                </w:hyperlink>
                <w:r w:rsidR="00D03E1F">
                  <w:rPr>
                    <w:b/>
                    <w:bCs/>
                    <w:color w:val="000000"/>
                    <w:sz w:val="16"/>
                    <w:szCs w:val="16"/>
                  </w:rPr>
                  <w:t xml:space="preserve"> </w:t>
                </w:r>
                <w:hyperlink w:anchor="Link8A" w:history="1">
                  <w:r w:rsidR="00D03E1F">
                    <w:rPr>
                      <w:b/>
                      <w:bCs/>
                      <w:color w:val="0000FF"/>
                      <w:sz w:val="16"/>
                      <w:szCs w:val="16"/>
                      <w:u w:val="single"/>
                    </w:rPr>
                    <w:t>starts-with</w:t>
                  </w:r>
                </w:hyperlink>
                <w:r w:rsidR="00D03E1F">
                  <w:rPr>
                    <w:b/>
                    <w:bCs/>
                    <w:color w:val="000000"/>
                    <w:sz w:val="16"/>
                    <w:szCs w:val="16"/>
                  </w:rPr>
                  <w:t xml:space="preserve"> </w:t>
                </w:r>
                <w:hyperlink w:anchor="Link8B" w:history="1">
                  <w:r w:rsidR="00D03E1F">
                    <w:rPr>
                      <w:b/>
                      <w:bCs/>
                      <w:color w:val="0000FF"/>
                      <w:sz w:val="16"/>
                      <w:szCs w:val="16"/>
                      <w:u w:val="single"/>
                    </w:rPr>
                    <w:t>ends-with</w:t>
                  </w:r>
                </w:hyperlink>
                <w:r w:rsidR="00D03E1F">
                  <w:rPr>
                    <w:b/>
                    <w:bCs/>
                    <w:color w:val="000000"/>
                    <w:sz w:val="16"/>
                    <w:szCs w:val="16"/>
                  </w:rPr>
                  <w:t xml:space="preserve"> </w:t>
                </w:r>
                <w:hyperlink w:anchor="Link8C" w:history="1">
                  <w:r w:rsidR="00D03E1F">
                    <w:rPr>
                      <w:b/>
                      <w:bCs/>
                      <w:color w:val="0000FF"/>
                      <w:sz w:val="16"/>
                      <w:szCs w:val="16"/>
                      <w:u w:val="single"/>
                    </w:rPr>
                    <w:t>contains</w:t>
                  </w:r>
                </w:hyperlink>
                <w:r w:rsidR="00D03E1F">
                  <w:rPr>
                    <w:b/>
                    <w:bCs/>
                    <w:color w:val="000000"/>
                    <w:sz w:val="16"/>
                    <w:szCs w:val="16"/>
                  </w:rPr>
                  <w:t xml:space="preserve"> </w:t>
                </w:r>
                <w:hyperlink w:anchor="Link8D" w:history="1">
                  <w:r w:rsidR="00D03E1F">
                    <w:rPr>
                      <w:b/>
                      <w:bCs/>
                      <w:color w:val="0000FF"/>
                      <w:sz w:val="16"/>
                      <w:szCs w:val="16"/>
                      <w:u w:val="single"/>
                    </w:rPr>
                    <w:t>match-regex</w:t>
                  </w:r>
                </w:hyperlink>
                <w:r w:rsidR="00D03E1F">
                  <w:rPr>
                    <w:b/>
                    <w:bCs/>
                    <w:color w:val="000000"/>
                    <w:sz w:val="16"/>
                    <w:szCs w:val="16"/>
                  </w:rPr>
                  <w:t xml:space="preserve"> </w:t>
                </w:r>
                <w:hyperlink w:anchor="Link8E" w:history="1">
                  <w:r w:rsidR="00D03E1F">
                    <w:rPr>
                      <w:b/>
                      <w:bCs/>
                      <w:color w:val="0000FF"/>
                      <w:sz w:val="16"/>
                      <w:szCs w:val="16"/>
                      <w:u w:val="single"/>
                    </w:rPr>
                    <w:t>match-ip</w:t>
                  </w:r>
                </w:hyperlink>
                <w:r w:rsidR="00D03E1F">
                  <w:rPr>
                    <w:b/>
                    <w:bCs/>
                    <w:color w:val="000000"/>
                    <w:sz w:val="16"/>
                    <w:szCs w:val="16"/>
                  </w:rPr>
                  <w:t xml:space="preserve"> </w:t>
                </w:r>
                <w:hyperlink w:anchor="Link8F" w:history="1">
                  <w:r w:rsidR="00D03E1F">
                    <w:rPr>
                      <w:b/>
                      <w:bCs/>
                      <w:color w:val="0000FF"/>
                      <w:sz w:val="16"/>
                      <w:szCs w:val="16"/>
                      <w:u w:val="single"/>
                    </w:rPr>
                    <w:t>match-acl</w:t>
                  </w:r>
                </w:hyperlink>
                <w:r w:rsidR="00D03E1F">
                  <w:rPr>
                    <w:b/>
                    <w:bCs/>
                    <w:color w:val="000000"/>
                    <w:sz w:val="16"/>
                    <w:szCs w:val="16"/>
                  </w:rPr>
                  <w:t xml:space="preserve"> </w:t>
                </w:r>
                <w:hyperlink w:anchor="Link90" w:history="1">
                  <w:r w:rsidR="00D03E1F">
                    <w:rPr>
                      <w:b/>
                      <w:bCs/>
                      <w:color w:val="0000FF"/>
                      <w:sz w:val="16"/>
                      <w:szCs w:val="16"/>
                      <w:u w:val="single"/>
                    </w:rPr>
                    <w:t>equals</w:t>
                  </w:r>
                </w:hyperlink>
                <w:r w:rsidR="00D03E1F">
                  <w:rPr>
                    <w:b/>
                    <w:bCs/>
                    <w:color w:val="000000"/>
                    <w:sz w:val="16"/>
                    <w:szCs w:val="16"/>
                  </w:rPr>
                  <w:t xml:space="preserve"> </w:t>
                </w:r>
                <w:hyperlink w:anchor="Link91" w:history="1">
                  <w:r w:rsidR="00D03E1F">
                    <w:rPr>
                      <w:b/>
                      <w:bCs/>
                      <w:color w:val="0000FF"/>
                      <w:sz w:val="16"/>
                      <w:szCs w:val="16"/>
                      <w:u w:val="single"/>
                    </w:rPr>
                    <w:t>less-than</w:t>
                  </w:r>
                </w:hyperlink>
                <w:r w:rsidR="00D03E1F">
                  <w:rPr>
                    <w:b/>
                    <w:bCs/>
                    <w:color w:val="000000"/>
                    <w:sz w:val="16"/>
                    <w:szCs w:val="16"/>
                  </w:rPr>
                  <w:t xml:space="preserve"> </w:t>
                </w:r>
                <w:hyperlink w:anchor="Link92" w:history="1">
                  <w:r w:rsidR="00D03E1F">
                    <w:rPr>
                      <w:b/>
                      <w:bCs/>
                      <w:color w:val="0000FF"/>
                      <w:sz w:val="16"/>
                      <w:szCs w:val="16"/>
                      <w:u w:val="single"/>
                    </w:rPr>
                    <w:t>less-than-equals</w:t>
                  </w:r>
                </w:hyperlink>
                <w:r w:rsidR="00D03E1F">
                  <w:rPr>
                    <w:b/>
                    <w:bCs/>
                    <w:color w:val="000000"/>
                    <w:sz w:val="16"/>
                    <w:szCs w:val="16"/>
                  </w:rPr>
                  <w:t xml:space="preserve"> </w:t>
                </w:r>
                <w:hyperlink w:anchor="Link93" w:history="1">
                  <w:r w:rsidR="00D03E1F">
                    <w:rPr>
                      <w:b/>
                      <w:bCs/>
                      <w:color w:val="0000FF"/>
                      <w:sz w:val="16"/>
                      <w:szCs w:val="16"/>
                      <w:u w:val="single"/>
                    </w:rPr>
                    <w:t>greater-than</w:t>
                  </w:r>
                </w:hyperlink>
                <w:r w:rsidR="00D03E1F">
                  <w:rPr>
                    <w:b/>
                    <w:bCs/>
                    <w:color w:val="000000"/>
                    <w:sz w:val="16"/>
                    <w:szCs w:val="16"/>
                  </w:rPr>
                  <w:t xml:space="preserve"> </w:t>
                </w:r>
                <w:hyperlink w:anchor="Link94" w:history="1">
                  <w:r w:rsidR="00D03E1F">
                    <w:rPr>
                      <w:b/>
                      <w:bCs/>
                      <w:color w:val="0000FF"/>
                      <w:sz w:val="16"/>
                      <w:szCs w:val="16"/>
                      <w:u w:val="single"/>
                    </w:rPr>
                    <w:t>greater-than-equals</w:t>
                  </w:r>
                </w:hyperlink>
                <w:r w:rsidR="00D03E1F">
                  <w:rPr>
                    <w:b/>
                    <w:bCs/>
                    <w:color w:val="000000"/>
                    <w:sz w:val="16"/>
                    <w:szCs w:val="16"/>
                  </w:rPr>
                  <w:t xml:space="preserve"> </w:t>
                </w:r>
                <w:hyperlink w:anchor="Link95" w:history="1">
                  <w:r w:rsidR="00D03E1F">
                    <w:rPr>
                      <w:b/>
                      <w:bCs/>
                      <w:color w:val="0000FF"/>
                      <w:sz w:val="16"/>
                      <w:szCs w:val="16"/>
                      <w:u w:val="single"/>
                    </w:rPr>
                    <w:t>is-defined</w:t>
                  </w:r>
                </w:hyperlink>
                <w:r w:rsidR="00D03E1F">
                  <w:rPr>
                    <w:b/>
                    <w:bCs/>
                    <w:color w:val="000000"/>
                    <w:sz w:val="16"/>
                    <w:szCs w:val="16"/>
                  </w:rPr>
                  <w:t xml:space="preserve"> </w:t>
                </w:r>
                <w:hyperlink w:anchor="Link96" w:history="1">
                  <w:r w:rsidR="00D03E1F">
                    <w:rPr>
                      <w:b/>
                      <w:bCs/>
                      <w:color w:val="0000FF"/>
                      <w:sz w:val="16"/>
                      <w:szCs w:val="16"/>
                      <w:u w:val="single"/>
                    </w:rPr>
                    <w:t>is-not-defined</w:t>
                  </w:r>
                </w:hyperlink>
                <w:r w:rsidR="00D03E1F">
                  <w:rPr>
                    <w:b/>
                    <w:bCs/>
                    <w:color w:val="000000"/>
                    <w:sz w:val="16"/>
                    <w:szCs w:val="16"/>
                  </w:rPr>
                  <w:t xml:space="preserve"> </w:t>
                </w:r>
                <w:hyperlink w:anchor="Link97" w:history="1">
                  <w:r w:rsidR="00D03E1F">
                    <w:rPr>
                      <w:b/>
                      <w:bCs/>
                      <w:color w:val="0000FF"/>
                      <w:sz w:val="16"/>
                      <w:szCs w:val="16"/>
                      <w:u w:val="single"/>
                    </w:rPr>
                    <w:t>is-authentication</w:t>
                  </w:r>
                </w:hyperlink>
                <w:r w:rsidR="00D03E1F">
                  <w:rPr>
                    <w:b/>
                    <w:bCs/>
                    <w:color w:val="000000"/>
                    <w:sz w:val="16"/>
                    <w:szCs w:val="16"/>
                  </w:rPr>
                  <w:t xml:space="preserve"> </w:t>
                </w:r>
                <w:hyperlink w:anchor="Link98" w:history="1">
                  <w:r w:rsidR="00D03E1F">
                    <w:rPr>
                      <w:b/>
                      <w:bCs/>
                      <w:color w:val="0000FF"/>
                      <w:sz w:val="16"/>
                      <w:szCs w:val="16"/>
                      <w:u w:val="single"/>
                    </w:rPr>
                    <w:t>is-accounting</w:t>
                  </w:r>
                </w:hyperlink>
                <w:r w:rsidR="00D03E1F">
                  <w:rPr>
                    <w:b/>
                    <w:bCs/>
                    <w:color w:val="000000"/>
                    <w:sz w:val="16"/>
                    <w:szCs w:val="16"/>
                  </w:rPr>
                  <w:t xml:space="preserve"> </w:t>
                </w:r>
                <w:hyperlink w:anchor="Link99" w:history="1">
                  <w:r w:rsidR="00D03E1F">
                    <w:rPr>
                      <w:b/>
                      <w:bCs/>
                      <w:color w:val="0000FF"/>
                      <w:sz w:val="16"/>
                      <w:szCs w:val="16"/>
                      <w:u w:val="single"/>
                    </w:rPr>
                    <w:t>is-start</w:t>
                  </w:r>
                </w:hyperlink>
                <w:r w:rsidR="00D03E1F">
                  <w:rPr>
                    <w:b/>
                    <w:bCs/>
                    <w:color w:val="000000"/>
                    <w:sz w:val="16"/>
                    <w:szCs w:val="16"/>
                  </w:rPr>
                  <w:t xml:space="preserve"> </w:t>
                </w:r>
                <w:hyperlink w:anchor="Link9A" w:history="1">
                  <w:r w:rsidR="00D03E1F">
                    <w:rPr>
                      <w:b/>
                      <w:bCs/>
                      <w:color w:val="0000FF"/>
                      <w:sz w:val="16"/>
                      <w:szCs w:val="16"/>
                      <w:u w:val="single"/>
                    </w:rPr>
                    <w:t>is-stop</w:t>
                  </w:r>
                </w:hyperlink>
                <w:r w:rsidR="00D03E1F">
                  <w:rPr>
                    <w:b/>
                    <w:bCs/>
                    <w:color w:val="000000"/>
                    <w:sz w:val="16"/>
                    <w:szCs w:val="16"/>
                  </w:rPr>
                  <w:t xml:space="preserve"> </w:t>
                </w:r>
                <w:hyperlink w:anchor="Link9B" w:history="1">
                  <w:r w:rsidR="00D03E1F">
                    <w:rPr>
                      <w:b/>
                      <w:bCs/>
                      <w:color w:val="0000FF"/>
                      <w:sz w:val="16"/>
                      <w:szCs w:val="16"/>
                      <w:u w:val="single"/>
                    </w:rPr>
                    <w:t>is-interim</w:t>
                  </w:r>
                </w:hyperlink>
                <w:r w:rsidR="00D03E1F">
                  <w:rPr>
                    <w:b/>
                    <w:bCs/>
                    <w:color w:val="000000"/>
                    <w:sz w:val="16"/>
                    <w:szCs w:val="16"/>
                  </w:rPr>
                  <w:t xml:space="preserve"> </w:t>
                </w:r>
                <w:hyperlink w:anchor="Link9C" w:history="1">
                  <w:r w:rsidR="00D03E1F">
                    <w:rPr>
                      <w:b/>
                      <w:bCs/>
                      <w:color w:val="0000FF"/>
                      <w:sz w:val="16"/>
                      <w:szCs w:val="16"/>
                      <w:u w:val="single"/>
                    </w:rPr>
                    <w:t>is-accept</w:t>
                  </w:r>
                </w:hyperlink>
                <w:r w:rsidR="00D03E1F">
                  <w:rPr>
                    <w:b/>
                    <w:bCs/>
                    <w:color w:val="000000"/>
                    <w:sz w:val="16"/>
                    <w:szCs w:val="16"/>
                  </w:rPr>
                  <w:t xml:space="preserve"> </w:t>
                </w:r>
                <w:hyperlink w:anchor="Link9D" w:history="1">
                  <w:r w:rsidR="00D03E1F">
                    <w:rPr>
                      <w:b/>
                      <w:bCs/>
                      <w:color w:val="0000FF"/>
                      <w:sz w:val="16"/>
                      <w:szCs w:val="16"/>
                      <w:u w:val="single"/>
                    </w:rPr>
                    <w:t>is-reject</w:t>
                  </w:r>
                </w:hyperlink>
                <w:r w:rsidR="00D03E1F">
                  <w:rPr>
                    <w:b/>
                    <w:bCs/>
                    <w:color w:val="000000"/>
                    <w:sz w:val="16"/>
                    <w:szCs w:val="16"/>
                  </w:rPr>
                  <w:t xml:space="preserve"> </w:t>
                </w:r>
                <w:hyperlink w:anchor="Link9E" w:history="1">
                  <w:r w:rsidR="00D03E1F">
                    <w:rPr>
                      <w:b/>
                      <w:bCs/>
                      <w:color w:val="0000FF"/>
                      <w:sz w:val="16"/>
                      <w:szCs w:val="16"/>
                      <w:u w:val="single"/>
                    </w:rPr>
                    <w:t>is-deny</w:t>
                  </w:r>
                </w:hyperlink>
                <w:r w:rsidR="00D03E1F">
                  <w:rPr>
                    <w:b/>
                    <w:bCs/>
                    <w:color w:val="000000"/>
                    <w:sz w:val="16"/>
                    <w:szCs w:val="16"/>
                  </w:rPr>
                  <w:t xml:space="preserve"> </w:t>
                </w:r>
                <w:hyperlink w:anchor="Link83" w:history="1">
                  <w:r w:rsidR="00D03E1F">
                    <w:rPr>
                      <w:b/>
                      <w:bCs/>
                      <w:color w:val="0000FF"/>
                      <w:sz w:val="16"/>
                      <w:szCs w:val="16"/>
                      <w:u w:val="single"/>
                    </w:rPr>
                    <w:t>and</w:t>
                  </w:r>
                </w:hyperlink>
                <w:r w:rsidR="00D03E1F">
                  <w:rPr>
                    <w:b/>
                    <w:bCs/>
                    <w:color w:val="000000"/>
                    <w:sz w:val="16"/>
                    <w:szCs w:val="16"/>
                  </w:rPr>
                  <w:t xml:space="preserve"> </w:t>
                </w:r>
                <w:hyperlink w:anchor="Link84" w:history="1">
                  <w:r w:rsidR="00D03E1F">
                    <w:rPr>
                      <w:b/>
                      <w:bCs/>
                      <w:color w:val="0000FF"/>
                      <w:sz w:val="16"/>
                      <w:szCs w:val="16"/>
                      <w:u w:val="single"/>
                    </w:rPr>
                    <w:t>or</w:t>
                  </w:r>
                </w:hyperlink>
                <w:r w:rsidR="00D03E1F">
                  <w:rPr>
                    <w:b/>
                    <w:bCs/>
                    <w:color w:val="000000"/>
                    <w:sz w:val="16"/>
                    <w:szCs w:val="16"/>
                  </w:rPr>
                  <w:t xml:space="preserve"> </w:t>
                </w:r>
                <w:hyperlink w:anchor="Link85" w:history="1">
                  <w:r w:rsidR="00D03E1F">
                    <w:rPr>
                      <w:b/>
                      <w:bCs/>
                      <w:color w:val="0000FF"/>
                      <w:sz w:val="16"/>
                      <w:szCs w:val="16"/>
                      <w:u w:val="single"/>
                    </w:rPr>
                    <w:t>not</w:t>
                  </w:r>
                </w:hyperlink>
                <w:r w:rsidR="00D03E1F">
                  <w:rPr>
                    <w:b/>
                    <w:bCs/>
                    <w:color w:val="000000"/>
                    <w:sz w:val="16"/>
                    <w:szCs w:val="16"/>
                  </w:rPr>
                  <w:t xml:space="preserve"> </w:t>
                </w:r>
                <w:hyperlink w:anchor="LinkDC" w:history="1">
                  <w:r w:rsidR="00D03E1F">
                    <w:rPr>
                      <w:b/>
                      <w:bCs/>
                      <w:color w:val="0000FF"/>
                      <w:sz w:val="16"/>
                      <w:szCs w:val="16"/>
                      <w:u w:val="single"/>
                    </w:rPr>
                    <w:t>then</w:t>
                  </w:r>
                </w:hyperlink>
                <w:r w:rsidR="00D03E1F">
                  <w:rPr>
                    <w:b/>
                    <w:bCs/>
                    <w:color w:val="000000"/>
                    <w:sz w:val="16"/>
                    <w:szCs w:val="16"/>
                  </w:rPr>
                  <w:t xml:space="preserve"> </w:t>
                </w:r>
                <w:hyperlink w:anchor="LinkDD" w:history="1">
                  <w:r w:rsidR="00D03E1F">
                    <w:rPr>
                      <w:b/>
                      <w:bCs/>
                      <w:color w:val="0000FF"/>
                      <w:sz w:val="16"/>
                      <w:szCs w:val="16"/>
                      <w:u w:val="single"/>
                    </w:rPr>
                    <w:t>else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67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Conditional execution; if-then-else.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21" w:name="LinkBE"/>
          <w:bookmarkStart w:id="322" w:name="_Toc293927321"/>
          <w:bookmarkStart w:id="323" w:name="_Toc366229709"/>
          <w:bookmarkEnd w:id="321"/>
          <w:proofErr w:type="gramStart"/>
          <w:r>
            <w:lastRenderedPageBreak/>
            <w:t>element</w:t>
          </w:r>
          <w:proofErr w:type="gramEnd"/>
          <w:r>
            <w:t xml:space="preserve"> statement/foreach</w:t>
          </w:r>
          <w:bookmarkEnd w:id="322"/>
          <w:bookmarkEnd w:id="32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428750" cy="790575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79057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A" w:history="1">
                  <w:r w:rsidR="00D03E1F">
                    <w:rPr>
                      <w:b/>
                      <w:bCs/>
                      <w:color w:val="0000FF"/>
                      <w:sz w:val="16"/>
                      <w:szCs w:val="16"/>
                      <w:u w:val="single"/>
                    </w:rPr>
                    <w:t>foreach</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E"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hold the list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F"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to evaluate.</w:t>
                            </w:r>
                            <w:r>
                              <w:rPr>
                                <w:color w:val="000000"/>
                                <w:sz w:val="16"/>
                                <w:szCs w:val="16"/>
                              </w:rPr>
                              <w:br/>
                              <w:t>e.g. "${optional-products}"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23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Iterate over a list of values from a variable.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24" w:name="LinkBF"/>
          <w:bookmarkStart w:id="325" w:name="_Toc293927322"/>
          <w:bookmarkStart w:id="326" w:name="_Toc366229710"/>
          <w:bookmarkEnd w:id="324"/>
          <w:proofErr w:type="gramStart"/>
          <w:r>
            <w:t>element</w:t>
          </w:r>
          <w:proofErr w:type="gramEnd"/>
          <w:r>
            <w:t xml:space="preserve"> statement/dump-vars</w:t>
          </w:r>
          <w:bookmarkEnd w:id="325"/>
          <w:bookmarkEnd w:id="32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33500" cy="8763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500"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3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Dump the current variables and their values to the debug logging stream.</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27" w:name="LinkC0"/>
          <w:bookmarkStart w:id="328" w:name="_Toc293927323"/>
          <w:bookmarkStart w:id="329" w:name="_Toc366229711"/>
          <w:bookmarkEnd w:id="327"/>
          <w:proofErr w:type="gramStart"/>
          <w:r>
            <w:lastRenderedPageBreak/>
            <w:t>element</w:t>
          </w:r>
          <w:proofErr w:type="gramEnd"/>
          <w:r>
            <w:t xml:space="preserve"> statement/pause</w:t>
          </w:r>
          <w:bookmarkEnd w:id="328"/>
          <w:bookmarkEnd w:id="32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362200" cy="127635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62200" cy="12763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B" w:history="1">
                  <w:r w:rsidR="00D03E1F">
                    <w:rPr>
                      <w:b/>
                      <w:bCs/>
                      <w:color w:val="0000FF"/>
                      <w:sz w:val="16"/>
                      <w:szCs w:val="16"/>
                      <w:u w:val="single"/>
                    </w:rPr>
                    <w:t>pause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60"/>
                  <w:gridCol w:w="1586"/>
                  <w:gridCol w:w="1360"/>
                  <w:gridCol w:w="1360"/>
                  <w:gridCol w:w="1361"/>
                  <w:gridCol w:w="1361"/>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E0" w:history="1">
                        <w:r w:rsidR="00D03E1F">
                          <w:rPr>
                            <w:color w:val="0000FF"/>
                            <w:sz w:val="16"/>
                            <w:szCs w:val="16"/>
                            <w:u w:val="single"/>
                          </w:rPr>
                          <w:t>time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60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Pause rule execution for a period.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30" w:name="LinkC1"/>
          <w:bookmarkStart w:id="331" w:name="_Toc293927324"/>
          <w:bookmarkStart w:id="332" w:name="_Toc366229712"/>
          <w:bookmarkEnd w:id="330"/>
          <w:proofErr w:type="gramStart"/>
          <w:r>
            <w:t>element</w:t>
          </w:r>
          <w:proofErr w:type="gramEnd"/>
          <w:r>
            <w:t xml:space="preserve"> statement/radius-set</w:t>
          </w:r>
          <w:bookmarkEnd w:id="331"/>
          <w:bookmarkEnd w:id="33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781300" cy="2962275"/>
                      <wp:effectExtent l="0" t="0" r="0" b="9525"/>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1300" cy="29622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5" w:history="1">
                  <w:r w:rsidR="00D03E1F">
                    <w:rPr>
                      <w:b/>
                      <w:bCs/>
                      <w:color w:val="0000FF"/>
                      <w:sz w:val="16"/>
                      <w:szCs w:val="16"/>
                      <w:u w:val="single"/>
                    </w:rPr>
                    <w:t>radius-set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E1" w:history="1">
                        <w:r w:rsidR="00D03E1F">
                          <w:rPr>
                            <w:color w:val="0000FF"/>
                            <w:sz w:val="16"/>
                            <w:szCs w:val="16"/>
                            <w:u w:val="single"/>
                          </w:rPr>
                          <w:t>attr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2"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3"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784" w:type="pct"/>
                    </w:tcPr>
                    <w:p w:rsidR="00D03E1F" w:rsidRDefault="00A61963" w:rsidP="006C2718">
                      <w:pPr>
                        <w:widowControl w:val="0"/>
                        <w:autoSpaceDE w:val="0"/>
                        <w:autoSpaceDN w:val="0"/>
                        <w:adjustRightInd w:val="0"/>
                        <w:rPr>
                          <w:sz w:val="24"/>
                        </w:rPr>
                      </w:pPr>
                      <w:hyperlink w:anchor="LinkE4" w:history="1">
                        <w:r w:rsidR="00D03E1F">
                          <w:rPr>
                            <w:color w:val="0000FF"/>
                            <w:sz w:val="16"/>
                            <w:szCs w:val="16"/>
                            <w:u w:val="single"/>
                          </w:rPr>
                          <w:t>csv</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7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Replace the value of a RADIUS attribute (</w:t>
                      </w:r>
                      <w:proofErr w:type="gramStart"/>
                      <w:r>
                        <w:rPr>
                          <w:color w:val="000000"/>
                          <w:sz w:val="16"/>
                          <w:szCs w:val="16"/>
                        </w:rPr>
                        <w:t>adds</w:t>
                      </w:r>
                      <w:proofErr w:type="gramEnd"/>
                      <w:r>
                        <w:rPr>
                          <w:color w:val="000000"/>
                          <w:sz w:val="16"/>
                          <w:szCs w:val="16"/>
                        </w:rPr>
                        <w:t xml:space="preserve"> attribute if not already present).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33" w:name="LinkC2"/>
          <w:bookmarkStart w:id="334" w:name="_Toc293927325"/>
          <w:bookmarkStart w:id="335" w:name="_Toc366229713"/>
          <w:bookmarkEnd w:id="333"/>
          <w:proofErr w:type="gramStart"/>
          <w:r>
            <w:lastRenderedPageBreak/>
            <w:t>element</w:t>
          </w:r>
          <w:proofErr w:type="gramEnd"/>
          <w:r>
            <w:t xml:space="preserve"> statement/radius-add</w:t>
          </w:r>
          <w:bookmarkEnd w:id="334"/>
          <w:bookmarkEnd w:id="335"/>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086100" cy="39624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6100" cy="39624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F" w:history="1">
                  <w:r w:rsidR="00D03E1F">
                    <w:rPr>
                      <w:b/>
                      <w:bCs/>
                      <w:color w:val="0000FF"/>
                      <w:sz w:val="16"/>
                      <w:szCs w:val="16"/>
                      <w:u w:val="single"/>
                    </w:rPr>
                    <w:t>radius-add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E5" w:history="1">
                        <w:r w:rsidR="00D03E1F">
                          <w:rPr>
                            <w:color w:val="0000FF"/>
                            <w:sz w:val="16"/>
                            <w:szCs w:val="16"/>
                            <w:u w:val="single"/>
                          </w:rPr>
                          <w:t>attr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6"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7"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Regular expression applied to the </w:t>
                            </w:r>
                            <w:r>
                              <w:rPr>
                                <w:color w:val="000000"/>
                                <w:sz w:val="16"/>
                                <w:szCs w:val="16"/>
                              </w:rPr>
                              <w:lastRenderedPageBreak/>
                              <w:t>expanded value. If the value matches, and the regular expression contains a 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8" w:history="1">
                        <w:r w:rsidR="00D03E1F">
                          <w:rPr>
                            <w:color w:val="0000FF"/>
                            <w:sz w:val="16"/>
                            <w:szCs w:val="16"/>
                            <w:u w:val="single"/>
                          </w:rPr>
                          <w:t>csv</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42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Add a RADIUS attribute to a RADIUS packet.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36" w:name="LinkC3"/>
          <w:bookmarkStart w:id="337" w:name="_Toc293927326"/>
          <w:bookmarkStart w:id="338" w:name="_Toc366229714"/>
          <w:bookmarkEnd w:id="336"/>
          <w:proofErr w:type="gramStart"/>
          <w:r>
            <w:t>element</w:t>
          </w:r>
          <w:proofErr w:type="gramEnd"/>
          <w:r>
            <w:t xml:space="preserve"> statement/radius-remove</w:t>
          </w:r>
          <w:bookmarkEnd w:id="337"/>
          <w:bookmarkEnd w:id="338"/>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028950" cy="365760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8950" cy="36576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3" w:history="1">
                  <w:r w:rsidR="00D03E1F">
                    <w:rPr>
                      <w:b/>
                      <w:bCs/>
                      <w:color w:val="0000FF"/>
                      <w:sz w:val="16"/>
                      <w:szCs w:val="16"/>
                      <w:u w:val="single"/>
                    </w:rPr>
                    <w:t>radius-remove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E9" w:history="1">
                        <w:r w:rsidR="00D03E1F">
                          <w:rPr>
                            <w:color w:val="0000FF"/>
                            <w:sz w:val="16"/>
                            <w:szCs w:val="16"/>
                            <w:u w:val="single"/>
                          </w:rPr>
                          <w:t>attr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A"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B"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Regular expression applied to the expanded value. If the value matches, and the regular expression contains a 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69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Removes an instance of a RADIUS attribute with a given value.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39" w:name="LinkC4"/>
          <w:bookmarkStart w:id="340" w:name="_Toc293927327"/>
          <w:bookmarkStart w:id="341" w:name="_Toc366229715"/>
          <w:bookmarkEnd w:id="339"/>
          <w:proofErr w:type="gramStart"/>
          <w:r>
            <w:lastRenderedPageBreak/>
            <w:t>element</w:t>
          </w:r>
          <w:proofErr w:type="gramEnd"/>
          <w:r>
            <w:t xml:space="preserve"> statement/radius-delete</w:t>
          </w:r>
          <w:bookmarkEnd w:id="340"/>
          <w:bookmarkEnd w:id="341"/>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752725" cy="1647825"/>
                      <wp:effectExtent l="0" t="0" r="9525" b="9525"/>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2725" cy="16478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0" w:history="1">
                  <w:r w:rsidR="00D03E1F">
                    <w:rPr>
                      <w:b/>
                      <w:bCs/>
                      <w:color w:val="0000FF"/>
                      <w:sz w:val="16"/>
                      <w:szCs w:val="16"/>
                      <w:u w:val="single"/>
                    </w:rPr>
                    <w:t>radius-delete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EC" w:history="1">
                        <w:r w:rsidR="00D03E1F">
                          <w:rPr>
                            <w:color w:val="0000FF"/>
                            <w:sz w:val="16"/>
                            <w:szCs w:val="16"/>
                            <w:u w:val="single"/>
                          </w:rPr>
                          <w:t>attr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32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Deletes all instanced of a RADIUS attribute.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42" w:name="LinkC5"/>
          <w:bookmarkStart w:id="343" w:name="_Toc293927328"/>
          <w:bookmarkStart w:id="344" w:name="_Toc366229716"/>
          <w:bookmarkEnd w:id="342"/>
          <w:proofErr w:type="gramStart"/>
          <w:r>
            <w:lastRenderedPageBreak/>
            <w:t>element</w:t>
          </w:r>
          <w:proofErr w:type="gramEnd"/>
          <w:r>
            <w:t xml:space="preserve"> statement/log-radius-packet</w:t>
          </w:r>
          <w:bookmarkEnd w:id="343"/>
          <w:bookmarkEnd w:id="34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048000" cy="27051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27051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2" w:history="1">
                  <w:r w:rsidR="00D03E1F">
                    <w:rPr>
                      <w:b/>
                      <w:bCs/>
                      <w:color w:val="0000FF"/>
                      <w:sz w:val="16"/>
                      <w:szCs w:val="16"/>
                      <w:u w:val="single"/>
                    </w:rPr>
                    <w:t>radius-log</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ED" w:history="1">
                        <w:r w:rsidR="00D03E1F">
                          <w:rPr>
                            <w:color w:val="0000FF"/>
                            <w:sz w:val="16"/>
                            <w:szCs w:val="16"/>
                            <w:u w:val="single"/>
                          </w:rPr>
                          <w:t>logger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logger to use when dumping the packet contents.  Defaults to the standard logging stream.</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E" w:history="1">
                        <w:r w:rsidR="00D03E1F">
                          <w:rPr>
                            <w:color w:val="0000FF"/>
                            <w:sz w:val="16"/>
                            <w:szCs w:val="16"/>
                            <w:u w:val="single"/>
                          </w:rPr>
                          <w:t>level</w:t>
                        </w:r>
                      </w:hyperlink>
                    </w:p>
                  </w:tc>
                  <w:tc>
                    <w:tcPr>
                      <w:tcW w:w="784" w:type="pct"/>
                    </w:tcPr>
                    <w:p w:rsidR="00D03E1F" w:rsidRDefault="00A61963" w:rsidP="006C2718">
                      <w:pPr>
                        <w:widowControl w:val="0"/>
                        <w:autoSpaceDE w:val="0"/>
                        <w:autoSpaceDN w:val="0"/>
                        <w:adjustRightInd w:val="0"/>
                        <w:rPr>
                          <w:sz w:val="24"/>
                        </w:rPr>
                      </w:pPr>
                      <w:hyperlink w:anchor="Link10" w:history="1">
                        <w:r w:rsidR="00D03E1F">
                          <w:rPr>
                            <w:b/>
                            <w:bCs/>
                            <w:color w:val="0000FF"/>
                            <w:sz w:val="16"/>
                            <w:szCs w:val="16"/>
                            <w:u w:val="single"/>
                          </w:rPr>
                          <w:t>logLevel</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Level at which the packet should be logged.  Defaults to 'info'.</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00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Logs the contents of a RADIUS packet.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45" w:name="LinkC6"/>
          <w:bookmarkStart w:id="346" w:name="_Toc293927329"/>
          <w:bookmarkStart w:id="347" w:name="_Toc366229717"/>
          <w:bookmarkEnd w:id="345"/>
          <w:proofErr w:type="gramStart"/>
          <w:r>
            <w:t>element</w:t>
          </w:r>
          <w:proofErr w:type="gramEnd"/>
          <w:r>
            <w:t xml:space="preserve"> statement/copy-framed-routes</w:t>
          </w:r>
          <w:bookmarkEnd w:id="346"/>
          <w:bookmarkEnd w:id="34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162300" cy="222885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22288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E" w:history="1">
                  <w:r w:rsidR="00D03E1F">
                    <w:rPr>
                      <w:b/>
                      <w:bCs/>
                      <w:color w:val="0000FF"/>
                      <w:sz w:val="16"/>
                      <w:szCs w:val="16"/>
                      <w:u w:val="single"/>
                    </w:rPr>
                    <w:t>copy-framed-routes</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EF" w:history="1">
                        <w:r w:rsidR="00D03E1F">
                          <w:rPr>
                            <w:color w:val="0000FF"/>
                            <w:sz w:val="16"/>
                            <w:szCs w:val="16"/>
                            <w:u w:val="single"/>
                          </w:rPr>
                          <w:t>prefix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Specify the prefix to use in the Class attribute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Copies the contents of any Framed-Route attributes to a Class attribute. Each Framed-Route will add a Class attribute containing a prefix and the contents of the Framed-Route.</w:t>
                      </w:r>
                      <w:r>
                        <w:rPr>
                          <w:color w:val="000000"/>
                          <w:sz w:val="16"/>
                          <w:szCs w:val="16"/>
                        </w:rPr>
                        <w:br/>
                      </w:r>
                      <w:r>
                        <w:rPr>
                          <w:color w:val="000000"/>
                          <w:sz w:val="16"/>
                          <w:szCs w:val="16"/>
                        </w:rPr>
                        <w:br/>
                        <w:t xml:space="preserve">Default prefix is </w:t>
                      </w:r>
                      <w:proofErr w:type="gramStart"/>
                      <w:r>
                        <w:rPr>
                          <w:color w:val="000000"/>
                          <w:sz w:val="16"/>
                          <w:szCs w:val="16"/>
                        </w:rPr>
                        <w:t>'RINRoute:'.</w:t>
                      </w:r>
                      <w:proofErr w:type="gramEnd"/>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48" w:name="LinkC7"/>
          <w:bookmarkStart w:id="349" w:name="_Toc293927330"/>
          <w:bookmarkStart w:id="350" w:name="_Toc366229718"/>
          <w:bookmarkEnd w:id="348"/>
          <w:proofErr w:type="gramStart"/>
          <w:r>
            <w:lastRenderedPageBreak/>
            <w:t>element</w:t>
          </w:r>
          <w:proofErr w:type="gramEnd"/>
          <w:r>
            <w:t xml:space="preserve"> statement/add-session-type</w:t>
          </w:r>
          <w:bookmarkEnd w:id="349"/>
          <w:bookmarkEnd w:id="35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81125" cy="2762250"/>
                      <wp:effectExtent l="0" t="0" r="9525"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27622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4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Adds a Class attribute containing the type of user. Class attribute will have one of the following values</w:t>
                      </w:r>
                      <w:proofErr w:type="gramStart"/>
                      <w:r>
                        <w:rPr>
                          <w:color w:val="000000"/>
                          <w:sz w:val="16"/>
                          <w:szCs w:val="16"/>
                        </w:rPr>
                        <w:t>:</w:t>
                      </w:r>
                      <w:proofErr w:type="gramEnd"/>
                      <w:r>
                        <w:rPr>
                          <w:color w:val="000000"/>
                          <w:sz w:val="16"/>
                          <w:szCs w:val="16"/>
                        </w:rPr>
                        <w:br/>
                      </w:r>
                      <w:r>
                        <w:rPr>
                          <w:color w:val="000000"/>
                          <w:sz w:val="16"/>
                          <w:szCs w:val="16"/>
                        </w:rPr>
                        <w:br/>
                        <w:t>RINType:DYNAMIC - dynamically allocated IP address</w:t>
                      </w:r>
                      <w:r>
                        <w:rPr>
                          <w:color w:val="000000"/>
                          <w:sz w:val="16"/>
                          <w:szCs w:val="16"/>
                        </w:rPr>
                        <w:br/>
                        <w:t>RINType:STATIC - statically allocated IP address</w:t>
                      </w:r>
                      <w:r>
                        <w:rPr>
                          <w:color w:val="000000"/>
                          <w:sz w:val="16"/>
                          <w:szCs w:val="16"/>
                        </w:rPr>
                        <w:br/>
                        <w:t>RINType:NONAT - dynamically allocated IP address with a Framed-Route attribute</w:t>
                      </w:r>
                      <w:r>
                        <w:rPr>
                          <w:color w:val="000000"/>
                          <w:sz w:val="16"/>
                          <w:szCs w:val="16"/>
                        </w:rPr>
                        <w:br/>
                        <w:t>RINType:TUNNEL - L2TP tunnel initiation</w:t>
                      </w:r>
                      <w:r>
                        <w:rPr>
                          <w:color w:val="000000"/>
                          <w:sz w:val="16"/>
                          <w:szCs w:val="16"/>
                        </w:rPr>
                        <w:br/>
                      </w:r>
                      <w:r>
                        <w:rPr>
                          <w:color w:val="000000"/>
                          <w:sz w:val="16"/>
                          <w:szCs w:val="16"/>
                        </w:rPr>
                        <w:br/>
                        <w:t>Statement is only useful in the Authentication Response ruleset.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51" w:name="LinkC8"/>
          <w:bookmarkStart w:id="352" w:name="_Toc293927331"/>
          <w:bookmarkStart w:id="353" w:name="_Toc366229719"/>
          <w:bookmarkEnd w:id="351"/>
          <w:proofErr w:type="gramStart"/>
          <w:r>
            <w:lastRenderedPageBreak/>
            <w:t>element</w:t>
          </w:r>
          <w:proofErr w:type="gramEnd"/>
          <w:r>
            <w:t xml:space="preserve"> statement/dpi-get-profile</w:t>
          </w:r>
          <w:bookmarkEnd w:id="352"/>
          <w:bookmarkEnd w:id="35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181350" cy="672465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1350" cy="67246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3" w:history="1">
                  <w:r w:rsidR="00D03E1F">
                    <w:rPr>
                      <w:b/>
                      <w:bCs/>
                      <w:color w:val="0000FF"/>
                      <w:sz w:val="16"/>
                      <w:szCs w:val="16"/>
                      <w:u w:val="single"/>
                    </w:rPr>
                    <w:t>dpi-get-profile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F0" w:history="1">
                        <w:r w:rsidR="00D03E1F">
                          <w:rPr>
                            <w:color w:val="0000FF"/>
                            <w:sz w:val="16"/>
                            <w:szCs w:val="16"/>
                            <w:u w:val="single"/>
                          </w:rPr>
                          <w:t>id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r>
                            <w:r>
                              <w:rPr>
                                <w:color w:val="000000"/>
                                <w:sz w:val="16"/>
                                <w:szCs w:val="16"/>
                              </w:rPr>
                              <w:lastRenderedPageBreak/>
                              <w:t>Name of the DPI element to use.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1" w:history="1">
                        <w:r w:rsidR="00D03E1F">
                          <w:rPr>
                            <w:color w:val="0000FF"/>
                            <w:sz w:val="16"/>
                            <w:szCs w:val="16"/>
                            <w:u w:val="single"/>
                          </w:rPr>
                          <w:t>userid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evaluated as the user identifier.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2" w:history="1">
                        <w:r w:rsidR="00D03E1F">
                          <w:rPr>
                            <w:color w:val="0000FF"/>
                            <w:sz w:val="16"/>
                            <w:szCs w:val="16"/>
                            <w:u w:val="single"/>
                          </w:rPr>
                          <w:t>profile-var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into which the retrieved profile is placed.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3" w:history="1">
                        <w:r w:rsidR="00D03E1F">
                          <w:rPr>
                            <w:color w:val="0000FF"/>
                            <w:sz w:val="16"/>
                            <w:szCs w:val="16"/>
                            <w:u w:val="single"/>
                          </w:rPr>
                          <w:t>optional-profiles-var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into which the retrieved optional profiles are placed.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4" w:history="1">
                        <w:r w:rsidR="00D03E1F">
                          <w:rPr>
                            <w:color w:val="0000FF"/>
                            <w:sz w:val="16"/>
                            <w:szCs w:val="16"/>
                            <w:u w:val="single"/>
                          </w:rPr>
                          <w:t>strip-domain</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Enables removal of the domain portion of the user-id before use as the user identifier.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5" w:history="1">
                        <w:r w:rsidR="00D03E1F">
                          <w:rPr>
                            <w:color w:val="0000FF"/>
                            <w:sz w:val="16"/>
                            <w:szCs w:val="16"/>
                            <w:u w:val="single"/>
                          </w:rPr>
                          <w:t>userid-transform</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btretail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Specify a transformation to apply to the user identity.</w:t>
                            </w:r>
                            <w:r>
                              <w:rPr>
                                <w:color w:val="000000"/>
                                <w:sz w:val="16"/>
                                <w:szCs w:val="16"/>
                              </w:rPr>
                              <w:br/>
                            </w:r>
                            <w:r>
                              <w:rPr>
                                <w:color w:val="000000"/>
                                <w:sz w:val="16"/>
                                <w:szCs w:val="16"/>
                              </w:rPr>
                              <w:br/>
                              <w:t xml:space="preserve">The "btretail" option applies the legacy BT Retail </w:t>
                            </w:r>
                            <w:r>
                              <w:rPr>
                                <w:color w:val="000000"/>
                                <w:sz w:val="16"/>
                                <w:szCs w:val="16"/>
                              </w:rPr>
                              <w:lastRenderedPageBreak/>
                              <w:t>behaviour where user identities containing a '@' character are coerced to lower case, and the remaining user identities are forced to upper case.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77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Retrieves the current product / profile applied to a user within the DPI platform.</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54" w:name="LinkC9"/>
          <w:bookmarkStart w:id="355" w:name="_Toc293927332"/>
          <w:bookmarkStart w:id="356" w:name="_Toc366229720"/>
          <w:bookmarkEnd w:id="354"/>
          <w:proofErr w:type="gramStart"/>
          <w:r>
            <w:lastRenderedPageBreak/>
            <w:t>element</w:t>
          </w:r>
          <w:proofErr w:type="gramEnd"/>
          <w:r>
            <w:t xml:space="preserve"> statement/dpi-update</w:t>
          </w:r>
          <w:bookmarkEnd w:id="355"/>
          <w:bookmarkEnd w:id="35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571875" cy="7924800"/>
                      <wp:effectExtent l="0" t="0" r="9525"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1875" cy="79248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4" w:history="1">
                  <w:r w:rsidR="00D03E1F">
                    <w:rPr>
                      <w:b/>
                      <w:bCs/>
                      <w:color w:val="0000FF"/>
                      <w:sz w:val="16"/>
                      <w:szCs w:val="16"/>
                      <w:u w:val="single"/>
                    </w:rPr>
                    <w:t>dpi-update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F6" w:history="1">
                  <w:r w:rsidR="00D03E1F">
                    <w:rPr>
                      <w:b/>
                      <w:bCs/>
                      <w:color w:val="0000FF"/>
                      <w:sz w:val="16"/>
                      <w:szCs w:val="16"/>
                      <w:u w:val="single"/>
                    </w:rPr>
                    <w:t>optional-profile</w:t>
                  </w:r>
                </w:hyperlink>
                <w:r w:rsidR="00D03E1F">
                  <w:rPr>
                    <w:b/>
                    <w:bCs/>
                    <w:color w:val="000000"/>
                    <w:sz w:val="16"/>
                    <w:szCs w:val="16"/>
                  </w:rPr>
                  <w:t xml:space="preserve"> </w:t>
                </w:r>
                <w:hyperlink w:anchor="LinkF7" w:history="1">
                  <w:r w:rsidR="00D03E1F">
                    <w:rPr>
                      <w:b/>
                      <w:bCs/>
                      <w:color w:val="0000FF"/>
                      <w:sz w:val="16"/>
                      <w:szCs w:val="16"/>
                      <w:u w:val="single"/>
                    </w:rPr>
                    <w:t>ip</w:t>
                  </w:r>
                </w:hyperlink>
                <w:r w:rsidR="00D03E1F">
                  <w:rPr>
                    <w:b/>
                    <w:bCs/>
                    <w:color w:val="000000"/>
                    <w:sz w:val="16"/>
                    <w:szCs w:val="16"/>
                  </w:rPr>
                  <w:t xml:space="preserve"> </w:t>
                </w:r>
                <w:hyperlink w:anchor="LinkF8" w:history="1">
                  <w:r w:rsidR="00D03E1F">
                    <w:rPr>
                      <w:b/>
                      <w:bCs/>
                      <w:color w:val="0000FF"/>
                      <w:sz w:val="16"/>
                      <w:szCs w:val="16"/>
                      <w:u w:val="single"/>
                    </w:rPr>
                    <w:t>subnet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30"/>
                  <w:gridCol w:w="1586"/>
                  <w:gridCol w:w="1330"/>
                  <w:gridCol w:w="1330"/>
                  <w:gridCol w:w="1330"/>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F9" w:history="1">
                        <w:r w:rsidR="00D03E1F">
                          <w:rPr>
                            <w:color w:val="0000FF"/>
                            <w:sz w:val="16"/>
                            <w:szCs w:val="16"/>
                            <w:u w:val="single"/>
                          </w:rPr>
                          <w:t>id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DPI element to use.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A" w:history="1">
                        <w:r w:rsidR="00D03E1F">
                          <w:rPr>
                            <w:color w:val="0000FF"/>
                            <w:sz w:val="16"/>
                            <w:szCs w:val="16"/>
                            <w:u w:val="single"/>
                          </w:rPr>
                          <w:t>userid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evaluated as the user identifier.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B" w:history="1">
                        <w:r w:rsidR="00D03E1F">
                          <w:rPr>
                            <w:color w:val="0000FF"/>
                            <w:sz w:val="16"/>
                            <w:szCs w:val="16"/>
                            <w:u w:val="single"/>
                          </w:rPr>
                          <w:t>profile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evaluated as the product (profile) name.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C" w:history="1">
                        <w:r w:rsidR="00D03E1F">
                          <w:rPr>
                            <w:color w:val="0000FF"/>
                            <w:sz w:val="16"/>
                            <w:szCs w:val="16"/>
                            <w:u w:val="single"/>
                          </w:rPr>
                          <w:t>default-profile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evaluated as the default product (profile). This is only used as a last resort if the specified profile is not valid, and the user doesn't already have a profile applied on the DPI platform.</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D" w:history="1">
                        <w:r w:rsidR="00D03E1F">
                          <w:rPr>
                            <w:color w:val="0000FF"/>
                            <w:sz w:val="16"/>
                            <w:szCs w:val="16"/>
                            <w:u w:val="single"/>
                          </w:rPr>
                          <w:t>strip-domain</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Enables removal of the domain </w:t>
                            </w:r>
                            <w:r>
                              <w:rPr>
                                <w:color w:val="000000"/>
                                <w:sz w:val="16"/>
                                <w:szCs w:val="16"/>
                              </w:rPr>
                              <w:lastRenderedPageBreak/>
                              <w:t>portion of the user-id before use as the user identifier.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E" w:history="1">
                        <w:r w:rsidR="00D03E1F">
                          <w:rPr>
                            <w:color w:val="0000FF"/>
                            <w:sz w:val="16"/>
                            <w:szCs w:val="16"/>
                            <w:u w:val="single"/>
                          </w:rPr>
                          <w:t>max-ip-count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1025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Limit the number of IP addresses that will be handled. If the IP address list expanded from the "ip" and "subnet" elements exceeds this limit, no more IP addresses will be handled.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F" w:history="1">
                        <w:r w:rsidR="00D03E1F">
                          <w:rPr>
                            <w:color w:val="0000FF"/>
                            <w:sz w:val="16"/>
                            <w:szCs w:val="16"/>
                            <w:u w:val="single"/>
                          </w:rPr>
                          <w:t>userid-transform</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btretail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Specify a transformation to apply to the user identity.</w:t>
                            </w:r>
                            <w:r>
                              <w:rPr>
                                <w:color w:val="000000"/>
                                <w:sz w:val="16"/>
                                <w:szCs w:val="16"/>
                              </w:rPr>
                              <w:br/>
                            </w:r>
                            <w:r>
                              <w:rPr>
                                <w:color w:val="000000"/>
                                <w:sz w:val="16"/>
                                <w:szCs w:val="16"/>
                              </w:rPr>
                              <w:br/>
                              <w:t>The "btretail" option applies the legacy BT Retail behaviour where user identities containing a '@' character are coerced to lower case, and the remaining user identities are forced to upper case.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Updates the DPI platform based on the type of accounting request being handled and the specified parameters.</w:t>
                      </w:r>
                      <w:r>
                        <w:rPr>
                          <w:color w:val="000000"/>
                          <w:sz w:val="16"/>
                          <w:szCs w:val="16"/>
                        </w:rPr>
                        <w:br/>
                      </w:r>
                      <w:r>
                        <w:rPr>
                          <w:color w:val="000000"/>
                          <w:sz w:val="16"/>
                          <w:szCs w:val="16"/>
                        </w:rPr>
                        <w:br/>
                        <w:t>If the accounting packet is a Start or Interim-Update, a start-session API call will be generated. If the accounting packet is a Stop, a stop-session API call will be generated.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57" w:name="LinkCA"/>
          <w:bookmarkStart w:id="358" w:name="_Toc293927333"/>
          <w:bookmarkStart w:id="359" w:name="_Toc366229721"/>
          <w:bookmarkEnd w:id="357"/>
          <w:proofErr w:type="gramStart"/>
          <w:r>
            <w:lastRenderedPageBreak/>
            <w:t>element</w:t>
          </w:r>
          <w:proofErr w:type="gramEnd"/>
          <w:r>
            <w:t xml:space="preserve"> statement/access-accept</w:t>
          </w:r>
          <w:bookmarkEnd w:id="358"/>
          <w:bookmarkEnd w:id="35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524000" cy="798195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0" cy="7981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 w:history="1">
                  <w:r w:rsidR="00D03E1F">
                    <w:rPr>
                      <w:b/>
                      <w:bCs/>
                      <w:color w:val="0000FF"/>
                      <w:sz w:val="16"/>
                      <w:szCs w:val="16"/>
                      <w:u w:val="single"/>
                    </w:rPr>
                    <w:t>access-accept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98"/>
                  <w:gridCol w:w="1398"/>
                  <w:gridCol w:w="1398"/>
                  <w:gridCol w:w="1398"/>
                  <w:gridCol w:w="1398"/>
                  <w:gridCol w:w="1398"/>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00" w:history="1">
                        <w:r w:rsidR="00D03E1F">
                          <w:rPr>
                            <w:color w:val="0000FF"/>
                            <w:sz w:val="16"/>
                            <w:szCs w:val="16"/>
                            <w:u w:val="single"/>
                          </w:rPr>
                          <w:t>log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05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Generates an Access-Accept response to an authentication request.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60" w:name="LinkCB"/>
          <w:bookmarkStart w:id="361" w:name="_Toc293927334"/>
          <w:bookmarkStart w:id="362" w:name="_Toc366229722"/>
          <w:bookmarkEnd w:id="360"/>
          <w:proofErr w:type="gramStart"/>
          <w:r>
            <w:lastRenderedPageBreak/>
            <w:t>element</w:t>
          </w:r>
          <w:proofErr w:type="gramEnd"/>
          <w:r>
            <w:t xml:space="preserve"> statement/access-reject</w:t>
          </w:r>
          <w:bookmarkEnd w:id="361"/>
          <w:bookmarkEnd w:id="36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524000" cy="798195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0" cy="7981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9" w:history="1">
                  <w:r w:rsidR="00D03E1F">
                    <w:rPr>
                      <w:b/>
                      <w:bCs/>
                      <w:color w:val="0000FF"/>
                      <w:sz w:val="16"/>
                      <w:szCs w:val="16"/>
                      <w:u w:val="single"/>
                    </w:rPr>
                    <w:t>access-reject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98"/>
                  <w:gridCol w:w="1398"/>
                  <w:gridCol w:w="1398"/>
                  <w:gridCol w:w="1398"/>
                  <w:gridCol w:w="1398"/>
                  <w:gridCol w:w="1398"/>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01" w:history="1">
                        <w:r w:rsidR="00D03E1F">
                          <w:rPr>
                            <w:color w:val="0000FF"/>
                            <w:sz w:val="16"/>
                            <w:szCs w:val="16"/>
                            <w:u w:val="single"/>
                          </w:rPr>
                          <w:t>log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01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Generates an Access-Reject response to an authentication request.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63" w:name="LinkCC"/>
          <w:bookmarkStart w:id="364" w:name="_Toc293927335"/>
          <w:bookmarkStart w:id="365" w:name="_Toc366229723"/>
          <w:bookmarkEnd w:id="363"/>
          <w:proofErr w:type="gramStart"/>
          <w:r>
            <w:lastRenderedPageBreak/>
            <w:t>element</w:t>
          </w:r>
          <w:proofErr w:type="gramEnd"/>
          <w:r>
            <w:t xml:space="preserve"> statement/proxy</w:t>
          </w:r>
          <w:bookmarkEnd w:id="364"/>
          <w:bookmarkEnd w:id="365"/>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476375" cy="7972425"/>
                      <wp:effectExtent l="0" t="0" r="9525" b="9525"/>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76375" cy="79724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D" w:history="1">
                  <w:r w:rsidR="00D03E1F">
                    <w:rPr>
                      <w:b/>
                      <w:bCs/>
                      <w:color w:val="0000FF"/>
                      <w:sz w:val="16"/>
                      <w:szCs w:val="16"/>
                      <w:u w:val="single"/>
                    </w:rPr>
                    <w:t>proxy</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33"/>
                  <w:gridCol w:w="1333"/>
                  <w:gridCol w:w="1333"/>
                  <w:gridCol w:w="1333"/>
                  <w:gridCol w:w="1334"/>
                  <w:gridCol w:w="172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02" w:history="1">
                        <w:r w:rsidR="00D03E1F">
                          <w:rPr>
                            <w:color w:val="0000FF"/>
                            <w:sz w:val="16"/>
                            <w:szCs w:val="16"/>
                            <w:u w:val="single"/>
                          </w:rPr>
                          <w:t>destination</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group to which the request should be sent.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03" w:history="1">
                        <w:r w:rsidR="00D03E1F">
                          <w:rPr>
                            <w:color w:val="0000FF"/>
                            <w:sz w:val="16"/>
                            <w:szCs w:val="16"/>
                            <w:u w:val="single"/>
                          </w:rPr>
                          <w:t>log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Log the details of the packet in the authentication or accounting log as appropriate.</w:t>
                            </w:r>
                            <w:r>
                              <w:rPr>
                                <w:color w:val="000000"/>
                                <w:sz w:val="16"/>
                                <w:szCs w:val="16"/>
                              </w:rPr>
                              <w:br/>
                            </w:r>
                            <w:r>
                              <w:rPr>
                                <w:color w:val="000000"/>
                                <w:sz w:val="16"/>
                                <w:szCs w:val="16"/>
                              </w:rPr>
                              <w:br/>
                              <w:t>Care should be excercised with this option. All received requests are logged by default. Loggin all outbound requests will double the rate and size of the logging which could impact performance.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04" w:history="1">
                        <w:r w:rsidR="00D03E1F">
                          <w:rPr>
                            <w:color w:val="0000FF"/>
                            <w:sz w:val="16"/>
                            <w:szCs w:val="16"/>
                            <w:u w:val="single"/>
                          </w:rPr>
                          <w:t>fire-and-forget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Handle the request as fire andf forget regardless of the RADIUS group configuration. RRC will send the request and immediately forget it, and not expect </w:t>
                            </w:r>
                            <w:proofErr w:type="gramStart"/>
                            <w:r>
                              <w:rPr>
                                <w:color w:val="000000"/>
                                <w:sz w:val="16"/>
                                <w:szCs w:val="16"/>
                              </w:rPr>
                              <w:t>a</w:t>
                            </w:r>
                            <w:proofErr w:type="gramEnd"/>
                            <w:r>
                              <w:rPr>
                                <w:color w:val="000000"/>
                                <w:sz w:val="16"/>
                                <w:szCs w:val="16"/>
                              </w:rPr>
                              <w:t xml:space="preserve"> acknowledgement for accounting packets.</w:t>
                            </w:r>
                            <w:r>
                              <w:rPr>
                                <w:color w:val="000000"/>
                                <w:sz w:val="16"/>
                                <w:szCs w:val="16"/>
                              </w:rPr>
                              <w:br/>
                            </w:r>
                            <w:r>
                              <w:rPr>
                                <w:color w:val="000000"/>
                                <w:sz w:val="16"/>
                                <w:szCs w:val="16"/>
                              </w:rPr>
                              <w:br/>
                            </w:r>
                            <w:r>
                              <w:rPr>
                                <w:color w:val="000000"/>
                                <w:sz w:val="16"/>
                                <w:szCs w:val="16"/>
                              </w:rPr>
                              <w:lastRenderedPageBreak/>
                              <w:t xml:space="preserve">Note: setting this to 'false' will not override a RADIUS group that is configured for fire and </w:t>
                            </w:r>
                            <w:proofErr w:type="gramStart"/>
                            <w:r>
                              <w:rPr>
                                <w:color w:val="000000"/>
                                <w:sz w:val="16"/>
                                <w:szCs w:val="16"/>
                              </w:rPr>
                              <w:t>forget</w:t>
                            </w:r>
                            <w:proofErr w:type="gramEnd"/>
                            <w:r>
                              <w:rPr>
                                <w:color w:val="000000"/>
                                <w:sz w:val="16"/>
                                <w:szCs w:val="16"/>
                              </w:rPr>
                              <w:t>.</w:t>
                            </w:r>
                            <w:r>
                              <w:rPr>
                                <w:color w:val="000000"/>
                                <w:sz w:val="16"/>
                                <w:szCs w:val="16"/>
                              </w:rPr>
                              <w:br/>
                            </w:r>
                            <w:r>
                              <w:rPr>
                                <w:color w:val="000000"/>
                                <w:sz w:val="16"/>
                                <w:szCs w:val="16"/>
                              </w:rPr>
                              <w:br/>
                              <w:t xml:space="preserve">The effective behaviour is fire and </w:t>
                            </w:r>
                            <w:proofErr w:type="gramStart"/>
                            <w:r>
                              <w:rPr>
                                <w:color w:val="000000"/>
                                <w:sz w:val="16"/>
                                <w:szCs w:val="16"/>
                              </w:rPr>
                              <w:t>forget</w:t>
                            </w:r>
                            <w:proofErr w:type="gramEnd"/>
                            <w:r>
                              <w:rPr>
                                <w:color w:val="000000"/>
                                <w:sz w:val="16"/>
                                <w:szCs w:val="16"/>
                              </w:rPr>
                              <w:t xml:space="preserve"> will be used if either the request or the RADIUS group specifies fire and forget.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47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Proxies a RADIUS request to another system.</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66" w:name="LinkCD"/>
          <w:bookmarkStart w:id="367" w:name="_Toc293927336"/>
          <w:bookmarkStart w:id="368" w:name="_Toc366229724"/>
          <w:bookmarkEnd w:id="366"/>
          <w:proofErr w:type="gramStart"/>
          <w:r>
            <w:t>element</w:t>
          </w:r>
          <w:proofErr w:type="gramEnd"/>
          <w:r>
            <w:t xml:space="preserve"> statement/check-reorder-discard</w:t>
          </w:r>
          <w:bookmarkEnd w:id="367"/>
          <w:bookmarkEnd w:id="368"/>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571625" cy="876300"/>
                      <wp:effectExtent l="0" t="0" r="9525"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1625"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74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Performs some time based checks for re-ordered accounting Stop - Start packet sequences.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369" w:name="Link3"/>
          <w:bookmarkEnd w:id="369"/>
          <w:proofErr w:type="gramStart"/>
          <w:r>
            <w:rPr>
              <w:color w:val="000000"/>
              <w:szCs w:val="20"/>
            </w:rPr>
            <w:lastRenderedPageBreak/>
            <w:t>complexType</w:t>
          </w:r>
          <w:proofErr w:type="gramEnd"/>
          <w:r>
            <w:rPr>
              <w:color w:val="000000"/>
              <w:szCs w:val="20"/>
            </w:rPr>
            <w:t xml:space="preserve"> </w:t>
          </w:r>
          <w:r>
            <w:rPr>
              <w:b/>
              <w:bCs/>
              <w:color w:val="000000"/>
              <w:szCs w:val="20"/>
            </w:rPr>
            <w:t>access-accept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485900" cy="798195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0" cy="7981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2111"/>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CA" w:history="1">
                        <w:r w:rsidR="00D03E1F">
                          <w:rPr>
                            <w:b/>
                            <w:bCs/>
                            <w:color w:val="0000FF"/>
                            <w:sz w:val="16"/>
                            <w:szCs w:val="16"/>
                            <w:u w:val="single"/>
                          </w:rPr>
                          <w:t>statement/access-accept</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98"/>
                  <w:gridCol w:w="1398"/>
                  <w:gridCol w:w="1398"/>
                  <w:gridCol w:w="1398"/>
                  <w:gridCol w:w="1398"/>
                  <w:gridCol w:w="1398"/>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00" w:history="1">
                        <w:r w:rsidR="00D03E1F">
                          <w:rPr>
                            <w:color w:val="0000FF"/>
                            <w:sz w:val="16"/>
                            <w:szCs w:val="16"/>
                            <w:u w:val="single"/>
                          </w:rPr>
                          <w:t>log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Generates an Access-Accept response to an authentication request.</w:t>
                      </w:r>
                      <w:r>
                        <w:rPr>
                          <w:color w:val="000000"/>
                          <w:sz w:val="16"/>
                          <w:szCs w:val="16"/>
                        </w:rPr>
                        <w:br/>
                      </w:r>
                      <w:r>
                        <w:rPr>
                          <w:color w:val="000000"/>
                          <w:sz w:val="16"/>
                          <w:szCs w:val="16"/>
                        </w:rPr>
                        <w:br/>
                        <w:t>The body may include statments to customise the response packet. Within the body, the statements that manupulate RADIUS packets (radius-add, radius-set, radius-remove and radius-delete) will operate on the Access-Accept packet. Similarly, changes to variables are local to the access-accept statement.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370" w:name="Link100"/>
          <w:bookmarkEnd w:id="370"/>
          <w:proofErr w:type="gramStart"/>
          <w:r>
            <w:rPr>
              <w:color w:val="000000"/>
              <w:szCs w:val="20"/>
            </w:rPr>
            <w:t>attribute</w:t>
          </w:r>
          <w:proofErr w:type="gramEnd"/>
          <w:r>
            <w:rPr>
              <w:color w:val="000000"/>
              <w:szCs w:val="20"/>
            </w:rPr>
            <w:t xml:space="preserve"> </w:t>
          </w:r>
          <w:r>
            <w:rPr>
              <w:b/>
              <w:bCs/>
              <w:color w:val="000000"/>
              <w:szCs w:val="20"/>
            </w:rPr>
            <w:t>access-accept/@log</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false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371" w:name="Link6"/>
          <w:bookmarkStart w:id="372" w:name="_Toc293927337"/>
          <w:bookmarkStart w:id="373" w:name="_Toc366229725"/>
          <w:bookmarkEnd w:id="371"/>
          <w:proofErr w:type="gramStart"/>
          <w:r>
            <w:t>complexType</w:t>
          </w:r>
          <w:proofErr w:type="gramEnd"/>
          <w:r>
            <w:t xml:space="preserve"> access-lists</w:t>
          </w:r>
          <w:bookmarkEnd w:id="372"/>
          <w:bookmarkEnd w:id="37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552700" cy="876300"/>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2700"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66" w:history="1">
                  <w:r w:rsidR="00D03E1F">
                    <w:rPr>
                      <w:b/>
                      <w:bCs/>
                      <w:color w:val="0000FF"/>
                      <w:sz w:val="16"/>
                      <w:szCs w:val="16"/>
                      <w:u w:val="single"/>
                    </w:rPr>
                    <w:t>acl</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38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53" w:history="1">
                        <w:r w:rsidR="00D03E1F">
                          <w:rPr>
                            <w:b/>
                            <w:bCs/>
                            <w:color w:val="0000FF"/>
                            <w:sz w:val="16"/>
                            <w:szCs w:val="16"/>
                            <w:u w:val="single"/>
                          </w:rPr>
                          <w:t>rrc/access-lists</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16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access lists for reference elsewhere within the configuration.</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74" w:name="Link66"/>
          <w:bookmarkStart w:id="375" w:name="_Toc293927338"/>
          <w:bookmarkStart w:id="376" w:name="_Toc366229726"/>
          <w:bookmarkEnd w:id="374"/>
          <w:proofErr w:type="gramStart"/>
          <w:r>
            <w:lastRenderedPageBreak/>
            <w:t>element</w:t>
          </w:r>
          <w:proofErr w:type="gramEnd"/>
          <w:r>
            <w:t xml:space="preserve"> access-lists/acl</w:t>
          </w:r>
          <w:bookmarkEnd w:id="375"/>
          <w:bookmarkEnd w:id="376"/>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895725" cy="7962900"/>
                      <wp:effectExtent l="0" t="0" r="9525"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5725" cy="79629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D" w:history="1">
                  <w:r w:rsidR="00D03E1F">
                    <w:rPr>
                      <w:b/>
                      <w:bCs/>
                      <w:color w:val="0000FF"/>
                      <w:sz w:val="16"/>
                      <w:szCs w:val="16"/>
                      <w:u w:val="single"/>
                    </w:rPr>
                    <w:t>acl</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86" w:history="1">
                  <w:r w:rsidR="00D03E1F">
                    <w:rPr>
                      <w:b/>
                      <w:bCs/>
                      <w:color w:val="0000FF"/>
                      <w:sz w:val="16"/>
                      <w:szCs w:val="16"/>
                      <w:u w:val="single"/>
                    </w:rPr>
                    <w:t>is-valid-product</w:t>
                  </w:r>
                </w:hyperlink>
                <w:r w:rsidR="00D03E1F">
                  <w:rPr>
                    <w:b/>
                    <w:bCs/>
                    <w:color w:val="000000"/>
                    <w:sz w:val="16"/>
                    <w:szCs w:val="16"/>
                  </w:rPr>
                  <w:t xml:space="preserve"> </w:t>
                </w:r>
                <w:hyperlink w:anchor="Link87" w:history="1">
                  <w:r w:rsidR="00D03E1F">
                    <w:rPr>
                      <w:b/>
                      <w:bCs/>
                      <w:color w:val="0000FF"/>
                      <w:sz w:val="16"/>
                      <w:szCs w:val="16"/>
                      <w:u w:val="single"/>
                    </w:rPr>
                    <w:t>is-valid-password</w:t>
                  </w:r>
                </w:hyperlink>
                <w:r w:rsidR="00D03E1F">
                  <w:rPr>
                    <w:b/>
                    <w:bCs/>
                    <w:color w:val="000000"/>
                    <w:sz w:val="16"/>
                    <w:szCs w:val="16"/>
                  </w:rPr>
                  <w:t xml:space="preserve"> </w:t>
                </w:r>
                <w:hyperlink w:anchor="Link88" w:history="1">
                  <w:r w:rsidR="00D03E1F">
                    <w:rPr>
                      <w:b/>
                      <w:bCs/>
                      <w:color w:val="0000FF"/>
                      <w:sz w:val="16"/>
                      <w:szCs w:val="16"/>
                      <w:u w:val="single"/>
                    </w:rPr>
                    <w:t>variable</w:t>
                  </w:r>
                </w:hyperlink>
                <w:r w:rsidR="00D03E1F">
                  <w:rPr>
                    <w:b/>
                    <w:bCs/>
                    <w:color w:val="000000"/>
                    <w:sz w:val="16"/>
                    <w:szCs w:val="16"/>
                  </w:rPr>
                  <w:t xml:space="preserve"> </w:t>
                </w:r>
                <w:hyperlink w:anchor="Link89" w:history="1">
                  <w:r w:rsidR="00D03E1F">
                    <w:rPr>
                      <w:b/>
                      <w:bCs/>
                      <w:color w:val="0000FF"/>
                      <w:sz w:val="16"/>
                      <w:szCs w:val="16"/>
                      <w:u w:val="single"/>
                    </w:rPr>
                    <w:t>is-list</w:t>
                  </w:r>
                </w:hyperlink>
                <w:r w:rsidR="00D03E1F">
                  <w:rPr>
                    <w:b/>
                    <w:bCs/>
                    <w:color w:val="000000"/>
                    <w:sz w:val="16"/>
                    <w:szCs w:val="16"/>
                  </w:rPr>
                  <w:t xml:space="preserve"> </w:t>
                </w:r>
                <w:hyperlink w:anchor="Link8A" w:history="1">
                  <w:r w:rsidR="00D03E1F">
                    <w:rPr>
                      <w:b/>
                      <w:bCs/>
                      <w:color w:val="0000FF"/>
                      <w:sz w:val="16"/>
                      <w:szCs w:val="16"/>
                      <w:u w:val="single"/>
                    </w:rPr>
                    <w:t>starts-with</w:t>
                  </w:r>
                </w:hyperlink>
                <w:r w:rsidR="00D03E1F">
                  <w:rPr>
                    <w:b/>
                    <w:bCs/>
                    <w:color w:val="000000"/>
                    <w:sz w:val="16"/>
                    <w:szCs w:val="16"/>
                  </w:rPr>
                  <w:t xml:space="preserve"> </w:t>
                </w:r>
                <w:hyperlink w:anchor="Link8B" w:history="1">
                  <w:r w:rsidR="00D03E1F">
                    <w:rPr>
                      <w:b/>
                      <w:bCs/>
                      <w:color w:val="0000FF"/>
                      <w:sz w:val="16"/>
                      <w:szCs w:val="16"/>
                      <w:u w:val="single"/>
                    </w:rPr>
                    <w:t>ends-with</w:t>
                  </w:r>
                </w:hyperlink>
                <w:r w:rsidR="00D03E1F">
                  <w:rPr>
                    <w:b/>
                    <w:bCs/>
                    <w:color w:val="000000"/>
                    <w:sz w:val="16"/>
                    <w:szCs w:val="16"/>
                  </w:rPr>
                  <w:t xml:space="preserve"> </w:t>
                </w:r>
                <w:hyperlink w:anchor="Link8C" w:history="1">
                  <w:r w:rsidR="00D03E1F">
                    <w:rPr>
                      <w:b/>
                      <w:bCs/>
                      <w:color w:val="0000FF"/>
                      <w:sz w:val="16"/>
                      <w:szCs w:val="16"/>
                      <w:u w:val="single"/>
                    </w:rPr>
                    <w:t>contains</w:t>
                  </w:r>
                </w:hyperlink>
                <w:r w:rsidR="00D03E1F">
                  <w:rPr>
                    <w:b/>
                    <w:bCs/>
                    <w:color w:val="000000"/>
                    <w:sz w:val="16"/>
                    <w:szCs w:val="16"/>
                  </w:rPr>
                  <w:t xml:space="preserve"> </w:t>
                </w:r>
                <w:hyperlink w:anchor="Link8D" w:history="1">
                  <w:r w:rsidR="00D03E1F">
                    <w:rPr>
                      <w:b/>
                      <w:bCs/>
                      <w:color w:val="0000FF"/>
                      <w:sz w:val="16"/>
                      <w:szCs w:val="16"/>
                      <w:u w:val="single"/>
                    </w:rPr>
                    <w:t>match-regex</w:t>
                  </w:r>
                </w:hyperlink>
                <w:r w:rsidR="00D03E1F">
                  <w:rPr>
                    <w:b/>
                    <w:bCs/>
                    <w:color w:val="000000"/>
                    <w:sz w:val="16"/>
                    <w:szCs w:val="16"/>
                  </w:rPr>
                  <w:t xml:space="preserve"> </w:t>
                </w:r>
                <w:hyperlink w:anchor="Link8E" w:history="1">
                  <w:r w:rsidR="00D03E1F">
                    <w:rPr>
                      <w:b/>
                      <w:bCs/>
                      <w:color w:val="0000FF"/>
                      <w:sz w:val="16"/>
                      <w:szCs w:val="16"/>
                      <w:u w:val="single"/>
                    </w:rPr>
                    <w:t>match-ip</w:t>
                  </w:r>
                </w:hyperlink>
                <w:r w:rsidR="00D03E1F">
                  <w:rPr>
                    <w:b/>
                    <w:bCs/>
                    <w:color w:val="000000"/>
                    <w:sz w:val="16"/>
                    <w:szCs w:val="16"/>
                  </w:rPr>
                  <w:t xml:space="preserve"> </w:t>
                </w:r>
                <w:hyperlink w:anchor="Link8F" w:history="1">
                  <w:r w:rsidR="00D03E1F">
                    <w:rPr>
                      <w:b/>
                      <w:bCs/>
                      <w:color w:val="0000FF"/>
                      <w:sz w:val="16"/>
                      <w:szCs w:val="16"/>
                      <w:u w:val="single"/>
                    </w:rPr>
                    <w:t>match-acl</w:t>
                  </w:r>
                </w:hyperlink>
                <w:r w:rsidR="00D03E1F">
                  <w:rPr>
                    <w:b/>
                    <w:bCs/>
                    <w:color w:val="000000"/>
                    <w:sz w:val="16"/>
                    <w:szCs w:val="16"/>
                  </w:rPr>
                  <w:t xml:space="preserve"> </w:t>
                </w:r>
                <w:hyperlink w:anchor="Link90" w:history="1">
                  <w:r w:rsidR="00D03E1F">
                    <w:rPr>
                      <w:b/>
                      <w:bCs/>
                      <w:color w:val="0000FF"/>
                      <w:sz w:val="16"/>
                      <w:szCs w:val="16"/>
                      <w:u w:val="single"/>
                    </w:rPr>
                    <w:t>equals</w:t>
                  </w:r>
                </w:hyperlink>
                <w:r w:rsidR="00D03E1F">
                  <w:rPr>
                    <w:b/>
                    <w:bCs/>
                    <w:color w:val="000000"/>
                    <w:sz w:val="16"/>
                    <w:szCs w:val="16"/>
                  </w:rPr>
                  <w:t xml:space="preserve"> </w:t>
                </w:r>
                <w:hyperlink w:anchor="Link91" w:history="1">
                  <w:r w:rsidR="00D03E1F">
                    <w:rPr>
                      <w:b/>
                      <w:bCs/>
                      <w:color w:val="0000FF"/>
                      <w:sz w:val="16"/>
                      <w:szCs w:val="16"/>
                      <w:u w:val="single"/>
                    </w:rPr>
                    <w:t>less-than</w:t>
                  </w:r>
                </w:hyperlink>
                <w:r w:rsidR="00D03E1F">
                  <w:rPr>
                    <w:b/>
                    <w:bCs/>
                    <w:color w:val="000000"/>
                    <w:sz w:val="16"/>
                    <w:szCs w:val="16"/>
                  </w:rPr>
                  <w:t xml:space="preserve"> </w:t>
                </w:r>
                <w:hyperlink w:anchor="Link92" w:history="1">
                  <w:r w:rsidR="00D03E1F">
                    <w:rPr>
                      <w:b/>
                      <w:bCs/>
                      <w:color w:val="0000FF"/>
                      <w:sz w:val="16"/>
                      <w:szCs w:val="16"/>
                      <w:u w:val="single"/>
                    </w:rPr>
                    <w:t>less-than-equals</w:t>
                  </w:r>
                </w:hyperlink>
                <w:r w:rsidR="00D03E1F">
                  <w:rPr>
                    <w:b/>
                    <w:bCs/>
                    <w:color w:val="000000"/>
                    <w:sz w:val="16"/>
                    <w:szCs w:val="16"/>
                  </w:rPr>
                  <w:t xml:space="preserve"> </w:t>
                </w:r>
                <w:hyperlink w:anchor="Link93" w:history="1">
                  <w:r w:rsidR="00D03E1F">
                    <w:rPr>
                      <w:b/>
                      <w:bCs/>
                      <w:color w:val="0000FF"/>
                      <w:sz w:val="16"/>
                      <w:szCs w:val="16"/>
                      <w:u w:val="single"/>
                    </w:rPr>
                    <w:t>greater-than</w:t>
                  </w:r>
                </w:hyperlink>
                <w:r w:rsidR="00D03E1F">
                  <w:rPr>
                    <w:b/>
                    <w:bCs/>
                    <w:color w:val="000000"/>
                    <w:sz w:val="16"/>
                    <w:szCs w:val="16"/>
                  </w:rPr>
                  <w:t xml:space="preserve"> </w:t>
                </w:r>
                <w:hyperlink w:anchor="Link94" w:history="1">
                  <w:r w:rsidR="00D03E1F">
                    <w:rPr>
                      <w:b/>
                      <w:bCs/>
                      <w:color w:val="0000FF"/>
                      <w:sz w:val="16"/>
                      <w:szCs w:val="16"/>
                      <w:u w:val="single"/>
                    </w:rPr>
                    <w:t>greater-than-equals</w:t>
                  </w:r>
                </w:hyperlink>
                <w:r w:rsidR="00D03E1F">
                  <w:rPr>
                    <w:b/>
                    <w:bCs/>
                    <w:color w:val="000000"/>
                    <w:sz w:val="16"/>
                    <w:szCs w:val="16"/>
                  </w:rPr>
                  <w:t xml:space="preserve"> </w:t>
                </w:r>
                <w:hyperlink w:anchor="Link95" w:history="1">
                  <w:r w:rsidR="00D03E1F">
                    <w:rPr>
                      <w:b/>
                      <w:bCs/>
                      <w:color w:val="0000FF"/>
                      <w:sz w:val="16"/>
                      <w:szCs w:val="16"/>
                      <w:u w:val="single"/>
                    </w:rPr>
                    <w:t>is-defined</w:t>
                  </w:r>
                </w:hyperlink>
                <w:r w:rsidR="00D03E1F">
                  <w:rPr>
                    <w:b/>
                    <w:bCs/>
                    <w:color w:val="000000"/>
                    <w:sz w:val="16"/>
                    <w:szCs w:val="16"/>
                  </w:rPr>
                  <w:t xml:space="preserve"> </w:t>
                </w:r>
                <w:hyperlink w:anchor="Link96" w:history="1">
                  <w:r w:rsidR="00D03E1F">
                    <w:rPr>
                      <w:b/>
                      <w:bCs/>
                      <w:color w:val="0000FF"/>
                      <w:sz w:val="16"/>
                      <w:szCs w:val="16"/>
                      <w:u w:val="single"/>
                    </w:rPr>
                    <w:t>is-not-defined</w:t>
                  </w:r>
                </w:hyperlink>
                <w:r w:rsidR="00D03E1F">
                  <w:rPr>
                    <w:b/>
                    <w:bCs/>
                    <w:color w:val="000000"/>
                    <w:sz w:val="16"/>
                    <w:szCs w:val="16"/>
                  </w:rPr>
                  <w:t xml:space="preserve"> </w:t>
                </w:r>
                <w:hyperlink w:anchor="Link97" w:history="1">
                  <w:r w:rsidR="00D03E1F">
                    <w:rPr>
                      <w:b/>
                      <w:bCs/>
                      <w:color w:val="0000FF"/>
                      <w:sz w:val="16"/>
                      <w:szCs w:val="16"/>
                      <w:u w:val="single"/>
                    </w:rPr>
                    <w:t>is-authentication</w:t>
                  </w:r>
                </w:hyperlink>
                <w:r w:rsidR="00D03E1F">
                  <w:rPr>
                    <w:b/>
                    <w:bCs/>
                    <w:color w:val="000000"/>
                    <w:sz w:val="16"/>
                    <w:szCs w:val="16"/>
                  </w:rPr>
                  <w:t xml:space="preserve"> </w:t>
                </w:r>
                <w:hyperlink w:anchor="Link98" w:history="1">
                  <w:r w:rsidR="00D03E1F">
                    <w:rPr>
                      <w:b/>
                      <w:bCs/>
                      <w:color w:val="0000FF"/>
                      <w:sz w:val="16"/>
                      <w:szCs w:val="16"/>
                      <w:u w:val="single"/>
                    </w:rPr>
                    <w:t>is-accounting</w:t>
                  </w:r>
                </w:hyperlink>
                <w:r w:rsidR="00D03E1F">
                  <w:rPr>
                    <w:b/>
                    <w:bCs/>
                    <w:color w:val="000000"/>
                    <w:sz w:val="16"/>
                    <w:szCs w:val="16"/>
                  </w:rPr>
                  <w:t xml:space="preserve"> </w:t>
                </w:r>
                <w:hyperlink w:anchor="Link99" w:history="1">
                  <w:r w:rsidR="00D03E1F">
                    <w:rPr>
                      <w:b/>
                      <w:bCs/>
                      <w:color w:val="0000FF"/>
                      <w:sz w:val="16"/>
                      <w:szCs w:val="16"/>
                      <w:u w:val="single"/>
                    </w:rPr>
                    <w:t>is-start</w:t>
                  </w:r>
                </w:hyperlink>
                <w:r w:rsidR="00D03E1F">
                  <w:rPr>
                    <w:b/>
                    <w:bCs/>
                    <w:color w:val="000000"/>
                    <w:sz w:val="16"/>
                    <w:szCs w:val="16"/>
                  </w:rPr>
                  <w:t xml:space="preserve"> </w:t>
                </w:r>
                <w:hyperlink w:anchor="Link9A" w:history="1">
                  <w:r w:rsidR="00D03E1F">
                    <w:rPr>
                      <w:b/>
                      <w:bCs/>
                      <w:color w:val="0000FF"/>
                      <w:sz w:val="16"/>
                      <w:szCs w:val="16"/>
                      <w:u w:val="single"/>
                    </w:rPr>
                    <w:t>is-stop</w:t>
                  </w:r>
                </w:hyperlink>
                <w:r w:rsidR="00D03E1F">
                  <w:rPr>
                    <w:b/>
                    <w:bCs/>
                    <w:color w:val="000000"/>
                    <w:sz w:val="16"/>
                    <w:szCs w:val="16"/>
                  </w:rPr>
                  <w:t xml:space="preserve"> </w:t>
                </w:r>
                <w:hyperlink w:anchor="Link9B" w:history="1">
                  <w:r w:rsidR="00D03E1F">
                    <w:rPr>
                      <w:b/>
                      <w:bCs/>
                      <w:color w:val="0000FF"/>
                      <w:sz w:val="16"/>
                      <w:szCs w:val="16"/>
                      <w:u w:val="single"/>
                    </w:rPr>
                    <w:t>is-interim</w:t>
                  </w:r>
                </w:hyperlink>
                <w:r w:rsidR="00D03E1F">
                  <w:rPr>
                    <w:b/>
                    <w:bCs/>
                    <w:color w:val="000000"/>
                    <w:sz w:val="16"/>
                    <w:szCs w:val="16"/>
                  </w:rPr>
                  <w:t xml:space="preserve"> </w:t>
                </w:r>
                <w:hyperlink w:anchor="Link9C" w:history="1">
                  <w:r w:rsidR="00D03E1F">
                    <w:rPr>
                      <w:b/>
                      <w:bCs/>
                      <w:color w:val="0000FF"/>
                      <w:sz w:val="16"/>
                      <w:szCs w:val="16"/>
                      <w:u w:val="single"/>
                    </w:rPr>
                    <w:t>is-accept</w:t>
                  </w:r>
                </w:hyperlink>
                <w:r w:rsidR="00D03E1F">
                  <w:rPr>
                    <w:b/>
                    <w:bCs/>
                    <w:color w:val="000000"/>
                    <w:sz w:val="16"/>
                    <w:szCs w:val="16"/>
                  </w:rPr>
                  <w:t xml:space="preserve"> </w:t>
                </w:r>
                <w:hyperlink w:anchor="Link9D" w:history="1">
                  <w:r w:rsidR="00D03E1F">
                    <w:rPr>
                      <w:b/>
                      <w:bCs/>
                      <w:color w:val="0000FF"/>
                      <w:sz w:val="16"/>
                      <w:szCs w:val="16"/>
                      <w:u w:val="single"/>
                    </w:rPr>
                    <w:t>is-reject</w:t>
                  </w:r>
                </w:hyperlink>
                <w:r w:rsidR="00D03E1F">
                  <w:rPr>
                    <w:b/>
                    <w:bCs/>
                    <w:color w:val="000000"/>
                    <w:sz w:val="16"/>
                    <w:szCs w:val="16"/>
                  </w:rPr>
                  <w:t xml:space="preserve"> </w:t>
                </w:r>
                <w:hyperlink w:anchor="Link9E" w:history="1">
                  <w:r w:rsidR="00D03E1F">
                    <w:rPr>
                      <w:b/>
                      <w:bCs/>
                      <w:color w:val="0000FF"/>
                      <w:sz w:val="16"/>
                      <w:szCs w:val="16"/>
                      <w:u w:val="single"/>
                    </w:rPr>
                    <w:t>is-deny</w:t>
                  </w:r>
                </w:hyperlink>
                <w:r w:rsidR="00D03E1F">
                  <w:rPr>
                    <w:b/>
                    <w:bCs/>
                    <w:color w:val="000000"/>
                    <w:sz w:val="16"/>
                    <w:szCs w:val="16"/>
                  </w:rPr>
                  <w:t xml:space="preserve"> </w:t>
                </w:r>
                <w:hyperlink w:anchor="Link83" w:history="1">
                  <w:r w:rsidR="00D03E1F">
                    <w:rPr>
                      <w:b/>
                      <w:bCs/>
                      <w:color w:val="0000FF"/>
                      <w:sz w:val="16"/>
                      <w:szCs w:val="16"/>
                      <w:u w:val="single"/>
                    </w:rPr>
                    <w:t>and</w:t>
                  </w:r>
                </w:hyperlink>
                <w:r w:rsidR="00D03E1F">
                  <w:rPr>
                    <w:b/>
                    <w:bCs/>
                    <w:color w:val="000000"/>
                    <w:sz w:val="16"/>
                    <w:szCs w:val="16"/>
                  </w:rPr>
                  <w:t xml:space="preserve"> </w:t>
                </w:r>
                <w:hyperlink w:anchor="Link84" w:history="1">
                  <w:r w:rsidR="00D03E1F">
                    <w:rPr>
                      <w:b/>
                      <w:bCs/>
                      <w:color w:val="0000FF"/>
                      <w:sz w:val="16"/>
                      <w:szCs w:val="16"/>
                      <w:u w:val="single"/>
                    </w:rPr>
                    <w:t>or</w:t>
                  </w:r>
                </w:hyperlink>
                <w:r w:rsidR="00D03E1F">
                  <w:rPr>
                    <w:b/>
                    <w:bCs/>
                    <w:color w:val="000000"/>
                    <w:sz w:val="16"/>
                    <w:szCs w:val="16"/>
                  </w:rPr>
                  <w:t xml:space="preserve"> </w:t>
                </w:r>
                <w:hyperlink w:anchor="Link85" w:history="1">
                  <w:r w:rsidR="00D03E1F">
                    <w:rPr>
                      <w:b/>
                      <w:bCs/>
                      <w:color w:val="0000FF"/>
                      <w:sz w:val="16"/>
                      <w:szCs w:val="16"/>
                      <w:u w:val="single"/>
                    </w:rPr>
                    <w:t>not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05"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access list for reference elsewhere in the configuration.</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377" w:name="Link9"/>
          <w:bookmarkStart w:id="378" w:name="_Toc293927339"/>
          <w:bookmarkStart w:id="379" w:name="_Toc366229727"/>
          <w:bookmarkEnd w:id="377"/>
          <w:proofErr w:type="gramStart"/>
          <w:r>
            <w:lastRenderedPageBreak/>
            <w:t>complexType</w:t>
          </w:r>
          <w:proofErr w:type="gramEnd"/>
          <w:r>
            <w:t xml:space="preserve"> access-reject</w:t>
          </w:r>
          <w:bookmarkEnd w:id="378"/>
          <w:bookmarkEnd w:id="37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485900" cy="798195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0" cy="7981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2031"/>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CB" w:history="1">
                        <w:r w:rsidR="00D03E1F">
                          <w:rPr>
                            <w:b/>
                            <w:bCs/>
                            <w:color w:val="0000FF"/>
                            <w:sz w:val="16"/>
                            <w:szCs w:val="16"/>
                            <w:u w:val="single"/>
                          </w:rPr>
                          <w:t>statement/access-reject</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98"/>
                  <w:gridCol w:w="1398"/>
                  <w:gridCol w:w="1398"/>
                  <w:gridCol w:w="1398"/>
                  <w:gridCol w:w="1398"/>
                  <w:gridCol w:w="1398"/>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01" w:history="1">
                        <w:r w:rsidR="00D03E1F">
                          <w:rPr>
                            <w:color w:val="0000FF"/>
                            <w:sz w:val="16"/>
                            <w:szCs w:val="16"/>
                            <w:u w:val="single"/>
                          </w:rPr>
                          <w:t>log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Generates an Access-Reject response to an authentication request.</w:t>
                      </w:r>
                      <w:r>
                        <w:rPr>
                          <w:color w:val="000000"/>
                          <w:sz w:val="16"/>
                          <w:szCs w:val="16"/>
                        </w:rPr>
                        <w:br/>
                      </w:r>
                      <w:r>
                        <w:rPr>
                          <w:color w:val="000000"/>
                          <w:sz w:val="16"/>
                          <w:szCs w:val="16"/>
                        </w:rPr>
                        <w:br/>
                        <w:t>The body may include statments to customise the response packet. Within the body, the statements that manupulate RADIUS packets (radius-add, radius-set, radius-remove and radius-delete) will operate on the Access-Reject packet. Similarly, changes to variables are local to the access-reject statement.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380" w:name="Link101"/>
          <w:bookmarkEnd w:id="380"/>
          <w:proofErr w:type="gramStart"/>
          <w:r>
            <w:rPr>
              <w:color w:val="000000"/>
              <w:szCs w:val="20"/>
            </w:rPr>
            <w:t>attribute</w:t>
          </w:r>
          <w:proofErr w:type="gramEnd"/>
          <w:r>
            <w:rPr>
              <w:color w:val="000000"/>
              <w:szCs w:val="20"/>
            </w:rPr>
            <w:t xml:space="preserve"> </w:t>
          </w:r>
          <w:r>
            <w:rPr>
              <w:b/>
              <w:bCs/>
              <w:color w:val="000000"/>
              <w:szCs w:val="20"/>
            </w:rPr>
            <w:t>access-reject/@log</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false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381" w:name="LinkB"/>
          <w:bookmarkStart w:id="382" w:name="_Toc293927340"/>
          <w:bookmarkStart w:id="383" w:name="_Toc366229728"/>
          <w:bookmarkEnd w:id="381"/>
          <w:proofErr w:type="gramStart"/>
          <w:r>
            <w:lastRenderedPageBreak/>
            <w:t>complexType</w:t>
          </w:r>
          <w:proofErr w:type="gramEnd"/>
          <w:r>
            <w:t xml:space="preserve"> acct-proxy</w:t>
          </w:r>
          <w:bookmarkEnd w:id="382"/>
          <w:bookmarkEnd w:id="38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724150" cy="579120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4150" cy="57912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7D" w:history="1">
                  <w:r w:rsidR="00D03E1F">
                    <w:rPr>
                      <w:b/>
                      <w:bCs/>
                      <w:color w:val="0000FF"/>
                      <w:sz w:val="16"/>
                      <w:szCs w:val="16"/>
                      <w:u w:val="single"/>
                    </w:rPr>
                    <w:t>ruleset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28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57" w:history="1">
                        <w:r w:rsidR="00D03E1F">
                          <w:rPr>
                            <w:b/>
                            <w:bCs/>
                            <w:color w:val="0000FF"/>
                            <w:sz w:val="16"/>
                            <w:szCs w:val="16"/>
                            <w:u w:val="single"/>
                          </w:rPr>
                          <w:t>rrc/acct-proxy</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25"/>
                  <w:gridCol w:w="1586"/>
                  <w:gridCol w:w="1325"/>
                  <w:gridCol w:w="1326"/>
                  <w:gridCol w:w="1326"/>
                  <w:gridCol w:w="1500"/>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7E" w:history="1">
                        <w:r w:rsidR="00D03E1F">
                          <w:rPr>
                            <w:color w:val="0000FF"/>
                            <w:sz w:val="16"/>
                            <w:szCs w:val="16"/>
                            <w:u w:val="single"/>
                          </w:rPr>
                          <w:t>port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1813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UDP port number RRC will listen on for authentication requests.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F" w:history="1">
                        <w:r w:rsidR="00D03E1F">
                          <w:rPr>
                            <w:color w:val="0000FF"/>
                            <w:sz w:val="16"/>
                            <w:szCs w:val="16"/>
                            <w:u w:val="single"/>
                          </w:rPr>
                          <w:t>ack-acl</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an access list that will be used to determine if a received accounting request will be acknowledged. If this is not defined, all accounting requests will be acknowledged.</w:t>
                            </w:r>
                            <w:r>
                              <w:rPr>
                                <w:color w:val="000000"/>
                                <w:sz w:val="16"/>
                                <w:szCs w:val="16"/>
                              </w:rPr>
                              <w:br/>
                            </w:r>
                            <w:r>
                              <w:rPr>
                                <w:color w:val="000000"/>
                                <w:sz w:val="16"/>
                                <w:szCs w:val="16"/>
                              </w:rPr>
                              <w:br/>
                              <w:t>If the acl is identified, only packets that match the named ACL will be acknowledged.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80" w:history="1">
                        <w:r w:rsidR="00D03E1F">
                          <w:rPr>
                            <w:color w:val="0000FF"/>
                            <w:sz w:val="16"/>
                            <w:szCs w:val="16"/>
                            <w:u w:val="single"/>
                          </w:rPr>
                          <w:t>logging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true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logging of received requests.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81" w:history="1">
                        <w:r w:rsidR="00D03E1F">
                          <w:rPr>
                            <w:color w:val="0000FF"/>
                            <w:sz w:val="16"/>
                            <w:szCs w:val="16"/>
                            <w:u w:val="single"/>
                          </w:rPr>
                          <w:t>enable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true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proxying of accounting requests.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82" w:history="1">
                        <w:r w:rsidR="00D03E1F">
                          <w:rPr>
                            <w:color w:val="0000FF"/>
                            <w:sz w:val="16"/>
                            <w:szCs w:val="16"/>
                            <w:u w:val="single"/>
                          </w:rPr>
                          <w:t>threads</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threads to use for accounting proxy functionality. Defaults to 1 per CPU.</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94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Configuration of the Accounting Proxy.</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384" w:name="Link7E"/>
          <w:bookmarkEnd w:id="384"/>
          <w:proofErr w:type="gramStart"/>
          <w:r>
            <w:rPr>
              <w:color w:val="000000"/>
              <w:szCs w:val="20"/>
            </w:rPr>
            <w:t>attribute</w:t>
          </w:r>
          <w:proofErr w:type="gramEnd"/>
          <w:r>
            <w:rPr>
              <w:color w:val="000000"/>
              <w:szCs w:val="20"/>
            </w:rPr>
            <w:t xml:space="preserve"> </w:t>
          </w:r>
          <w:r>
            <w:rPr>
              <w:b/>
              <w:bCs/>
              <w:color w:val="000000"/>
              <w:szCs w:val="20"/>
            </w:rPr>
            <w:t>acct-proxy/@port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xs:unsignedShort</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1813</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73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UDP port number RRC will listen on for authentication requests.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385" w:name="Link7F"/>
          <w:bookmarkEnd w:id="385"/>
          <w:proofErr w:type="gramStart"/>
          <w:r>
            <w:rPr>
              <w:color w:val="000000"/>
              <w:szCs w:val="20"/>
            </w:rPr>
            <w:t>attribute</w:t>
          </w:r>
          <w:proofErr w:type="gramEnd"/>
          <w:r>
            <w:rPr>
              <w:color w:val="000000"/>
              <w:szCs w:val="20"/>
            </w:rPr>
            <w:t xml:space="preserve"> </w:t>
          </w:r>
          <w:r>
            <w:rPr>
              <w:b/>
              <w:bCs/>
              <w:color w:val="000000"/>
              <w:szCs w:val="20"/>
            </w:rPr>
            <w:t>acct-proxy/@ack-acl</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an access list that will be used to determine if a received accounting request will be acknowledged. If this is not defined, all accounting requests will be acknowledged.</w:t>
                      </w:r>
                      <w:r>
                        <w:rPr>
                          <w:color w:val="000000"/>
                          <w:sz w:val="16"/>
                          <w:szCs w:val="16"/>
                        </w:rPr>
                        <w:br/>
                      </w:r>
                      <w:r>
                        <w:rPr>
                          <w:color w:val="000000"/>
                          <w:sz w:val="16"/>
                          <w:szCs w:val="16"/>
                        </w:rPr>
                        <w:br/>
                        <w:t>If the acl is identified, only packets that match the named ACL will be acknowledged.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386" w:name="Link80"/>
          <w:bookmarkEnd w:id="386"/>
          <w:proofErr w:type="gramStart"/>
          <w:r>
            <w:rPr>
              <w:color w:val="000000"/>
              <w:szCs w:val="20"/>
            </w:rPr>
            <w:t>attribute</w:t>
          </w:r>
          <w:proofErr w:type="gramEnd"/>
          <w:r>
            <w:rPr>
              <w:color w:val="000000"/>
              <w:szCs w:val="20"/>
            </w:rPr>
            <w:t xml:space="preserve"> </w:t>
          </w:r>
          <w:r>
            <w:rPr>
              <w:b/>
              <w:bCs/>
              <w:color w:val="000000"/>
              <w:szCs w:val="20"/>
            </w:rPr>
            <w:t>acct-proxy/@logging</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true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80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br/>
                        <w:t>Enable logging of received requests.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387" w:name="Link81"/>
          <w:bookmarkEnd w:id="387"/>
          <w:proofErr w:type="gramStart"/>
          <w:r>
            <w:rPr>
              <w:color w:val="000000"/>
              <w:szCs w:val="20"/>
            </w:rPr>
            <w:t>attribute</w:t>
          </w:r>
          <w:proofErr w:type="gramEnd"/>
          <w:r>
            <w:rPr>
              <w:color w:val="000000"/>
              <w:szCs w:val="20"/>
            </w:rPr>
            <w:t xml:space="preserve"> </w:t>
          </w:r>
          <w:r>
            <w:rPr>
              <w:b/>
              <w:bCs/>
              <w:color w:val="000000"/>
              <w:szCs w:val="20"/>
            </w:rPr>
            <w:t>acct-proxy/@enable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true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06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proxying of accounting requests.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388" w:name="Link82"/>
          <w:bookmarkEnd w:id="388"/>
          <w:proofErr w:type="gramStart"/>
          <w:r>
            <w:rPr>
              <w:color w:val="000000"/>
              <w:szCs w:val="20"/>
            </w:rPr>
            <w:t>attribute</w:t>
          </w:r>
          <w:proofErr w:type="gramEnd"/>
          <w:r>
            <w:rPr>
              <w:color w:val="000000"/>
              <w:szCs w:val="20"/>
            </w:rPr>
            <w:t xml:space="preserve"> </w:t>
          </w:r>
          <w:r>
            <w:rPr>
              <w:b/>
              <w:bCs/>
              <w:color w:val="000000"/>
              <w:szCs w:val="20"/>
            </w:rPr>
            <w:t>acct-proxy/@threads</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08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threads to use for accounting proxy functionality. Defaults to 1 per CPU.</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389" w:name="Link7D"/>
          <w:bookmarkStart w:id="390" w:name="_Toc293927341"/>
          <w:bookmarkStart w:id="391" w:name="_Toc366229729"/>
          <w:bookmarkEnd w:id="389"/>
          <w:proofErr w:type="gramStart"/>
          <w:r>
            <w:t>element</w:t>
          </w:r>
          <w:proofErr w:type="gramEnd"/>
          <w:r>
            <w:t xml:space="preserve"> acct-proxy/ruleset</w:t>
          </w:r>
          <w:bookmarkEnd w:id="390"/>
          <w:bookmarkEnd w:id="391"/>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686050" cy="1362075"/>
                      <wp:effectExtent l="0" t="0" r="0" b="9525"/>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6050" cy="13620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9" w:history="1">
                  <w:r w:rsidR="00D03E1F">
                    <w:rPr>
                      <w:b/>
                      <w:bCs/>
                      <w:color w:val="0000FF"/>
                      <w:sz w:val="16"/>
                      <w:szCs w:val="16"/>
                      <w:u w:val="single"/>
                    </w:rPr>
                    <w:t>ruleset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06" w:history="1">
                  <w:r w:rsidR="00D03E1F">
                    <w:rPr>
                      <w:b/>
                      <w:bCs/>
                      <w:color w:val="0000FF"/>
                      <w:sz w:val="16"/>
                      <w:szCs w:val="16"/>
                      <w:u w:val="single"/>
                    </w:rPr>
                    <w:t>rule</w:t>
                  </w:r>
                </w:hyperlink>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392" w:name="LinkD"/>
          <w:bookmarkStart w:id="393" w:name="_Toc293927342"/>
          <w:bookmarkStart w:id="394" w:name="_Toc366229730"/>
          <w:bookmarkEnd w:id="392"/>
          <w:proofErr w:type="gramStart"/>
          <w:r>
            <w:lastRenderedPageBreak/>
            <w:t>complexType</w:t>
          </w:r>
          <w:proofErr w:type="gramEnd"/>
          <w:r>
            <w:t xml:space="preserve"> acl</w:t>
          </w:r>
          <w:bookmarkEnd w:id="393"/>
          <w:bookmarkEnd w:id="39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4352925" cy="7934325"/>
                      <wp:effectExtent l="0" t="0" r="9525" b="9525"/>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2925" cy="79343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86" w:history="1">
                  <w:r w:rsidR="00D03E1F">
                    <w:rPr>
                      <w:b/>
                      <w:bCs/>
                      <w:color w:val="0000FF"/>
                      <w:sz w:val="16"/>
                      <w:szCs w:val="16"/>
                      <w:u w:val="single"/>
                    </w:rPr>
                    <w:t>is-valid-product</w:t>
                  </w:r>
                </w:hyperlink>
                <w:r w:rsidR="00D03E1F">
                  <w:rPr>
                    <w:b/>
                    <w:bCs/>
                    <w:color w:val="000000"/>
                    <w:sz w:val="16"/>
                    <w:szCs w:val="16"/>
                  </w:rPr>
                  <w:t xml:space="preserve"> </w:t>
                </w:r>
                <w:hyperlink w:anchor="Link87" w:history="1">
                  <w:r w:rsidR="00D03E1F">
                    <w:rPr>
                      <w:b/>
                      <w:bCs/>
                      <w:color w:val="0000FF"/>
                      <w:sz w:val="16"/>
                      <w:szCs w:val="16"/>
                      <w:u w:val="single"/>
                    </w:rPr>
                    <w:t>is-valid-password</w:t>
                  </w:r>
                </w:hyperlink>
                <w:r w:rsidR="00D03E1F">
                  <w:rPr>
                    <w:b/>
                    <w:bCs/>
                    <w:color w:val="000000"/>
                    <w:sz w:val="16"/>
                    <w:szCs w:val="16"/>
                  </w:rPr>
                  <w:t xml:space="preserve"> </w:t>
                </w:r>
                <w:hyperlink w:anchor="Link88" w:history="1">
                  <w:r w:rsidR="00D03E1F">
                    <w:rPr>
                      <w:b/>
                      <w:bCs/>
                      <w:color w:val="0000FF"/>
                      <w:sz w:val="16"/>
                      <w:szCs w:val="16"/>
                      <w:u w:val="single"/>
                    </w:rPr>
                    <w:t>variable</w:t>
                  </w:r>
                </w:hyperlink>
                <w:r w:rsidR="00D03E1F">
                  <w:rPr>
                    <w:b/>
                    <w:bCs/>
                    <w:color w:val="000000"/>
                    <w:sz w:val="16"/>
                    <w:szCs w:val="16"/>
                  </w:rPr>
                  <w:t xml:space="preserve"> </w:t>
                </w:r>
                <w:hyperlink w:anchor="Link89" w:history="1">
                  <w:r w:rsidR="00D03E1F">
                    <w:rPr>
                      <w:b/>
                      <w:bCs/>
                      <w:color w:val="0000FF"/>
                      <w:sz w:val="16"/>
                      <w:szCs w:val="16"/>
                      <w:u w:val="single"/>
                    </w:rPr>
                    <w:t>is-list</w:t>
                  </w:r>
                </w:hyperlink>
                <w:r w:rsidR="00D03E1F">
                  <w:rPr>
                    <w:b/>
                    <w:bCs/>
                    <w:color w:val="000000"/>
                    <w:sz w:val="16"/>
                    <w:szCs w:val="16"/>
                  </w:rPr>
                  <w:t xml:space="preserve"> </w:t>
                </w:r>
                <w:hyperlink w:anchor="Link8A" w:history="1">
                  <w:r w:rsidR="00D03E1F">
                    <w:rPr>
                      <w:b/>
                      <w:bCs/>
                      <w:color w:val="0000FF"/>
                      <w:sz w:val="16"/>
                      <w:szCs w:val="16"/>
                      <w:u w:val="single"/>
                    </w:rPr>
                    <w:t>starts-with</w:t>
                  </w:r>
                </w:hyperlink>
                <w:r w:rsidR="00D03E1F">
                  <w:rPr>
                    <w:b/>
                    <w:bCs/>
                    <w:color w:val="000000"/>
                    <w:sz w:val="16"/>
                    <w:szCs w:val="16"/>
                  </w:rPr>
                  <w:t xml:space="preserve"> </w:t>
                </w:r>
                <w:hyperlink w:anchor="Link8B" w:history="1">
                  <w:r w:rsidR="00D03E1F">
                    <w:rPr>
                      <w:b/>
                      <w:bCs/>
                      <w:color w:val="0000FF"/>
                      <w:sz w:val="16"/>
                      <w:szCs w:val="16"/>
                      <w:u w:val="single"/>
                    </w:rPr>
                    <w:t>ends-with</w:t>
                  </w:r>
                </w:hyperlink>
                <w:r w:rsidR="00D03E1F">
                  <w:rPr>
                    <w:b/>
                    <w:bCs/>
                    <w:color w:val="000000"/>
                    <w:sz w:val="16"/>
                    <w:szCs w:val="16"/>
                  </w:rPr>
                  <w:t xml:space="preserve"> </w:t>
                </w:r>
                <w:hyperlink w:anchor="Link8C" w:history="1">
                  <w:r w:rsidR="00D03E1F">
                    <w:rPr>
                      <w:b/>
                      <w:bCs/>
                      <w:color w:val="0000FF"/>
                      <w:sz w:val="16"/>
                      <w:szCs w:val="16"/>
                      <w:u w:val="single"/>
                    </w:rPr>
                    <w:t>contains</w:t>
                  </w:r>
                </w:hyperlink>
                <w:r w:rsidR="00D03E1F">
                  <w:rPr>
                    <w:b/>
                    <w:bCs/>
                    <w:color w:val="000000"/>
                    <w:sz w:val="16"/>
                    <w:szCs w:val="16"/>
                  </w:rPr>
                  <w:t xml:space="preserve"> </w:t>
                </w:r>
                <w:hyperlink w:anchor="Link8D" w:history="1">
                  <w:r w:rsidR="00D03E1F">
                    <w:rPr>
                      <w:b/>
                      <w:bCs/>
                      <w:color w:val="0000FF"/>
                      <w:sz w:val="16"/>
                      <w:szCs w:val="16"/>
                      <w:u w:val="single"/>
                    </w:rPr>
                    <w:t>match-regex</w:t>
                  </w:r>
                </w:hyperlink>
                <w:r w:rsidR="00D03E1F">
                  <w:rPr>
                    <w:b/>
                    <w:bCs/>
                    <w:color w:val="000000"/>
                    <w:sz w:val="16"/>
                    <w:szCs w:val="16"/>
                  </w:rPr>
                  <w:t xml:space="preserve"> </w:t>
                </w:r>
                <w:hyperlink w:anchor="Link8E" w:history="1">
                  <w:r w:rsidR="00D03E1F">
                    <w:rPr>
                      <w:b/>
                      <w:bCs/>
                      <w:color w:val="0000FF"/>
                      <w:sz w:val="16"/>
                      <w:szCs w:val="16"/>
                      <w:u w:val="single"/>
                    </w:rPr>
                    <w:t>match-ip</w:t>
                  </w:r>
                </w:hyperlink>
                <w:r w:rsidR="00D03E1F">
                  <w:rPr>
                    <w:b/>
                    <w:bCs/>
                    <w:color w:val="000000"/>
                    <w:sz w:val="16"/>
                    <w:szCs w:val="16"/>
                  </w:rPr>
                  <w:t xml:space="preserve"> </w:t>
                </w:r>
                <w:hyperlink w:anchor="Link8F" w:history="1">
                  <w:r w:rsidR="00D03E1F">
                    <w:rPr>
                      <w:b/>
                      <w:bCs/>
                      <w:color w:val="0000FF"/>
                      <w:sz w:val="16"/>
                      <w:szCs w:val="16"/>
                      <w:u w:val="single"/>
                    </w:rPr>
                    <w:t>match-acl</w:t>
                  </w:r>
                </w:hyperlink>
                <w:r w:rsidR="00D03E1F">
                  <w:rPr>
                    <w:b/>
                    <w:bCs/>
                    <w:color w:val="000000"/>
                    <w:sz w:val="16"/>
                    <w:szCs w:val="16"/>
                  </w:rPr>
                  <w:t xml:space="preserve"> </w:t>
                </w:r>
                <w:hyperlink w:anchor="Link90" w:history="1">
                  <w:r w:rsidR="00D03E1F">
                    <w:rPr>
                      <w:b/>
                      <w:bCs/>
                      <w:color w:val="0000FF"/>
                      <w:sz w:val="16"/>
                      <w:szCs w:val="16"/>
                      <w:u w:val="single"/>
                    </w:rPr>
                    <w:t>equals</w:t>
                  </w:r>
                </w:hyperlink>
                <w:r w:rsidR="00D03E1F">
                  <w:rPr>
                    <w:b/>
                    <w:bCs/>
                    <w:color w:val="000000"/>
                    <w:sz w:val="16"/>
                    <w:szCs w:val="16"/>
                  </w:rPr>
                  <w:t xml:space="preserve"> </w:t>
                </w:r>
                <w:hyperlink w:anchor="Link91" w:history="1">
                  <w:r w:rsidR="00D03E1F">
                    <w:rPr>
                      <w:b/>
                      <w:bCs/>
                      <w:color w:val="0000FF"/>
                      <w:sz w:val="16"/>
                      <w:szCs w:val="16"/>
                      <w:u w:val="single"/>
                    </w:rPr>
                    <w:t>less-than</w:t>
                  </w:r>
                </w:hyperlink>
                <w:r w:rsidR="00D03E1F">
                  <w:rPr>
                    <w:b/>
                    <w:bCs/>
                    <w:color w:val="000000"/>
                    <w:sz w:val="16"/>
                    <w:szCs w:val="16"/>
                  </w:rPr>
                  <w:t xml:space="preserve"> </w:t>
                </w:r>
                <w:hyperlink w:anchor="Link92" w:history="1">
                  <w:r w:rsidR="00D03E1F">
                    <w:rPr>
                      <w:b/>
                      <w:bCs/>
                      <w:color w:val="0000FF"/>
                      <w:sz w:val="16"/>
                      <w:szCs w:val="16"/>
                      <w:u w:val="single"/>
                    </w:rPr>
                    <w:t>less-than-equals</w:t>
                  </w:r>
                </w:hyperlink>
                <w:r w:rsidR="00D03E1F">
                  <w:rPr>
                    <w:b/>
                    <w:bCs/>
                    <w:color w:val="000000"/>
                    <w:sz w:val="16"/>
                    <w:szCs w:val="16"/>
                  </w:rPr>
                  <w:t xml:space="preserve"> </w:t>
                </w:r>
                <w:hyperlink w:anchor="Link93" w:history="1">
                  <w:r w:rsidR="00D03E1F">
                    <w:rPr>
                      <w:b/>
                      <w:bCs/>
                      <w:color w:val="0000FF"/>
                      <w:sz w:val="16"/>
                      <w:szCs w:val="16"/>
                      <w:u w:val="single"/>
                    </w:rPr>
                    <w:t>greater-than</w:t>
                  </w:r>
                </w:hyperlink>
                <w:r w:rsidR="00D03E1F">
                  <w:rPr>
                    <w:b/>
                    <w:bCs/>
                    <w:color w:val="000000"/>
                    <w:sz w:val="16"/>
                    <w:szCs w:val="16"/>
                  </w:rPr>
                  <w:t xml:space="preserve"> </w:t>
                </w:r>
                <w:hyperlink w:anchor="Link94" w:history="1">
                  <w:r w:rsidR="00D03E1F">
                    <w:rPr>
                      <w:b/>
                      <w:bCs/>
                      <w:color w:val="0000FF"/>
                      <w:sz w:val="16"/>
                      <w:szCs w:val="16"/>
                      <w:u w:val="single"/>
                    </w:rPr>
                    <w:t>greater-than-equals</w:t>
                  </w:r>
                </w:hyperlink>
                <w:r w:rsidR="00D03E1F">
                  <w:rPr>
                    <w:b/>
                    <w:bCs/>
                    <w:color w:val="000000"/>
                    <w:sz w:val="16"/>
                    <w:szCs w:val="16"/>
                  </w:rPr>
                  <w:t xml:space="preserve"> </w:t>
                </w:r>
                <w:hyperlink w:anchor="Link95" w:history="1">
                  <w:r w:rsidR="00D03E1F">
                    <w:rPr>
                      <w:b/>
                      <w:bCs/>
                      <w:color w:val="0000FF"/>
                      <w:sz w:val="16"/>
                      <w:szCs w:val="16"/>
                      <w:u w:val="single"/>
                    </w:rPr>
                    <w:t>is-defined</w:t>
                  </w:r>
                </w:hyperlink>
                <w:r w:rsidR="00D03E1F">
                  <w:rPr>
                    <w:b/>
                    <w:bCs/>
                    <w:color w:val="000000"/>
                    <w:sz w:val="16"/>
                    <w:szCs w:val="16"/>
                  </w:rPr>
                  <w:t xml:space="preserve"> </w:t>
                </w:r>
                <w:hyperlink w:anchor="Link96" w:history="1">
                  <w:r w:rsidR="00D03E1F">
                    <w:rPr>
                      <w:b/>
                      <w:bCs/>
                      <w:color w:val="0000FF"/>
                      <w:sz w:val="16"/>
                      <w:szCs w:val="16"/>
                      <w:u w:val="single"/>
                    </w:rPr>
                    <w:t>is-not-defined</w:t>
                  </w:r>
                </w:hyperlink>
                <w:r w:rsidR="00D03E1F">
                  <w:rPr>
                    <w:b/>
                    <w:bCs/>
                    <w:color w:val="000000"/>
                    <w:sz w:val="16"/>
                    <w:szCs w:val="16"/>
                  </w:rPr>
                  <w:t xml:space="preserve"> </w:t>
                </w:r>
                <w:hyperlink w:anchor="Link97" w:history="1">
                  <w:r w:rsidR="00D03E1F">
                    <w:rPr>
                      <w:b/>
                      <w:bCs/>
                      <w:color w:val="0000FF"/>
                      <w:sz w:val="16"/>
                      <w:szCs w:val="16"/>
                      <w:u w:val="single"/>
                    </w:rPr>
                    <w:t>is-authentication</w:t>
                  </w:r>
                </w:hyperlink>
                <w:r w:rsidR="00D03E1F">
                  <w:rPr>
                    <w:b/>
                    <w:bCs/>
                    <w:color w:val="000000"/>
                    <w:sz w:val="16"/>
                    <w:szCs w:val="16"/>
                  </w:rPr>
                  <w:t xml:space="preserve"> </w:t>
                </w:r>
                <w:hyperlink w:anchor="Link98" w:history="1">
                  <w:r w:rsidR="00D03E1F">
                    <w:rPr>
                      <w:b/>
                      <w:bCs/>
                      <w:color w:val="0000FF"/>
                      <w:sz w:val="16"/>
                      <w:szCs w:val="16"/>
                      <w:u w:val="single"/>
                    </w:rPr>
                    <w:t>is-accounting</w:t>
                  </w:r>
                </w:hyperlink>
                <w:r w:rsidR="00D03E1F">
                  <w:rPr>
                    <w:b/>
                    <w:bCs/>
                    <w:color w:val="000000"/>
                    <w:sz w:val="16"/>
                    <w:szCs w:val="16"/>
                  </w:rPr>
                  <w:t xml:space="preserve"> </w:t>
                </w:r>
                <w:hyperlink w:anchor="Link99" w:history="1">
                  <w:r w:rsidR="00D03E1F">
                    <w:rPr>
                      <w:b/>
                      <w:bCs/>
                      <w:color w:val="0000FF"/>
                      <w:sz w:val="16"/>
                      <w:szCs w:val="16"/>
                      <w:u w:val="single"/>
                    </w:rPr>
                    <w:t>is-start</w:t>
                  </w:r>
                </w:hyperlink>
                <w:r w:rsidR="00D03E1F">
                  <w:rPr>
                    <w:b/>
                    <w:bCs/>
                    <w:color w:val="000000"/>
                    <w:sz w:val="16"/>
                    <w:szCs w:val="16"/>
                  </w:rPr>
                  <w:t xml:space="preserve"> </w:t>
                </w:r>
                <w:hyperlink w:anchor="Link9A" w:history="1">
                  <w:r w:rsidR="00D03E1F">
                    <w:rPr>
                      <w:b/>
                      <w:bCs/>
                      <w:color w:val="0000FF"/>
                      <w:sz w:val="16"/>
                      <w:szCs w:val="16"/>
                      <w:u w:val="single"/>
                    </w:rPr>
                    <w:t>is-stop</w:t>
                  </w:r>
                </w:hyperlink>
                <w:r w:rsidR="00D03E1F">
                  <w:rPr>
                    <w:b/>
                    <w:bCs/>
                    <w:color w:val="000000"/>
                    <w:sz w:val="16"/>
                    <w:szCs w:val="16"/>
                  </w:rPr>
                  <w:t xml:space="preserve"> </w:t>
                </w:r>
                <w:hyperlink w:anchor="Link9B" w:history="1">
                  <w:r w:rsidR="00D03E1F">
                    <w:rPr>
                      <w:b/>
                      <w:bCs/>
                      <w:color w:val="0000FF"/>
                      <w:sz w:val="16"/>
                      <w:szCs w:val="16"/>
                      <w:u w:val="single"/>
                    </w:rPr>
                    <w:t>is-interim</w:t>
                  </w:r>
                </w:hyperlink>
                <w:r w:rsidR="00D03E1F">
                  <w:rPr>
                    <w:b/>
                    <w:bCs/>
                    <w:color w:val="000000"/>
                    <w:sz w:val="16"/>
                    <w:szCs w:val="16"/>
                  </w:rPr>
                  <w:t xml:space="preserve"> </w:t>
                </w:r>
                <w:hyperlink w:anchor="Link9C" w:history="1">
                  <w:r w:rsidR="00D03E1F">
                    <w:rPr>
                      <w:b/>
                      <w:bCs/>
                      <w:color w:val="0000FF"/>
                      <w:sz w:val="16"/>
                      <w:szCs w:val="16"/>
                      <w:u w:val="single"/>
                    </w:rPr>
                    <w:t>is-accept</w:t>
                  </w:r>
                </w:hyperlink>
                <w:r w:rsidR="00D03E1F">
                  <w:rPr>
                    <w:b/>
                    <w:bCs/>
                    <w:color w:val="000000"/>
                    <w:sz w:val="16"/>
                    <w:szCs w:val="16"/>
                  </w:rPr>
                  <w:t xml:space="preserve"> </w:t>
                </w:r>
                <w:hyperlink w:anchor="Link9D" w:history="1">
                  <w:r w:rsidR="00D03E1F">
                    <w:rPr>
                      <w:b/>
                      <w:bCs/>
                      <w:color w:val="0000FF"/>
                      <w:sz w:val="16"/>
                      <w:szCs w:val="16"/>
                      <w:u w:val="single"/>
                    </w:rPr>
                    <w:t>is-reject</w:t>
                  </w:r>
                </w:hyperlink>
                <w:r w:rsidR="00D03E1F">
                  <w:rPr>
                    <w:b/>
                    <w:bCs/>
                    <w:color w:val="000000"/>
                    <w:sz w:val="16"/>
                    <w:szCs w:val="16"/>
                  </w:rPr>
                  <w:t xml:space="preserve"> </w:t>
                </w:r>
                <w:hyperlink w:anchor="Link9E" w:history="1">
                  <w:r w:rsidR="00D03E1F">
                    <w:rPr>
                      <w:b/>
                      <w:bCs/>
                      <w:color w:val="0000FF"/>
                      <w:sz w:val="16"/>
                      <w:szCs w:val="16"/>
                      <w:u w:val="single"/>
                    </w:rPr>
                    <w:t>is-deny</w:t>
                  </w:r>
                </w:hyperlink>
                <w:r w:rsidR="00D03E1F">
                  <w:rPr>
                    <w:b/>
                    <w:bCs/>
                    <w:color w:val="000000"/>
                    <w:sz w:val="16"/>
                    <w:szCs w:val="16"/>
                  </w:rPr>
                  <w:t xml:space="preserve"> </w:t>
                </w:r>
                <w:hyperlink w:anchor="Link83" w:history="1">
                  <w:r w:rsidR="00D03E1F">
                    <w:rPr>
                      <w:b/>
                      <w:bCs/>
                      <w:color w:val="0000FF"/>
                      <w:sz w:val="16"/>
                      <w:szCs w:val="16"/>
                      <w:u w:val="single"/>
                    </w:rPr>
                    <w:t>and</w:t>
                  </w:r>
                </w:hyperlink>
                <w:r w:rsidR="00D03E1F">
                  <w:rPr>
                    <w:b/>
                    <w:bCs/>
                    <w:color w:val="000000"/>
                    <w:sz w:val="16"/>
                    <w:szCs w:val="16"/>
                  </w:rPr>
                  <w:t xml:space="preserve"> </w:t>
                </w:r>
                <w:hyperlink w:anchor="Link84" w:history="1">
                  <w:r w:rsidR="00D03E1F">
                    <w:rPr>
                      <w:b/>
                      <w:bCs/>
                      <w:color w:val="0000FF"/>
                      <w:sz w:val="16"/>
                      <w:szCs w:val="16"/>
                      <w:u w:val="single"/>
                    </w:rPr>
                    <w:t>or</w:t>
                  </w:r>
                </w:hyperlink>
                <w:r w:rsidR="00D03E1F">
                  <w:rPr>
                    <w:b/>
                    <w:bCs/>
                    <w:color w:val="000000"/>
                    <w:sz w:val="16"/>
                    <w:szCs w:val="16"/>
                  </w:rPr>
                  <w:t xml:space="preserve"> </w:t>
                </w:r>
                <w:hyperlink w:anchor="Link85" w:history="1">
                  <w:r w:rsidR="00D03E1F">
                    <w:rPr>
                      <w:b/>
                      <w:bCs/>
                      <w:color w:val="0000FF"/>
                      <w:sz w:val="16"/>
                      <w:szCs w:val="16"/>
                      <w:u w:val="single"/>
                    </w:rPr>
                    <w:t>not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391"/>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66" w:history="1">
                        <w:r w:rsidR="00D03E1F">
                          <w:rPr>
                            <w:b/>
                            <w:bCs/>
                            <w:color w:val="0000FF"/>
                            <w:sz w:val="16"/>
                            <w:szCs w:val="16"/>
                            <w:u w:val="single"/>
                          </w:rPr>
                          <w:t>access-lists/acl</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05"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access list for reference elsewhere in the configuration.</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09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an access list for use in matching against RADIUS packets.</w:t>
                      </w:r>
                      <w:r>
                        <w:rPr>
                          <w:color w:val="000000"/>
                          <w:sz w:val="16"/>
                          <w:szCs w:val="16"/>
                        </w:rPr>
                        <w:br/>
                      </w:r>
                      <w:r>
                        <w:rPr>
                          <w:color w:val="000000"/>
                          <w:sz w:val="16"/>
                          <w:szCs w:val="16"/>
                        </w:rPr>
                        <w:br/>
                        <w:t>Can contain any logical expression.</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395" w:name="Link105"/>
          <w:bookmarkEnd w:id="395"/>
          <w:proofErr w:type="gramStart"/>
          <w:r>
            <w:rPr>
              <w:color w:val="000000"/>
              <w:szCs w:val="20"/>
            </w:rPr>
            <w:t>attribute</w:t>
          </w:r>
          <w:proofErr w:type="gramEnd"/>
          <w:r>
            <w:rPr>
              <w:color w:val="000000"/>
              <w:szCs w:val="20"/>
            </w:rPr>
            <w:t xml:space="preserve"> </w:t>
          </w:r>
          <w:r>
            <w:rPr>
              <w:b/>
              <w:bCs/>
              <w:color w:val="000000"/>
              <w:szCs w:val="20"/>
            </w:rPr>
            <w:t>acl/@name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03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access list for reference elsewhere in the configuration.</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396" w:name="LinkF"/>
          <w:bookmarkStart w:id="397" w:name="_Toc293927343"/>
          <w:bookmarkStart w:id="398" w:name="_Toc366229731"/>
          <w:bookmarkEnd w:id="396"/>
          <w:proofErr w:type="gramStart"/>
          <w:r>
            <w:lastRenderedPageBreak/>
            <w:t>complexType</w:t>
          </w:r>
          <w:proofErr w:type="gramEnd"/>
          <w:r>
            <w:t xml:space="preserve"> add</w:t>
          </w:r>
          <w:bookmarkEnd w:id="397"/>
          <w:bookmarkEnd w:id="398"/>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914650" cy="300990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4650" cy="30099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301"/>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B5" w:history="1">
                        <w:r w:rsidR="00D03E1F">
                          <w:rPr>
                            <w:b/>
                            <w:bCs/>
                            <w:color w:val="0000FF"/>
                            <w:sz w:val="16"/>
                            <w:szCs w:val="16"/>
                            <w:u w:val="single"/>
                          </w:rPr>
                          <w:t>statement/add</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1"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set.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2"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3"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Regular expression applied to the expanded value. If the value matches, and the regular expression contains a capturing group, the value becomes the value of the </w:t>
                            </w:r>
                            <w:r>
                              <w:rPr>
                                <w:color w:val="000000"/>
                                <w:sz w:val="16"/>
                                <w:szCs w:val="16"/>
                              </w:rPr>
                              <w:lastRenderedPageBreak/>
                              <w:t>first capturing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23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Add a value to a variable. If the variable doesn't exist, it will be created.</w:t>
                      </w:r>
                      <w:r>
                        <w:rPr>
                          <w:color w:val="000000"/>
                          <w:sz w:val="16"/>
                          <w:szCs w:val="16"/>
                        </w:rPr>
                        <w:br/>
                      </w:r>
                      <w:r>
                        <w:rPr>
                          <w:color w:val="000000"/>
                          <w:sz w:val="16"/>
                          <w:szCs w:val="16"/>
                        </w:rPr>
                        <w:br/>
                        <w:t>Will convert a single value variable into a list if necessary.</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399" w:name="LinkD1"/>
          <w:bookmarkEnd w:id="399"/>
          <w:proofErr w:type="gramStart"/>
          <w:r>
            <w:rPr>
              <w:color w:val="000000"/>
              <w:szCs w:val="20"/>
            </w:rPr>
            <w:t>attribute</w:t>
          </w:r>
          <w:proofErr w:type="gramEnd"/>
          <w:r>
            <w:rPr>
              <w:color w:val="000000"/>
              <w:szCs w:val="20"/>
            </w:rPr>
            <w:t xml:space="preserve"> </w:t>
          </w:r>
          <w:r>
            <w:rPr>
              <w:b/>
              <w:bCs/>
              <w:color w:val="000000"/>
              <w:szCs w:val="20"/>
            </w:rPr>
            <w:t>add/@var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1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set.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00" w:name="LinkD2"/>
          <w:bookmarkEnd w:id="400"/>
          <w:proofErr w:type="gramStart"/>
          <w:r>
            <w:rPr>
              <w:color w:val="000000"/>
              <w:szCs w:val="20"/>
            </w:rPr>
            <w:t>attribute</w:t>
          </w:r>
          <w:proofErr w:type="gramEnd"/>
          <w:r>
            <w:rPr>
              <w:color w:val="000000"/>
              <w:szCs w:val="20"/>
            </w:rPr>
            <w:t xml:space="preserve"> </w:t>
          </w:r>
          <w:r>
            <w:rPr>
              <w:b/>
              <w:bCs/>
              <w:color w:val="000000"/>
              <w:szCs w:val="20"/>
            </w:rPr>
            <w:t>add/@value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2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01" w:name="LinkD3"/>
          <w:bookmarkEnd w:id="401"/>
          <w:proofErr w:type="gramStart"/>
          <w:r>
            <w:rPr>
              <w:color w:val="000000"/>
              <w:szCs w:val="20"/>
            </w:rPr>
            <w:t>attribute</w:t>
          </w:r>
          <w:proofErr w:type="gramEnd"/>
          <w:r>
            <w:rPr>
              <w:color w:val="000000"/>
              <w:szCs w:val="20"/>
            </w:rPr>
            <w:t xml:space="preserve"> </w:t>
          </w:r>
          <w:r>
            <w:rPr>
              <w:b/>
              <w:bCs/>
              <w:color w:val="000000"/>
              <w:szCs w:val="20"/>
            </w:rPr>
            <w:t>add/@regex</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Regular expression applied to the expanded value. If the value matches, and the regular expression contains a 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402" w:name="Link11"/>
          <w:bookmarkStart w:id="403" w:name="_Toc293927344"/>
          <w:bookmarkStart w:id="404" w:name="_Toc366229732"/>
          <w:bookmarkEnd w:id="402"/>
          <w:proofErr w:type="gramStart"/>
          <w:r>
            <w:lastRenderedPageBreak/>
            <w:t>complexType</w:t>
          </w:r>
          <w:proofErr w:type="gramEnd"/>
          <w:r>
            <w:t xml:space="preserve"> and</w:t>
          </w:r>
          <w:bookmarkEnd w:id="403"/>
          <w:bookmarkEnd w:id="40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4924425" cy="7934325"/>
                      <wp:effectExtent l="0" t="0" r="9525" b="9525"/>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4425" cy="79343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86" w:history="1">
                  <w:r w:rsidR="00D03E1F">
                    <w:rPr>
                      <w:b/>
                      <w:bCs/>
                      <w:color w:val="0000FF"/>
                      <w:sz w:val="16"/>
                      <w:szCs w:val="16"/>
                      <w:u w:val="single"/>
                    </w:rPr>
                    <w:t>is-valid-product</w:t>
                  </w:r>
                </w:hyperlink>
                <w:r w:rsidR="00D03E1F">
                  <w:rPr>
                    <w:b/>
                    <w:bCs/>
                    <w:color w:val="000000"/>
                    <w:sz w:val="16"/>
                    <w:szCs w:val="16"/>
                  </w:rPr>
                  <w:t xml:space="preserve"> </w:t>
                </w:r>
                <w:hyperlink w:anchor="Link87" w:history="1">
                  <w:r w:rsidR="00D03E1F">
                    <w:rPr>
                      <w:b/>
                      <w:bCs/>
                      <w:color w:val="0000FF"/>
                      <w:sz w:val="16"/>
                      <w:szCs w:val="16"/>
                      <w:u w:val="single"/>
                    </w:rPr>
                    <w:t>is-valid-password</w:t>
                  </w:r>
                </w:hyperlink>
                <w:r w:rsidR="00D03E1F">
                  <w:rPr>
                    <w:b/>
                    <w:bCs/>
                    <w:color w:val="000000"/>
                    <w:sz w:val="16"/>
                    <w:szCs w:val="16"/>
                  </w:rPr>
                  <w:t xml:space="preserve"> </w:t>
                </w:r>
                <w:hyperlink w:anchor="Link88" w:history="1">
                  <w:r w:rsidR="00D03E1F">
                    <w:rPr>
                      <w:b/>
                      <w:bCs/>
                      <w:color w:val="0000FF"/>
                      <w:sz w:val="16"/>
                      <w:szCs w:val="16"/>
                      <w:u w:val="single"/>
                    </w:rPr>
                    <w:t>variable</w:t>
                  </w:r>
                </w:hyperlink>
                <w:r w:rsidR="00D03E1F">
                  <w:rPr>
                    <w:b/>
                    <w:bCs/>
                    <w:color w:val="000000"/>
                    <w:sz w:val="16"/>
                    <w:szCs w:val="16"/>
                  </w:rPr>
                  <w:t xml:space="preserve"> </w:t>
                </w:r>
                <w:hyperlink w:anchor="Link89" w:history="1">
                  <w:r w:rsidR="00D03E1F">
                    <w:rPr>
                      <w:b/>
                      <w:bCs/>
                      <w:color w:val="0000FF"/>
                      <w:sz w:val="16"/>
                      <w:szCs w:val="16"/>
                      <w:u w:val="single"/>
                    </w:rPr>
                    <w:t>is-list</w:t>
                  </w:r>
                </w:hyperlink>
                <w:r w:rsidR="00D03E1F">
                  <w:rPr>
                    <w:b/>
                    <w:bCs/>
                    <w:color w:val="000000"/>
                    <w:sz w:val="16"/>
                    <w:szCs w:val="16"/>
                  </w:rPr>
                  <w:t xml:space="preserve"> </w:t>
                </w:r>
                <w:hyperlink w:anchor="Link8A" w:history="1">
                  <w:r w:rsidR="00D03E1F">
                    <w:rPr>
                      <w:b/>
                      <w:bCs/>
                      <w:color w:val="0000FF"/>
                      <w:sz w:val="16"/>
                      <w:szCs w:val="16"/>
                      <w:u w:val="single"/>
                    </w:rPr>
                    <w:t>starts-with</w:t>
                  </w:r>
                </w:hyperlink>
                <w:r w:rsidR="00D03E1F">
                  <w:rPr>
                    <w:b/>
                    <w:bCs/>
                    <w:color w:val="000000"/>
                    <w:sz w:val="16"/>
                    <w:szCs w:val="16"/>
                  </w:rPr>
                  <w:t xml:space="preserve"> </w:t>
                </w:r>
                <w:hyperlink w:anchor="Link8B" w:history="1">
                  <w:r w:rsidR="00D03E1F">
                    <w:rPr>
                      <w:b/>
                      <w:bCs/>
                      <w:color w:val="0000FF"/>
                      <w:sz w:val="16"/>
                      <w:szCs w:val="16"/>
                      <w:u w:val="single"/>
                    </w:rPr>
                    <w:t>ends-with</w:t>
                  </w:r>
                </w:hyperlink>
                <w:r w:rsidR="00D03E1F">
                  <w:rPr>
                    <w:b/>
                    <w:bCs/>
                    <w:color w:val="000000"/>
                    <w:sz w:val="16"/>
                    <w:szCs w:val="16"/>
                  </w:rPr>
                  <w:t xml:space="preserve"> </w:t>
                </w:r>
                <w:hyperlink w:anchor="Link8C" w:history="1">
                  <w:r w:rsidR="00D03E1F">
                    <w:rPr>
                      <w:b/>
                      <w:bCs/>
                      <w:color w:val="0000FF"/>
                      <w:sz w:val="16"/>
                      <w:szCs w:val="16"/>
                      <w:u w:val="single"/>
                    </w:rPr>
                    <w:t>contains</w:t>
                  </w:r>
                </w:hyperlink>
                <w:r w:rsidR="00D03E1F">
                  <w:rPr>
                    <w:b/>
                    <w:bCs/>
                    <w:color w:val="000000"/>
                    <w:sz w:val="16"/>
                    <w:szCs w:val="16"/>
                  </w:rPr>
                  <w:t xml:space="preserve"> </w:t>
                </w:r>
                <w:hyperlink w:anchor="Link8D" w:history="1">
                  <w:r w:rsidR="00D03E1F">
                    <w:rPr>
                      <w:b/>
                      <w:bCs/>
                      <w:color w:val="0000FF"/>
                      <w:sz w:val="16"/>
                      <w:szCs w:val="16"/>
                      <w:u w:val="single"/>
                    </w:rPr>
                    <w:t>match-regex</w:t>
                  </w:r>
                </w:hyperlink>
                <w:r w:rsidR="00D03E1F">
                  <w:rPr>
                    <w:b/>
                    <w:bCs/>
                    <w:color w:val="000000"/>
                    <w:sz w:val="16"/>
                    <w:szCs w:val="16"/>
                  </w:rPr>
                  <w:t xml:space="preserve"> </w:t>
                </w:r>
                <w:hyperlink w:anchor="Link8E" w:history="1">
                  <w:r w:rsidR="00D03E1F">
                    <w:rPr>
                      <w:b/>
                      <w:bCs/>
                      <w:color w:val="0000FF"/>
                      <w:sz w:val="16"/>
                      <w:szCs w:val="16"/>
                      <w:u w:val="single"/>
                    </w:rPr>
                    <w:t>match-ip</w:t>
                  </w:r>
                </w:hyperlink>
                <w:r w:rsidR="00D03E1F">
                  <w:rPr>
                    <w:b/>
                    <w:bCs/>
                    <w:color w:val="000000"/>
                    <w:sz w:val="16"/>
                    <w:szCs w:val="16"/>
                  </w:rPr>
                  <w:t xml:space="preserve"> </w:t>
                </w:r>
                <w:hyperlink w:anchor="Link8F" w:history="1">
                  <w:r w:rsidR="00D03E1F">
                    <w:rPr>
                      <w:b/>
                      <w:bCs/>
                      <w:color w:val="0000FF"/>
                      <w:sz w:val="16"/>
                      <w:szCs w:val="16"/>
                      <w:u w:val="single"/>
                    </w:rPr>
                    <w:t>match-acl</w:t>
                  </w:r>
                </w:hyperlink>
                <w:r w:rsidR="00D03E1F">
                  <w:rPr>
                    <w:b/>
                    <w:bCs/>
                    <w:color w:val="000000"/>
                    <w:sz w:val="16"/>
                    <w:szCs w:val="16"/>
                  </w:rPr>
                  <w:t xml:space="preserve"> </w:t>
                </w:r>
                <w:hyperlink w:anchor="Link90" w:history="1">
                  <w:r w:rsidR="00D03E1F">
                    <w:rPr>
                      <w:b/>
                      <w:bCs/>
                      <w:color w:val="0000FF"/>
                      <w:sz w:val="16"/>
                      <w:szCs w:val="16"/>
                      <w:u w:val="single"/>
                    </w:rPr>
                    <w:t>equals</w:t>
                  </w:r>
                </w:hyperlink>
                <w:r w:rsidR="00D03E1F">
                  <w:rPr>
                    <w:b/>
                    <w:bCs/>
                    <w:color w:val="000000"/>
                    <w:sz w:val="16"/>
                    <w:szCs w:val="16"/>
                  </w:rPr>
                  <w:t xml:space="preserve"> </w:t>
                </w:r>
                <w:hyperlink w:anchor="Link91" w:history="1">
                  <w:r w:rsidR="00D03E1F">
                    <w:rPr>
                      <w:b/>
                      <w:bCs/>
                      <w:color w:val="0000FF"/>
                      <w:sz w:val="16"/>
                      <w:szCs w:val="16"/>
                      <w:u w:val="single"/>
                    </w:rPr>
                    <w:t>less-than</w:t>
                  </w:r>
                </w:hyperlink>
                <w:r w:rsidR="00D03E1F">
                  <w:rPr>
                    <w:b/>
                    <w:bCs/>
                    <w:color w:val="000000"/>
                    <w:sz w:val="16"/>
                    <w:szCs w:val="16"/>
                  </w:rPr>
                  <w:t xml:space="preserve"> </w:t>
                </w:r>
                <w:hyperlink w:anchor="Link92" w:history="1">
                  <w:r w:rsidR="00D03E1F">
                    <w:rPr>
                      <w:b/>
                      <w:bCs/>
                      <w:color w:val="0000FF"/>
                      <w:sz w:val="16"/>
                      <w:szCs w:val="16"/>
                      <w:u w:val="single"/>
                    </w:rPr>
                    <w:t>less-than-equals</w:t>
                  </w:r>
                </w:hyperlink>
                <w:r w:rsidR="00D03E1F">
                  <w:rPr>
                    <w:b/>
                    <w:bCs/>
                    <w:color w:val="000000"/>
                    <w:sz w:val="16"/>
                    <w:szCs w:val="16"/>
                  </w:rPr>
                  <w:t xml:space="preserve"> </w:t>
                </w:r>
                <w:hyperlink w:anchor="Link93" w:history="1">
                  <w:r w:rsidR="00D03E1F">
                    <w:rPr>
                      <w:b/>
                      <w:bCs/>
                      <w:color w:val="0000FF"/>
                      <w:sz w:val="16"/>
                      <w:szCs w:val="16"/>
                      <w:u w:val="single"/>
                    </w:rPr>
                    <w:t>greater-than</w:t>
                  </w:r>
                </w:hyperlink>
                <w:r w:rsidR="00D03E1F">
                  <w:rPr>
                    <w:b/>
                    <w:bCs/>
                    <w:color w:val="000000"/>
                    <w:sz w:val="16"/>
                    <w:szCs w:val="16"/>
                  </w:rPr>
                  <w:t xml:space="preserve"> </w:t>
                </w:r>
                <w:hyperlink w:anchor="Link94" w:history="1">
                  <w:r w:rsidR="00D03E1F">
                    <w:rPr>
                      <w:b/>
                      <w:bCs/>
                      <w:color w:val="0000FF"/>
                      <w:sz w:val="16"/>
                      <w:szCs w:val="16"/>
                      <w:u w:val="single"/>
                    </w:rPr>
                    <w:t>greater-than-equals</w:t>
                  </w:r>
                </w:hyperlink>
                <w:r w:rsidR="00D03E1F">
                  <w:rPr>
                    <w:b/>
                    <w:bCs/>
                    <w:color w:val="000000"/>
                    <w:sz w:val="16"/>
                    <w:szCs w:val="16"/>
                  </w:rPr>
                  <w:t xml:space="preserve"> </w:t>
                </w:r>
                <w:hyperlink w:anchor="Link95" w:history="1">
                  <w:r w:rsidR="00D03E1F">
                    <w:rPr>
                      <w:b/>
                      <w:bCs/>
                      <w:color w:val="0000FF"/>
                      <w:sz w:val="16"/>
                      <w:szCs w:val="16"/>
                      <w:u w:val="single"/>
                    </w:rPr>
                    <w:t>is-defined</w:t>
                  </w:r>
                </w:hyperlink>
                <w:r w:rsidR="00D03E1F">
                  <w:rPr>
                    <w:b/>
                    <w:bCs/>
                    <w:color w:val="000000"/>
                    <w:sz w:val="16"/>
                    <w:szCs w:val="16"/>
                  </w:rPr>
                  <w:t xml:space="preserve"> </w:t>
                </w:r>
                <w:hyperlink w:anchor="Link96" w:history="1">
                  <w:r w:rsidR="00D03E1F">
                    <w:rPr>
                      <w:b/>
                      <w:bCs/>
                      <w:color w:val="0000FF"/>
                      <w:sz w:val="16"/>
                      <w:szCs w:val="16"/>
                      <w:u w:val="single"/>
                    </w:rPr>
                    <w:t>is-not-defined</w:t>
                  </w:r>
                </w:hyperlink>
                <w:r w:rsidR="00D03E1F">
                  <w:rPr>
                    <w:b/>
                    <w:bCs/>
                    <w:color w:val="000000"/>
                    <w:sz w:val="16"/>
                    <w:szCs w:val="16"/>
                  </w:rPr>
                  <w:t xml:space="preserve"> </w:t>
                </w:r>
                <w:hyperlink w:anchor="Link97" w:history="1">
                  <w:r w:rsidR="00D03E1F">
                    <w:rPr>
                      <w:b/>
                      <w:bCs/>
                      <w:color w:val="0000FF"/>
                      <w:sz w:val="16"/>
                      <w:szCs w:val="16"/>
                      <w:u w:val="single"/>
                    </w:rPr>
                    <w:t>is-authentication</w:t>
                  </w:r>
                </w:hyperlink>
                <w:r w:rsidR="00D03E1F">
                  <w:rPr>
                    <w:b/>
                    <w:bCs/>
                    <w:color w:val="000000"/>
                    <w:sz w:val="16"/>
                    <w:szCs w:val="16"/>
                  </w:rPr>
                  <w:t xml:space="preserve"> </w:t>
                </w:r>
                <w:hyperlink w:anchor="Link98" w:history="1">
                  <w:r w:rsidR="00D03E1F">
                    <w:rPr>
                      <w:b/>
                      <w:bCs/>
                      <w:color w:val="0000FF"/>
                      <w:sz w:val="16"/>
                      <w:szCs w:val="16"/>
                      <w:u w:val="single"/>
                    </w:rPr>
                    <w:t>is-accounting</w:t>
                  </w:r>
                </w:hyperlink>
                <w:r w:rsidR="00D03E1F">
                  <w:rPr>
                    <w:b/>
                    <w:bCs/>
                    <w:color w:val="000000"/>
                    <w:sz w:val="16"/>
                    <w:szCs w:val="16"/>
                  </w:rPr>
                  <w:t xml:space="preserve"> </w:t>
                </w:r>
                <w:hyperlink w:anchor="Link99" w:history="1">
                  <w:r w:rsidR="00D03E1F">
                    <w:rPr>
                      <w:b/>
                      <w:bCs/>
                      <w:color w:val="0000FF"/>
                      <w:sz w:val="16"/>
                      <w:szCs w:val="16"/>
                      <w:u w:val="single"/>
                    </w:rPr>
                    <w:t>is-start</w:t>
                  </w:r>
                </w:hyperlink>
                <w:r w:rsidR="00D03E1F">
                  <w:rPr>
                    <w:b/>
                    <w:bCs/>
                    <w:color w:val="000000"/>
                    <w:sz w:val="16"/>
                    <w:szCs w:val="16"/>
                  </w:rPr>
                  <w:t xml:space="preserve"> </w:t>
                </w:r>
                <w:hyperlink w:anchor="Link9A" w:history="1">
                  <w:r w:rsidR="00D03E1F">
                    <w:rPr>
                      <w:b/>
                      <w:bCs/>
                      <w:color w:val="0000FF"/>
                      <w:sz w:val="16"/>
                      <w:szCs w:val="16"/>
                      <w:u w:val="single"/>
                    </w:rPr>
                    <w:t>is-stop</w:t>
                  </w:r>
                </w:hyperlink>
                <w:r w:rsidR="00D03E1F">
                  <w:rPr>
                    <w:b/>
                    <w:bCs/>
                    <w:color w:val="000000"/>
                    <w:sz w:val="16"/>
                    <w:szCs w:val="16"/>
                  </w:rPr>
                  <w:t xml:space="preserve"> </w:t>
                </w:r>
                <w:hyperlink w:anchor="Link9B" w:history="1">
                  <w:r w:rsidR="00D03E1F">
                    <w:rPr>
                      <w:b/>
                      <w:bCs/>
                      <w:color w:val="0000FF"/>
                      <w:sz w:val="16"/>
                      <w:szCs w:val="16"/>
                      <w:u w:val="single"/>
                    </w:rPr>
                    <w:t>is-interim</w:t>
                  </w:r>
                </w:hyperlink>
                <w:r w:rsidR="00D03E1F">
                  <w:rPr>
                    <w:b/>
                    <w:bCs/>
                    <w:color w:val="000000"/>
                    <w:sz w:val="16"/>
                    <w:szCs w:val="16"/>
                  </w:rPr>
                  <w:t xml:space="preserve"> </w:t>
                </w:r>
                <w:hyperlink w:anchor="Link9C" w:history="1">
                  <w:r w:rsidR="00D03E1F">
                    <w:rPr>
                      <w:b/>
                      <w:bCs/>
                      <w:color w:val="0000FF"/>
                      <w:sz w:val="16"/>
                      <w:szCs w:val="16"/>
                      <w:u w:val="single"/>
                    </w:rPr>
                    <w:t>is-accept</w:t>
                  </w:r>
                </w:hyperlink>
                <w:r w:rsidR="00D03E1F">
                  <w:rPr>
                    <w:b/>
                    <w:bCs/>
                    <w:color w:val="000000"/>
                    <w:sz w:val="16"/>
                    <w:szCs w:val="16"/>
                  </w:rPr>
                  <w:t xml:space="preserve"> </w:t>
                </w:r>
                <w:hyperlink w:anchor="Link9D" w:history="1">
                  <w:r w:rsidR="00D03E1F">
                    <w:rPr>
                      <w:b/>
                      <w:bCs/>
                      <w:color w:val="0000FF"/>
                      <w:sz w:val="16"/>
                      <w:szCs w:val="16"/>
                      <w:u w:val="single"/>
                    </w:rPr>
                    <w:t>is-reject</w:t>
                  </w:r>
                </w:hyperlink>
                <w:r w:rsidR="00D03E1F">
                  <w:rPr>
                    <w:b/>
                    <w:bCs/>
                    <w:color w:val="000000"/>
                    <w:sz w:val="16"/>
                    <w:szCs w:val="16"/>
                  </w:rPr>
                  <w:t xml:space="preserve"> </w:t>
                </w:r>
                <w:hyperlink w:anchor="Link9E" w:history="1">
                  <w:r w:rsidR="00D03E1F">
                    <w:rPr>
                      <w:b/>
                      <w:bCs/>
                      <w:color w:val="0000FF"/>
                      <w:sz w:val="16"/>
                      <w:szCs w:val="16"/>
                      <w:u w:val="single"/>
                    </w:rPr>
                    <w:t>is-deny</w:t>
                  </w:r>
                </w:hyperlink>
                <w:r w:rsidR="00D03E1F">
                  <w:rPr>
                    <w:b/>
                    <w:bCs/>
                    <w:color w:val="000000"/>
                    <w:sz w:val="16"/>
                    <w:szCs w:val="16"/>
                  </w:rPr>
                  <w:t xml:space="preserve"> </w:t>
                </w:r>
                <w:hyperlink w:anchor="Link83" w:history="1">
                  <w:r w:rsidR="00D03E1F">
                    <w:rPr>
                      <w:b/>
                      <w:bCs/>
                      <w:color w:val="0000FF"/>
                      <w:sz w:val="16"/>
                      <w:szCs w:val="16"/>
                      <w:u w:val="single"/>
                    </w:rPr>
                    <w:t>and</w:t>
                  </w:r>
                </w:hyperlink>
                <w:r w:rsidR="00D03E1F">
                  <w:rPr>
                    <w:b/>
                    <w:bCs/>
                    <w:color w:val="000000"/>
                    <w:sz w:val="16"/>
                    <w:szCs w:val="16"/>
                  </w:rPr>
                  <w:t xml:space="preserve"> </w:t>
                </w:r>
                <w:hyperlink w:anchor="Link84" w:history="1">
                  <w:r w:rsidR="00D03E1F">
                    <w:rPr>
                      <w:b/>
                      <w:bCs/>
                      <w:color w:val="0000FF"/>
                      <w:sz w:val="16"/>
                      <w:szCs w:val="16"/>
                      <w:u w:val="single"/>
                    </w:rPr>
                    <w:t>or</w:t>
                  </w:r>
                </w:hyperlink>
                <w:r w:rsidR="00D03E1F">
                  <w:rPr>
                    <w:b/>
                    <w:bCs/>
                    <w:color w:val="000000"/>
                    <w:sz w:val="16"/>
                    <w:szCs w:val="16"/>
                  </w:rPr>
                  <w:t xml:space="preserve"> </w:t>
                </w:r>
                <w:hyperlink w:anchor="Link85" w:history="1">
                  <w:r w:rsidR="00D03E1F">
                    <w:rPr>
                      <w:b/>
                      <w:bCs/>
                      <w:color w:val="0000FF"/>
                      <w:sz w:val="16"/>
                      <w:szCs w:val="16"/>
                      <w:u w:val="single"/>
                    </w:rPr>
                    <w:t>not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381"/>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83" w:history="1">
                        <w:r w:rsidR="00D03E1F">
                          <w:rPr>
                            <w:b/>
                            <w:bCs/>
                            <w:color w:val="0000FF"/>
                            <w:sz w:val="16"/>
                            <w:szCs w:val="16"/>
                            <w:u w:val="single"/>
                          </w:rPr>
                          <w:t>booleanOp/and</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27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Logical 'and' of the elements.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405" w:name="Link13"/>
          <w:bookmarkStart w:id="406" w:name="_Toc293927345"/>
          <w:bookmarkStart w:id="407" w:name="_Toc366229733"/>
          <w:bookmarkEnd w:id="405"/>
          <w:proofErr w:type="gramStart"/>
          <w:r>
            <w:t>complexType</w:t>
          </w:r>
          <w:proofErr w:type="gramEnd"/>
          <w:r>
            <w:t xml:space="preserve"> auth-proxy</w:t>
          </w:r>
          <w:bookmarkEnd w:id="406"/>
          <w:bookmarkEnd w:id="40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771775" cy="4314825"/>
                      <wp:effectExtent l="0" t="0" r="9525" b="952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1775" cy="43148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77" w:history="1">
                  <w:r w:rsidR="00D03E1F">
                    <w:rPr>
                      <w:b/>
                      <w:bCs/>
                      <w:color w:val="0000FF"/>
                      <w:sz w:val="16"/>
                      <w:szCs w:val="16"/>
                      <w:u w:val="single"/>
                    </w:rPr>
                    <w:t>request</w:t>
                  </w:r>
                </w:hyperlink>
                <w:r w:rsidR="00D03E1F">
                  <w:rPr>
                    <w:b/>
                    <w:bCs/>
                    <w:color w:val="000000"/>
                    <w:sz w:val="16"/>
                    <w:szCs w:val="16"/>
                  </w:rPr>
                  <w:t xml:space="preserve"> </w:t>
                </w:r>
                <w:hyperlink w:anchor="Link78" w:history="1">
                  <w:r w:rsidR="00D03E1F">
                    <w:rPr>
                      <w:b/>
                      <w:bCs/>
                      <w:color w:val="0000FF"/>
                      <w:sz w:val="16"/>
                      <w:szCs w:val="16"/>
                      <w:u w:val="single"/>
                    </w:rPr>
                    <w:t>response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301"/>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56" w:history="1">
                        <w:r w:rsidR="00D03E1F">
                          <w:rPr>
                            <w:b/>
                            <w:bCs/>
                            <w:color w:val="0000FF"/>
                            <w:sz w:val="16"/>
                            <w:szCs w:val="16"/>
                            <w:u w:val="single"/>
                          </w:rPr>
                          <w:t>rrc/auth-proxy</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30"/>
                  <w:gridCol w:w="1586"/>
                  <w:gridCol w:w="1330"/>
                  <w:gridCol w:w="1330"/>
                  <w:gridCol w:w="1330"/>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79" w:history="1">
                        <w:r w:rsidR="00D03E1F">
                          <w:rPr>
                            <w:color w:val="0000FF"/>
                            <w:sz w:val="16"/>
                            <w:szCs w:val="16"/>
                            <w:u w:val="single"/>
                          </w:rPr>
                          <w:t>port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1812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UDP port number RRC </w:t>
                            </w:r>
                            <w:r>
                              <w:rPr>
                                <w:color w:val="000000"/>
                                <w:sz w:val="16"/>
                                <w:szCs w:val="16"/>
                              </w:rPr>
                              <w:lastRenderedPageBreak/>
                              <w:t>will listen on for authentication requests.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A" w:history="1">
                        <w:r w:rsidR="00D03E1F">
                          <w:rPr>
                            <w:color w:val="0000FF"/>
                            <w:sz w:val="16"/>
                            <w:szCs w:val="16"/>
                            <w:u w:val="single"/>
                          </w:rPr>
                          <w:t>logging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true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logging of received requests.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B" w:history="1">
                        <w:r w:rsidR="00D03E1F">
                          <w:rPr>
                            <w:color w:val="0000FF"/>
                            <w:sz w:val="16"/>
                            <w:szCs w:val="16"/>
                            <w:u w:val="single"/>
                          </w:rPr>
                          <w:t>enable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true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proxying of authentication requests.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C" w:history="1">
                        <w:r w:rsidR="00D03E1F">
                          <w:rPr>
                            <w:color w:val="0000FF"/>
                            <w:sz w:val="16"/>
                            <w:szCs w:val="16"/>
                            <w:u w:val="single"/>
                          </w:rPr>
                          <w:t>threads</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threads to use for authentication proxy functionality. Defaults to 1 per CPU.</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16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Configuration of the Authentication Proxy.</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08" w:name="Link79"/>
          <w:bookmarkEnd w:id="408"/>
          <w:proofErr w:type="gramStart"/>
          <w:r>
            <w:rPr>
              <w:color w:val="000000"/>
              <w:szCs w:val="20"/>
            </w:rPr>
            <w:t>attribute</w:t>
          </w:r>
          <w:proofErr w:type="gramEnd"/>
          <w:r>
            <w:rPr>
              <w:color w:val="000000"/>
              <w:szCs w:val="20"/>
            </w:rPr>
            <w:t xml:space="preserve"> </w:t>
          </w:r>
          <w:r>
            <w:rPr>
              <w:b/>
              <w:bCs/>
              <w:color w:val="000000"/>
              <w:szCs w:val="20"/>
            </w:rPr>
            <w:t>auth-proxy/@port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xs:unsignedShort</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1812</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73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r>
                      <w:r>
                        <w:rPr>
                          <w:color w:val="000000"/>
                          <w:sz w:val="16"/>
                          <w:szCs w:val="16"/>
                        </w:rPr>
                        <w:lastRenderedPageBreak/>
                        <w:t>UDP port number RRC will listen on for authentication requests.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09" w:name="Link7A"/>
          <w:bookmarkEnd w:id="409"/>
          <w:proofErr w:type="gramStart"/>
          <w:r>
            <w:rPr>
              <w:color w:val="000000"/>
              <w:szCs w:val="20"/>
            </w:rPr>
            <w:t>attribute</w:t>
          </w:r>
          <w:proofErr w:type="gramEnd"/>
          <w:r>
            <w:rPr>
              <w:color w:val="000000"/>
              <w:szCs w:val="20"/>
            </w:rPr>
            <w:t xml:space="preserve"> </w:t>
          </w:r>
          <w:r>
            <w:rPr>
              <w:b/>
              <w:bCs/>
              <w:color w:val="000000"/>
              <w:szCs w:val="20"/>
            </w:rPr>
            <w:t>auth-proxy/@logging</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true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80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logging of received requests.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10" w:name="Link7B"/>
          <w:bookmarkEnd w:id="410"/>
          <w:proofErr w:type="gramStart"/>
          <w:r>
            <w:rPr>
              <w:color w:val="000000"/>
              <w:szCs w:val="20"/>
            </w:rPr>
            <w:t>attribute</w:t>
          </w:r>
          <w:proofErr w:type="gramEnd"/>
          <w:r>
            <w:rPr>
              <w:color w:val="000000"/>
              <w:szCs w:val="20"/>
            </w:rPr>
            <w:t xml:space="preserve"> </w:t>
          </w:r>
          <w:r>
            <w:rPr>
              <w:b/>
              <w:bCs/>
              <w:color w:val="000000"/>
              <w:szCs w:val="20"/>
            </w:rPr>
            <w:t>auth-proxy/@enable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true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2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proxying of authentication requests.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11" w:name="Link7C"/>
          <w:bookmarkEnd w:id="411"/>
          <w:proofErr w:type="gramStart"/>
          <w:r>
            <w:rPr>
              <w:color w:val="000000"/>
              <w:szCs w:val="20"/>
            </w:rPr>
            <w:t>attribute</w:t>
          </w:r>
          <w:proofErr w:type="gramEnd"/>
          <w:r>
            <w:rPr>
              <w:color w:val="000000"/>
              <w:szCs w:val="20"/>
            </w:rPr>
            <w:t xml:space="preserve"> </w:t>
          </w:r>
          <w:r>
            <w:rPr>
              <w:b/>
              <w:bCs/>
              <w:color w:val="000000"/>
              <w:szCs w:val="20"/>
            </w:rPr>
            <w:t>auth-proxy/@threads</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30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threads to use for authentication proxy functionality. Defaults to 1 per CPU.</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12" w:name="Link77"/>
          <w:bookmarkStart w:id="413" w:name="_Toc293927346"/>
          <w:bookmarkStart w:id="414" w:name="_Toc366229734"/>
          <w:bookmarkEnd w:id="412"/>
          <w:proofErr w:type="gramStart"/>
          <w:r>
            <w:t>element</w:t>
          </w:r>
          <w:proofErr w:type="gramEnd"/>
          <w:r>
            <w:t xml:space="preserve"> auth-proxy/request</w:t>
          </w:r>
          <w:bookmarkEnd w:id="413"/>
          <w:bookmarkEnd w:id="414"/>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800350" cy="253365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0350" cy="25336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5" w:history="1">
                  <w:r w:rsidR="00D03E1F">
                    <w:rPr>
                      <w:b/>
                      <w:bCs/>
                      <w:color w:val="0000FF"/>
                      <w:sz w:val="16"/>
                      <w:szCs w:val="16"/>
                      <w:u w:val="single"/>
                    </w:rPr>
                    <w:t>auth-proxy-request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07" w:history="1">
                  <w:r w:rsidR="00D03E1F">
                    <w:rPr>
                      <w:b/>
                      <w:bCs/>
                      <w:color w:val="0000FF"/>
                      <w:sz w:val="16"/>
                      <w:szCs w:val="16"/>
                      <w:u w:val="single"/>
                    </w:rPr>
                    <w:t>ruleset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08" w:history="1">
                        <w:r w:rsidR="00D03E1F">
                          <w:rPr>
                            <w:color w:val="0000FF"/>
                            <w:sz w:val="16"/>
                            <w:szCs w:val="16"/>
                            <w:u w:val="single"/>
                          </w:rPr>
                          <w:t>default-disposition</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drop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Default disposition to apply to any authentication request that isn't proxied elsewhere.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15" w:name="Link78"/>
          <w:bookmarkStart w:id="416" w:name="_Toc293927347"/>
          <w:bookmarkStart w:id="417" w:name="_Toc366229735"/>
          <w:bookmarkEnd w:id="415"/>
          <w:proofErr w:type="gramStart"/>
          <w:r>
            <w:lastRenderedPageBreak/>
            <w:t>element</w:t>
          </w:r>
          <w:proofErr w:type="gramEnd"/>
          <w:r>
            <w:t xml:space="preserve"> auth-proxy/response</w:t>
          </w:r>
          <w:bookmarkEnd w:id="416"/>
          <w:bookmarkEnd w:id="417"/>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762250" cy="1304925"/>
                      <wp:effectExtent l="0" t="0" r="0" b="9525"/>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2250" cy="13049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7" w:history="1">
                  <w:r w:rsidR="00D03E1F">
                    <w:rPr>
                      <w:b/>
                      <w:bCs/>
                      <w:color w:val="0000FF"/>
                      <w:sz w:val="16"/>
                      <w:szCs w:val="16"/>
                      <w:u w:val="single"/>
                    </w:rPr>
                    <w:t>auth-proxy-response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09" w:history="1">
                  <w:r w:rsidR="00D03E1F">
                    <w:rPr>
                      <w:b/>
                      <w:bCs/>
                      <w:color w:val="0000FF"/>
                      <w:sz w:val="16"/>
                      <w:szCs w:val="16"/>
                      <w:u w:val="single"/>
                    </w:rPr>
                    <w:t>ruleset</w:t>
                  </w:r>
                </w:hyperlink>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418" w:name="Link15"/>
          <w:bookmarkStart w:id="419" w:name="_Toc293927348"/>
          <w:bookmarkStart w:id="420" w:name="_Toc366229736"/>
          <w:bookmarkEnd w:id="418"/>
          <w:proofErr w:type="gramStart"/>
          <w:r>
            <w:t>complexType</w:t>
          </w:r>
          <w:proofErr w:type="gramEnd"/>
          <w:r>
            <w:t xml:space="preserve"> auth-proxy-request</w:t>
          </w:r>
          <w:bookmarkEnd w:id="419"/>
          <w:bookmarkEnd w:id="42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200400" cy="2105025"/>
                      <wp:effectExtent l="0" t="0" r="0" b="9525"/>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21050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07" w:history="1">
                  <w:r w:rsidR="00D03E1F">
                    <w:rPr>
                      <w:b/>
                      <w:bCs/>
                      <w:color w:val="0000FF"/>
                      <w:sz w:val="16"/>
                      <w:szCs w:val="16"/>
                      <w:u w:val="single"/>
                    </w:rPr>
                    <w:t>ruleset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666"/>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77" w:history="1">
                        <w:r w:rsidR="00D03E1F">
                          <w:rPr>
                            <w:b/>
                            <w:bCs/>
                            <w:color w:val="0000FF"/>
                            <w:sz w:val="16"/>
                            <w:szCs w:val="16"/>
                            <w:u w:val="single"/>
                          </w:rPr>
                          <w:t>auth-proxy/request</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08" w:history="1">
                        <w:r w:rsidR="00D03E1F">
                          <w:rPr>
                            <w:color w:val="0000FF"/>
                            <w:sz w:val="16"/>
                            <w:szCs w:val="16"/>
                            <w:u w:val="single"/>
                          </w:rPr>
                          <w:t>default-disposition</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drop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Default disposition to apply to any authentication request that isn't proxied elsewhere.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1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Configuration of the handling of authentication requests.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21" w:name="Link108"/>
          <w:bookmarkEnd w:id="421"/>
          <w:proofErr w:type="gramStart"/>
          <w:r>
            <w:rPr>
              <w:color w:val="000000"/>
              <w:szCs w:val="20"/>
            </w:rPr>
            <w:t>attribute</w:t>
          </w:r>
          <w:proofErr w:type="gramEnd"/>
          <w:r>
            <w:rPr>
              <w:color w:val="000000"/>
              <w:szCs w:val="20"/>
            </w:rPr>
            <w:t xml:space="preserve"> </w:t>
          </w:r>
          <w:r>
            <w:rPr>
              <w:b/>
              <w:bCs/>
              <w:color w:val="000000"/>
              <w:szCs w:val="20"/>
            </w:rPr>
            <w:t>auth-proxy-request/@default-disposition</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drop</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688"/>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drop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reject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accept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25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Default disposition to apply to any authentication request that isn't proxied elsewhere.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22" w:name="Link107"/>
          <w:bookmarkStart w:id="423" w:name="_Toc293927349"/>
          <w:bookmarkStart w:id="424" w:name="_Toc366229737"/>
          <w:bookmarkEnd w:id="422"/>
          <w:proofErr w:type="gramStart"/>
          <w:r>
            <w:t>element</w:t>
          </w:r>
          <w:proofErr w:type="gramEnd"/>
          <w:r>
            <w:t xml:space="preserve"> auth-proxy-request/ruleset</w:t>
          </w:r>
          <w:bookmarkEnd w:id="423"/>
          <w:bookmarkEnd w:id="42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095625" cy="1362075"/>
                      <wp:effectExtent l="0" t="0" r="9525" b="9525"/>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5625" cy="13620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9" w:history="1">
                  <w:r w:rsidR="00D03E1F">
                    <w:rPr>
                      <w:b/>
                      <w:bCs/>
                      <w:color w:val="0000FF"/>
                      <w:sz w:val="16"/>
                      <w:szCs w:val="16"/>
                      <w:u w:val="single"/>
                    </w:rPr>
                    <w:t>ruleset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06" w:history="1">
                  <w:r w:rsidR="00D03E1F">
                    <w:rPr>
                      <w:b/>
                      <w:bCs/>
                      <w:color w:val="0000FF"/>
                      <w:sz w:val="16"/>
                      <w:szCs w:val="16"/>
                      <w:u w:val="single"/>
                    </w:rPr>
                    <w:t>rule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20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Ruleset to apply when handling Authentication requests.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425" w:name="Link17"/>
          <w:bookmarkStart w:id="426" w:name="_Toc293927350"/>
          <w:bookmarkStart w:id="427" w:name="_Toc366229738"/>
          <w:bookmarkEnd w:id="425"/>
          <w:proofErr w:type="gramStart"/>
          <w:r>
            <w:t>complexType</w:t>
          </w:r>
          <w:proofErr w:type="gramEnd"/>
          <w:r>
            <w:t xml:space="preserve"> auth-proxy-response</w:t>
          </w:r>
          <w:bookmarkEnd w:id="426"/>
          <w:bookmarkEnd w:id="42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162300" cy="87630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09" w:history="1">
                  <w:r w:rsidR="00D03E1F">
                    <w:rPr>
                      <w:b/>
                      <w:bCs/>
                      <w:color w:val="0000FF"/>
                      <w:sz w:val="16"/>
                      <w:szCs w:val="16"/>
                      <w:u w:val="single"/>
                    </w:rPr>
                    <w:t>ruleset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79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78" w:history="1">
                        <w:r w:rsidR="00D03E1F">
                          <w:rPr>
                            <w:b/>
                            <w:bCs/>
                            <w:color w:val="0000FF"/>
                            <w:sz w:val="16"/>
                            <w:szCs w:val="16"/>
                            <w:u w:val="single"/>
                          </w:rPr>
                          <w:t>auth-proxy/response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30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Configuration of the handling of authentication responses.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28" w:name="Link109"/>
          <w:bookmarkStart w:id="429" w:name="_Toc293927351"/>
          <w:bookmarkStart w:id="430" w:name="_Toc366229739"/>
          <w:bookmarkEnd w:id="428"/>
          <w:proofErr w:type="gramStart"/>
          <w:r>
            <w:t>element</w:t>
          </w:r>
          <w:proofErr w:type="gramEnd"/>
          <w:r>
            <w:t xml:space="preserve"> auth-proxy-response/ruleset</w:t>
          </w:r>
          <w:bookmarkEnd w:id="429"/>
          <w:bookmarkEnd w:id="43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095625" cy="1362075"/>
                      <wp:effectExtent l="0" t="0" r="9525" b="9525"/>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5625" cy="13620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9" w:history="1">
                  <w:r w:rsidR="00D03E1F">
                    <w:rPr>
                      <w:b/>
                      <w:bCs/>
                      <w:color w:val="0000FF"/>
                      <w:sz w:val="16"/>
                      <w:szCs w:val="16"/>
                      <w:u w:val="single"/>
                    </w:rPr>
                    <w:t>ruleset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06" w:history="1">
                  <w:r w:rsidR="00D03E1F">
                    <w:rPr>
                      <w:b/>
                      <w:bCs/>
                      <w:color w:val="0000FF"/>
                      <w:sz w:val="16"/>
                      <w:szCs w:val="16"/>
                      <w:u w:val="single"/>
                    </w:rPr>
                    <w:t>rule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20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Ruleset to apply when handling Authentication requests.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431" w:name="Link19"/>
          <w:bookmarkStart w:id="432" w:name="_Toc293927352"/>
          <w:bookmarkStart w:id="433" w:name="_Toc366229740"/>
          <w:bookmarkEnd w:id="431"/>
          <w:proofErr w:type="gramStart"/>
          <w:r>
            <w:t>complexType</w:t>
          </w:r>
          <w:proofErr w:type="gramEnd"/>
          <w:r>
            <w:t xml:space="preserve"> break</w:t>
          </w:r>
          <w:bookmarkEnd w:id="432"/>
          <w:bookmarkEnd w:id="43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52550" cy="1190625"/>
                      <wp:effectExtent l="0" t="0" r="0" b="9525"/>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11906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44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B9" w:history="1">
                        <w:r w:rsidR="00D03E1F">
                          <w:rPr>
                            <w:b/>
                            <w:bCs/>
                            <w:color w:val="0000FF"/>
                            <w:sz w:val="16"/>
                            <w:szCs w:val="16"/>
                            <w:u w:val="single"/>
                          </w:rPr>
                          <w:t>statement/break</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91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Breaks out of the innermost containing 'foreach' loop.</w:t>
                      </w:r>
                      <w:r>
                        <w:rPr>
                          <w:color w:val="000000"/>
                          <w:sz w:val="16"/>
                          <w:szCs w:val="16"/>
                        </w:rPr>
                        <w:br/>
                      </w:r>
                      <w:r>
                        <w:rPr>
                          <w:color w:val="000000"/>
                          <w:sz w:val="16"/>
                          <w:szCs w:val="16"/>
                        </w:rPr>
                        <w:br/>
                        <w:t>If no containing 'foreach' is found, will break out of the rule execution as an error.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434" w:name="Link1B"/>
          <w:bookmarkStart w:id="435" w:name="_Toc293927353"/>
          <w:bookmarkStart w:id="436" w:name="_Toc366229741"/>
          <w:bookmarkEnd w:id="434"/>
          <w:proofErr w:type="gramStart"/>
          <w:r>
            <w:t>complexType</w:t>
          </w:r>
          <w:proofErr w:type="gramEnd"/>
          <w:r>
            <w:t xml:space="preserve"> call</w:t>
          </w:r>
          <w:bookmarkEnd w:id="435"/>
          <w:bookmarkEnd w:id="43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257425" cy="1485900"/>
                      <wp:effectExtent l="0" t="0" r="9525"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7425" cy="14859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28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BB" w:history="1">
                        <w:r w:rsidR="00D03E1F">
                          <w:rPr>
                            <w:b/>
                            <w:bCs/>
                            <w:color w:val="0000FF"/>
                            <w:sz w:val="16"/>
                            <w:szCs w:val="16"/>
                            <w:u w:val="single"/>
                          </w:rPr>
                          <w:t>statement/call</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98"/>
                  <w:gridCol w:w="1398"/>
                  <w:gridCol w:w="1398"/>
                  <w:gridCol w:w="1398"/>
                  <w:gridCol w:w="1398"/>
                  <w:gridCol w:w="1398"/>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9" w:history="1">
                        <w:r w:rsidR="00D03E1F">
                          <w:rPr>
                            <w:color w:val="0000FF"/>
                            <w:sz w:val="16"/>
                            <w:szCs w:val="16"/>
                            <w:u w:val="single"/>
                          </w:rPr>
                          <w:t>rule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Calls a named rule as a subroutine. After the named rule completes, execution continues with the next statement (unless the called rule uses the 'end' statement).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37" w:name="LinkD9"/>
          <w:bookmarkEnd w:id="437"/>
          <w:proofErr w:type="gramStart"/>
          <w:r>
            <w:rPr>
              <w:color w:val="000000"/>
              <w:szCs w:val="20"/>
            </w:rPr>
            <w:t>attribute</w:t>
          </w:r>
          <w:proofErr w:type="gramEnd"/>
          <w:r>
            <w:rPr>
              <w:color w:val="000000"/>
              <w:szCs w:val="20"/>
            </w:rPr>
            <w:t xml:space="preserve"> </w:t>
          </w:r>
          <w:r>
            <w:rPr>
              <w:b/>
              <w:bCs/>
              <w:color w:val="000000"/>
              <w:szCs w:val="20"/>
            </w:rPr>
            <w:t>call/@rule</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438" w:name="Link1D"/>
          <w:bookmarkStart w:id="439" w:name="_Toc293927354"/>
          <w:bookmarkStart w:id="440" w:name="_Toc366229742"/>
          <w:bookmarkEnd w:id="438"/>
          <w:proofErr w:type="gramStart"/>
          <w:r>
            <w:t>complexType</w:t>
          </w:r>
          <w:proofErr w:type="gramEnd"/>
          <w:r>
            <w:t xml:space="preserve"> comparison</w:t>
          </w:r>
          <w:bookmarkEnd w:id="439"/>
          <w:bookmarkEnd w:id="44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533650" cy="2486025"/>
                      <wp:effectExtent l="0" t="0" r="0" b="9525"/>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24860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66"/>
                  <w:gridCol w:w="752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elements </w:t>
                      </w:r>
                    </w:p>
                  </w:tc>
                  <w:tc>
                    <w:tcPr>
                      <w:tcW w:w="0" w:type="auto"/>
                    </w:tcPr>
                    <w:p w:rsidR="00D03E1F" w:rsidRDefault="00A61963" w:rsidP="006C2718">
                      <w:pPr>
                        <w:widowControl w:val="0"/>
                        <w:autoSpaceDE w:val="0"/>
                        <w:autoSpaceDN w:val="0"/>
                        <w:adjustRightInd w:val="0"/>
                        <w:rPr>
                          <w:sz w:val="24"/>
                        </w:rPr>
                      </w:pPr>
                      <w:hyperlink w:anchor="Link90" w:history="1">
                        <w:r w:rsidR="00D03E1F">
                          <w:rPr>
                            <w:b/>
                            <w:bCs/>
                            <w:color w:val="0000FF"/>
                            <w:sz w:val="16"/>
                            <w:szCs w:val="16"/>
                            <w:u w:val="single"/>
                          </w:rPr>
                          <w:t>logicClause/equals</w:t>
                        </w:r>
                      </w:hyperlink>
                      <w:r w:rsidR="00D03E1F">
                        <w:rPr>
                          <w:b/>
                          <w:bCs/>
                          <w:color w:val="000000"/>
                          <w:sz w:val="16"/>
                          <w:szCs w:val="16"/>
                        </w:rPr>
                        <w:t xml:space="preserve"> </w:t>
                      </w:r>
                      <w:hyperlink w:anchor="Link93" w:history="1">
                        <w:r w:rsidR="00D03E1F">
                          <w:rPr>
                            <w:b/>
                            <w:bCs/>
                            <w:color w:val="0000FF"/>
                            <w:sz w:val="16"/>
                            <w:szCs w:val="16"/>
                            <w:u w:val="single"/>
                          </w:rPr>
                          <w:t>logicClause/greater-than</w:t>
                        </w:r>
                      </w:hyperlink>
                      <w:r w:rsidR="00D03E1F">
                        <w:rPr>
                          <w:b/>
                          <w:bCs/>
                          <w:color w:val="000000"/>
                          <w:sz w:val="16"/>
                          <w:szCs w:val="16"/>
                        </w:rPr>
                        <w:t xml:space="preserve"> </w:t>
                      </w:r>
                      <w:hyperlink w:anchor="Link94" w:history="1">
                        <w:r w:rsidR="00D03E1F">
                          <w:rPr>
                            <w:b/>
                            <w:bCs/>
                            <w:color w:val="0000FF"/>
                            <w:sz w:val="16"/>
                            <w:szCs w:val="16"/>
                            <w:u w:val="single"/>
                          </w:rPr>
                          <w:t>logicClause/greater-than-equals</w:t>
                        </w:r>
                      </w:hyperlink>
                      <w:r w:rsidR="00D03E1F">
                        <w:rPr>
                          <w:b/>
                          <w:bCs/>
                          <w:color w:val="000000"/>
                          <w:sz w:val="16"/>
                          <w:szCs w:val="16"/>
                        </w:rPr>
                        <w:t xml:space="preserve"> </w:t>
                      </w:r>
                      <w:hyperlink w:anchor="Link91" w:history="1">
                        <w:r w:rsidR="00D03E1F">
                          <w:rPr>
                            <w:b/>
                            <w:bCs/>
                            <w:color w:val="0000FF"/>
                            <w:sz w:val="16"/>
                            <w:szCs w:val="16"/>
                            <w:u w:val="single"/>
                          </w:rPr>
                          <w:t>logicClause/less-than</w:t>
                        </w:r>
                      </w:hyperlink>
                      <w:r w:rsidR="00D03E1F">
                        <w:rPr>
                          <w:b/>
                          <w:bCs/>
                          <w:color w:val="000000"/>
                          <w:sz w:val="16"/>
                          <w:szCs w:val="16"/>
                        </w:rPr>
                        <w:t xml:space="preserve"> </w:t>
                      </w:r>
                      <w:hyperlink w:anchor="Link92" w:history="1">
                        <w:r w:rsidR="00D03E1F">
                          <w:rPr>
                            <w:b/>
                            <w:bCs/>
                            <w:color w:val="0000FF"/>
                            <w:sz w:val="16"/>
                            <w:szCs w:val="16"/>
                            <w:u w:val="single"/>
                          </w:rPr>
                          <w:t>logicClause/less-than-equals</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F" w:history="1">
                        <w:r w:rsidR="00D03E1F">
                          <w:rPr>
                            <w:color w:val="0000FF"/>
                            <w:sz w:val="16"/>
                            <w:szCs w:val="16"/>
                            <w:u w:val="single"/>
                          </w:rPr>
                          <w:t>string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to compare.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B0" w:history="1">
                        <w:r w:rsidR="00D03E1F">
                          <w:rPr>
                            <w:color w:val="0000FF"/>
                            <w:sz w:val="16"/>
                            <w:szCs w:val="16"/>
                            <w:u w:val="single"/>
                          </w:rPr>
                          <w:t>match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Value to match against.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B1" w:history="1">
                        <w:r w:rsidR="00D03E1F">
                          <w:rPr>
                            <w:color w:val="0000FF"/>
                            <w:sz w:val="16"/>
                            <w:szCs w:val="16"/>
                            <w:u w:val="single"/>
                          </w:rPr>
                          <w:t>mode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numeric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The style of comparison, </w:t>
                            </w:r>
                            <w:r>
                              <w:rPr>
                                <w:color w:val="000000"/>
                                <w:sz w:val="16"/>
                                <w:szCs w:val="16"/>
                              </w:rPr>
                              <w:lastRenderedPageBreak/>
                              <w:t>Numeric or String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40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Basic type for simple comparison operations.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41" w:name="LinkAF"/>
          <w:bookmarkEnd w:id="441"/>
          <w:proofErr w:type="gramStart"/>
          <w:r>
            <w:rPr>
              <w:color w:val="000000"/>
              <w:szCs w:val="20"/>
            </w:rPr>
            <w:t>attribute</w:t>
          </w:r>
          <w:proofErr w:type="gramEnd"/>
          <w:r>
            <w:rPr>
              <w:color w:val="000000"/>
              <w:szCs w:val="20"/>
            </w:rPr>
            <w:t xml:space="preserve"> </w:t>
          </w:r>
          <w:r>
            <w:rPr>
              <w:b/>
              <w:bCs/>
              <w:color w:val="000000"/>
              <w:szCs w:val="20"/>
            </w:rPr>
            <w:t>comparison/@string</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34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to compare.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42" w:name="LinkB0"/>
          <w:bookmarkEnd w:id="442"/>
          <w:proofErr w:type="gramStart"/>
          <w:r>
            <w:rPr>
              <w:color w:val="000000"/>
              <w:szCs w:val="20"/>
            </w:rPr>
            <w:t>attribute</w:t>
          </w:r>
          <w:proofErr w:type="gramEnd"/>
          <w:r>
            <w:rPr>
              <w:color w:val="000000"/>
              <w:szCs w:val="20"/>
            </w:rPr>
            <w:t xml:space="preserve"> </w:t>
          </w:r>
          <w:r>
            <w:rPr>
              <w:b/>
              <w:bCs/>
              <w:color w:val="000000"/>
              <w:szCs w:val="20"/>
            </w:rPr>
            <w:t>comparison/@match</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88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Value to match against.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43" w:name="LinkB1"/>
          <w:bookmarkEnd w:id="443"/>
          <w:proofErr w:type="gramStart"/>
          <w:r>
            <w:rPr>
              <w:color w:val="000000"/>
              <w:szCs w:val="20"/>
            </w:rPr>
            <w:t>attribute</w:t>
          </w:r>
          <w:proofErr w:type="gramEnd"/>
          <w:r>
            <w:rPr>
              <w:color w:val="000000"/>
              <w:szCs w:val="20"/>
            </w:rPr>
            <w:t xml:space="preserve"> </w:t>
          </w:r>
          <w:r>
            <w:rPr>
              <w:b/>
              <w:bCs/>
              <w:color w:val="000000"/>
              <w:szCs w:val="20"/>
            </w:rPr>
            <w:t>comparison/@mode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86"/>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numeric</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78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numeric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string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24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style of comparison, Numeric or String</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444" w:name="Link1E"/>
          <w:bookmarkStart w:id="445" w:name="_Toc293927355"/>
          <w:bookmarkStart w:id="446" w:name="_Toc366229743"/>
          <w:bookmarkEnd w:id="444"/>
          <w:proofErr w:type="gramStart"/>
          <w:r>
            <w:t>complexType</w:t>
          </w:r>
          <w:proofErr w:type="gramEnd"/>
          <w:r>
            <w:t xml:space="preserve"> copy-framed-routes</w:t>
          </w:r>
          <w:bookmarkEnd w:id="445"/>
          <w:bookmarkEnd w:id="44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924175" cy="1495425"/>
                      <wp:effectExtent l="0" t="0" r="9525"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4175" cy="14954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251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C6" w:history="1">
                        <w:r w:rsidR="00D03E1F">
                          <w:rPr>
                            <w:b/>
                            <w:bCs/>
                            <w:color w:val="0000FF"/>
                            <w:sz w:val="16"/>
                            <w:szCs w:val="16"/>
                            <w:u w:val="single"/>
                          </w:rPr>
                          <w:t>statement/copy-framed-routes</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EF" w:history="1">
                        <w:r w:rsidR="00D03E1F">
                          <w:rPr>
                            <w:color w:val="0000FF"/>
                            <w:sz w:val="16"/>
                            <w:szCs w:val="16"/>
                            <w:u w:val="single"/>
                          </w:rPr>
                          <w:t>prefix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Specify the prefix to use in the Class attribute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Copies the contents of Framed-Route attributes to a Class attribute with the Class attribute value prefixed with default prefix of "RINRoute:</w:t>
                      </w:r>
                      <w:proofErr w:type="gramStart"/>
                      <w:r>
                        <w:rPr>
                          <w:color w:val="000000"/>
                          <w:sz w:val="16"/>
                          <w:szCs w:val="16"/>
                        </w:rPr>
                        <w:t>".</w:t>
                      </w:r>
                      <w:proofErr w:type="gramEnd"/>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47" w:name="LinkEF"/>
          <w:bookmarkEnd w:id="447"/>
          <w:proofErr w:type="gramStart"/>
          <w:r>
            <w:rPr>
              <w:color w:val="000000"/>
              <w:szCs w:val="20"/>
            </w:rPr>
            <w:lastRenderedPageBreak/>
            <w:t>attribute</w:t>
          </w:r>
          <w:proofErr w:type="gramEnd"/>
          <w:r>
            <w:rPr>
              <w:color w:val="000000"/>
              <w:szCs w:val="20"/>
            </w:rPr>
            <w:t xml:space="preserve"> </w:t>
          </w:r>
          <w:r>
            <w:rPr>
              <w:b/>
              <w:bCs/>
              <w:color w:val="000000"/>
              <w:szCs w:val="20"/>
            </w:rPr>
            <w:t>copy-framed-routes/@prefix</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89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Specify the prefix to use in the Class attribute value.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448" w:name="Link1F"/>
          <w:bookmarkStart w:id="449" w:name="_Toc293927356"/>
          <w:bookmarkStart w:id="450" w:name="_Toc366229744"/>
          <w:bookmarkEnd w:id="448"/>
          <w:proofErr w:type="gramStart"/>
          <w:r>
            <w:lastRenderedPageBreak/>
            <w:t>complexType</w:t>
          </w:r>
          <w:proofErr w:type="gramEnd"/>
          <w:r>
            <w:t xml:space="preserve"> database</w:t>
          </w:r>
          <w:bookmarkEnd w:id="449"/>
          <w:bookmarkEnd w:id="45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066925" cy="7953375"/>
                      <wp:effectExtent l="0" t="0" r="9525" b="9525"/>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66925" cy="795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0A" w:history="1">
                  <w:r w:rsidR="00D03E1F">
                    <w:rPr>
                      <w:b/>
                      <w:bCs/>
                      <w:color w:val="0000FF"/>
                      <w:sz w:val="16"/>
                      <w:szCs w:val="16"/>
                      <w:u w:val="single"/>
                    </w:rPr>
                    <w:t>instance</w:t>
                  </w:r>
                </w:hyperlink>
                <w:r w:rsidR="00D03E1F">
                  <w:rPr>
                    <w:b/>
                    <w:bCs/>
                    <w:color w:val="000000"/>
                    <w:sz w:val="16"/>
                    <w:szCs w:val="16"/>
                  </w:rPr>
                  <w:t xml:space="preserve"> </w:t>
                </w:r>
                <w:hyperlink w:anchor="Link10B" w:history="1">
                  <w:r w:rsidR="00D03E1F">
                    <w:rPr>
                      <w:b/>
                      <w:bCs/>
                      <w:color w:val="0000FF"/>
                      <w:sz w:val="16"/>
                      <w:szCs w:val="16"/>
                      <w:u w:val="single"/>
                    </w:rPr>
                    <w:t>query</w:t>
                  </w:r>
                </w:hyperlink>
                <w:r w:rsidR="00D03E1F">
                  <w:rPr>
                    <w:b/>
                    <w:bCs/>
                    <w:color w:val="000000"/>
                    <w:sz w:val="16"/>
                    <w:szCs w:val="16"/>
                  </w:rPr>
                  <w:t xml:space="preserve"> </w:t>
                </w:r>
                <w:hyperlink w:anchor="Link10C" w:history="1">
                  <w:r w:rsidR="00D03E1F">
                    <w:rPr>
                      <w:b/>
                      <w:bCs/>
                      <w:color w:val="0000FF"/>
                      <w:sz w:val="16"/>
                      <w:szCs w:val="16"/>
                      <w:u w:val="single"/>
                    </w:rPr>
                    <w:t>query-pre-fetch</w:t>
                  </w:r>
                </w:hyperlink>
                <w:r w:rsidR="00D03E1F">
                  <w:rPr>
                    <w:b/>
                    <w:bCs/>
                    <w:color w:val="000000"/>
                    <w:sz w:val="16"/>
                    <w:szCs w:val="16"/>
                  </w:rPr>
                  <w:t xml:space="preserve"> </w:t>
                </w:r>
                <w:hyperlink w:anchor="Link10D" w:history="1">
                  <w:r w:rsidR="00D03E1F">
                    <w:rPr>
                      <w:b/>
                      <w:bCs/>
                      <w:color w:val="0000FF"/>
                      <w:sz w:val="16"/>
                      <w:szCs w:val="16"/>
                      <w:u w:val="single"/>
                    </w:rPr>
                    <w:t>param</w:t>
                  </w:r>
                </w:hyperlink>
                <w:r w:rsidR="00D03E1F">
                  <w:rPr>
                    <w:b/>
                    <w:bCs/>
                    <w:color w:val="000000"/>
                    <w:sz w:val="16"/>
                    <w:szCs w:val="16"/>
                  </w:rPr>
                  <w:t xml:space="preserve"> </w:t>
                </w:r>
                <w:hyperlink w:anchor="Link10E" w:history="1">
                  <w:r w:rsidR="00D03E1F">
                    <w:rPr>
                      <w:b/>
                      <w:bCs/>
                      <w:color w:val="0000FF"/>
                      <w:sz w:val="16"/>
                      <w:szCs w:val="16"/>
                      <w:u w:val="single"/>
                    </w:rPr>
                    <w:t>extract-column</w:t>
                  </w:r>
                </w:hyperlink>
                <w:r w:rsidR="00D03E1F">
                  <w:rPr>
                    <w:b/>
                    <w:bCs/>
                    <w:color w:val="000000"/>
                    <w:sz w:val="16"/>
                    <w:szCs w:val="16"/>
                  </w:rPr>
                  <w:t xml:space="preserve"> </w:t>
                </w:r>
                <w:hyperlink w:anchor="Link10F" w:history="1">
                  <w:r w:rsidR="00D03E1F">
                    <w:rPr>
                      <w:b/>
                      <w:bCs/>
                      <w:color w:val="0000FF"/>
                      <w:sz w:val="16"/>
                      <w:szCs w:val="16"/>
                      <w:u w:val="single"/>
                    </w:rPr>
                    <w:t>selector</w:t>
                  </w:r>
                </w:hyperlink>
                <w:r w:rsidR="00D03E1F">
                  <w:rPr>
                    <w:b/>
                    <w:bCs/>
                    <w:color w:val="000000"/>
                    <w:sz w:val="16"/>
                    <w:szCs w:val="16"/>
                  </w:rPr>
                  <w:t xml:space="preserve"> </w:t>
                </w:r>
                <w:hyperlink w:anchor="Link110" w:history="1">
                  <w:r w:rsidR="00D03E1F">
                    <w:rPr>
                      <w:b/>
                      <w:bCs/>
                      <w:color w:val="0000FF"/>
                      <w:sz w:val="16"/>
                      <w:szCs w:val="16"/>
                      <w:u w:val="single"/>
                    </w:rPr>
                    <w:t>up-count</w:t>
                  </w:r>
                </w:hyperlink>
                <w:r w:rsidR="00D03E1F">
                  <w:rPr>
                    <w:b/>
                    <w:bCs/>
                    <w:color w:val="000000"/>
                    <w:sz w:val="16"/>
                    <w:szCs w:val="16"/>
                  </w:rPr>
                  <w:t xml:space="preserve"> </w:t>
                </w:r>
                <w:hyperlink w:anchor="Link111" w:history="1">
                  <w:r w:rsidR="00D03E1F">
                    <w:rPr>
                      <w:b/>
                      <w:bCs/>
                      <w:color w:val="0000FF"/>
                      <w:sz w:val="16"/>
                      <w:szCs w:val="16"/>
                      <w:u w:val="single"/>
                    </w:rPr>
                    <w:t>down-count</w:t>
                  </w:r>
                </w:hyperlink>
                <w:r w:rsidR="00D03E1F">
                  <w:rPr>
                    <w:b/>
                    <w:bCs/>
                    <w:color w:val="000000"/>
                    <w:sz w:val="16"/>
                    <w:szCs w:val="16"/>
                  </w:rPr>
                  <w:t xml:space="preserve"> </w:t>
                </w:r>
                <w:hyperlink w:anchor="Link112" w:history="1">
                  <w:r w:rsidR="00D03E1F">
                    <w:rPr>
                      <w:b/>
                      <w:bCs/>
                      <w:color w:val="0000FF"/>
                      <w:sz w:val="16"/>
                      <w:szCs w:val="16"/>
                      <w:u w:val="single"/>
                    </w:rPr>
                    <w:t>down-time</w:t>
                  </w:r>
                </w:hyperlink>
                <w:r w:rsidR="00D03E1F">
                  <w:rPr>
                    <w:b/>
                    <w:bCs/>
                    <w:color w:val="000000"/>
                    <w:sz w:val="16"/>
                    <w:szCs w:val="16"/>
                  </w:rPr>
                  <w:t xml:space="preserve"> </w:t>
                </w:r>
                <w:hyperlink w:anchor="Link113" w:history="1">
                  <w:r w:rsidR="00D03E1F">
                    <w:rPr>
                      <w:b/>
                      <w:bCs/>
                      <w:color w:val="0000FF"/>
                      <w:sz w:val="16"/>
                      <w:szCs w:val="16"/>
                      <w:u w:val="single"/>
                    </w:rPr>
                    <w:t>probe-interval</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568"/>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65" w:history="1">
                        <w:r w:rsidR="00D03E1F">
                          <w:rPr>
                            <w:b/>
                            <w:bCs/>
                            <w:color w:val="0000FF"/>
                            <w:sz w:val="16"/>
                            <w:szCs w:val="16"/>
                            <w:u w:val="single"/>
                          </w:rPr>
                          <w:t>lookups/database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14"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this lookup for reference by the 'lookup' statement.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15" w:history="1">
                        <w:r w:rsidR="00D03E1F">
                          <w:rPr>
                            <w:color w:val="0000FF"/>
                            <w:sz w:val="16"/>
                            <w:szCs w:val="16"/>
                            <w:u w:val="single"/>
                          </w:rPr>
                          <w:t>one-in-n-mode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this database lookup to only expect one of its instances to be working at any time. RRC limits the error reporting in this environment to only complain if all instances are unavailable.</w:t>
                            </w:r>
                            <w:r>
                              <w:rPr>
                                <w:color w:val="000000"/>
                                <w:sz w:val="16"/>
                                <w:szCs w:val="16"/>
                              </w:rPr>
                              <w:br/>
                            </w:r>
                            <w:r>
                              <w:rPr>
                                <w:color w:val="000000"/>
                                <w:sz w:val="16"/>
                                <w:szCs w:val="16"/>
                              </w:rPr>
                              <w:br/>
                              <w:t>e.g. a cold standby solution where the second instance isn't normally available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16" w:history="1">
                        <w:r w:rsidR="00D03E1F">
                          <w:rPr>
                            <w:color w:val="0000FF"/>
                            <w:sz w:val="16"/>
                            <w:szCs w:val="16"/>
                            <w:u w:val="single"/>
                          </w:rPr>
                          <w:t>vendor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the vendor of the database, and thus which driver should be used for access.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Declare a database lookup instance. Allows RRC to query SQL databases for information. Declared as one or more instances to allow different usernames, password and pool sizes to be specified for each instance.  </w:t>
                      </w:r>
                      <w:r>
                        <w:rPr>
                          <w:color w:val="000000"/>
                          <w:sz w:val="16"/>
                          <w:szCs w:val="16"/>
                        </w:rPr>
                        <w:br/>
                      </w:r>
                      <w:r>
                        <w:rPr>
                          <w:color w:val="000000"/>
                          <w:sz w:val="16"/>
                          <w:szCs w:val="16"/>
                        </w:rPr>
                        <w:br/>
                      </w:r>
                      <w:r>
                        <w:rPr>
                          <w:color w:val="000000"/>
                          <w:sz w:val="16"/>
                          <w:szCs w:val="16"/>
                        </w:rPr>
                        <w:lastRenderedPageBreak/>
                        <w:t>Currently supports Oracle and MySQL databases.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51" w:name="Link114"/>
          <w:bookmarkEnd w:id="451"/>
          <w:proofErr w:type="gramStart"/>
          <w:r>
            <w:rPr>
              <w:color w:val="000000"/>
              <w:szCs w:val="20"/>
            </w:rPr>
            <w:t>attribute</w:t>
          </w:r>
          <w:proofErr w:type="gramEnd"/>
          <w:r>
            <w:rPr>
              <w:color w:val="000000"/>
              <w:szCs w:val="20"/>
            </w:rPr>
            <w:t xml:space="preserve"> </w:t>
          </w:r>
          <w:r>
            <w:rPr>
              <w:b/>
              <w:bCs/>
              <w:color w:val="000000"/>
              <w:szCs w:val="20"/>
            </w:rPr>
            <w:t>database/@name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43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this lookup for reference by the 'lookup' statement.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52" w:name="Link115"/>
          <w:bookmarkEnd w:id="452"/>
          <w:proofErr w:type="gramStart"/>
          <w:r>
            <w:rPr>
              <w:color w:val="000000"/>
              <w:szCs w:val="20"/>
            </w:rPr>
            <w:t>attribute</w:t>
          </w:r>
          <w:proofErr w:type="gramEnd"/>
          <w:r>
            <w:rPr>
              <w:color w:val="000000"/>
              <w:szCs w:val="20"/>
            </w:rPr>
            <w:t xml:space="preserve"> </w:t>
          </w:r>
          <w:r>
            <w:rPr>
              <w:b/>
              <w:bCs/>
              <w:color w:val="000000"/>
              <w:szCs w:val="20"/>
            </w:rPr>
            <w:t>database/@one-in-n-mode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false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this database lookup to only expect one of its instances to be working at any time. RRC limits the error reporting in this environment to only complain if all instances are unavailable.</w:t>
                      </w:r>
                      <w:r>
                        <w:rPr>
                          <w:color w:val="000000"/>
                          <w:sz w:val="16"/>
                          <w:szCs w:val="16"/>
                        </w:rPr>
                        <w:br/>
                      </w:r>
                      <w:r>
                        <w:rPr>
                          <w:color w:val="000000"/>
                          <w:sz w:val="16"/>
                          <w:szCs w:val="16"/>
                        </w:rPr>
                        <w:br/>
                        <w:t>e.g. a cold standby solution where the second instance isn't normally available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53" w:name="Link116"/>
          <w:bookmarkEnd w:id="453"/>
          <w:proofErr w:type="gramStart"/>
          <w:r>
            <w:rPr>
              <w:color w:val="000000"/>
              <w:szCs w:val="20"/>
            </w:rPr>
            <w:t>attribute</w:t>
          </w:r>
          <w:proofErr w:type="gramEnd"/>
          <w:r>
            <w:rPr>
              <w:color w:val="000000"/>
              <w:szCs w:val="20"/>
            </w:rPr>
            <w:t xml:space="preserve"> </w:t>
          </w:r>
          <w:r>
            <w:rPr>
              <w:b/>
              <w:bCs/>
              <w:color w:val="000000"/>
              <w:szCs w:val="20"/>
            </w:rPr>
            <w:t>database/@vendor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90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mysql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oracle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oracle:oci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34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the vendor of the database, and thus which driver should be used for access.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54" w:name="Link10A"/>
          <w:bookmarkStart w:id="455" w:name="_Toc293927357"/>
          <w:bookmarkStart w:id="456" w:name="_Toc366229745"/>
          <w:bookmarkEnd w:id="454"/>
          <w:proofErr w:type="gramStart"/>
          <w:r>
            <w:lastRenderedPageBreak/>
            <w:t>element</w:t>
          </w:r>
          <w:proofErr w:type="gramEnd"/>
          <w:r>
            <w:t xml:space="preserve"> database/instance</w:t>
          </w:r>
          <w:bookmarkEnd w:id="455"/>
          <w:bookmarkEnd w:id="45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4286250" cy="567690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56769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0" w:history="1">
                  <w:r w:rsidR="00D03E1F">
                    <w:rPr>
                      <w:b/>
                      <w:bCs/>
                      <w:color w:val="0000FF"/>
                      <w:sz w:val="16"/>
                      <w:szCs w:val="16"/>
                      <w:u w:val="single"/>
                    </w:rPr>
                    <w:t>db-instance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17" w:history="1">
                  <w:r w:rsidR="00D03E1F">
                    <w:rPr>
                      <w:b/>
                      <w:bCs/>
                      <w:color w:val="0000FF"/>
                      <w:sz w:val="16"/>
                      <w:szCs w:val="16"/>
                      <w:u w:val="single"/>
                    </w:rPr>
                    <w:t>host</w:t>
                  </w:r>
                </w:hyperlink>
                <w:r w:rsidR="00D03E1F">
                  <w:rPr>
                    <w:b/>
                    <w:bCs/>
                    <w:color w:val="000000"/>
                    <w:sz w:val="16"/>
                    <w:szCs w:val="16"/>
                  </w:rPr>
                  <w:t xml:space="preserve"> </w:t>
                </w:r>
                <w:hyperlink w:anchor="Link118" w:history="1">
                  <w:r w:rsidR="00D03E1F">
                    <w:rPr>
                      <w:b/>
                      <w:bCs/>
                      <w:color w:val="0000FF"/>
                      <w:sz w:val="16"/>
                      <w:szCs w:val="16"/>
                      <w:u w:val="single"/>
                    </w:rPr>
                    <w:t>db-name</w:t>
                  </w:r>
                </w:hyperlink>
                <w:r w:rsidR="00D03E1F">
                  <w:rPr>
                    <w:b/>
                    <w:bCs/>
                    <w:color w:val="000000"/>
                    <w:sz w:val="16"/>
                    <w:szCs w:val="16"/>
                  </w:rPr>
                  <w:t xml:space="preserve"> </w:t>
                </w:r>
                <w:hyperlink w:anchor="Link119" w:history="1">
                  <w:r w:rsidR="00D03E1F">
                    <w:rPr>
                      <w:b/>
                      <w:bCs/>
                      <w:color w:val="0000FF"/>
                      <w:sz w:val="16"/>
                      <w:szCs w:val="16"/>
                      <w:u w:val="single"/>
                    </w:rPr>
                    <w:t>username</w:t>
                  </w:r>
                </w:hyperlink>
                <w:r w:rsidR="00D03E1F">
                  <w:rPr>
                    <w:b/>
                    <w:bCs/>
                    <w:color w:val="000000"/>
                    <w:sz w:val="16"/>
                    <w:szCs w:val="16"/>
                  </w:rPr>
                  <w:t xml:space="preserve"> </w:t>
                </w:r>
                <w:hyperlink w:anchor="Link11A" w:history="1">
                  <w:r w:rsidR="00D03E1F">
                    <w:rPr>
                      <w:b/>
                      <w:bCs/>
                      <w:color w:val="0000FF"/>
                      <w:sz w:val="16"/>
                      <w:szCs w:val="16"/>
                      <w:u w:val="single"/>
                    </w:rPr>
                    <w:t>password</w:t>
                  </w:r>
                </w:hyperlink>
                <w:r w:rsidR="00D03E1F">
                  <w:rPr>
                    <w:b/>
                    <w:bCs/>
                    <w:color w:val="000000"/>
                    <w:sz w:val="16"/>
                    <w:szCs w:val="16"/>
                  </w:rPr>
                  <w:t xml:space="preserve"> </w:t>
                </w:r>
                <w:hyperlink w:anchor="Link11B" w:history="1">
                  <w:r w:rsidR="00D03E1F">
                    <w:rPr>
                      <w:b/>
                      <w:bCs/>
                      <w:color w:val="0000FF"/>
                      <w:sz w:val="16"/>
                      <w:szCs w:val="16"/>
                      <w:u w:val="single"/>
                    </w:rPr>
                    <w:t>pool-size</w:t>
                  </w:r>
                </w:hyperlink>
                <w:r w:rsidR="00D03E1F">
                  <w:rPr>
                    <w:b/>
                    <w:bCs/>
                    <w:color w:val="000000"/>
                    <w:sz w:val="16"/>
                    <w:szCs w:val="16"/>
                  </w:rPr>
                  <w:t xml:space="preserve"> </w:t>
                </w:r>
                <w:hyperlink w:anchor="Link11C" w:history="1">
                  <w:r w:rsidR="00D03E1F">
                    <w:rPr>
                      <w:b/>
                      <w:bCs/>
                      <w:color w:val="0000FF"/>
                      <w:sz w:val="16"/>
                      <w:szCs w:val="16"/>
                      <w:u w:val="single"/>
                    </w:rPr>
                    <w:t>connect-timeout</w:t>
                  </w:r>
                </w:hyperlink>
                <w:r w:rsidR="00D03E1F">
                  <w:rPr>
                    <w:b/>
                    <w:bCs/>
                    <w:color w:val="000000"/>
                    <w:sz w:val="16"/>
                    <w:szCs w:val="16"/>
                  </w:rPr>
                  <w:t xml:space="preserve"> </w:t>
                </w:r>
                <w:hyperlink w:anchor="Link11D" w:history="1">
                  <w:r w:rsidR="00D03E1F">
                    <w:rPr>
                      <w:b/>
                      <w:bCs/>
                      <w:color w:val="0000FF"/>
                      <w:sz w:val="16"/>
                      <w:szCs w:val="16"/>
                      <w:u w:val="single"/>
                    </w:rPr>
                    <w:t>query-timeout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13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instances of the database for access by RRC.</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57" w:name="Link10B"/>
          <w:bookmarkStart w:id="458" w:name="_Toc293927358"/>
          <w:bookmarkStart w:id="459" w:name="_Toc366229746"/>
          <w:bookmarkEnd w:id="457"/>
          <w:proofErr w:type="gramStart"/>
          <w:r>
            <w:t>element</w:t>
          </w:r>
          <w:proofErr w:type="gramEnd"/>
          <w:r>
            <w:t xml:space="preserve"> database/query</w:t>
          </w:r>
          <w:bookmarkEnd w:id="458"/>
          <w:bookmarkEnd w:id="45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23975" cy="1400175"/>
                      <wp:effectExtent l="0" t="0" r="9525" b="9525"/>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3975" cy="14001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27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SQL query to use. Should make use if '?' to represent parameters in the 'where' clause of the query.</w:t>
                      </w:r>
                      <w:r>
                        <w:rPr>
                          <w:color w:val="000000"/>
                          <w:sz w:val="16"/>
                          <w:szCs w:val="16"/>
                        </w:rPr>
                        <w:br/>
                      </w:r>
                      <w:r>
                        <w:rPr>
                          <w:color w:val="000000"/>
                          <w:sz w:val="16"/>
                          <w:szCs w:val="16"/>
                        </w:rPr>
                        <w:br/>
                        <w:t xml:space="preserve">e.g.  </w:t>
                      </w:r>
                      <w:proofErr w:type="gramStart"/>
                      <w:r>
                        <w:rPr>
                          <w:color w:val="000000"/>
                          <w:sz w:val="16"/>
                          <w:szCs w:val="16"/>
                        </w:rPr>
                        <w:t>select</w:t>
                      </w:r>
                      <w:proofErr w:type="gramEnd"/>
                      <w:r>
                        <w:rPr>
                          <w:color w:val="000000"/>
                          <w:sz w:val="16"/>
                          <w:szCs w:val="16"/>
                        </w:rPr>
                        <w:t xml:space="preserve"> profile from user_profiles where username = ?</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60" w:name="Link10C"/>
          <w:bookmarkStart w:id="461" w:name="_Toc293927359"/>
          <w:bookmarkStart w:id="462" w:name="_Toc366229747"/>
          <w:bookmarkEnd w:id="460"/>
          <w:proofErr w:type="gramStart"/>
          <w:r>
            <w:t>element</w:t>
          </w:r>
          <w:proofErr w:type="gramEnd"/>
          <w:r>
            <w:t xml:space="preserve"> database/query-pre-fetch</w:t>
          </w:r>
          <w:bookmarkEnd w:id="461"/>
          <w:bookmarkEnd w:id="46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314575" cy="2114550"/>
                      <wp:effectExtent l="0" t="0" r="952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4575" cy="21145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extension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289"/>
                  <w:gridCol w:w="1941"/>
                  <w:gridCol w:w="1289"/>
                  <w:gridCol w:w="1289"/>
                  <w:gridCol w:w="1290"/>
                  <w:gridCol w:w="1290"/>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1E" w:history="1">
                        <w:r w:rsidR="00D03E1F">
                          <w:rPr>
                            <w:color w:val="0000FF"/>
                            <w:sz w:val="16"/>
                            <w:szCs w:val="16"/>
                            <w:u w:val="single"/>
                          </w:rPr>
                          <w:t>refresh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xs:nonNegativeInteger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SQL query to use if the entire table should be retrieved and cached internally by RRC. Should only be used for infrequently changing data, and for modest numbers of records.</w:t>
                      </w:r>
                      <w:r>
                        <w:rPr>
                          <w:color w:val="000000"/>
                          <w:sz w:val="16"/>
                          <w:szCs w:val="16"/>
                        </w:rPr>
                        <w:br/>
                      </w:r>
                      <w:r>
                        <w:rPr>
                          <w:color w:val="000000"/>
                          <w:sz w:val="16"/>
                          <w:szCs w:val="16"/>
                        </w:rPr>
                        <w:br/>
                        <w:t>If this element is defined, RRC will cache the entire data set and only periodically update the cached content.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63" w:name="Link11E"/>
          <w:bookmarkEnd w:id="463"/>
          <w:proofErr w:type="gramStart"/>
          <w:r>
            <w:rPr>
              <w:color w:val="000000"/>
              <w:szCs w:val="20"/>
            </w:rPr>
            <w:t>attribute</w:t>
          </w:r>
          <w:proofErr w:type="gramEnd"/>
          <w:r>
            <w:rPr>
              <w:color w:val="000000"/>
              <w:szCs w:val="20"/>
            </w:rPr>
            <w:t xml:space="preserve"> </w:t>
          </w:r>
          <w:r>
            <w:rPr>
              <w:b/>
              <w:bCs/>
              <w:color w:val="000000"/>
              <w:szCs w:val="20"/>
            </w:rPr>
            <w:t>database/query-pre-fetch/@refresh</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xs:nonNegativeInteger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64" w:name="Link10D"/>
          <w:bookmarkStart w:id="465" w:name="_Toc293927360"/>
          <w:bookmarkStart w:id="466" w:name="_Toc366229748"/>
          <w:bookmarkEnd w:id="464"/>
          <w:proofErr w:type="gramStart"/>
          <w:r>
            <w:t>element</w:t>
          </w:r>
          <w:proofErr w:type="gramEnd"/>
          <w:r>
            <w:t xml:space="preserve"> database/param</w:t>
          </w:r>
          <w:bookmarkEnd w:id="465"/>
          <w:bookmarkEnd w:id="46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314575" cy="1543050"/>
                      <wp:effectExtent l="0" t="0" r="9525"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4575" cy="15430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extension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98"/>
                  <w:gridCol w:w="1398"/>
                  <w:gridCol w:w="1398"/>
                  <w:gridCol w:w="1398"/>
                  <w:gridCol w:w="1398"/>
                  <w:gridCol w:w="1398"/>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1F" w:history="1">
                        <w:r w:rsidR="00D03E1F">
                          <w:rPr>
                            <w:color w:val="0000FF"/>
                            <w:sz w:val="16"/>
                            <w:szCs w:val="16"/>
                            <w:u w:val="single"/>
                          </w:rPr>
                          <w:t>column</w:t>
                        </w:r>
                      </w:hyperlink>
                    </w:p>
                  </w:tc>
                  <w:tc>
                    <w:tcPr>
                      <w:tcW w:w="784" w:type="pct"/>
                    </w:tcPr>
                    <w:p w:rsidR="00D03E1F" w:rsidRDefault="00A61963" w:rsidP="006C2718">
                      <w:pPr>
                        <w:widowControl w:val="0"/>
                        <w:autoSpaceDE w:val="0"/>
                        <w:autoSpaceDN w:val="0"/>
                        <w:adjustRightInd w:val="0"/>
                        <w:rPr>
                          <w:sz w:val="24"/>
                        </w:rPr>
                      </w:pPr>
                      <w:hyperlink w:anchor="Link7" w:history="1">
                        <w:r w:rsidR="00D03E1F">
                          <w:rPr>
                            <w:b/>
                            <w:bCs/>
                            <w:color w:val="0000FF"/>
                            <w:sz w:val="16"/>
                            <w:szCs w:val="16"/>
                            <w:u w:val="single"/>
                          </w:rPr>
                          <w:t>identifier</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the expression that will be expanded for a parameter substitution value. Multiple 'param' elements should correspond to multiple '?' in the SQL query.</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467" w:name="Link11F"/>
          <w:bookmarkEnd w:id="467"/>
          <w:proofErr w:type="gramStart"/>
          <w:r>
            <w:rPr>
              <w:color w:val="000000"/>
              <w:szCs w:val="20"/>
            </w:rPr>
            <w:t>attribute</w:t>
          </w:r>
          <w:proofErr w:type="gramEnd"/>
          <w:r>
            <w:rPr>
              <w:color w:val="000000"/>
              <w:szCs w:val="20"/>
            </w:rPr>
            <w:t xml:space="preserve"> </w:t>
          </w:r>
          <w:r>
            <w:rPr>
              <w:b/>
              <w:bCs/>
              <w:color w:val="000000"/>
              <w:szCs w:val="20"/>
            </w:rPr>
            <w:t>database/param/@column</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7" w:history="1">
                  <w:r w:rsidR="00D03E1F">
                    <w:rPr>
                      <w:b/>
                      <w:bCs/>
                      <w:color w:val="0000FF"/>
                      <w:sz w:val="16"/>
                      <w:szCs w:val="16"/>
                      <w:u w:val="single"/>
                    </w:rPr>
                    <w:t>identifier</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1199"/>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[a-zA-Z0-9_]+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68" w:name="Link10E"/>
          <w:bookmarkStart w:id="469" w:name="_Toc293927361"/>
          <w:bookmarkStart w:id="470" w:name="_Toc366229749"/>
          <w:bookmarkEnd w:id="468"/>
          <w:proofErr w:type="gramStart"/>
          <w:r>
            <w:t>element</w:t>
          </w:r>
          <w:proofErr w:type="gramEnd"/>
          <w:r>
            <w:t xml:space="preserve"> database/extract-column</w:t>
          </w:r>
          <w:bookmarkEnd w:id="469"/>
          <w:bookmarkEnd w:id="47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62075" cy="1562100"/>
                      <wp:effectExtent l="0" t="0" r="9525"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2075" cy="15621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7" w:history="1">
                  <w:r w:rsidR="00D03E1F">
                    <w:rPr>
                      <w:b/>
                      <w:bCs/>
                      <w:color w:val="0000FF"/>
                      <w:sz w:val="16"/>
                      <w:szCs w:val="16"/>
                      <w:u w:val="single"/>
                    </w:rPr>
                    <w:t>identifier</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1199"/>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[a-zA-Z0-9_]+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31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br/>
                        <w:t>Name of a column from the SQL query whose value should be extracted.</w:t>
                      </w:r>
                      <w:r>
                        <w:rPr>
                          <w:color w:val="000000"/>
                          <w:sz w:val="16"/>
                          <w:szCs w:val="16"/>
                        </w:rPr>
                        <w:br/>
                      </w:r>
                      <w:r>
                        <w:rPr>
                          <w:color w:val="000000"/>
                          <w:sz w:val="16"/>
                          <w:szCs w:val="16"/>
                        </w:rPr>
                        <w:br/>
                        <w:t>Results in a variable being set with the name to contain the value of the query column.</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71" w:name="Link10F"/>
          <w:bookmarkStart w:id="472" w:name="_Toc293927362"/>
          <w:bookmarkStart w:id="473" w:name="_Toc366229750"/>
          <w:bookmarkEnd w:id="471"/>
          <w:proofErr w:type="gramStart"/>
          <w:r>
            <w:t>element</w:t>
          </w:r>
          <w:proofErr w:type="gramEnd"/>
          <w:r>
            <w:t xml:space="preserve"> database/selector</w:t>
          </w:r>
          <w:bookmarkEnd w:id="472"/>
          <w:bookmarkEnd w:id="47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52550" cy="981075"/>
                      <wp:effectExtent l="0" t="0" r="0" b="9525"/>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9810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981"/>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roundrobin</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98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roundrobin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sequential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68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Defines the algorithm used to select between instances when deciding which to use for a particular query.</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74" w:name="Link110"/>
          <w:bookmarkStart w:id="475" w:name="_Toc293927363"/>
          <w:bookmarkStart w:id="476" w:name="_Toc366229751"/>
          <w:bookmarkEnd w:id="474"/>
          <w:proofErr w:type="gramStart"/>
          <w:r>
            <w:t>element</w:t>
          </w:r>
          <w:proofErr w:type="gramEnd"/>
          <w:r>
            <w:t xml:space="preserve"> database/up-count</w:t>
          </w:r>
          <w:bookmarkEnd w:id="475"/>
          <w:bookmarkEnd w:id="47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81125" cy="876300"/>
                      <wp:effectExtent l="0" t="0" r="9525"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96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successful probes required to consider a failed instance as recovered.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77" w:name="Link111"/>
          <w:bookmarkStart w:id="478" w:name="_Toc293927364"/>
          <w:bookmarkStart w:id="479" w:name="_Toc366229752"/>
          <w:bookmarkEnd w:id="477"/>
          <w:proofErr w:type="gramStart"/>
          <w:r>
            <w:t>element</w:t>
          </w:r>
          <w:proofErr w:type="gramEnd"/>
          <w:r>
            <w:t xml:space="preserve"> database/down-count</w:t>
          </w:r>
          <w:bookmarkEnd w:id="478"/>
          <w:bookmarkEnd w:id="47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81125" cy="876300"/>
                      <wp:effectExtent l="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4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consecutive failed queries for an instance to be considered failed.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80" w:name="Link112"/>
          <w:bookmarkStart w:id="481" w:name="_Toc293927365"/>
          <w:bookmarkStart w:id="482" w:name="_Toc366229753"/>
          <w:bookmarkEnd w:id="480"/>
          <w:proofErr w:type="gramStart"/>
          <w:r>
            <w:lastRenderedPageBreak/>
            <w:t>element</w:t>
          </w:r>
          <w:proofErr w:type="gramEnd"/>
          <w:r>
            <w:t xml:space="preserve"> database/down-time</w:t>
          </w:r>
          <w:bookmarkEnd w:id="481"/>
          <w:bookmarkEnd w:id="48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71600" cy="981075"/>
                      <wp:effectExtent l="0" t="0" r="0" b="9525"/>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9810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3000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57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 over which no successful queries must occur of the instance to be considered failed.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83" w:name="Link113"/>
          <w:bookmarkStart w:id="484" w:name="_Toc293927366"/>
          <w:bookmarkStart w:id="485" w:name="_Toc366229754"/>
          <w:bookmarkEnd w:id="483"/>
          <w:proofErr w:type="gramStart"/>
          <w:r>
            <w:t>element</w:t>
          </w:r>
          <w:proofErr w:type="gramEnd"/>
          <w:r>
            <w:t xml:space="preserve"> database/probe-interval</w:t>
          </w:r>
          <w:bookmarkEnd w:id="484"/>
          <w:bookmarkEnd w:id="485"/>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33500" cy="87630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500"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C" w:history="1">
                  <w:r w:rsidR="00D03E1F">
                    <w:rPr>
                      <w:b/>
                      <w:bCs/>
                      <w:color w:val="0000FF"/>
                      <w:sz w:val="16"/>
                      <w:szCs w:val="16"/>
                      <w:u w:val="single"/>
                    </w:rPr>
                    <w:t>timeoutType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3000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4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br/>
                        <w:t>Time interval between attempts to determine if an instance has recovered.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486" w:name="Link20"/>
          <w:bookmarkStart w:id="487" w:name="_Toc293927367"/>
          <w:bookmarkStart w:id="488" w:name="_Toc366229755"/>
          <w:bookmarkEnd w:id="486"/>
          <w:proofErr w:type="gramStart"/>
          <w:r>
            <w:t>complexType</w:t>
          </w:r>
          <w:proofErr w:type="gramEnd"/>
          <w:r>
            <w:t xml:space="preserve"> db-instance</w:t>
          </w:r>
          <w:bookmarkEnd w:id="487"/>
          <w:bookmarkEnd w:id="488"/>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686175" cy="5248275"/>
                      <wp:effectExtent l="0" t="0" r="9525" b="9525"/>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6175" cy="52482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17" w:history="1">
                  <w:r w:rsidR="00D03E1F">
                    <w:rPr>
                      <w:b/>
                      <w:bCs/>
                      <w:color w:val="0000FF"/>
                      <w:sz w:val="16"/>
                      <w:szCs w:val="16"/>
                      <w:u w:val="single"/>
                    </w:rPr>
                    <w:t>host</w:t>
                  </w:r>
                </w:hyperlink>
                <w:r w:rsidR="00D03E1F">
                  <w:rPr>
                    <w:b/>
                    <w:bCs/>
                    <w:color w:val="000000"/>
                    <w:sz w:val="16"/>
                    <w:szCs w:val="16"/>
                  </w:rPr>
                  <w:t xml:space="preserve"> </w:t>
                </w:r>
                <w:hyperlink w:anchor="Link118" w:history="1">
                  <w:r w:rsidR="00D03E1F">
                    <w:rPr>
                      <w:b/>
                      <w:bCs/>
                      <w:color w:val="0000FF"/>
                      <w:sz w:val="16"/>
                      <w:szCs w:val="16"/>
                      <w:u w:val="single"/>
                    </w:rPr>
                    <w:t>db-name</w:t>
                  </w:r>
                </w:hyperlink>
                <w:r w:rsidR="00D03E1F">
                  <w:rPr>
                    <w:b/>
                    <w:bCs/>
                    <w:color w:val="000000"/>
                    <w:sz w:val="16"/>
                    <w:szCs w:val="16"/>
                  </w:rPr>
                  <w:t xml:space="preserve"> </w:t>
                </w:r>
                <w:hyperlink w:anchor="Link119" w:history="1">
                  <w:r w:rsidR="00D03E1F">
                    <w:rPr>
                      <w:b/>
                      <w:bCs/>
                      <w:color w:val="0000FF"/>
                      <w:sz w:val="16"/>
                      <w:szCs w:val="16"/>
                      <w:u w:val="single"/>
                    </w:rPr>
                    <w:t>username</w:t>
                  </w:r>
                </w:hyperlink>
                <w:r w:rsidR="00D03E1F">
                  <w:rPr>
                    <w:b/>
                    <w:bCs/>
                    <w:color w:val="000000"/>
                    <w:sz w:val="16"/>
                    <w:szCs w:val="16"/>
                  </w:rPr>
                  <w:t xml:space="preserve"> </w:t>
                </w:r>
                <w:hyperlink w:anchor="Link11A" w:history="1">
                  <w:r w:rsidR="00D03E1F">
                    <w:rPr>
                      <w:b/>
                      <w:bCs/>
                      <w:color w:val="0000FF"/>
                      <w:sz w:val="16"/>
                      <w:szCs w:val="16"/>
                      <w:u w:val="single"/>
                    </w:rPr>
                    <w:t>password</w:t>
                  </w:r>
                </w:hyperlink>
                <w:r w:rsidR="00D03E1F">
                  <w:rPr>
                    <w:b/>
                    <w:bCs/>
                    <w:color w:val="000000"/>
                    <w:sz w:val="16"/>
                    <w:szCs w:val="16"/>
                  </w:rPr>
                  <w:t xml:space="preserve"> </w:t>
                </w:r>
                <w:hyperlink w:anchor="Link11B" w:history="1">
                  <w:r w:rsidR="00D03E1F">
                    <w:rPr>
                      <w:b/>
                      <w:bCs/>
                      <w:color w:val="0000FF"/>
                      <w:sz w:val="16"/>
                      <w:szCs w:val="16"/>
                      <w:u w:val="single"/>
                    </w:rPr>
                    <w:t>pool-size</w:t>
                  </w:r>
                </w:hyperlink>
                <w:r w:rsidR="00D03E1F">
                  <w:rPr>
                    <w:b/>
                    <w:bCs/>
                    <w:color w:val="000000"/>
                    <w:sz w:val="16"/>
                    <w:szCs w:val="16"/>
                  </w:rPr>
                  <w:t xml:space="preserve"> </w:t>
                </w:r>
                <w:hyperlink w:anchor="Link11C" w:history="1">
                  <w:r w:rsidR="00D03E1F">
                    <w:rPr>
                      <w:b/>
                      <w:bCs/>
                      <w:color w:val="0000FF"/>
                      <w:sz w:val="16"/>
                      <w:szCs w:val="16"/>
                      <w:u w:val="single"/>
                    </w:rPr>
                    <w:t>connect-timeout</w:t>
                  </w:r>
                </w:hyperlink>
                <w:r w:rsidR="00D03E1F">
                  <w:rPr>
                    <w:b/>
                    <w:bCs/>
                    <w:color w:val="000000"/>
                    <w:sz w:val="16"/>
                    <w:szCs w:val="16"/>
                  </w:rPr>
                  <w:t xml:space="preserve"> </w:t>
                </w:r>
                <w:hyperlink w:anchor="Link11D" w:history="1">
                  <w:r w:rsidR="00D03E1F">
                    <w:rPr>
                      <w:b/>
                      <w:bCs/>
                      <w:color w:val="0000FF"/>
                      <w:sz w:val="16"/>
                      <w:szCs w:val="16"/>
                      <w:u w:val="single"/>
                    </w:rPr>
                    <w:t>query-timeout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6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10A" w:history="1">
                        <w:r w:rsidR="00D03E1F">
                          <w:rPr>
                            <w:b/>
                            <w:bCs/>
                            <w:color w:val="0000FF"/>
                            <w:sz w:val="16"/>
                            <w:szCs w:val="16"/>
                            <w:u w:val="single"/>
                          </w:rPr>
                          <w:t>database/instance</w:t>
                        </w:r>
                      </w:hyperlink>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89" w:name="Link117"/>
          <w:bookmarkStart w:id="490" w:name="_Toc293927368"/>
          <w:bookmarkStart w:id="491" w:name="_Toc366229756"/>
          <w:bookmarkEnd w:id="489"/>
          <w:proofErr w:type="gramStart"/>
          <w:r>
            <w:lastRenderedPageBreak/>
            <w:t>element</w:t>
          </w:r>
          <w:proofErr w:type="gramEnd"/>
          <w:r>
            <w:t xml:space="preserve"> db-instance/host</w:t>
          </w:r>
          <w:bookmarkEnd w:id="490"/>
          <w:bookmarkEnd w:id="491"/>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295400" cy="981075"/>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5400" cy="9810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 w:history="1">
                  <w:r w:rsidR="00D03E1F">
                    <w:rPr>
                      <w:b/>
                      <w:bCs/>
                      <w:color w:val="0000FF"/>
                      <w:sz w:val="16"/>
                      <w:szCs w:val="16"/>
                      <w:u w:val="single"/>
                    </w:rPr>
                    <w:t>hostAndPort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2088"/>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w:t>
                      </w:r>
                      <w:proofErr w:type="gramStart"/>
                      <w:r>
                        <w:rPr>
                          <w:color w:val="000000"/>
                          <w:sz w:val="16"/>
                          <w:szCs w:val="16"/>
                        </w:rPr>
                        <w:t>a-zA-Z0-9\-</w:t>
                      </w:r>
                      <w:proofErr w:type="gramEnd"/>
                      <w:r>
                        <w:rPr>
                          <w:color w:val="000000"/>
                          <w:sz w:val="16"/>
                          <w:szCs w:val="16"/>
                        </w:rPr>
                        <w:t>_+.]</w:t>
                      </w:r>
                      <w:proofErr w:type="gramStart"/>
                      <w:r>
                        <w:rPr>
                          <w:color w:val="000000"/>
                          <w:sz w:val="16"/>
                          <w:szCs w:val="16"/>
                        </w:rPr>
                        <w:t>+(</w:t>
                      </w:r>
                      <w:proofErr w:type="gramEnd"/>
                      <w:r>
                        <w:rPr>
                          <w:color w:val="000000"/>
                          <w:sz w:val="16"/>
                          <w:szCs w:val="16"/>
                        </w:rPr>
                        <w:t xml:space="preserve">:[0-9]+)?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56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Hostname / IP address of the database with the appropriate port appended.</w:t>
                      </w:r>
                      <w:r>
                        <w:rPr>
                          <w:color w:val="000000"/>
                          <w:sz w:val="16"/>
                          <w:szCs w:val="16"/>
                        </w:rPr>
                        <w:br/>
                        <w:t>e.g. 10.22.36.138:1521</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92" w:name="Link118"/>
          <w:bookmarkStart w:id="493" w:name="_Toc293927369"/>
          <w:bookmarkStart w:id="494" w:name="_Toc366229757"/>
          <w:bookmarkEnd w:id="492"/>
          <w:proofErr w:type="gramStart"/>
          <w:r>
            <w:t>element</w:t>
          </w:r>
          <w:proofErr w:type="gramEnd"/>
          <w:r>
            <w:t xml:space="preserve"> db-instance/db-name</w:t>
          </w:r>
          <w:bookmarkEnd w:id="493"/>
          <w:bookmarkEnd w:id="49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143000" cy="66675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0" cy="6667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83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database.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95" w:name="Link119"/>
          <w:bookmarkStart w:id="496" w:name="_Toc293927370"/>
          <w:bookmarkStart w:id="497" w:name="_Toc366229758"/>
          <w:bookmarkEnd w:id="495"/>
          <w:proofErr w:type="gramStart"/>
          <w:r>
            <w:lastRenderedPageBreak/>
            <w:t>element</w:t>
          </w:r>
          <w:proofErr w:type="gramEnd"/>
          <w:r>
            <w:t xml:space="preserve"> db-instance/username</w:t>
          </w:r>
          <w:bookmarkEnd w:id="496"/>
          <w:bookmarkEnd w:id="49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276350" cy="771525"/>
                      <wp:effectExtent l="0" t="0" r="0" b="9525"/>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6350" cy="7715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2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Username to authenticate with.</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498" w:name="Link11A"/>
          <w:bookmarkStart w:id="499" w:name="_Toc293927371"/>
          <w:bookmarkStart w:id="500" w:name="_Toc366229759"/>
          <w:bookmarkEnd w:id="498"/>
          <w:proofErr w:type="gramStart"/>
          <w:r>
            <w:t>element</w:t>
          </w:r>
          <w:proofErr w:type="gramEnd"/>
          <w:r>
            <w:t xml:space="preserve"> db-instance/password</w:t>
          </w:r>
          <w:bookmarkEnd w:id="499"/>
          <w:bookmarkEnd w:id="50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257300" cy="771525"/>
                      <wp:effectExtent l="0" t="0" r="0" b="952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7715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38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Password to authenticate with.</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01" w:name="Link11B"/>
          <w:bookmarkStart w:id="502" w:name="_Toc293927372"/>
          <w:bookmarkStart w:id="503" w:name="_Toc366229760"/>
          <w:bookmarkEnd w:id="501"/>
          <w:proofErr w:type="gramStart"/>
          <w:r>
            <w:lastRenderedPageBreak/>
            <w:t>element</w:t>
          </w:r>
          <w:proofErr w:type="gramEnd"/>
          <w:r>
            <w:t xml:space="preserve"> db-instance/pool-size</w:t>
          </w:r>
          <w:bookmarkEnd w:id="502"/>
          <w:bookmarkEnd w:id="503"/>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866775" cy="333375"/>
                      <wp:effectExtent l="0" t="0" r="9525" b="9525"/>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6775" cy="33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2000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04" w:name="Link11C"/>
          <w:bookmarkStart w:id="505" w:name="_Toc293927373"/>
          <w:bookmarkStart w:id="506" w:name="_Toc366229761"/>
          <w:bookmarkEnd w:id="504"/>
          <w:proofErr w:type="gramStart"/>
          <w:r>
            <w:t>element</w:t>
          </w:r>
          <w:proofErr w:type="gramEnd"/>
          <w:r>
            <w:t xml:space="preserve"> db-instance/connect-timeout</w:t>
          </w:r>
          <w:bookmarkEnd w:id="505"/>
          <w:bookmarkEnd w:id="50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43025" cy="876300"/>
                      <wp:effectExtent l="0" t="0" r="9525"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3025"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C" w:history="1">
                  <w:r w:rsidR="00D03E1F">
                    <w:rPr>
                      <w:b/>
                      <w:bCs/>
                      <w:color w:val="0000FF"/>
                      <w:sz w:val="16"/>
                      <w:szCs w:val="16"/>
                      <w:u w:val="single"/>
                    </w:rPr>
                    <w:t>timeoutType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3000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15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Timeout in milliseconds for connection establishment to the database.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07" w:name="Link11D"/>
          <w:bookmarkStart w:id="508" w:name="_Toc293927374"/>
          <w:bookmarkStart w:id="509" w:name="_Toc366229762"/>
          <w:bookmarkEnd w:id="507"/>
          <w:proofErr w:type="gramStart"/>
          <w:r>
            <w:t>element</w:t>
          </w:r>
          <w:proofErr w:type="gramEnd"/>
          <w:r>
            <w:t xml:space="preserve"> db-instance/query-timeout</w:t>
          </w:r>
          <w:bookmarkEnd w:id="508"/>
          <w:bookmarkEnd w:id="50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81125" cy="771525"/>
                      <wp:effectExtent l="0" t="0" r="9525" b="9525"/>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7715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C" w:history="1">
                  <w:r w:rsidR="00D03E1F">
                    <w:rPr>
                      <w:b/>
                      <w:bCs/>
                      <w:color w:val="0000FF"/>
                      <w:sz w:val="16"/>
                      <w:szCs w:val="16"/>
                      <w:u w:val="single"/>
                    </w:rPr>
                    <w:t>timeoutType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500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60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Timeout in milliseconds for a query to complete.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510" w:name="Link21"/>
          <w:bookmarkStart w:id="511" w:name="_Toc293927375"/>
          <w:bookmarkStart w:id="512" w:name="_Toc366229763"/>
          <w:bookmarkEnd w:id="510"/>
          <w:proofErr w:type="gramStart"/>
          <w:r>
            <w:t>complexType</w:t>
          </w:r>
          <w:proofErr w:type="gramEnd"/>
          <w:r>
            <w:t xml:space="preserve"> delete</w:t>
          </w:r>
          <w:bookmarkEnd w:id="511"/>
          <w:bookmarkEnd w:id="51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638425" cy="1181100"/>
                      <wp:effectExtent l="0" t="0" r="9525"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8425" cy="11811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4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B7" w:history="1">
                        <w:r w:rsidR="00D03E1F">
                          <w:rPr>
                            <w:b/>
                            <w:bCs/>
                            <w:color w:val="0000FF"/>
                            <w:sz w:val="16"/>
                            <w:szCs w:val="16"/>
                            <w:u w:val="single"/>
                          </w:rPr>
                          <w:t>statement/delete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7"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delete.</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34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Deletes a variable. If will become undefined.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13" w:name="LinkD7"/>
          <w:bookmarkEnd w:id="513"/>
          <w:proofErr w:type="gramStart"/>
          <w:r>
            <w:rPr>
              <w:color w:val="000000"/>
              <w:szCs w:val="20"/>
            </w:rPr>
            <w:t>attribute</w:t>
          </w:r>
          <w:proofErr w:type="gramEnd"/>
          <w:r>
            <w:rPr>
              <w:color w:val="000000"/>
              <w:szCs w:val="20"/>
            </w:rPr>
            <w:t xml:space="preserve"> </w:t>
          </w:r>
          <w:r>
            <w:rPr>
              <w:b/>
              <w:bCs/>
              <w:color w:val="000000"/>
              <w:szCs w:val="20"/>
            </w:rPr>
            <w:t>delete/@var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39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delete.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514" w:name="Link22"/>
          <w:bookmarkStart w:id="515" w:name="_Toc293927376"/>
          <w:bookmarkStart w:id="516" w:name="_Toc366229764"/>
          <w:bookmarkEnd w:id="514"/>
          <w:proofErr w:type="gramStart"/>
          <w:r>
            <w:lastRenderedPageBreak/>
            <w:t>complexType</w:t>
          </w:r>
          <w:proofErr w:type="gramEnd"/>
          <w:r>
            <w:t xml:space="preserve"> dpi</w:t>
          </w:r>
          <w:bookmarkEnd w:id="515"/>
          <w:bookmarkEnd w:id="516"/>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876425" cy="7924800"/>
                      <wp:effectExtent l="0" t="0" r="9525"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76425" cy="79248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69" w:history="1">
                  <w:r w:rsidR="00D03E1F">
                    <w:rPr>
                      <w:b/>
                      <w:bCs/>
                      <w:color w:val="0000FF"/>
                      <w:sz w:val="16"/>
                      <w:szCs w:val="16"/>
                      <w:u w:val="single"/>
                    </w:rPr>
                    <w:t>drop-starts-thresholds</w:t>
                  </w:r>
                </w:hyperlink>
                <w:r w:rsidR="00D03E1F">
                  <w:rPr>
                    <w:b/>
                    <w:bCs/>
                    <w:color w:val="000000"/>
                    <w:sz w:val="16"/>
                    <w:szCs w:val="16"/>
                  </w:rPr>
                  <w:t xml:space="preserve"> </w:t>
                </w:r>
                <w:hyperlink w:anchor="Link6A" w:history="1">
                  <w:r w:rsidR="00D03E1F">
                    <w:rPr>
                      <w:b/>
                      <w:bCs/>
                      <w:color w:val="0000FF"/>
                      <w:sz w:val="16"/>
                      <w:szCs w:val="16"/>
                      <w:u w:val="single"/>
                    </w:rPr>
                    <w:t>drop-stops-thresholds</w:t>
                  </w:r>
                </w:hyperlink>
                <w:r w:rsidR="00D03E1F">
                  <w:rPr>
                    <w:b/>
                    <w:bCs/>
                    <w:color w:val="000000"/>
                    <w:sz w:val="16"/>
                    <w:szCs w:val="16"/>
                  </w:rPr>
                  <w:t xml:space="preserve"> </w:t>
                </w:r>
                <w:hyperlink w:anchor="Link6B" w:history="1">
                  <w:r w:rsidR="00D03E1F">
                    <w:rPr>
                      <w:b/>
                      <w:bCs/>
                      <w:color w:val="0000FF"/>
                      <w:sz w:val="16"/>
                      <w:szCs w:val="16"/>
                      <w:u w:val="single"/>
                    </w:rPr>
                    <w:t>drop-interims-thresholds</w:t>
                  </w:r>
                </w:hyperlink>
                <w:r w:rsidR="00D03E1F">
                  <w:rPr>
                    <w:b/>
                    <w:bCs/>
                    <w:color w:val="000000"/>
                    <w:sz w:val="16"/>
                    <w:szCs w:val="16"/>
                  </w:rPr>
                  <w:t xml:space="preserve"> </w:t>
                </w:r>
                <w:hyperlink w:anchor="Link6C" w:history="1">
                  <w:r w:rsidR="00D03E1F">
                    <w:rPr>
                      <w:b/>
                      <w:bCs/>
                      <w:color w:val="0000FF"/>
                      <w:sz w:val="16"/>
                      <w:szCs w:val="16"/>
                      <w:u w:val="single"/>
                    </w:rPr>
                    <w:t>e30</w:t>
                  </w:r>
                </w:hyperlink>
                <w:r w:rsidR="00D03E1F">
                  <w:rPr>
                    <w:b/>
                    <w:bCs/>
                    <w:color w:val="000000"/>
                    <w:sz w:val="16"/>
                    <w:szCs w:val="16"/>
                  </w:rPr>
                  <w:t xml:space="preserve"> </w:t>
                </w:r>
                <w:hyperlink w:anchor="Link6D" w:history="1">
                  <w:r w:rsidR="00D03E1F">
                    <w:rPr>
                      <w:b/>
                      <w:bCs/>
                      <w:color w:val="0000FF"/>
                      <w:sz w:val="16"/>
                      <w:szCs w:val="16"/>
                      <w:u w:val="single"/>
                    </w:rPr>
                    <w:t>e100</w:t>
                  </w:r>
                </w:hyperlink>
                <w:r w:rsidR="00D03E1F">
                  <w:rPr>
                    <w:b/>
                    <w:bCs/>
                    <w:color w:val="000000"/>
                    <w:sz w:val="16"/>
                    <w:szCs w:val="16"/>
                  </w:rPr>
                  <w:t xml:space="preserve"> </w:t>
                </w:r>
                <w:hyperlink w:anchor="Link6E" w:history="1">
                  <w:r w:rsidR="00D03E1F">
                    <w:rPr>
                      <w:b/>
                      <w:bCs/>
                      <w:color w:val="0000FF"/>
                      <w:sz w:val="16"/>
                      <w:szCs w:val="16"/>
                      <w:u w:val="single"/>
                    </w:rPr>
                    <w:t>ruleset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71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55" w:history="1">
                        <w:r w:rsidR="00D03E1F">
                          <w:rPr>
                            <w:b/>
                            <w:bCs/>
                            <w:color w:val="0000FF"/>
                            <w:sz w:val="16"/>
                            <w:szCs w:val="16"/>
                            <w:u w:val="single"/>
                          </w:rPr>
                          <w:t>rrc/dpi</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236"/>
                  <w:gridCol w:w="1941"/>
                  <w:gridCol w:w="1236"/>
                  <w:gridCol w:w="1236"/>
                  <w:gridCol w:w="1237"/>
                  <w:gridCol w:w="1509"/>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6F"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DPI configuration element for reference by DPI statements.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0" w:history="1">
                        <w:r w:rsidR="00D03E1F">
                          <w:rPr>
                            <w:color w:val="0000FF"/>
                            <w:sz w:val="16"/>
                            <w:szCs w:val="16"/>
                            <w:u w:val="single"/>
                          </w:rPr>
                          <w:t>workers</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128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Specify the number of worker threads to handle DPI activity.</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1" w:history="1">
                        <w:r w:rsidR="00D03E1F">
                          <w:rPr>
                            <w:color w:val="0000FF"/>
                            <w:sz w:val="16"/>
                            <w:szCs w:val="16"/>
                            <w:u w:val="single"/>
                          </w:rPr>
                          <w:t>queue-length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256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Length of the request queue for each worker thread.  RADIUS accounting requests are placed in this queue for processing by a worker thread. The Random Early Drop behaviour is applied to the queue at the point requests are added to the queue.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2" w:history="1">
                        <w:r w:rsidR="00D03E1F">
                          <w:rPr>
                            <w:color w:val="0000FF"/>
                            <w:sz w:val="16"/>
                            <w:szCs w:val="16"/>
                            <w:u w:val="single"/>
                          </w:rPr>
                          <w:t>request-expiry</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120000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Age in milliseconds after which requests are dropped due to delayed </w:t>
                            </w:r>
                            <w:r>
                              <w:rPr>
                                <w:color w:val="000000"/>
                                <w:sz w:val="16"/>
                                <w:szCs w:val="16"/>
                              </w:rPr>
                              <w:lastRenderedPageBreak/>
                              <w:t>processing.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3" w:history="1">
                        <w:r w:rsidR="00D03E1F">
                          <w:rPr>
                            <w:color w:val="0000FF"/>
                            <w:sz w:val="16"/>
                            <w:szCs w:val="16"/>
                            <w:u w:val="single"/>
                          </w:rPr>
                          <w:t>request-reorder-threshold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xs:nonNegativeInteger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 window during which RRC will look for potential re-ordering of RADIUS accounting Stop - Start sequences.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4" w:history="1">
                        <w:r w:rsidR="00D03E1F">
                          <w:rPr>
                            <w:color w:val="0000FF"/>
                            <w:sz w:val="16"/>
                            <w:szCs w:val="16"/>
                            <w:u w:val="single"/>
                          </w:rPr>
                          <w:t>lazy-threshold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xs:nonNegativeInteger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RRC has a watch-dog that monitors the behaviour of the worker threads to ensure thay don't hang on accesses to external systems (e.g. LDAP lookups, DPI API calls).</w:t>
                            </w:r>
                            <w:r>
                              <w:rPr>
                                <w:color w:val="000000"/>
                                <w:sz w:val="16"/>
                                <w:szCs w:val="16"/>
                              </w:rPr>
                              <w:br/>
                            </w:r>
                            <w:r>
                              <w:rPr>
                                <w:color w:val="000000"/>
                                <w:sz w:val="16"/>
                                <w:szCs w:val="16"/>
                              </w:rPr>
                              <w:br/>
                              <w:t>If the worker thread doesn't kick its watch-dog for this amount of time, the worker will be killed and replaced with a new instance.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5" w:history="1">
                        <w:r w:rsidR="00D03E1F">
                          <w:rPr>
                            <w:color w:val="0000FF"/>
                            <w:sz w:val="16"/>
                            <w:szCs w:val="16"/>
                            <w:u w:val="single"/>
                          </w:rPr>
                          <w:t>stub-mode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stub-mode operation where all processing takes place as normal, but the final step of communicating with the DPI platform is skipped.</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76" w:history="1">
                        <w:r w:rsidR="00D03E1F">
                          <w:rPr>
                            <w:color w:val="0000FF"/>
                            <w:sz w:val="16"/>
                            <w:szCs w:val="16"/>
                            <w:u w:val="single"/>
                          </w:rPr>
                          <w:t>enable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9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DPI processing for ths DPI element.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17" w:name="Link6F"/>
          <w:bookmarkEnd w:id="517"/>
          <w:proofErr w:type="gramStart"/>
          <w:r>
            <w:rPr>
              <w:color w:val="000000"/>
              <w:szCs w:val="20"/>
            </w:rPr>
            <w:t>attribute</w:t>
          </w:r>
          <w:proofErr w:type="gramEnd"/>
          <w:r>
            <w:rPr>
              <w:color w:val="000000"/>
              <w:szCs w:val="20"/>
            </w:rPr>
            <w:t xml:space="preserve"> </w:t>
          </w:r>
          <w:r>
            <w:rPr>
              <w:b/>
              <w:bCs/>
              <w:color w:val="000000"/>
              <w:szCs w:val="20"/>
            </w:rPr>
            <w:t>dpi/@name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32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DPI configuration element for reference by DPI statements.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18" w:name="Link70"/>
          <w:bookmarkEnd w:id="518"/>
          <w:proofErr w:type="gramStart"/>
          <w:r>
            <w:rPr>
              <w:color w:val="000000"/>
              <w:szCs w:val="20"/>
            </w:rPr>
            <w:t>attribute</w:t>
          </w:r>
          <w:proofErr w:type="gramEnd"/>
          <w:r>
            <w:rPr>
              <w:color w:val="000000"/>
              <w:szCs w:val="20"/>
            </w:rPr>
            <w:t xml:space="preserve"> </w:t>
          </w:r>
          <w:r>
            <w:rPr>
              <w:b/>
              <w:bCs/>
              <w:color w:val="000000"/>
              <w:szCs w:val="20"/>
            </w:rPr>
            <w:t>dpi/@workers</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xs:unsignedShort</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128</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46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Specify the number of worker threads to handle DPI activity.</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19" w:name="Link71"/>
          <w:bookmarkEnd w:id="519"/>
          <w:proofErr w:type="gramStart"/>
          <w:r>
            <w:rPr>
              <w:color w:val="000000"/>
              <w:szCs w:val="20"/>
            </w:rPr>
            <w:t>attribute</w:t>
          </w:r>
          <w:proofErr w:type="gramEnd"/>
          <w:r>
            <w:rPr>
              <w:color w:val="000000"/>
              <w:szCs w:val="20"/>
            </w:rPr>
            <w:t xml:space="preserve"> </w:t>
          </w:r>
          <w:r>
            <w:rPr>
              <w:b/>
              <w:bCs/>
              <w:color w:val="000000"/>
              <w:szCs w:val="20"/>
            </w:rPr>
            <w:t>dpi/@queue-length</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xs:unsignedShort</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256</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Length of the request queue for each worker thread.  RADIUS accounting requests are placed in this queue for processing by a worker thread. The Random Early Drop behaviour is applied to the queue at the point requests are added to the queue.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20" w:name="Link72"/>
          <w:bookmarkEnd w:id="520"/>
          <w:proofErr w:type="gramStart"/>
          <w:r>
            <w:rPr>
              <w:color w:val="000000"/>
              <w:szCs w:val="20"/>
            </w:rPr>
            <w:t>attribute</w:t>
          </w:r>
          <w:proofErr w:type="gramEnd"/>
          <w:r>
            <w:rPr>
              <w:color w:val="000000"/>
              <w:szCs w:val="20"/>
            </w:rPr>
            <w:t xml:space="preserve"> </w:t>
          </w:r>
          <w:r>
            <w:rPr>
              <w:b/>
              <w:bCs/>
              <w:color w:val="000000"/>
              <w:szCs w:val="20"/>
            </w:rPr>
            <w:t>dpi/@request-expiry</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120000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92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Age in milliseconds after which requests are dropped due to delayed processing.</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21" w:name="Link73"/>
          <w:bookmarkEnd w:id="521"/>
          <w:proofErr w:type="gramStart"/>
          <w:r>
            <w:rPr>
              <w:color w:val="000000"/>
              <w:szCs w:val="20"/>
            </w:rPr>
            <w:t>attribute</w:t>
          </w:r>
          <w:proofErr w:type="gramEnd"/>
          <w:r>
            <w:rPr>
              <w:color w:val="000000"/>
              <w:szCs w:val="20"/>
            </w:rPr>
            <w:t xml:space="preserve"> </w:t>
          </w:r>
          <w:r>
            <w:rPr>
              <w:b/>
              <w:bCs/>
              <w:color w:val="000000"/>
              <w:szCs w:val="20"/>
            </w:rPr>
            <w:t>dpi/@request-reorder-threshold</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xs:nonNegativeInteger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15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 window during which RRC will look for potential re-ordering of RADIUS accounting Stop - Start sequences.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22" w:name="Link74"/>
          <w:bookmarkEnd w:id="522"/>
          <w:proofErr w:type="gramStart"/>
          <w:r>
            <w:rPr>
              <w:color w:val="000000"/>
              <w:szCs w:val="20"/>
            </w:rPr>
            <w:lastRenderedPageBreak/>
            <w:t>attribute</w:t>
          </w:r>
          <w:proofErr w:type="gramEnd"/>
          <w:r>
            <w:rPr>
              <w:color w:val="000000"/>
              <w:szCs w:val="20"/>
            </w:rPr>
            <w:t xml:space="preserve"> </w:t>
          </w:r>
          <w:r>
            <w:rPr>
              <w:b/>
              <w:bCs/>
              <w:color w:val="000000"/>
              <w:szCs w:val="20"/>
            </w:rPr>
            <w:t>dpi/@lazy-threshold</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xs:nonNegativeInteger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RRC has a watch-dog that monitors the behaviour of the worker threads to ensure thay don't hang on accesses to external systems (e.g. LDAP lookups, DPI API calls).</w:t>
                      </w:r>
                      <w:r>
                        <w:rPr>
                          <w:color w:val="000000"/>
                          <w:sz w:val="16"/>
                          <w:szCs w:val="16"/>
                        </w:rPr>
                        <w:br/>
                      </w:r>
                      <w:r>
                        <w:rPr>
                          <w:color w:val="000000"/>
                          <w:sz w:val="16"/>
                          <w:szCs w:val="16"/>
                        </w:rPr>
                        <w:br/>
                        <w:t>If the worker thread doesn't kick its watch-dog for this amount of time, the worker will be killed and replaced with a new instance.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23" w:name="Link75"/>
          <w:bookmarkEnd w:id="523"/>
          <w:proofErr w:type="gramStart"/>
          <w:r>
            <w:rPr>
              <w:color w:val="000000"/>
              <w:szCs w:val="20"/>
            </w:rPr>
            <w:t>attribute</w:t>
          </w:r>
          <w:proofErr w:type="gramEnd"/>
          <w:r>
            <w:rPr>
              <w:color w:val="000000"/>
              <w:szCs w:val="20"/>
            </w:rPr>
            <w:t xml:space="preserve"> </w:t>
          </w:r>
          <w:r>
            <w:rPr>
              <w:b/>
              <w:bCs/>
              <w:color w:val="000000"/>
              <w:szCs w:val="20"/>
            </w:rPr>
            <w:t>dpi/@stub-mode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stub-mode operation where all processing takes place as normal, but the final step of communicating with the DPI platform is skipped.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24" w:name="Link76"/>
          <w:bookmarkEnd w:id="524"/>
          <w:proofErr w:type="gramStart"/>
          <w:r>
            <w:rPr>
              <w:color w:val="000000"/>
              <w:szCs w:val="20"/>
            </w:rPr>
            <w:t>attribute</w:t>
          </w:r>
          <w:proofErr w:type="gramEnd"/>
          <w:r>
            <w:rPr>
              <w:color w:val="000000"/>
              <w:szCs w:val="20"/>
            </w:rPr>
            <w:t xml:space="preserve"> </w:t>
          </w:r>
          <w:r>
            <w:rPr>
              <w:b/>
              <w:bCs/>
              <w:color w:val="000000"/>
              <w:szCs w:val="20"/>
            </w:rPr>
            <w:t>dpi/@enable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false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30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DPI processing for ths DPI element.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25" w:name="Link69"/>
          <w:bookmarkStart w:id="526" w:name="_Toc293927377"/>
          <w:bookmarkStart w:id="527" w:name="_Toc366229765"/>
          <w:bookmarkEnd w:id="525"/>
          <w:proofErr w:type="gramStart"/>
          <w:r>
            <w:t>element</w:t>
          </w:r>
          <w:proofErr w:type="gramEnd"/>
          <w:r>
            <w:t xml:space="preserve"> dpi/drop-starts-thresholds</w:t>
          </w:r>
          <w:bookmarkEnd w:id="526"/>
          <w:bookmarkEnd w:id="52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486150" cy="2733675"/>
                      <wp:effectExtent l="0" t="0" r="0" b="952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6150" cy="27336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6" w:history="1">
                  <w:r w:rsidR="00D03E1F">
                    <w:rPr>
                      <w:b/>
                      <w:bCs/>
                      <w:color w:val="0000FF"/>
                      <w:sz w:val="16"/>
                      <w:szCs w:val="16"/>
                      <w:u w:val="single"/>
                    </w:rPr>
                    <w:t>red-threshold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20" w:history="1">
                        <w:r w:rsidR="00D03E1F">
                          <w:rPr>
                            <w:color w:val="0000FF"/>
                            <w:sz w:val="16"/>
                            <w:szCs w:val="16"/>
                            <w:u w:val="single"/>
                          </w:rPr>
                          <w:t>min-percent</w:t>
                        </w:r>
                      </w:hyperlink>
                    </w:p>
                  </w:tc>
                  <w:tc>
                    <w:tcPr>
                      <w:tcW w:w="784" w:type="pct"/>
                    </w:tcPr>
                    <w:p w:rsidR="00D03E1F" w:rsidRDefault="00A61963" w:rsidP="006C2718">
                      <w:pPr>
                        <w:widowControl w:val="0"/>
                        <w:autoSpaceDE w:val="0"/>
                        <w:autoSpaceDN w:val="0"/>
                        <w:adjustRightInd w:val="0"/>
                        <w:rPr>
                          <w:sz w:val="24"/>
                        </w:rPr>
                      </w:pPr>
                      <w:hyperlink w:anchor="Link14" w:history="1">
                        <w:r w:rsidR="00D03E1F">
                          <w:rPr>
                            <w:b/>
                            <w:bCs/>
                            <w:color w:val="0000FF"/>
                            <w:sz w:val="16"/>
                            <w:szCs w:val="16"/>
                            <w:u w:val="single"/>
                          </w:rPr>
                          <w:t>percent</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r>
                            <w:proofErr w:type="gramStart"/>
                            <w:r>
                              <w:rPr>
                                <w:color w:val="000000"/>
                                <w:sz w:val="16"/>
                                <w:szCs w:val="16"/>
                              </w:rPr>
                              <w:t>Queue fill</w:t>
                            </w:r>
                            <w:proofErr w:type="gramEnd"/>
                            <w:r>
                              <w:rPr>
                                <w:color w:val="000000"/>
                                <w:sz w:val="16"/>
                                <w:szCs w:val="16"/>
                              </w:rPr>
                              <w:t xml:space="preserve"> depth at which packets start to be dropped.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1" w:history="1">
                        <w:r w:rsidR="00D03E1F">
                          <w:rPr>
                            <w:color w:val="0000FF"/>
                            <w:sz w:val="16"/>
                            <w:szCs w:val="16"/>
                            <w:u w:val="single"/>
                          </w:rPr>
                          <w:t>max-percent</w:t>
                        </w:r>
                      </w:hyperlink>
                    </w:p>
                  </w:tc>
                  <w:tc>
                    <w:tcPr>
                      <w:tcW w:w="784" w:type="pct"/>
                    </w:tcPr>
                    <w:p w:rsidR="00D03E1F" w:rsidRDefault="00A61963" w:rsidP="006C2718">
                      <w:pPr>
                        <w:widowControl w:val="0"/>
                        <w:autoSpaceDE w:val="0"/>
                        <w:autoSpaceDN w:val="0"/>
                        <w:adjustRightInd w:val="0"/>
                        <w:rPr>
                          <w:sz w:val="24"/>
                        </w:rPr>
                      </w:pPr>
                      <w:hyperlink w:anchor="Link14" w:history="1">
                        <w:r w:rsidR="00D03E1F">
                          <w:rPr>
                            <w:b/>
                            <w:bCs/>
                            <w:color w:val="0000FF"/>
                            <w:sz w:val="16"/>
                            <w:szCs w:val="16"/>
                            <w:u w:val="single"/>
                          </w:rPr>
                          <w:t>percent</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Queue fill at which the likelyhood of drop becomes 100%.</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37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r>
                      <w:r>
                        <w:rPr>
                          <w:color w:val="000000"/>
                          <w:sz w:val="16"/>
                          <w:szCs w:val="16"/>
                        </w:rPr>
                        <w:lastRenderedPageBreak/>
                        <w:t>RED behaviour for accounting Start packets.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28" w:name="Link6A"/>
          <w:bookmarkStart w:id="529" w:name="_Toc293927378"/>
          <w:bookmarkStart w:id="530" w:name="_Toc366229766"/>
          <w:bookmarkEnd w:id="528"/>
          <w:proofErr w:type="gramStart"/>
          <w:r>
            <w:t>element</w:t>
          </w:r>
          <w:proofErr w:type="gramEnd"/>
          <w:r>
            <w:t xml:space="preserve"> dpi/drop-stops-thresholds</w:t>
          </w:r>
          <w:bookmarkEnd w:id="529"/>
          <w:bookmarkEnd w:id="53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476625" cy="2733675"/>
                      <wp:effectExtent l="0" t="0" r="9525" b="9525"/>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6625" cy="27336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6" w:history="1">
                  <w:r w:rsidR="00D03E1F">
                    <w:rPr>
                      <w:b/>
                      <w:bCs/>
                      <w:color w:val="0000FF"/>
                      <w:sz w:val="16"/>
                      <w:szCs w:val="16"/>
                      <w:u w:val="single"/>
                    </w:rPr>
                    <w:t>red-threshold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20" w:history="1">
                        <w:r w:rsidR="00D03E1F">
                          <w:rPr>
                            <w:color w:val="0000FF"/>
                            <w:sz w:val="16"/>
                            <w:szCs w:val="16"/>
                            <w:u w:val="single"/>
                          </w:rPr>
                          <w:t>min-percent</w:t>
                        </w:r>
                      </w:hyperlink>
                    </w:p>
                  </w:tc>
                  <w:tc>
                    <w:tcPr>
                      <w:tcW w:w="784" w:type="pct"/>
                    </w:tcPr>
                    <w:p w:rsidR="00D03E1F" w:rsidRDefault="00A61963" w:rsidP="006C2718">
                      <w:pPr>
                        <w:widowControl w:val="0"/>
                        <w:autoSpaceDE w:val="0"/>
                        <w:autoSpaceDN w:val="0"/>
                        <w:adjustRightInd w:val="0"/>
                        <w:rPr>
                          <w:sz w:val="24"/>
                        </w:rPr>
                      </w:pPr>
                      <w:hyperlink w:anchor="Link14" w:history="1">
                        <w:r w:rsidR="00D03E1F">
                          <w:rPr>
                            <w:b/>
                            <w:bCs/>
                            <w:color w:val="0000FF"/>
                            <w:sz w:val="16"/>
                            <w:szCs w:val="16"/>
                            <w:u w:val="single"/>
                          </w:rPr>
                          <w:t>percent</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r>
                            <w:proofErr w:type="gramStart"/>
                            <w:r>
                              <w:rPr>
                                <w:color w:val="000000"/>
                                <w:sz w:val="16"/>
                                <w:szCs w:val="16"/>
                              </w:rPr>
                              <w:t>Queue fill</w:t>
                            </w:r>
                            <w:proofErr w:type="gramEnd"/>
                            <w:r>
                              <w:rPr>
                                <w:color w:val="000000"/>
                                <w:sz w:val="16"/>
                                <w:szCs w:val="16"/>
                              </w:rPr>
                              <w:t xml:space="preserve"> depth at which packets start to be dropped.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1" w:history="1">
                        <w:r w:rsidR="00D03E1F">
                          <w:rPr>
                            <w:color w:val="0000FF"/>
                            <w:sz w:val="16"/>
                            <w:szCs w:val="16"/>
                            <w:u w:val="single"/>
                          </w:rPr>
                          <w:t>max-percent</w:t>
                        </w:r>
                      </w:hyperlink>
                    </w:p>
                  </w:tc>
                  <w:tc>
                    <w:tcPr>
                      <w:tcW w:w="784" w:type="pct"/>
                    </w:tcPr>
                    <w:p w:rsidR="00D03E1F" w:rsidRDefault="00A61963" w:rsidP="006C2718">
                      <w:pPr>
                        <w:widowControl w:val="0"/>
                        <w:autoSpaceDE w:val="0"/>
                        <w:autoSpaceDN w:val="0"/>
                        <w:adjustRightInd w:val="0"/>
                        <w:rPr>
                          <w:sz w:val="24"/>
                        </w:rPr>
                      </w:pPr>
                      <w:hyperlink w:anchor="Link14" w:history="1">
                        <w:r w:rsidR="00D03E1F">
                          <w:rPr>
                            <w:b/>
                            <w:bCs/>
                            <w:color w:val="0000FF"/>
                            <w:sz w:val="16"/>
                            <w:szCs w:val="16"/>
                            <w:u w:val="single"/>
                          </w:rPr>
                          <w:t>percent</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Queue fill at which the likelyhood of drop becomes 100%.</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36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RED behaviour for accounting Stop packets.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31" w:name="Link6B"/>
          <w:bookmarkStart w:id="532" w:name="_Toc293927379"/>
          <w:bookmarkStart w:id="533" w:name="_Toc366229767"/>
          <w:bookmarkEnd w:id="531"/>
          <w:proofErr w:type="gramStart"/>
          <w:r>
            <w:t>element</w:t>
          </w:r>
          <w:proofErr w:type="gramEnd"/>
          <w:r>
            <w:t xml:space="preserve"> dpi/drop-interims-thresholds</w:t>
          </w:r>
          <w:bookmarkEnd w:id="532"/>
          <w:bookmarkEnd w:id="53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619500" cy="2733675"/>
                      <wp:effectExtent l="0" t="0" r="0" b="9525"/>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9500" cy="27336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6" w:history="1">
                  <w:r w:rsidR="00D03E1F">
                    <w:rPr>
                      <w:b/>
                      <w:bCs/>
                      <w:color w:val="0000FF"/>
                      <w:sz w:val="16"/>
                      <w:szCs w:val="16"/>
                      <w:u w:val="single"/>
                    </w:rPr>
                    <w:t>red-threshold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20" w:history="1">
                        <w:r w:rsidR="00D03E1F">
                          <w:rPr>
                            <w:color w:val="0000FF"/>
                            <w:sz w:val="16"/>
                            <w:szCs w:val="16"/>
                            <w:u w:val="single"/>
                          </w:rPr>
                          <w:t>min-percent</w:t>
                        </w:r>
                      </w:hyperlink>
                    </w:p>
                  </w:tc>
                  <w:tc>
                    <w:tcPr>
                      <w:tcW w:w="784" w:type="pct"/>
                    </w:tcPr>
                    <w:p w:rsidR="00D03E1F" w:rsidRDefault="00A61963" w:rsidP="006C2718">
                      <w:pPr>
                        <w:widowControl w:val="0"/>
                        <w:autoSpaceDE w:val="0"/>
                        <w:autoSpaceDN w:val="0"/>
                        <w:adjustRightInd w:val="0"/>
                        <w:rPr>
                          <w:sz w:val="24"/>
                        </w:rPr>
                      </w:pPr>
                      <w:hyperlink w:anchor="Link14" w:history="1">
                        <w:r w:rsidR="00D03E1F">
                          <w:rPr>
                            <w:b/>
                            <w:bCs/>
                            <w:color w:val="0000FF"/>
                            <w:sz w:val="16"/>
                            <w:szCs w:val="16"/>
                            <w:u w:val="single"/>
                          </w:rPr>
                          <w:t>percent</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r>
                            <w:proofErr w:type="gramStart"/>
                            <w:r>
                              <w:rPr>
                                <w:color w:val="000000"/>
                                <w:sz w:val="16"/>
                                <w:szCs w:val="16"/>
                              </w:rPr>
                              <w:t>Queue fill</w:t>
                            </w:r>
                            <w:proofErr w:type="gramEnd"/>
                            <w:r>
                              <w:rPr>
                                <w:color w:val="000000"/>
                                <w:sz w:val="16"/>
                                <w:szCs w:val="16"/>
                              </w:rPr>
                              <w:t xml:space="preserve"> depth at which packets start to be dropped.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1" w:history="1">
                        <w:r w:rsidR="00D03E1F">
                          <w:rPr>
                            <w:color w:val="0000FF"/>
                            <w:sz w:val="16"/>
                            <w:szCs w:val="16"/>
                            <w:u w:val="single"/>
                          </w:rPr>
                          <w:t>max-percent</w:t>
                        </w:r>
                      </w:hyperlink>
                    </w:p>
                  </w:tc>
                  <w:tc>
                    <w:tcPr>
                      <w:tcW w:w="784" w:type="pct"/>
                    </w:tcPr>
                    <w:p w:rsidR="00D03E1F" w:rsidRDefault="00A61963" w:rsidP="006C2718">
                      <w:pPr>
                        <w:widowControl w:val="0"/>
                        <w:autoSpaceDE w:val="0"/>
                        <w:autoSpaceDN w:val="0"/>
                        <w:adjustRightInd w:val="0"/>
                        <w:rPr>
                          <w:sz w:val="24"/>
                        </w:rPr>
                      </w:pPr>
                      <w:hyperlink w:anchor="Link14" w:history="1">
                        <w:r w:rsidR="00D03E1F">
                          <w:rPr>
                            <w:b/>
                            <w:bCs/>
                            <w:color w:val="0000FF"/>
                            <w:sz w:val="16"/>
                            <w:szCs w:val="16"/>
                            <w:u w:val="single"/>
                          </w:rPr>
                          <w:t>percent</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Queue fill at which the likelyhood of drop becomes </w:t>
                            </w:r>
                            <w:r>
                              <w:rPr>
                                <w:color w:val="000000"/>
                                <w:sz w:val="16"/>
                                <w:szCs w:val="16"/>
                              </w:rPr>
                              <w:lastRenderedPageBreak/>
                              <w:t>100%.</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09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RED behaviour for accounting Interim-Update packets.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34" w:name="Link6C"/>
          <w:bookmarkStart w:id="535" w:name="_Toc293927380"/>
          <w:bookmarkStart w:id="536" w:name="_Toc366229768"/>
          <w:bookmarkEnd w:id="534"/>
          <w:proofErr w:type="gramStart"/>
          <w:r>
            <w:lastRenderedPageBreak/>
            <w:t>element</w:t>
          </w:r>
          <w:proofErr w:type="gramEnd"/>
          <w:r>
            <w:t xml:space="preserve"> dpi/e30</w:t>
          </w:r>
          <w:bookmarkEnd w:id="535"/>
          <w:bookmarkEnd w:id="53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847975" cy="7905750"/>
                      <wp:effectExtent l="0" t="0" r="9525"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7975" cy="79057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6" w:history="1">
                  <w:r w:rsidR="00D03E1F">
                    <w:rPr>
                      <w:b/>
                      <w:bCs/>
                      <w:color w:val="0000FF"/>
                      <w:sz w:val="16"/>
                      <w:szCs w:val="16"/>
                      <w:u w:val="single"/>
                    </w:rPr>
                    <w:t>e30</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22" w:history="1">
                  <w:r w:rsidR="00D03E1F">
                    <w:rPr>
                      <w:b/>
                      <w:bCs/>
                      <w:color w:val="0000FF"/>
                      <w:sz w:val="16"/>
                      <w:szCs w:val="16"/>
                      <w:u w:val="single"/>
                    </w:rPr>
                    <w:t>sle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04"/>
                  <w:gridCol w:w="1586"/>
                  <w:gridCol w:w="1304"/>
                  <w:gridCol w:w="1408"/>
                  <w:gridCol w:w="1304"/>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23" w:history="1">
                        <w:r w:rsidR="00D03E1F">
                          <w:rPr>
                            <w:color w:val="0000FF"/>
                            <w:sz w:val="16"/>
                            <w:szCs w:val="16"/>
                            <w:u w:val="single"/>
                          </w:rPr>
                          <w:t>domain</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Domain to use for subscriber information.</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4" w:history="1">
                        <w:r w:rsidR="00D03E1F">
                          <w:rPr>
                            <w:color w:val="0000FF"/>
                            <w:sz w:val="16"/>
                            <w:szCs w:val="16"/>
                            <w:u w:val="single"/>
                          </w:rPr>
                          <w:t>default-profile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Default profile to apply if no specific profile is specified, or the specified profile doesn't exist.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5" w:history="1">
                        <w:r w:rsidR="00D03E1F">
                          <w:rPr>
                            <w:color w:val="0000FF"/>
                            <w:sz w:val="16"/>
                            <w:szCs w:val="16"/>
                            <w:u w:val="single"/>
                          </w:rPr>
                          <w:t>username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Username for access to SLE.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6" w:history="1">
                        <w:r w:rsidR="00D03E1F">
                          <w:rPr>
                            <w:color w:val="0000FF"/>
                            <w:sz w:val="16"/>
                            <w:szCs w:val="16"/>
                            <w:u w:val="single"/>
                          </w:rPr>
                          <w:t>password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Password for access to SLE.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7" w:history="1">
                        <w:r w:rsidR="00D03E1F">
                          <w:rPr>
                            <w:color w:val="0000FF"/>
                            <w:sz w:val="16"/>
                            <w:szCs w:val="16"/>
                            <w:u w:val="single"/>
                          </w:rPr>
                          <w:t>pool-size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128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Size of the connection pool to the SLEs.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8" w:history="1">
                        <w:r w:rsidR="00D03E1F">
                          <w:rPr>
                            <w:color w:val="0000FF"/>
                            <w:sz w:val="16"/>
                            <w:szCs w:val="16"/>
                            <w:u w:val="single"/>
                          </w:rPr>
                          <w:t>connection-limit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40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Maximum number of connections to any single SLE.</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9" w:history="1">
                        <w:r w:rsidR="00D03E1F">
                          <w:rPr>
                            <w:color w:val="0000FF"/>
                            <w:sz w:val="16"/>
                            <w:szCs w:val="16"/>
                            <w:u w:val="single"/>
                          </w:rPr>
                          <w:t>allocation</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leastconnections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Algorithm for selecting which SLE instance to use for connections.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A" w:history="1">
                        <w:r w:rsidR="00D03E1F">
                          <w:rPr>
                            <w:color w:val="0000FF"/>
                            <w:sz w:val="16"/>
                            <w:szCs w:val="16"/>
                            <w:u w:val="single"/>
                          </w:rPr>
                          <w:t>rebalance-interval</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30000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 interval between rebalancing activities. Periodically RRC reviews connections to each configured SLE, and will move connections to uniformly distribute the load across the SLEs.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B" w:history="1">
                        <w:r w:rsidR="00D03E1F">
                          <w:rPr>
                            <w:color w:val="0000FF"/>
                            <w:sz w:val="16"/>
                            <w:szCs w:val="16"/>
                            <w:u w:val="single"/>
                          </w:rPr>
                          <w:t>min-profile-age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5000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RRC caches the products / profiles retrieved from the CM for validation purposes.  This sets the minimum interval between refreshes of the cached data.</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C" w:history="1">
                        <w:r w:rsidR="00D03E1F">
                          <w:rPr>
                            <w:color w:val="0000FF"/>
                            <w:sz w:val="16"/>
                            <w:szCs w:val="16"/>
                            <w:u w:val="single"/>
                          </w:rPr>
                          <w:t>max-profile-age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900000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RRC caches the products / profiles retrieved from the CM for </w:t>
                            </w:r>
                            <w:r>
                              <w:rPr>
                                <w:color w:val="000000"/>
                                <w:sz w:val="16"/>
                                <w:szCs w:val="16"/>
                              </w:rPr>
                              <w:lastRenderedPageBreak/>
                              <w:t>validation purposes.  This is the maximum interval between refreshes of the cached data.</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74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Associate this DPI configuration with an Arbor e30 environment.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37" w:name="Link6D"/>
          <w:bookmarkStart w:id="538" w:name="_Toc293927381"/>
          <w:bookmarkStart w:id="539" w:name="_Toc366229769"/>
          <w:bookmarkEnd w:id="537"/>
          <w:proofErr w:type="gramStart"/>
          <w:r>
            <w:t>element</w:t>
          </w:r>
          <w:proofErr w:type="gramEnd"/>
          <w:r>
            <w:t xml:space="preserve"> dpi/e100</w:t>
          </w:r>
          <w:bookmarkEnd w:id="538"/>
          <w:bookmarkEnd w:id="53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648075" cy="2886075"/>
                      <wp:effectExtent l="0" t="0" r="9525" b="9525"/>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8075" cy="28860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5" w:history="1">
                  <w:r w:rsidR="00D03E1F">
                    <w:rPr>
                      <w:b/>
                      <w:bCs/>
                      <w:color w:val="0000FF"/>
                      <w:sz w:val="16"/>
                      <w:szCs w:val="16"/>
                      <w:u w:val="single"/>
                    </w:rPr>
                    <w:t>e100</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2D" w:history="1">
                  <w:r w:rsidR="00D03E1F">
                    <w:rPr>
                      <w:b/>
                      <w:bCs/>
                      <w:color w:val="0000FF"/>
                      <w:sz w:val="16"/>
                      <w:szCs w:val="16"/>
                      <w:u w:val="single"/>
                    </w:rPr>
                    <w:t>cm</w:t>
                  </w:r>
                </w:hyperlink>
                <w:r w:rsidR="00D03E1F">
                  <w:rPr>
                    <w:b/>
                    <w:bCs/>
                    <w:color w:val="000000"/>
                    <w:sz w:val="16"/>
                    <w:szCs w:val="16"/>
                  </w:rPr>
                  <w:t xml:space="preserve"> </w:t>
                </w:r>
                <w:hyperlink w:anchor="Link12E" w:history="1">
                  <w:r w:rsidR="00D03E1F">
                    <w:rPr>
                      <w:b/>
                      <w:bCs/>
                      <w:color w:val="0000FF"/>
                      <w:sz w:val="16"/>
                      <w:szCs w:val="16"/>
                      <w:u w:val="single"/>
                    </w:rPr>
                    <w:t>sm</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2F" w:history="1">
                        <w:r w:rsidR="00D03E1F">
                          <w:rPr>
                            <w:color w:val="0000FF"/>
                            <w:sz w:val="16"/>
                            <w:szCs w:val="16"/>
                            <w:u w:val="single"/>
                          </w:rPr>
                          <w:t>enable-optional-products</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Enables the use of Arbor 9.2 "Optional </w:t>
                            </w:r>
                            <w:r>
                              <w:rPr>
                                <w:color w:val="000000"/>
                                <w:sz w:val="16"/>
                                <w:szCs w:val="16"/>
                              </w:rPr>
                              <w:lastRenderedPageBreak/>
                              <w:t>Products".  Must only be enabled on Arbor SLS versions greater than (or equal to) 9.2.0.</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83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Associate this DPI configuration with an Arbor e100 environment.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40" w:name="Link6E"/>
          <w:bookmarkStart w:id="541" w:name="_Toc293927382"/>
          <w:bookmarkStart w:id="542" w:name="_Toc366229770"/>
          <w:bookmarkEnd w:id="540"/>
          <w:proofErr w:type="gramStart"/>
          <w:r>
            <w:t>element</w:t>
          </w:r>
          <w:proofErr w:type="gramEnd"/>
          <w:r>
            <w:t xml:space="preserve"> dpi/ruleset</w:t>
          </w:r>
          <w:bookmarkEnd w:id="541"/>
          <w:bookmarkEnd w:id="54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152775" cy="1362075"/>
                      <wp:effectExtent l="0" t="0" r="9525" b="9525"/>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52775" cy="13620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9" w:history="1">
                  <w:r w:rsidR="00D03E1F">
                    <w:rPr>
                      <w:b/>
                      <w:bCs/>
                      <w:color w:val="0000FF"/>
                      <w:sz w:val="16"/>
                      <w:szCs w:val="16"/>
                      <w:u w:val="single"/>
                    </w:rPr>
                    <w:t>ruleset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06" w:history="1">
                  <w:r w:rsidR="00D03E1F">
                    <w:rPr>
                      <w:b/>
                      <w:bCs/>
                      <w:color w:val="0000FF"/>
                      <w:sz w:val="16"/>
                      <w:szCs w:val="16"/>
                      <w:u w:val="single"/>
                    </w:rPr>
                    <w:t>rule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28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Ruleset to be used when processing accounting packets for DPI login / logout activity.</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543" w:name="Link23"/>
          <w:bookmarkStart w:id="544" w:name="_Toc293927383"/>
          <w:bookmarkStart w:id="545" w:name="_Toc366229771"/>
          <w:bookmarkEnd w:id="543"/>
          <w:proofErr w:type="gramStart"/>
          <w:r>
            <w:lastRenderedPageBreak/>
            <w:t>complexType</w:t>
          </w:r>
          <w:proofErr w:type="gramEnd"/>
          <w:r>
            <w:t xml:space="preserve"> dpi-get-profile</w:t>
          </w:r>
          <w:bookmarkEnd w:id="544"/>
          <w:bookmarkEnd w:id="545"/>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981325" cy="6181725"/>
                      <wp:effectExtent l="0" t="0" r="9525" b="9525"/>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81325" cy="61817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209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C8" w:history="1">
                        <w:r w:rsidR="00D03E1F">
                          <w:rPr>
                            <w:b/>
                            <w:bCs/>
                            <w:color w:val="0000FF"/>
                            <w:sz w:val="16"/>
                            <w:szCs w:val="16"/>
                            <w:u w:val="single"/>
                          </w:rPr>
                          <w:t>statement/dpi-get-profile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F0" w:history="1">
                        <w:r w:rsidR="00D03E1F">
                          <w:rPr>
                            <w:color w:val="0000FF"/>
                            <w:sz w:val="16"/>
                            <w:szCs w:val="16"/>
                            <w:u w:val="single"/>
                          </w:rPr>
                          <w:t>id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DPI element to use.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1" w:history="1">
                        <w:r w:rsidR="00D03E1F">
                          <w:rPr>
                            <w:color w:val="0000FF"/>
                            <w:sz w:val="16"/>
                            <w:szCs w:val="16"/>
                            <w:u w:val="single"/>
                          </w:rPr>
                          <w:t>userid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evaluated as the user identifier.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2" w:history="1">
                        <w:r w:rsidR="00D03E1F">
                          <w:rPr>
                            <w:color w:val="0000FF"/>
                            <w:sz w:val="16"/>
                            <w:szCs w:val="16"/>
                            <w:u w:val="single"/>
                          </w:rPr>
                          <w:t>profile-var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into which the retrieved profile is placed.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3" w:history="1">
                        <w:r w:rsidR="00D03E1F">
                          <w:rPr>
                            <w:color w:val="0000FF"/>
                            <w:sz w:val="16"/>
                            <w:szCs w:val="16"/>
                            <w:u w:val="single"/>
                          </w:rPr>
                          <w:t>optional-profiles-var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into which the retrieved optional profiles are placed.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4" w:history="1">
                        <w:r w:rsidR="00D03E1F">
                          <w:rPr>
                            <w:color w:val="0000FF"/>
                            <w:sz w:val="16"/>
                            <w:szCs w:val="16"/>
                            <w:u w:val="single"/>
                          </w:rPr>
                          <w:t>strip-domain</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Enables removal of the domain portion of the user-id before use as the user identifier.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5" w:history="1">
                        <w:r w:rsidR="00D03E1F">
                          <w:rPr>
                            <w:color w:val="0000FF"/>
                            <w:sz w:val="16"/>
                            <w:szCs w:val="16"/>
                            <w:u w:val="single"/>
                          </w:rPr>
                          <w:t>userid-transform</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btretail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Specify a transformation to apply to the user identity.</w:t>
                            </w:r>
                            <w:r>
                              <w:rPr>
                                <w:color w:val="000000"/>
                                <w:sz w:val="16"/>
                                <w:szCs w:val="16"/>
                              </w:rPr>
                              <w:br/>
                            </w:r>
                            <w:r>
                              <w:rPr>
                                <w:color w:val="000000"/>
                                <w:sz w:val="16"/>
                                <w:szCs w:val="16"/>
                              </w:rPr>
                              <w:br/>
                              <w:t xml:space="preserve">The "btretail" option applies the legacy BT Retail behaviour where user identities containing a '@' character </w:t>
                            </w:r>
                            <w:r>
                              <w:rPr>
                                <w:color w:val="000000"/>
                                <w:sz w:val="16"/>
                                <w:szCs w:val="16"/>
                              </w:rPr>
                              <w:lastRenderedPageBreak/>
                              <w:t>are coerced to lower case, and the remaining user identities are forced to upper case.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2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Queries the DPI platform to retrieve the current profile associated with the user.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46" w:name="LinkF0"/>
          <w:bookmarkEnd w:id="546"/>
          <w:proofErr w:type="gramStart"/>
          <w:r>
            <w:rPr>
              <w:color w:val="000000"/>
              <w:szCs w:val="20"/>
            </w:rPr>
            <w:t>attribute</w:t>
          </w:r>
          <w:proofErr w:type="gramEnd"/>
          <w:r>
            <w:rPr>
              <w:color w:val="000000"/>
              <w:szCs w:val="20"/>
            </w:rPr>
            <w:t xml:space="preserve"> </w:t>
          </w:r>
          <w:r>
            <w:rPr>
              <w:b/>
              <w:bCs/>
              <w:color w:val="000000"/>
              <w:szCs w:val="20"/>
            </w:rPr>
            <w:t>dpi-get-profile/@id</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53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DPI element to use.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47" w:name="LinkF1"/>
          <w:bookmarkEnd w:id="547"/>
          <w:proofErr w:type="gramStart"/>
          <w:r>
            <w:rPr>
              <w:color w:val="000000"/>
              <w:szCs w:val="20"/>
            </w:rPr>
            <w:t>attribute</w:t>
          </w:r>
          <w:proofErr w:type="gramEnd"/>
          <w:r>
            <w:rPr>
              <w:color w:val="000000"/>
              <w:szCs w:val="20"/>
            </w:rPr>
            <w:t xml:space="preserve"> </w:t>
          </w:r>
          <w:r>
            <w:rPr>
              <w:b/>
              <w:bCs/>
              <w:color w:val="000000"/>
              <w:szCs w:val="20"/>
            </w:rPr>
            <w:t>dpi-get-profile/@userid</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27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evaluated as the user identifier.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48" w:name="LinkF2"/>
          <w:bookmarkEnd w:id="548"/>
          <w:proofErr w:type="gramStart"/>
          <w:r>
            <w:rPr>
              <w:color w:val="000000"/>
              <w:szCs w:val="20"/>
            </w:rPr>
            <w:lastRenderedPageBreak/>
            <w:t>attribute</w:t>
          </w:r>
          <w:proofErr w:type="gramEnd"/>
          <w:r>
            <w:rPr>
              <w:color w:val="000000"/>
              <w:szCs w:val="20"/>
            </w:rPr>
            <w:t xml:space="preserve"> </w:t>
          </w:r>
          <w:r>
            <w:rPr>
              <w:b/>
              <w:bCs/>
              <w:color w:val="000000"/>
              <w:szCs w:val="20"/>
            </w:rPr>
            <w:t>dpi-get-profile/@profile-var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58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into which the retrieved profile is placed.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49" w:name="LinkF3"/>
          <w:bookmarkEnd w:id="549"/>
          <w:proofErr w:type="gramStart"/>
          <w:r>
            <w:rPr>
              <w:color w:val="000000"/>
              <w:szCs w:val="20"/>
            </w:rPr>
            <w:t>attribute</w:t>
          </w:r>
          <w:proofErr w:type="gramEnd"/>
          <w:r>
            <w:rPr>
              <w:color w:val="000000"/>
              <w:szCs w:val="20"/>
            </w:rPr>
            <w:t xml:space="preserve"> </w:t>
          </w:r>
          <w:r>
            <w:rPr>
              <w:b/>
              <w:bCs/>
              <w:color w:val="000000"/>
              <w:szCs w:val="20"/>
            </w:rPr>
            <w:t>dpi-get-profile/@optional-profiles-var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3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into which the retrieved optional profiles are placed.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50" w:name="LinkF4"/>
          <w:bookmarkEnd w:id="550"/>
          <w:proofErr w:type="gramStart"/>
          <w:r>
            <w:rPr>
              <w:color w:val="000000"/>
              <w:szCs w:val="20"/>
            </w:rPr>
            <w:t>attribute</w:t>
          </w:r>
          <w:proofErr w:type="gramEnd"/>
          <w:r>
            <w:rPr>
              <w:color w:val="000000"/>
              <w:szCs w:val="20"/>
            </w:rPr>
            <w:t xml:space="preserve"> </w:t>
          </w:r>
          <w:r>
            <w:rPr>
              <w:b/>
              <w:bCs/>
              <w:color w:val="000000"/>
              <w:szCs w:val="20"/>
            </w:rPr>
            <w:t>dpi-get-profile/@strip-domain</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false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2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Enables removal of the domain portion of the user-id before use as the user identifier.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51" w:name="LinkF5"/>
          <w:bookmarkEnd w:id="551"/>
          <w:proofErr w:type="gramStart"/>
          <w:r>
            <w:rPr>
              <w:color w:val="000000"/>
              <w:szCs w:val="20"/>
            </w:rPr>
            <w:lastRenderedPageBreak/>
            <w:t>attribute</w:t>
          </w:r>
          <w:proofErr w:type="gramEnd"/>
          <w:r>
            <w:rPr>
              <w:color w:val="000000"/>
              <w:szCs w:val="20"/>
            </w:rPr>
            <w:t xml:space="preserve"> </w:t>
          </w:r>
          <w:r>
            <w:rPr>
              <w:b/>
              <w:bCs/>
              <w:color w:val="000000"/>
              <w:szCs w:val="20"/>
            </w:rPr>
            <w:t>dpi-get-profile/@userid-transform</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btretail</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964"/>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lowercase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uppercase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btretail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none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Specify a transformation to apply to the user identity.</w:t>
                      </w:r>
                      <w:r>
                        <w:rPr>
                          <w:color w:val="000000"/>
                          <w:sz w:val="16"/>
                          <w:szCs w:val="16"/>
                        </w:rPr>
                        <w:br/>
                      </w:r>
                      <w:r>
                        <w:rPr>
                          <w:color w:val="000000"/>
                          <w:sz w:val="16"/>
                          <w:szCs w:val="16"/>
                        </w:rPr>
                        <w:br/>
                        <w:t>The "btretail" option applies the legacy BT Retail behaviour where user identities containing a '@' character are coerced to lower case, and the remaining user identities are forced to upper case.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552" w:name="Link24"/>
          <w:bookmarkStart w:id="553" w:name="_Toc293927384"/>
          <w:bookmarkStart w:id="554" w:name="_Toc366229772"/>
          <w:bookmarkEnd w:id="552"/>
          <w:proofErr w:type="gramStart"/>
          <w:r>
            <w:lastRenderedPageBreak/>
            <w:t>complexType</w:t>
          </w:r>
          <w:proofErr w:type="gramEnd"/>
          <w:r>
            <w:t xml:space="preserve"> dpi-update</w:t>
          </w:r>
          <w:bookmarkEnd w:id="553"/>
          <w:bookmarkEnd w:id="55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562350" cy="7924800"/>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79248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F6" w:history="1">
                  <w:r w:rsidR="00D03E1F">
                    <w:rPr>
                      <w:b/>
                      <w:bCs/>
                      <w:color w:val="0000FF"/>
                      <w:sz w:val="16"/>
                      <w:szCs w:val="16"/>
                      <w:u w:val="single"/>
                    </w:rPr>
                    <w:t>optional-profile</w:t>
                  </w:r>
                </w:hyperlink>
                <w:r w:rsidR="00D03E1F">
                  <w:rPr>
                    <w:b/>
                    <w:bCs/>
                    <w:color w:val="000000"/>
                    <w:sz w:val="16"/>
                    <w:szCs w:val="16"/>
                  </w:rPr>
                  <w:t xml:space="preserve"> </w:t>
                </w:r>
                <w:hyperlink w:anchor="LinkF7" w:history="1">
                  <w:r w:rsidR="00D03E1F">
                    <w:rPr>
                      <w:b/>
                      <w:bCs/>
                      <w:color w:val="0000FF"/>
                      <w:sz w:val="16"/>
                      <w:szCs w:val="16"/>
                      <w:u w:val="single"/>
                    </w:rPr>
                    <w:t>ip</w:t>
                  </w:r>
                </w:hyperlink>
                <w:r w:rsidR="00D03E1F">
                  <w:rPr>
                    <w:b/>
                    <w:bCs/>
                    <w:color w:val="000000"/>
                    <w:sz w:val="16"/>
                    <w:szCs w:val="16"/>
                  </w:rPr>
                  <w:t xml:space="preserve"> </w:t>
                </w:r>
                <w:hyperlink w:anchor="LinkF8" w:history="1">
                  <w:r w:rsidR="00D03E1F">
                    <w:rPr>
                      <w:b/>
                      <w:bCs/>
                      <w:color w:val="0000FF"/>
                      <w:sz w:val="16"/>
                      <w:szCs w:val="16"/>
                      <w:u w:val="single"/>
                    </w:rPr>
                    <w:t>subnet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83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C9" w:history="1">
                        <w:r w:rsidR="00D03E1F">
                          <w:rPr>
                            <w:b/>
                            <w:bCs/>
                            <w:color w:val="0000FF"/>
                            <w:sz w:val="16"/>
                            <w:szCs w:val="16"/>
                            <w:u w:val="single"/>
                          </w:rPr>
                          <w:t>statement/dpi-update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30"/>
                  <w:gridCol w:w="1586"/>
                  <w:gridCol w:w="1330"/>
                  <w:gridCol w:w="1330"/>
                  <w:gridCol w:w="1330"/>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F9" w:history="1">
                        <w:r w:rsidR="00D03E1F">
                          <w:rPr>
                            <w:color w:val="0000FF"/>
                            <w:sz w:val="16"/>
                            <w:szCs w:val="16"/>
                            <w:u w:val="single"/>
                          </w:rPr>
                          <w:t>id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DPI element to use.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A" w:history="1">
                        <w:r w:rsidR="00D03E1F">
                          <w:rPr>
                            <w:color w:val="0000FF"/>
                            <w:sz w:val="16"/>
                            <w:szCs w:val="16"/>
                            <w:u w:val="single"/>
                          </w:rPr>
                          <w:t>userid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evaluated as the user identifier.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B" w:history="1">
                        <w:r w:rsidR="00D03E1F">
                          <w:rPr>
                            <w:color w:val="0000FF"/>
                            <w:sz w:val="16"/>
                            <w:szCs w:val="16"/>
                            <w:u w:val="single"/>
                          </w:rPr>
                          <w:t>profile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evaluated as the product (profile) name.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C" w:history="1">
                        <w:r w:rsidR="00D03E1F">
                          <w:rPr>
                            <w:color w:val="0000FF"/>
                            <w:sz w:val="16"/>
                            <w:szCs w:val="16"/>
                            <w:u w:val="single"/>
                          </w:rPr>
                          <w:t>default-profile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evaluated as the default product (profile). This is only used as a last resort if the specified profile is not valid, and the user doesn't already have a profile applied on the DPI platform.</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D" w:history="1">
                        <w:r w:rsidR="00D03E1F">
                          <w:rPr>
                            <w:color w:val="0000FF"/>
                            <w:sz w:val="16"/>
                            <w:szCs w:val="16"/>
                            <w:u w:val="single"/>
                          </w:rPr>
                          <w:t>strip-domain</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Enables removal of the domain portion of the user-id before use as the user identifier.</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E" w:history="1">
                        <w:r w:rsidR="00D03E1F">
                          <w:rPr>
                            <w:color w:val="0000FF"/>
                            <w:sz w:val="16"/>
                            <w:szCs w:val="16"/>
                            <w:u w:val="single"/>
                          </w:rPr>
                          <w:t>max-ip-count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1025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Limit the number of IP addresses that will be handled. If the IP address list expanded from the "ip" and "subnet" elements exceeds this limit, no more IP addresses will be handled.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FF" w:history="1">
                        <w:r w:rsidR="00D03E1F">
                          <w:rPr>
                            <w:color w:val="0000FF"/>
                            <w:sz w:val="16"/>
                            <w:szCs w:val="16"/>
                            <w:u w:val="single"/>
                          </w:rPr>
                          <w:t>userid-transform</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btretail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Specify a transformation to apply to the user identity.</w:t>
                            </w:r>
                            <w:r>
                              <w:rPr>
                                <w:color w:val="000000"/>
                                <w:sz w:val="16"/>
                                <w:szCs w:val="16"/>
                              </w:rPr>
                              <w:br/>
                            </w:r>
                            <w:r>
                              <w:rPr>
                                <w:color w:val="000000"/>
                                <w:sz w:val="16"/>
                                <w:szCs w:val="16"/>
                              </w:rPr>
                              <w:br/>
                              <w:t>The "btretail" option applies the legacy BT Retail behaviour where user identities containing a '@' character are coerced to lower case, and the remaining user identities are forced to upper case.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Updates the DPI platform based on the type of accounting request being handled and the specified parameters.</w:t>
                      </w:r>
                      <w:r>
                        <w:rPr>
                          <w:color w:val="000000"/>
                          <w:sz w:val="16"/>
                          <w:szCs w:val="16"/>
                        </w:rPr>
                        <w:br/>
                      </w:r>
                      <w:r>
                        <w:rPr>
                          <w:color w:val="000000"/>
                          <w:sz w:val="16"/>
                          <w:szCs w:val="16"/>
                        </w:rPr>
                        <w:br/>
                        <w:t>If the accounting packet is a Start or Interim-Update, a start-session API call will be generated. If the accounting packet is a Stop, a stop-session API call will be generated.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55" w:name="LinkF9"/>
          <w:bookmarkEnd w:id="555"/>
          <w:proofErr w:type="gramStart"/>
          <w:r>
            <w:rPr>
              <w:color w:val="000000"/>
              <w:szCs w:val="20"/>
            </w:rPr>
            <w:lastRenderedPageBreak/>
            <w:t>attribute</w:t>
          </w:r>
          <w:proofErr w:type="gramEnd"/>
          <w:r>
            <w:rPr>
              <w:color w:val="000000"/>
              <w:szCs w:val="20"/>
            </w:rPr>
            <w:t xml:space="preserve"> </w:t>
          </w:r>
          <w:r>
            <w:rPr>
              <w:b/>
              <w:bCs/>
              <w:color w:val="000000"/>
              <w:szCs w:val="20"/>
            </w:rPr>
            <w:t>dpi-update/@id</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53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DPI element to use.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56" w:name="LinkFA"/>
          <w:bookmarkEnd w:id="556"/>
          <w:proofErr w:type="gramStart"/>
          <w:r>
            <w:rPr>
              <w:color w:val="000000"/>
              <w:szCs w:val="20"/>
            </w:rPr>
            <w:t>attribute</w:t>
          </w:r>
          <w:proofErr w:type="gramEnd"/>
          <w:r>
            <w:rPr>
              <w:color w:val="000000"/>
              <w:szCs w:val="20"/>
            </w:rPr>
            <w:t xml:space="preserve"> </w:t>
          </w:r>
          <w:r>
            <w:rPr>
              <w:b/>
              <w:bCs/>
              <w:color w:val="000000"/>
              <w:szCs w:val="20"/>
            </w:rPr>
            <w:t>dpi-update/@userid</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27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evaluated as the user identifier.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57" w:name="LinkFB"/>
          <w:bookmarkEnd w:id="557"/>
          <w:proofErr w:type="gramStart"/>
          <w:r>
            <w:rPr>
              <w:color w:val="000000"/>
              <w:szCs w:val="20"/>
            </w:rPr>
            <w:t>attribute</w:t>
          </w:r>
          <w:proofErr w:type="gramEnd"/>
          <w:r>
            <w:rPr>
              <w:color w:val="000000"/>
              <w:szCs w:val="20"/>
            </w:rPr>
            <w:t xml:space="preserve"> </w:t>
          </w:r>
          <w:r>
            <w:rPr>
              <w:b/>
              <w:bCs/>
              <w:color w:val="000000"/>
              <w:szCs w:val="20"/>
            </w:rPr>
            <w:t>dpi-update/@profile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88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evaluated as the product (profile) name.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58" w:name="LinkFC"/>
          <w:bookmarkEnd w:id="558"/>
          <w:proofErr w:type="gramStart"/>
          <w:r>
            <w:rPr>
              <w:color w:val="000000"/>
              <w:szCs w:val="20"/>
            </w:rPr>
            <w:t>attribute</w:t>
          </w:r>
          <w:proofErr w:type="gramEnd"/>
          <w:r>
            <w:rPr>
              <w:color w:val="000000"/>
              <w:szCs w:val="20"/>
            </w:rPr>
            <w:t xml:space="preserve"> </w:t>
          </w:r>
          <w:r>
            <w:rPr>
              <w:b/>
              <w:bCs/>
              <w:color w:val="000000"/>
              <w:szCs w:val="20"/>
            </w:rPr>
            <w:t>dpi-update/@default-profile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evaluated as the default product (profile). This is only used as a last resort if the specified profile is not valid, and the user doesn't already have a profile applied on the DPI platform.</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59" w:name="LinkFD"/>
          <w:bookmarkEnd w:id="559"/>
          <w:proofErr w:type="gramStart"/>
          <w:r>
            <w:rPr>
              <w:color w:val="000000"/>
              <w:szCs w:val="20"/>
            </w:rPr>
            <w:t>attribute</w:t>
          </w:r>
          <w:proofErr w:type="gramEnd"/>
          <w:r>
            <w:rPr>
              <w:color w:val="000000"/>
              <w:szCs w:val="20"/>
            </w:rPr>
            <w:t xml:space="preserve"> </w:t>
          </w:r>
          <w:r>
            <w:rPr>
              <w:b/>
              <w:bCs/>
              <w:color w:val="000000"/>
              <w:szCs w:val="20"/>
            </w:rPr>
            <w:t>dpi-update/@strip-domain</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false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2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Enables removal of the domain portion of the user-id before use as the user identifier.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60" w:name="LinkFE"/>
          <w:bookmarkEnd w:id="560"/>
          <w:proofErr w:type="gramStart"/>
          <w:r>
            <w:rPr>
              <w:color w:val="000000"/>
              <w:szCs w:val="20"/>
            </w:rPr>
            <w:t>attribute</w:t>
          </w:r>
          <w:proofErr w:type="gramEnd"/>
          <w:r>
            <w:rPr>
              <w:color w:val="000000"/>
              <w:szCs w:val="20"/>
            </w:rPr>
            <w:t xml:space="preserve"> </w:t>
          </w:r>
          <w:r>
            <w:rPr>
              <w:b/>
              <w:bCs/>
              <w:color w:val="000000"/>
              <w:szCs w:val="20"/>
            </w:rPr>
            <w:t>dpi-update/@max-ip-count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1025</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Limit the number of IP addresses that will be handled. If the IP address list expanded from the "ip" and "subnet" elements exceeds this limit, no more IP addresses will be handled.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61" w:name="LinkFF"/>
          <w:bookmarkEnd w:id="561"/>
          <w:proofErr w:type="gramStart"/>
          <w:r>
            <w:rPr>
              <w:color w:val="000000"/>
              <w:szCs w:val="20"/>
            </w:rPr>
            <w:lastRenderedPageBreak/>
            <w:t>attribute</w:t>
          </w:r>
          <w:proofErr w:type="gramEnd"/>
          <w:r>
            <w:rPr>
              <w:color w:val="000000"/>
              <w:szCs w:val="20"/>
            </w:rPr>
            <w:t xml:space="preserve"> </w:t>
          </w:r>
          <w:r>
            <w:rPr>
              <w:b/>
              <w:bCs/>
              <w:color w:val="000000"/>
              <w:szCs w:val="20"/>
            </w:rPr>
            <w:t>dpi-update/@userid-transform</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btretail</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964"/>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lowercase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uppercase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btretail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none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Specify a transformation to apply to the user identity.</w:t>
                      </w:r>
                      <w:r>
                        <w:rPr>
                          <w:color w:val="000000"/>
                          <w:sz w:val="16"/>
                          <w:szCs w:val="16"/>
                        </w:rPr>
                        <w:br/>
                      </w:r>
                      <w:r>
                        <w:rPr>
                          <w:color w:val="000000"/>
                          <w:sz w:val="16"/>
                          <w:szCs w:val="16"/>
                        </w:rPr>
                        <w:br/>
                        <w:t>The "btretail" option applies the legacy BT Retail behaviour where user identities containing a '@' character are coerced to lower case, and the remaining user identities are forced to upper case.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62" w:name="LinkF6"/>
          <w:bookmarkStart w:id="563" w:name="_Toc293927385"/>
          <w:bookmarkStart w:id="564" w:name="_Toc366229773"/>
          <w:bookmarkEnd w:id="562"/>
          <w:proofErr w:type="gramStart"/>
          <w:r>
            <w:t>element</w:t>
          </w:r>
          <w:proofErr w:type="gramEnd"/>
          <w:r>
            <w:t xml:space="preserve"> dpi-update/optional-profile</w:t>
          </w:r>
          <w:bookmarkEnd w:id="563"/>
          <w:bookmarkEnd w:id="564"/>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181100" cy="333375"/>
                      <wp:effectExtent l="0" t="0" r="0" b="9525"/>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1100" cy="33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65" w:name="LinkF7"/>
          <w:bookmarkStart w:id="566" w:name="_Toc293927386"/>
          <w:bookmarkStart w:id="567" w:name="_Toc366229774"/>
          <w:bookmarkEnd w:id="565"/>
          <w:proofErr w:type="gramStart"/>
          <w:r>
            <w:t>element</w:t>
          </w:r>
          <w:proofErr w:type="gramEnd"/>
          <w:r>
            <w:t xml:space="preserve"> dpi-update/ip</w:t>
          </w:r>
          <w:bookmarkEnd w:id="566"/>
          <w:bookmarkEnd w:id="567"/>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723900" cy="333375"/>
                      <wp:effectExtent l="0" t="0" r="0" b="9525"/>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3900" cy="33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68" w:name="LinkF8"/>
          <w:bookmarkStart w:id="569" w:name="_Toc293927387"/>
          <w:bookmarkStart w:id="570" w:name="_Toc366229775"/>
          <w:bookmarkEnd w:id="568"/>
          <w:proofErr w:type="gramStart"/>
          <w:r>
            <w:t>element</w:t>
          </w:r>
          <w:proofErr w:type="gramEnd"/>
          <w:r>
            <w:t xml:space="preserve"> dpi-update/subnet</w:t>
          </w:r>
          <w:bookmarkEnd w:id="569"/>
          <w:bookmarkEnd w:id="570"/>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752475" cy="333375"/>
                      <wp:effectExtent l="0" t="0" r="9525" b="9525"/>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2475" cy="33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571" w:name="Link25"/>
          <w:bookmarkStart w:id="572" w:name="_Toc293927388"/>
          <w:bookmarkStart w:id="573" w:name="_Toc366229776"/>
          <w:bookmarkEnd w:id="571"/>
          <w:proofErr w:type="gramStart"/>
          <w:r>
            <w:t>complexType</w:t>
          </w:r>
          <w:proofErr w:type="gramEnd"/>
          <w:r>
            <w:t xml:space="preserve"> e100</w:t>
          </w:r>
          <w:bookmarkEnd w:id="572"/>
          <w:bookmarkEnd w:id="57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314700" cy="2457450"/>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4700" cy="24574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2D" w:history="1">
                  <w:r w:rsidR="00D03E1F">
                    <w:rPr>
                      <w:b/>
                      <w:bCs/>
                      <w:color w:val="0000FF"/>
                      <w:sz w:val="16"/>
                      <w:szCs w:val="16"/>
                      <w:u w:val="single"/>
                    </w:rPr>
                    <w:t>cm</w:t>
                  </w:r>
                </w:hyperlink>
                <w:r w:rsidR="00D03E1F">
                  <w:rPr>
                    <w:b/>
                    <w:bCs/>
                    <w:color w:val="000000"/>
                    <w:sz w:val="16"/>
                    <w:szCs w:val="16"/>
                  </w:rPr>
                  <w:t xml:space="preserve"> </w:t>
                </w:r>
                <w:hyperlink w:anchor="Link12E" w:history="1">
                  <w:r w:rsidR="00D03E1F">
                    <w:rPr>
                      <w:b/>
                      <w:bCs/>
                      <w:color w:val="0000FF"/>
                      <w:sz w:val="16"/>
                      <w:szCs w:val="16"/>
                      <w:u w:val="single"/>
                    </w:rPr>
                    <w:t>sm</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85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6D" w:history="1">
                        <w:r w:rsidR="00D03E1F">
                          <w:rPr>
                            <w:b/>
                            <w:bCs/>
                            <w:color w:val="0000FF"/>
                            <w:sz w:val="16"/>
                            <w:szCs w:val="16"/>
                            <w:u w:val="single"/>
                          </w:rPr>
                          <w:t>dpi/e100</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2F" w:history="1">
                        <w:r w:rsidR="00D03E1F">
                          <w:rPr>
                            <w:color w:val="0000FF"/>
                            <w:sz w:val="16"/>
                            <w:szCs w:val="16"/>
                            <w:u w:val="single"/>
                          </w:rPr>
                          <w:t>enable-optional-products</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Enables the use of Arbor 9.2 "Optional Products".  Must only be enabled on Arbor SLS versions greater than (or equal to) 9.2.0.</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38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an Arbor E100 based DPI platform.</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74" w:name="Link12F"/>
          <w:bookmarkEnd w:id="574"/>
          <w:proofErr w:type="gramStart"/>
          <w:r>
            <w:rPr>
              <w:color w:val="000000"/>
              <w:szCs w:val="20"/>
            </w:rPr>
            <w:t>attribute</w:t>
          </w:r>
          <w:proofErr w:type="gramEnd"/>
          <w:r>
            <w:rPr>
              <w:color w:val="000000"/>
              <w:szCs w:val="20"/>
            </w:rPr>
            <w:t xml:space="preserve"> </w:t>
          </w:r>
          <w:r>
            <w:rPr>
              <w:b/>
              <w:bCs/>
              <w:color w:val="000000"/>
              <w:szCs w:val="20"/>
            </w:rPr>
            <w:t>e100/@enable-optional-products</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false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Enables the use of Arbor 9.2 "Optional Products".  Must only be enabled on Arbor SLS versions greater than (or equal to) 9.2.0.</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75" w:name="Link12D"/>
          <w:bookmarkStart w:id="576" w:name="_Toc293927389"/>
          <w:bookmarkStart w:id="577" w:name="_Toc366229777"/>
          <w:bookmarkEnd w:id="575"/>
          <w:proofErr w:type="gramStart"/>
          <w:r>
            <w:lastRenderedPageBreak/>
            <w:t>element</w:t>
          </w:r>
          <w:proofErr w:type="gramEnd"/>
          <w:r>
            <w:t xml:space="preserve"> e100/cm</w:t>
          </w:r>
          <w:bookmarkEnd w:id="576"/>
          <w:bookmarkEnd w:id="57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981200" cy="7953375"/>
                      <wp:effectExtent l="0" t="0" r="0" b="952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81200" cy="795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30" w:history="1">
                  <w:r w:rsidR="00D03E1F">
                    <w:rPr>
                      <w:b/>
                      <w:bCs/>
                      <w:color w:val="0000FF"/>
                      <w:sz w:val="16"/>
                      <w:szCs w:val="16"/>
                      <w:u w:val="single"/>
                    </w:rPr>
                    <w:t>api-version</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30"/>
                  <w:gridCol w:w="1586"/>
                  <w:gridCol w:w="1330"/>
                  <w:gridCol w:w="1330"/>
                  <w:gridCol w:w="1330"/>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31" w:history="1">
                        <w:r w:rsidR="00D03E1F">
                          <w:rPr>
                            <w:color w:val="0000FF"/>
                            <w:sz w:val="16"/>
                            <w:szCs w:val="16"/>
                            <w:u w:val="single"/>
                          </w:rPr>
                          <w:t>protocol</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http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Protocol to use for access to the CM. Defaults to 'http'.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32" w:history="1">
                        <w:r w:rsidR="00D03E1F">
                          <w:rPr>
                            <w:color w:val="0000FF"/>
                            <w:sz w:val="16"/>
                            <w:szCs w:val="16"/>
                            <w:u w:val="single"/>
                          </w:rPr>
                          <w:t>primary</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IP address of the primary server.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33" w:history="1">
                        <w:r w:rsidR="00D03E1F">
                          <w:rPr>
                            <w:color w:val="0000FF"/>
                            <w:sz w:val="16"/>
                            <w:szCs w:val="16"/>
                            <w:u w:val="single"/>
                          </w:rPr>
                          <w:t>secondary</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IP address of the secondary server.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34" w:history="1">
                        <w:r w:rsidR="00D03E1F">
                          <w:rPr>
                            <w:color w:val="0000FF"/>
                            <w:sz w:val="16"/>
                            <w:szCs w:val="16"/>
                            <w:u w:val="single"/>
                          </w:rPr>
                          <w:t>default-profile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Default Profile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784" w:type="pct"/>
                    </w:tcPr>
                    <w:p w:rsidR="00D03E1F" w:rsidRDefault="00A61963" w:rsidP="006C2718">
                      <w:pPr>
                        <w:widowControl w:val="0"/>
                        <w:autoSpaceDE w:val="0"/>
                        <w:autoSpaceDN w:val="0"/>
                        <w:adjustRightInd w:val="0"/>
                        <w:rPr>
                          <w:sz w:val="24"/>
                        </w:rPr>
                      </w:pPr>
                      <w:hyperlink w:anchor="Link135" w:history="1">
                        <w:r w:rsidR="00D03E1F">
                          <w:rPr>
                            <w:color w:val="0000FF"/>
                            <w:sz w:val="16"/>
                            <w:szCs w:val="16"/>
                            <w:u w:val="single"/>
                          </w:rPr>
                          <w:t>username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Username for access to the CM.  Not used in current versions of the CM, up to and including 9.2.</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36" w:history="1">
                        <w:r w:rsidR="00D03E1F">
                          <w:rPr>
                            <w:color w:val="0000FF"/>
                            <w:sz w:val="16"/>
                            <w:szCs w:val="16"/>
                            <w:u w:val="single"/>
                          </w:rPr>
                          <w:t>password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Password for access to the CM.  Not used in current versions of the CM, up to and including 9.2.</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37" w:history="1">
                        <w:r w:rsidR="00D03E1F">
                          <w:rPr>
                            <w:color w:val="0000FF"/>
                            <w:sz w:val="16"/>
                            <w:szCs w:val="16"/>
                            <w:u w:val="single"/>
                          </w:rPr>
                          <w:t>zone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Default Zone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Zone to use.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38" w:history="1">
                        <w:r w:rsidR="00D03E1F">
                          <w:rPr>
                            <w:color w:val="0000FF"/>
                            <w:sz w:val="16"/>
                            <w:szCs w:val="16"/>
                            <w:u w:val="single"/>
                          </w:rPr>
                          <w:t>pool-size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32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Maximum number of concurrent connections to the CM.</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39" w:history="1">
                        <w:r w:rsidR="00D03E1F">
                          <w:rPr>
                            <w:color w:val="0000FF"/>
                            <w:sz w:val="16"/>
                            <w:szCs w:val="16"/>
                            <w:u w:val="single"/>
                          </w:rPr>
                          <w:t>fail-threshold</w:t>
                        </w:r>
                      </w:hyperlink>
                    </w:p>
                  </w:tc>
                  <w:tc>
                    <w:tcPr>
                      <w:tcW w:w="784" w:type="pct"/>
                    </w:tcPr>
                    <w:p w:rsidR="00D03E1F" w:rsidRDefault="00A61963" w:rsidP="006C2718">
                      <w:pPr>
                        <w:widowControl w:val="0"/>
                        <w:autoSpaceDE w:val="0"/>
                        <w:autoSpaceDN w:val="0"/>
                        <w:adjustRightInd w:val="0"/>
                        <w:rPr>
                          <w:sz w:val="24"/>
                        </w:rPr>
                      </w:pPr>
                      <w:hyperlink w:anchor="Link1A" w:history="1">
                        <w:r w:rsidR="00D03E1F">
                          <w:rPr>
                            <w:b/>
                            <w:bCs/>
                            <w:color w:val="0000FF"/>
                            <w:sz w:val="16"/>
                            <w:szCs w:val="16"/>
                            <w:u w:val="single"/>
                          </w:rPr>
                          <w:t>retryType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3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successive API calls that must fail to regard the CM as failed.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3A" w:history="1">
                        <w:r w:rsidR="00D03E1F">
                          <w:rPr>
                            <w:color w:val="0000FF"/>
                            <w:sz w:val="16"/>
                            <w:szCs w:val="16"/>
                            <w:u w:val="single"/>
                          </w:rPr>
                          <w:t>fail-time</w:t>
                        </w:r>
                      </w:hyperlink>
                    </w:p>
                  </w:tc>
                  <w:tc>
                    <w:tcPr>
                      <w:tcW w:w="784" w:type="pct"/>
                    </w:tcPr>
                    <w:p w:rsidR="00D03E1F" w:rsidRDefault="00A61963" w:rsidP="006C2718">
                      <w:pPr>
                        <w:widowControl w:val="0"/>
                        <w:autoSpaceDE w:val="0"/>
                        <w:autoSpaceDN w:val="0"/>
                        <w:adjustRightInd w:val="0"/>
                        <w:rPr>
                          <w:sz w:val="24"/>
                        </w:rPr>
                      </w:pPr>
                      <w:hyperlink w:anchor="Link1C" w:history="1">
                        <w:r w:rsidR="00D03E1F">
                          <w:rPr>
                            <w:b/>
                            <w:bCs/>
                            <w:color w:val="0000FF"/>
                            <w:sz w:val="16"/>
                            <w:szCs w:val="16"/>
                            <w:u w:val="single"/>
                          </w:rPr>
                          <w:t>timeoutType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1500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Minimum time interval in milliseconds over which API calls must fail for the CM to be regarded as failed.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3B" w:history="1">
                        <w:r w:rsidR="00D03E1F">
                          <w:rPr>
                            <w:color w:val="0000FF"/>
                            <w:sz w:val="16"/>
                            <w:szCs w:val="16"/>
                            <w:u w:val="single"/>
                          </w:rPr>
                          <w:t>min-profile-age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5000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RRC caches the products / profiles retrieved from the CM for validation purposes.  This sets the minimum interval between refreshes of the cached data.</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3C" w:history="1">
                        <w:r w:rsidR="00D03E1F">
                          <w:rPr>
                            <w:color w:val="0000FF"/>
                            <w:sz w:val="16"/>
                            <w:szCs w:val="16"/>
                            <w:u w:val="single"/>
                          </w:rPr>
                          <w:t>max-profile-age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900000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RRC caches the products / profiles retrieved from the CM for validation purposes.  This is the maximum interval between refreshes of the cached data.</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3D" w:history="1">
                        <w:r w:rsidR="00D03E1F">
                          <w:rPr>
                            <w:color w:val="0000FF"/>
                            <w:sz w:val="16"/>
                            <w:szCs w:val="16"/>
                            <w:u w:val="single"/>
                          </w:rPr>
                          <w:t>api-version</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Fixes the API version in the URL for access to the CM. By default RRC attempts to discover the correct API version by trial and error based on a built-in list of versions.</w:t>
                            </w:r>
                            <w:r>
                              <w:rPr>
                                <w:color w:val="000000"/>
                                <w:sz w:val="16"/>
                                <w:szCs w:val="16"/>
                              </w:rPr>
                              <w:br/>
                            </w:r>
                            <w:r>
                              <w:rPr>
                                <w:color w:val="000000"/>
                                <w:sz w:val="16"/>
                                <w:szCs w:val="16"/>
                              </w:rPr>
                              <w:br/>
                              <w:t>Doesn't necessarily mean RRC is fully compatible with the version though!</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92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Details for the Configuration Manager.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78" w:name="Link131"/>
          <w:bookmarkEnd w:id="578"/>
          <w:proofErr w:type="gramStart"/>
          <w:r>
            <w:rPr>
              <w:color w:val="000000"/>
              <w:szCs w:val="20"/>
            </w:rPr>
            <w:t>attribute</w:t>
          </w:r>
          <w:proofErr w:type="gramEnd"/>
          <w:r>
            <w:rPr>
              <w:color w:val="000000"/>
              <w:szCs w:val="20"/>
            </w:rPr>
            <w:t xml:space="preserve"> </w:t>
          </w:r>
          <w:r>
            <w:rPr>
              <w:b/>
              <w:bCs/>
              <w:color w:val="000000"/>
              <w:szCs w:val="20"/>
            </w:rPr>
            <w:t>e100/cm/@protocol</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http</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http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https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0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Protocol to use for access to the CM. Defaults to 'http'.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79" w:name="Link132"/>
          <w:bookmarkEnd w:id="579"/>
          <w:proofErr w:type="gramStart"/>
          <w:r>
            <w:rPr>
              <w:color w:val="000000"/>
              <w:szCs w:val="20"/>
            </w:rPr>
            <w:t>attribute</w:t>
          </w:r>
          <w:proofErr w:type="gramEnd"/>
          <w:r>
            <w:rPr>
              <w:color w:val="000000"/>
              <w:szCs w:val="20"/>
            </w:rPr>
            <w:t xml:space="preserve"> </w:t>
          </w:r>
          <w:r>
            <w:rPr>
              <w:b/>
              <w:bCs/>
              <w:color w:val="000000"/>
              <w:szCs w:val="20"/>
            </w:rPr>
            <w:t>e100/cm/@primary</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53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IP address of the primary server.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80" w:name="Link133"/>
          <w:bookmarkEnd w:id="580"/>
          <w:proofErr w:type="gramStart"/>
          <w:r>
            <w:rPr>
              <w:color w:val="000000"/>
              <w:szCs w:val="20"/>
            </w:rPr>
            <w:t>attribute</w:t>
          </w:r>
          <w:proofErr w:type="gramEnd"/>
          <w:r>
            <w:rPr>
              <w:color w:val="000000"/>
              <w:szCs w:val="20"/>
            </w:rPr>
            <w:t xml:space="preserve"> </w:t>
          </w:r>
          <w:r>
            <w:rPr>
              <w:b/>
              <w:bCs/>
              <w:color w:val="000000"/>
              <w:szCs w:val="20"/>
            </w:rPr>
            <w:t>e100/cm/@secondary</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74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IP address of the secondary server.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81" w:name="Link134"/>
          <w:bookmarkEnd w:id="581"/>
          <w:proofErr w:type="gramStart"/>
          <w:r>
            <w:rPr>
              <w:color w:val="000000"/>
              <w:szCs w:val="20"/>
            </w:rPr>
            <w:lastRenderedPageBreak/>
            <w:t>attribute</w:t>
          </w:r>
          <w:proofErr w:type="gramEnd"/>
          <w:r>
            <w:rPr>
              <w:color w:val="000000"/>
              <w:szCs w:val="20"/>
            </w:rPr>
            <w:t xml:space="preserve"> </w:t>
          </w:r>
          <w:r>
            <w:rPr>
              <w:b/>
              <w:bCs/>
              <w:color w:val="000000"/>
              <w:szCs w:val="20"/>
            </w:rPr>
            <w:t>e100/cm/@default-profile</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1221"/>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Default Profile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82" w:name="Link135"/>
          <w:bookmarkEnd w:id="582"/>
          <w:proofErr w:type="gramStart"/>
          <w:r>
            <w:rPr>
              <w:color w:val="000000"/>
              <w:szCs w:val="20"/>
            </w:rPr>
            <w:t>attribute</w:t>
          </w:r>
          <w:proofErr w:type="gramEnd"/>
          <w:r>
            <w:rPr>
              <w:color w:val="000000"/>
              <w:szCs w:val="20"/>
            </w:rPr>
            <w:t xml:space="preserve"> </w:t>
          </w:r>
          <w:r>
            <w:rPr>
              <w:b/>
              <w:bCs/>
              <w:color w:val="000000"/>
              <w:szCs w:val="20"/>
            </w:rPr>
            <w:t>e100/cm/@username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0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Username for access to the CM.  Not used in current versions of the CM, up to and including 9.2.</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83" w:name="Link136"/>
          <w:bookmarkEnd w:id="583"/>
          <w:proofErr w:type="gramStart"/>
          <w:r>
            <w:rPr>
              <w:color w:val="000000"/>
              <w:szCs w:val="20"/>
            </w:rPr>
            <w:t>attribute</w:t>
          </w:r>
          <w:proofErr w:type="gramEnd"/>
          <w:r>
            <w:rPr>
              <w:color w:val="000000"/>
              <w:szCs w:val="20"/>
            </w:rPr>
            <w:t xml:space="preserve"> </w:t>
          </w:r>
          <w:r>
            <w:rPr>
              <w:b/>
              <w:bCs/>
              <w:color w:val="000000"/>
              <w:szCs w:val="20"/>
            </w:rPr>
            <w:t>e100/cm/@password</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03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Password for access to the CM.  Not used in current versions of the CM, up to and including 9.2.</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84" w:name="Link137"/>
          <w:bookmarkEnd w:id="584"/>
          <w:proofErr w:type="gramStart"/>
          <w:r>
            <w:rPr>
              <w:color w:val="000000"/>
              <w:szCs w:val="20"/>
            </w:rPr>
            <w:t>attribute</w:t>
          </w:r>
          <w:proofErr w:type="gramEnd"/>
          <w:r>
            <w:rPr>
              <w:color w:val="000000"/>
              <w:szCs w:val="20"/>
            </w:rPr>
            <w:t xml:space="preserve"> </w:t>
          </w:r>
          <w:r>
            <w:rPr>
              <w:b/>
              <w:bCs/>
              <w:color w:val="000000"/>
              <w:szCs w:val="20"/>
            </w:rPr>
            <w:t>e100/cm/@zone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1133"/>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Default Zone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02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Zone to use.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85" w:name="Link138"/>
          <w:bookmarkEnd w:id="585"/>
          <w:proofErr w:type="gramStart"/>
          <w:r>
            <w:rPr>
              <w:color w:val="000000"/>
              <w:szCs w:val="20"/>
            </w:rPr>
            <w:t>attribute</w:t>
          </w:r>
          <w:proofErr w:type="gramEnd"/>
          <w:r>
            <w:rPr>
              <w:color w:val="000000"/>
              <w:szCs w:val="20"/>
            </w:rPr>
            <w:t xml:space="preserve"> </w:t>
          </w:r>
          <w:r>
            <w:rPr>
              <w:b/>
              <w:bCs/>
              <w:color w:val="000000"/>
              <w:szCs w:val="20"/>
            </w:rPr>
            <w:t>e100/cm/@pool-size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32</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15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Maximum number of concurrent connections to the CM.</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86" w:name="Link139"/>
          <w:bookmarkEnd w:id="586"/>
          <w:proofErr w:type="gramStart"/>
          <w:r>
            <w:rPr>
              <w:color w:val="000000"/>
              <w:szCs w:val="20"/>
            </w:rPr>
            <w:t>attribute</w:t>
          </w:r>
          <w:proofErr w:type="gramEnd"/>
          <w:r>
            <w:rPr>
              <w:color w:val="000000"/>
              <w:szCs w:val="20"/>
            </w:rPr>
            <w:t xml:space="preserve"> </w:t>
          </w:r>
          <w:r>
            <w:rPr>
              <w:b/>
              <w:bCs/>
              <w:color w:val="000000"/>
              <w:szCs w:val="20"/>
            </w:rPr>
            <w:t>e100/cm/@fail-threshold</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A" w:history="1">
                  <w:r w:rsidR="00D03E1F">
                    <w:rPr>
                      <w:b/>
                      <w:bCs/>
                      <w:color w:val="0000FF"/>
                      <w:sz w:val="16"/>
                      <w:szCs w:val="16"/>
                      <w:u w:val="single"/>
                    </w:rPr>
                    <w:t>retryType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20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33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successive API calls that must fail to regard the CM as failed.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87" w:name="Link13A"/>
          <w:bookmarkEnd w:id="587"/>
          <w:proofErr w:type="gramStart"/>
          <w:r>
            <w:rPr>
              <w:color w:val="000000"/>
              <w:szCs w:val="20"/>
            </w:rPr>
            <w:lastRenderedPageBreak/>
            <w:t>attribute</w:t>
          </w:r>
          <w:proofErr w:type="gramEnd"/>
          <w:r>
            <w:rPr>
              <w:color w:val="000000"/>
              <w:szCs w:val="20"/>
            </w:rPr>
            <w:t xml:space="preserve"> </w:t>
          </w:r>
          <w:r>
            <w:rPr>
              <w:b/>
              <w:bCs/>
              <w:color w:val="000000"/>
              <w:szCs w:val="20"/>
            </w:rPr>
            <w:t>e100/cm/@fail-time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C" w:history="1">
                  <w:r w:rsidR="00D03E1F">
                    <w:rPr>
                      <w:b/>
                      <w:bCs/>
                      <w:color w:val="0000FF"/>
                      <w:sz w:val="16"/>
                      <w:szCs w:val="16"/>
                      <w:u w:val="single"/>
                    </w:rPr>
                    <w:t>timeoutType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1500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53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Minimum time interval in milliseconds over which API calls must fail for the CM to be regarded as failed.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88" w:name="Link13B"/>
          <w:bookmarkEnd w:id="588"/>
          <w:proofErr w:type="gramStart"/>
          <w:r>
            <w:rPr>
              <w:color w:val="000000"/>
              <w:szCs w:val="20"/>
            </w:rPr>
            <w:t>attribute</w:t>
          </w:r>
          <w:proofErr w:type="gramEnd"/>
          <w:r>
            <w:rPr>
              <w:color w:val="000000"/>
              <w:szCs w:val="20"/>
            </w:rPr>
            <w:t xml:space="preserve"> </w:t>
          </w:r>
          <w:r>
            <w:rPr>
              <w:b/>
              <w:bCs/>
              <w:color w:val="000000"/>
              <w:szCs w:val="20"/>
            </w:rPr>
            <w:t>e100/cm/@min-profile-age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5000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RRC caches the products / profiles retrieved from the CM for validation purposes.  This sets the minimum interval between refreshes of the cached data.</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89" w:name="Link13C"/>
          <w:bookmarkEnd w:id="589"/>
          <w:proofErr w:type="gramStart"/>
          <w:r>
            <w:rPr>
              <w:color w:val="000000"/>
              <w:szCs w:val="20"/>
            </w:rPr>
            <w:t>attribute</w:t>
          </w:r>
          <w:proofErr w:type="gramEnd"/>
          <w:r>
            <w:rPr>
              <w:color w:val="000000"/>
              <w:szCs w:val="20"/>
            </w:rPr>
            <w:t xml:space="preserve"> </w:t>
          </w:r>
          <w:r>
            <w:rPr>
              <w:b/>
              <w:bCs/>
              <w:color w:val="000000"/>
              <w:szCs w:val="20"/>
            </w:rPr>
            <w:t>e100/cm/@max-profile-age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900000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br/>
                        <w:t>RRC caches the products / profiles retrieved from the CM for validation purposes.  This is the maximum interval between refreshes of the cached data.</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90" w:name="Link13D"/>
          <w:bookmarkEnd w:id="590"/>
          <w:proofErr w:type="gramStart"/>
          <w:r>
            <w:rPr>
              <w:color w:val="000000"/>
              <w:szCs w:val="20"/>
            </w:rPr>
            <w:t>attribute</w:t>
          </w:r>
          <w:proofErr w:type="gramEnd"/>
          <w:r>
            <w:rPr>
              <w:color w:val="000000"/>
              <w:szCs w:val="20"/>
            </w:rPr>
            <w:t xml:space="preserve"> </w:t>
          </w:r>
          <w:r>
            <w:rPr>
              <w:b/>
              <w:bCs/>
              <w:color w:val="000000"/>
              <w:szCs w:val="20"/>
            </w:rPr>
            <w:t>e100/cm/@api-version</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Fixes the API version in the URL for access to the CM. By default RRC attempts to discover the correct API version by trial and error based on a built-in list of versions.</w:t>
                      </w:r>
                      <w:r>
                        <w:rPr>
                          <w:color w:val="000000"/>
                          <w:sz w:val="16"/>
                          <w:szCs w:val="16"/>
                        </w:rPr>
                        <w:br/>
                      </w:r>
                      <w:r>
                        <w:rPr>
                          <w:color w:val="000000"/>
                          <w:sz w:val="16"/>
                          <w:szCs w:val="16"/>
                        </w:rPr>
                        <w:br/>
                        <w:t>Doesn't necessarily mean RRC is fully compatible with the version though!</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91" w:name="Link130"/>
          <w:bookmarkStart w:id="592" w:name="_Toc293927390"/>
          <w:bookmarkStart w:id="593" w:name="_Toc366229778"/>
          <w:bookmarkEnd w:id="591"/>
          <w:proofErr w:type="gramStart"/>
          <w:r>
            <w:t>element</w:t>
          </w:r>
          <w:proofErr w:type="gramEnd"/>
          <w:r>
            <w:t xml:space="preserve"> e100/cm/api-version</w:t>
          </w:r>
          <w:bookmarkEnd w:id="592"/>
          <w:bookmarkEnd w:id="59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81125" cy="1400175"/>
                      <wp:effectExtent l="0" t="0" r="9525" b="9525"/>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14001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52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Identifies an API version string that RRC will try in turn to locate the appropriate API version for the CM.</w:t>
                      </w:r>
                      <w:r>
                        <w:rPr>
                          <w:color w:val="000000"/>
                          <w:sz w:val="16"/>
                          <w:szCs w:val="16"/>
                        </w:rPr>
                        <w:br/>
                      </w:r>
                      <w:r>
                        <w:rPr>
                          <w:color w:val="000000"/>
                          <w:sz w:val="16"/>
                          <w:szCs w:val="16"/>
                        </w:rPr>
                        <w:br/>
                        <w:t>Doesn't necessarily mean RRC is fully compatible with the version though!</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594" w:name="Link12E"/>
          <w:bookmarkStart w:id="595" w:name="_Toc293927391"/>
          <w:bookmarkStart w:id="596" w:name="_Toc366229779"/>
          <w:bookmarkEnd w:id="594"/>
          <w:proofErr w:type="gramStart"/>
          <w:r>
            <w:lastRenderedPageBreak/>
            <w:t>element</w:t>
          </w:r>
          <w:proofErr w:type="gramEnd"/>
          <w:r>
            <w:t xml:space="preserve"> e100/sm</w:t>
          </w:r>
          <w:bookmarkEnd w:id="595"/>
          <w:bookmarkEnd w:id="596"/>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171700" cy="796290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1700" cy="79629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31"/>
                  <w:gridCol w:w="1586"/>
                  <w:gridCol w:w="1332"/>
                  <w:gridCol w:w="1332"/>
                  <w:gridCol w:w="133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3E" w:history="1">
                        <w:r w:rsidR="00D03E1F">
                          <w:rPr>
                            <w:color w:val="0000FF"/>
                            <w:sz w:val="16"/>
                            <w:szCs w:val="16"/>
                            <w:u w:val="single"/>
                          </w:rPr>
                          <w:t>protocol</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http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Protocol to use for access to the CM. Defaults to 'http'.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3F" w:history="1">
                        <w:r w:rsidR="00D03E1F">
                          <w:rPr>
                            <w:color w:val="0000FF"/>
                            <w:sz w:val="16"/>
                            <w:szCs w:val="16"/>
                            <w:u w:val="single"/>
                          </w:rPr>
                          <w:t>primary</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IP address of the primary server.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40" w:history="1">
                        <w:r w:rsidR="00D03E1F">
                          <w:rPr>
                            <w:color w:val="0000FF"/>
                            <w:sz w:val="16"/>
                            <w:szCs w:val="16"/>
                            <w:u w:val="single"/>
                          </w:rPr>
                          <w:t>secondary</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IP address of the secondary server.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41" w:history="1">
                        <w:r w:rsidR="00D03E1F">
                          <w:rPr>
                            <w:color w:val="0000FF"/>
                            <w:sz w:val="16"/>
                            <w:szCs w:val="16"/>
                            <w:u w:val="single"/>
                          </w:rPr>
                          <w:t>username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Username for access to the CM.  Not used in current versions of the CM, up to and including 9.2.</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42" w:history="1">
                        <w:r w:rsidR="00D03E1F">
                          <w:rPr>
                            <w:color w:val="0000FF"/>
                            <w:sz w:val="16"/>
                            <w:szCs w:val="16"/>
                            <w:u w:val="single"/>
                          </w:rPr>
                          <w:t>password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Password for access to the CM.  Not used in current versions of the CM, up to and including 9.2.</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43" w:history="1">
                        <w:r w:rsidR="00D03E1F">
                          <w:rPr>
                            <w:color w:val="0000FF"/>
                            <w:sz w:val="16"/>
                            <w:szCs w:val="16"/>
                            <w:u w:val="single"/>
                          </w:rPr>
                          <w:t>pool-size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32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Maximum number of </w:t>
                            </w:r>
                            <w:r>
                              <w:rPr>
                                <w:color w:val="000000"/>
                                <w:sz w:val="16"/>
                                <w:szCs w:val="16"/>
                              </w:rPr>
                              <w:lastRenderedPageBreak/>
                              <w:t>concurrent connections to the SM.</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44" w:history="1">
                        <w:r w:rsidR="00D03E1F">
                          <w:rPr>
                            <w:color w:val="0000FF"/>
                            <w:sz w:val="16"/>
                            <w:szCs w:val="16"/>
                            <w:u w:val="single"/>
                          </w:rPr>
                          <w:t>fail-threshold</w:t>
                        </w:r>
                      </w:hyperlink>
                    </w:p>
                  </w:tc>
                  <w:tc>
                    <w:tcPr>
                      <w:tcW w:w="784" w:type="pct"/>
                    </w:tcPr>
                    <w:p w:rsidR="00D03E1F" w:rsidRDefault="00A61963" w:rsidP="006C2718">
                      <w:pPr>
                        <w:widowControl w:val="0"/>
                        <w:autoSpaceDE w:val="0"/>
                        <w:autoSpaceDN w:val="0"/>
                        <w:adjustRightInd w:val="0"/>
                        <w:rPr>
                          <w:sz w:val="24"/>
                        </w:rPr>
                      </w:pPr>
                      <w:hyperlink w:anchor="Link1A" w:history="1">
                        <w:r w:rsidR="00D03E1F">
                          <w:rPr>
                            <w:b/>
                            <w:bCs/>
                            <w:color w:val="0000FF"/>
                            <w:sz w:val="16"/>
                            <w:szCs w:val="16"/>
                            <w:u w:val="single"/>
                          </w:rPr>
                          <w:t>retryType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3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successive API calls that must fail to regard the SM as failed.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45" w:history="1">
                        <w:r w:rsidR="00D03E1F">
                          <w:rPr>
                            <w:color w:val="0000FF"/>
                            <w:sz w:val="16"/>
                            <w:szCs w:val="16"/>
                            <w:u w:val="single"/>
                          </w:rPr>
                          <w:t>fail-time</w:t>
                        </w:r>
                      </w:hyperlink>
                    </w:p>
                  </w:tc>
                  <w:tc>
                    <w:tcPr>
                      <w:tcW w:w="784" w:type="pct"/>
                    </w:tcPr>
                    <w:p w:rsidR="00D03E1F" w:rsidRDefault="00A61963" w:rsidP="006C2718">
                      <w:pPr>
                        <w:widowControl w:val="0"/>
                        <w:autoSpaceDE w:val="0"/>
                        <w:autoSpaceDN w:val="0"/>
                        <w:adjustRightInd w:val="0"/>
                        <w:rPr>
                          <w:sz w:val="24"/>
                        </w:rPr>
                      </w:pPr>
                      <w:hyperlink w:anchor="Link1C" w:history="1">
                        <w:r w:rsidR="00D03E1F">
                          <w:rPr>
                            <w:b/>
                            <w:bCs/>
                            <w:color w:val="0000FF"/>
                            <w:sz w:val="16"/>
                            <w:szCs w:val="16"/>
                            <w:u w:val="single"/>
                          </w:rPr>
                          <w:t>timeoutType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1500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Minimum time interval in milliseconds over which API calls must fail for the SM to be regarded as failed.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46" w:history="1">
                        <w:r w:rsidR="00D03E1F">
                          <w:rPr>
                            <w:color w:val="0000FF"/>
                            <w:sz w:val="16"/>
                            <w:szCs w:val="16"/>
                            <w:u w:val="single"/>
                          </w:rPr>
                          <w:t>busy-timeout</w:t>
                        </w:r>
                      </w:hyperlink>
                    </w:p>
                  </w:tc>
                  <w:tc>
                    <w:tcPr>
                      <w:tcW w:w="784" w:type="pct"/>
                    </w:tcPr>
                    <w:p w:rsidR="00D03E1F" w:rsidRDefault="00A61963" w:rsidP="006C2718">
                      <w:pPr>
                        <w:widowControl w:val="0"/>
                        <w:autoSpaceDE w:val="0"/>
                        <w:autoSpaceDN w:val="0"/>
                        <w:adjustRightInd w:val="0"/>
                        <w:rPr>
                          <w:sz w:val="24"/>
                        </w:rPr>
                      </w:pPr>
                      <w:hyperlink w:anchor="Link1C" w:history="1">
                        <w:r w:rsidR="00D03E1F">
                          <w:rPr>
                            <w:b/>
                            <w:bCs/>
                            <w:color w:val="0000FF"/>
                            <w:sz w:val="16"/>
                            <w:szCs w:val="16"/>
                            <w:u w:val="single"/>
                          </w:rPr>
                          <w:t>timeoutType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SM can on occaision report 'system busy'. This places a limit on the duration for which the SM can report 'system busy' before an error is triggered.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97" w:name="Link13E"/>
          <w:bookmarkEnd w:id="597"/>
          <w:proofErr w:type="gramStart"/>
          <w:r>
            <w:rPr>
              <w:color w:val="000000"/>
              <w:szCs w:val="20"/>
            </w:rPr>
            <w:t>attribute</w:t>
          </w:r>
          <w:proofErr w:type="gramEnd"/>
          <w:r>
            <w:rPr>
              <w:color w:val="000000"/>
              <w:szCs w:val="20"/>
            </w:rPr>
            <w:t xml:space="preserve"> </w:t>
          </w:r>
          <w:r>
            <w:rPr>
              <w:b/>
              <w:bCs/>
              <w:color w:val="000000"/>
              <w:szCs w:val="20"/>
            </w:rPr>
            <w:t>e100/sm/@protocol</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http</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http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https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0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Protocol to use for access to the CM. Defaults to 'http'.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98" w:name="Link13F"/>
          <w:bookmarkEnd w:id="598"/>
          <w:proofErr w:type="gramStart"/>
          <w:r>
            <w:rPr>
              <w:color w:val="000000"/>
              <w:szCs w:val="20"/>
            </w:rPr>
            <w:t>attribute</w:t>
          </w:r>
          <w:proofErr w:type="gramEnd"/>
          <w:r>
            <w:rPr>
              <w:color w:val="000000"/>
              <w:szCs w:val="20"/>
            </w:rPr>
            <w:t xml:space="preserve"> </w:t>
          </w:r>
          <w:r>
            <w:rPr>
              <w:b/>
              <w:bCs/>
              <w:color w:val="000000"/>
              <w:szCs w:val="20"/>
            </w:rPr>
            <w:t>e100/sm/@primary</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53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IP address of the primary server.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599" w:name="Link140"/>
          <w:bookmarkEnd w:id="599"/>
          <w:proofErr w:type="gramStart"/>
          <w:r>
            <w:rPr>
              <w:color w:val="000000"/>
              <w:szCs w:val="20"/>
            </w:rPr>
            <w:t>attribute</w:t>
          </w:r>
          <w:proofErr w:type="gramEnd"/>
          <w:r>
            <w:rPr>
              <w:color w:val="000000"/>
              <w:szCs w:val="20"/>
            </w:rPr>
            <w:t xml:space="preserve"> </w:t>
          </w:r>
          <w:r>
            <w:rPr>
              <w:b/>
              <w:bCs/>
              <w:color w:val="000000"/>
              <w:szCs w:val="20"/>
            </w:rPr>
            <w:t>e100/sm/@secondary</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74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IP address of the secondary server.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00" w:name="Link141"/>
          <w:bookmarkEnd w:id="600"/>
          <w:proofErr w:type="gramStart"/>
          <w:r>
            <w:rPr>
              <w:color w:val="000000"/>
              <w:szCs w:val="20"/>
            </w:rPr>
            <w:t>attribute</w:t>
          </w:r>
          <w:proofErr w:type="gramEnd"/>
          <w:r>
            <w:rPr>
              <w:color w:val="000000"/>
              <w:szCs w:val="20"/>
            </w:rPr>
            <w:t xml:space="preserve"> </w:t>
          </w:r>
          <w:r>
            <w:rPr>
              <w:b/>
              <w:bCs/>
              <w:color w:val="000000"/>
              <w:szCs w:val="20"/>
            </w:rPr>
            <w:t>e100/sm/@username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0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Username for access to the CM.  Not used in current versions of the CM, up to and including 9.2.</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01" w:name="Link142"/>
          <w:bookmarkEnd w:id="601"/>
          <w:proofErr w:type="gramStart"/>
          <w:r>
            <w:rPr>
              <w:color w:val="000000"/>
              <w:szCs w:val="20"/>
            </w:rPr>
            <w:t>attribute</w:t>
          </w:r>
          <w:proofErr w:type="gramEnd"/>
          <w:r>
            <w:rPr>
              <w:color w:val="000000"/>
              <w:szCs w:val="20"/>
            </w:rPr>
            <w:t xml:space="preserve"> </w:t>
          </w:r>
          <w:r>
            <w:rPr>
              <w:b/>
              <w:bCs/>
              <w:color w:val="000000"/>
              <w:szCs w:val="20"/>
            </w:rPr>
            <w:t>e100/sm/@password</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03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Password for access to the CM.  Not used in current versions of the CM, up to and including 9.2.</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02" w:name="Link143"/>
          <w:bookmarkEnd w:id="602"/>
          <w:proofErr w:type="gramStart"/>
          <w:r>
            <w:rPr>
              <w:color w:val="000000"/>
              <w:szCs w:val="20"/>
            </w:rPr>
            <w:t>attribute</w:t>
          </w:r>
          <w:proofErr w:type="gramEnd"/>
          <w:r>
            <w:rPr>
              <w:color w:val="000000"/>
              <w:szCs w:val="20"/>
            </w:rPr>
            <w:t xml:space="preserve"> </w:t>
          </w:r>
          <w:r>
            <w:rPr>
              <w:b/>
              <w:bCs/>
              <w:color w:val="000000"/>
              <w:szCs w:val="20"/>
            </w:rPr>
            <w:t>e100/sm/@pool-size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32</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14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Maximum number of concurrent connections to the SM.</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03" w:name="Link144"/>
          <w:bookmarkEnd w:id="603"/>
          <w:proofErr w:type="gramStart"/>
          <w:r>
            <w:rPr>
              <w:color w:val="000000"/>
              <w:szCs w:val="20"/>
            </w:rPr>
            <w:t>attribute</w:t>
          </w:r>
          <w:proofErr w:type="gramEnd"/>
          <w:r>
            <w:rPr>
              <w:color w:val="000000"/>
              <w:szCs w:val="20"/>
            </w:rPr>
            <w:t xml:space="preserve"> </w:t>
          </w:r>
          <w:r>
            <w:rPr>
              <w:b/>
              <w:bCs/>
              <w:color w:val="000000"/>
              <w:szCs w:val="20"/>
            </w:rPr>
            <w:t>e100/sm/@fail-threshold</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A" w:history="1">
                  <w:r w:rsidR="00D03E1F">
                    <w:rPr>
                      <w:b/>
                      <w:bCs/>
                      <w:color w:val="0000FF"/>
                      <w:sz w:val="16"/>
                      <w:szCs w:val="16"/>
                      <w:u w:val="single"/>
                    </w:rPr>
                    <w:t>retryType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20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33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successive API calls that must fail to regard the SM as failed.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04" w:name="Link145"/>
          <w:bookmarkEnd w:id="604"/>
          <w:proofErr w:type="gramStart"/>
          <w:r>
            <w:rPr>
              <w:color w:val="000000"/>
              <w:szCs w:val="20"/>
            </w:rPr>
            <w:t>attribute</w:t>
          </w:r>
          <w:proofErr w:type="gramEnd"/>
          <w:r>
            <w:rPr>
              <w:color w:val="000000"/>
              <w:szCs w:val="20"/>
            </w:rPr>
            <w:t xml:space="preserve"> </w:t>
          </w:r>
          <w:r>
            <w:rPr>
              <w:b/>
              <w:bCs/>
              <w:color w:val="000000"/>
              <w:szCs w:val="20"/>
            </w:rPr>
            <w:t>e100/sm/@fail-time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C" w:history="1">
                  <w:r w:rsidR="00D03E1F">
                    <w:rPr>
                      <w:b/>
                      <w:bCs/>
                      <w:color w:val="0000FF"/>
                      <w:sz w:val="16"/>
                      <w:szCs w:val="16"/>
                      <w:u w:val="single"/>
                    </w:rPr>
                    <w:t>timeoutType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1500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52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Minimum time interval in milliseconds over which API calls must fail for the SM to be regarded as failed.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05" w:name="Link146"/>
          <w:bookmarkEnd w:id="605"/>
          <w:proofErr w:type="gramStart"/>
          <w:r>
            <w:rPr>
              <w:color w:val="000000"/>
              <w:szCs w:val="20"/>
            </w:rPr>
            <w:t>attribute</w:t>
          </w:r>
          <w:proofErr w:type="gramEnd"/>
          <w:r>
            <w:rPr>
              <w:color w:val="000000"/>
              <w:szCs w:val="20"/>
            </w:rPr>
            <w:t xml:space="preserve"> </w:t>
          </w:r>
          <w:r>
            <w:rPr>
              <w:b/>
              <w:bCs/>
              <w:color w:val="000000"/>
              <w:szCs w:val="20"/>
            </w:rPr>
            <w:t>e100/sm/@busy-timeout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C" w:history="1">
                  <w:r w:rsidR="00D03E1F">
                    <w:rPr>
                      <w:b/>
                      <w:bCs/>
                      <w:color w:val="0000FF"/>
                      <w:sz w:val="16"/>
                      <w:szCs w:val="16"/>
                      <w:u w:val="single"/>
                    </w:rPr>
                    <w:t>timeoutType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1000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SM can on occaision report 'system busy'. This places a limit on the duration for which the SM can report 'system busy' before an error is triggered.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606" w:name="Link26"/>
          <w:bookmarkStart w:id="607" w:name="_Toc293927392"/>
          <w:bookmarkStart w:id="608" w:name="_Toc366229780"/>
          <w:bookmarkEnd w:id="606"/>
          <w:proofErr w:type="gramStart"/>
          <w:r>
            <w:lastRenderedPageBreak/>
            <w:t>complexType</w:t>
          </w:r>
          <w:proofErr w:type="gramEnd"/>
          <w:r>
            <w:t xml:space="preserve"> e30</w:t>
          </w:r>
          <w:bookmarkEnd w:id="607"/>
          <w:bookmarkEnd w:id="608"/>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314575" cy="7896225"/>
                      <wp:effectExtent l="0" t="0" r="9525" b="9525"/>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4575" cy="78962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22" w:history="1">
                  <w:r w:rsidR="00D03E1F">
                    <w:rPr>
                      <w:b/>
                      <w:bCs/>
                      <w:color w:val="0000FF"/>
                      <w:sz w:val="16"/>
                      <w:szCs w:val="16"/>
                      <w:u w:val="single"/>
                    </w:rPr>
                    <w:t>sle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768"/>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6C" w:history="1">
                        <w:r w:rsidR="00D03E1F">
                          <w:rPr>
                            <w:b/>
                            <w:bCs/>
                            <w:color w:val="0000FF"/>
                            <w:sz w:val="16"/>
                            <w:szCs w:val="16"/>
                            <w:u w:val="single"/>
                          </w:rPr>
                          <w:t>dpi/e30</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06"/>
                  <w:gridCol w:w="1586"/>
                  <w:gridCol w:w="1306"/>
                  <w:gridCol w:w="1408"/>
                  <w:gridCol w:w="1307"/>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23" w:history="1">
                        <w:r w:rsidR="00D03E1F">
                          <w:rPr>
                            <w:color w:val="0000FF"/>
                            <w:sz w:val="16"/>
                            <w:szCs w:val="16"/>
                            <w:u w:val="single"/>
                          </w:rPr>
                          <w:t>domain</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Domain to use for subscriber information.</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4" w:history="1">
                        <w:r w:rsidR="00D03E1F">
                          <w:rPr>
                            <w:color w:val="0000FF"/>
                            <w:sz w:val="16"/>
                            <w:szCs w:val="16"/>
                            <w:u w:val="single"/>
                          </w:rPr>
                          <w:t>default-profile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Default profile to apply if no specific profile is specified, or the specified profile doesn't exist.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5" w:history="1">
                        <w:r w:rsidR="00D03E1F">
                          <w:rPr>
                            <w:color w:val="0000FF"/>
                            <w:sz w:val="16"/>
                            <w:szCs w:val="16"/>
                            <w:u w:val="single"/>
                          </w:rPr>
                          <w:t>username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Username for access to SLE.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6" w:history="1">
                        <w:r w:rsidR="00D03E1F">
                          <w:rPr>
                            <w:color w:val="0000FF"/>
                            <w:sz w:val="16"/>
                            <w:szCs w:val="16"/>
                            <w:u w:val="single"/>
                          </w:rPr>
                          <w:t>password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Password for access to SLE.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7" w:history="1">
                        <w:r w:rsidR="00D03E1F">
                          <w:rPr>
                            <w:color w:val="0000FF"/>
                            <w:sz w:val="16"/>
                            <w:szCs w:val="16"/>
                            <w:u w:val="single"/>
                          </w:rPr>
                          <w:t>pool-size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128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Size of the connection pool to the SLEs.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8" w:history="1">
                        <w:r w:rsidR="00D03E1F">
                          <w:rPr>
                            <w:color w:val="0000FF"/>
                            <w:sz w:val="16"/>
                            <w:szCs w:val="16"/>
                            <w:u w:val="single"/>
                          </w:rPr>
                          <w:t>connection-limit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40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Maximum number of connections to any single SLE.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9" w:history="1">
                        <w:r w:rsidR="00D03E1F">
                          <w:rPr>
                            <w:color w:val="0000FF"/>
                            <w:sz w:val="16"/>
                            <w:szCs w:val="16"/>
                            <w:u w:val="single"/>
                          </w:rPr>
                          <w:t>allocation</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leastconnections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Algorithm for selecting which SLE instance to use for connections.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A" w:history="1">
                        <w:r w:rsidR="00D03E1F">
                          <w:rPr>
                            <w:color w:val="0000FF"/>
                            <w:sz w:val="16"/>
                            <w:szCs w:val="16"/>
                            <w:u w:val="single"/>
                          </w:rPr>
                          <w:t>rebalance-interval</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30000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 interval between rebalancing activities. Periodically RRC reviews connections to each configured SLE, and will move connections to uniformly distribute the load across the SLEs.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B" w:history="1">
                        <w:r w:rsidR="00D03E1F">
                          <w:rPr>
                            <w:color w:val="0000FF"/>
                            <w:sz w:val="16"/>
                            <w:szCs w:val="16"/>
                            <w:u w:val="single"/>
                          </w:rPr>
                          <w:t>min-profile-age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5000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RRC caches the products / profiles retrieved from the CM for validation purposes.  This sets the minimum interval between refreshes of the cached data.</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C" w:history="1">
                        <w:r w:rsidR="00D03E1F">
                          <w:rPr>
                            <w:color w:val="0000FF"/>
                            <w:sz w:val="16"/>
                            <w:szCs w:val="16"/>
                            <w:u w:val="single"/>
                          </w:rPr>
                          <w:t>max-profile-age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900000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RRC caches the products / profiles retrieved from the CM for validation purposes.  This is the </w:t>
                            </w:r>
                            <w:r>
                              <w:rPr>
                                <w:color w:val="000000"/>
                                <w:sz w:val="16"/>
                                <w:szCs w:val="16"/>
                              </w:rPr>
                              <w:lastRenderedPageBreak/>
                              <w:t>maximum interval between refreshes of the cached data.</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09" w:name="Link123"/>
          <w:bookmarkEnd w:id="609"/>
          <w:proofErr w:type="gramStart"/>
          <w:r>
            <w:rPr>
              <w:color w:val="000000"/>
              <w:szCs w:val="20"/>
            </w:rPr>
            <w:t>attribute</w:t>
          </w:r>
          <w:proofErr w:type="gramEnd"/>
          <w:r>
            <w:rPr>
              <w:color w:val="000000"/>
              <w:szCs w:val="20"/>
            </w:rPr>
            <w:t xml:space="preserve"> </w:t>
          </w:r>
          <w:r>
            <w:rPr>
              <w:b/>
              <w:bCs/>
              <w:color w:val="000000"/>
              <w:szCs w:val="20"/>
            </w:rPr>
            <w:t>e30/@domain</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14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Domain to use for subscriber information.</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10" w:name="Link124"/>
          <w:bookmarkEnd w:id="610"/>
          <w:proofErr w:type="gramStart"/>
          <w:r>
            <w:rPr>
              <w:color w:val="000000"/>
              <w:szCs w:val="20"/>
            </w:rPr>
            <w:t>attribute</w:t>
          </w:r>
          <w:proofErr w:type="gramEnd"/>
          <w:r>
            <w:rPr>
              <w:color w:val="000000"/>
              <w:szCs w:val="20"/>
            </w:rPr>
            <w:t xml:space="preserve"> </w:t>
          </w:r>
          <w:r>
            <w:rPr>
              <w:b/>
              <w:bCs/>
              <w:color w:val="000000"/>
              <w:szCs w:val="20"/>
            </w:rPr>
            <w:t>e30/@default-profile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69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default</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67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Default profile to apply if no specific profile is specified, or the specified profile doesn't exist.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11" w:name="Link125"/>
          <w:bookmarkEnd w:id="611"/>
          <w:proofErr w:type="gramStart"/>
          <w:r>
            <w:rPr>
              <w:color w:val="000000"/>
              <w:szCs w:val="20"/>
            </w:rPr>
            <w:t>attribute</w:t>
          </w:r>
          <w:proofErr w:type="gramEnd"/>
          <w:r>
            <w:rPr>
              <w:color w:val="000000"/>
              <w:szCs w:val="20"/>
            </w:rPr>
            <w:t xml:space="preserve"> </w:t>
          </w:r>
          <w:r>
            <w:rPr>
              <w:b/>
              <w:bCs/>
              <w:color w:val="000000"/>
              <w:szCs w:val="20"/>
            </w:rPr>
            <w:t>e30/@username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29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Username for access to SLE.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12" w:name="Link126"/>
          <w:bookmarkEnd w:id="612"/>
          <w:proofErr w:type="gramStart"/>
          <w:r>
            <w:rPr>
              <w:color w:val="000000"/>
              <w:szCs w:val="20"/>
            </w:rPr>
            <w:t>attribute</w:t>
          </w:r>
          <w:proofErr w:type="gramEnd"/>
          <w:r>
            <w:rPr>
              <w:color w:val="000000"/>
              <w:szCs w:val="20"/>
            </w:rPr>
            <w:t xml:space="preserve"> </w:t>
          </w:r>
          <w:r>
            <w:rPr>
              <w:b/>
              <w:bCs/>
              <w:color w:val="000000"/>
              <w:szCs w:val="20"/>
            </w:rPr>
            <w:t>e30/@password</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26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Password for access to SLE.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13" w:name="Link127"/>
          <w:bookmarkEnd w:id="613"/>
          <w:proofErr w:type="gramStart"/>
          <w:r>
            <w:rPr>
              <w:color w:val="000000"/>
              <w:szCs w:val="20"/>
            </w:rPr>
            <w:t>attribute</w:t>
          </w:r>
          <w:proofErr w:type="gramEnd"/>
          <w:r>
            <w:rPr>
              <w:color w:val="000000"/>
              <w:szCs w:val="20"/>
            </w:rPr>
            <w:t xml:space="preserve"> </w:t>
          </w:r>
          <w:r>
            <w:rPr>
              <w:b/>
              <w:bCs/>
              <w:color w:val="000000"/>
              <w:szCs w:val="20"/>
            </w:rPr>
            <w:t>e30/@pool-size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128</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05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Size of the connection pool to the SLEs.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14" w:name="Link128"/>
          <w:bookmarkEnd w:id="614"/>
          <w:proofErr w:type="gramStart"/>
          <w:r>
            <w:rPr>
              <w:color w:val="000000"/>
              <w:szCs w:val="20"/>
            </w:rPr>
            <w:t>attribute</w:t>
          </w:r>
          <w:proofErr w:type="gramEnd"/>
          <w:r>
            <w:rPr>
              <w:color w:val="000000"/>
              <w:szCs w:val="20"/>
            </w:rPr>
            <w:t xml:space="preserve"> </w:t>
          </w:r>
          <w:r>
            <w:rPr>
              <w:b/>
              <w:bCs/>
              <w:color w:val="000000"/>
              <w:szCs w:val="20"/>
            </w:rPr>
            <w:t>e30/@connection-limit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40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90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Maximum number of connections to any single SLE.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15" w:name="Link129"/>
          <w:bookmarkEnd w:id="615"/>
          <w:proofErr w:type="gramStart"/>
          <w:r>
            <w:rPr>
              <w:color w:val="000000"/>
              <w:szCs w:val="20"/>
            </w:rPr>
            <w:t>attribute</w:t>
          </w:r>
          <w:proofErr w:type="gramEnd"/>
          <w:r>
            <w:rPr>
              <w:color w:val="000000"/>
              <w:szCs w:val="20"/>
            </w:rPr>
            <w:t xml:space="preserve"> </w:t>
          </w:r>
          <w:r>
            <w:rPr>
              <w:b/>
              <w:bCs/>
              <w:color w:val="000000"/>
              <w:szCs w:val="20"/>
            </w:rPr>
            <w:t>e30/@allocation</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1408"/>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leastconnections</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1408"/>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leastconnections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roundrobin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fastest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89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Algorithm for selecting which SLE instance to use for connections.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16" w:name="Link12A"/>
          <w:bookmarkEnd w:id="616"/>
          <w:proofErr w:type="gramStart"/>
          <w:r>
            <w:rPr>
              <w:color w:val="000000"/>
              <w:szCs w:val="20"/>
            </w:rPr>
            <w:t>attribute</w:t>
          </w:r>
          <w:proofErr w:type="gramEnd"/>
          <w:r>
            <w:rPr>
              <w:color w:val="000000"/>
              <w:szCs w:val="20"/>
            </w:rPr>
            <w:t xml:space="preserve"> </w:t>
          </w:r>
          <w:r>
            <w:rPr>
              <w:b/>
              <w:bCs/>
              <w:color w:val="000000"/>
              <w:szCs w:val="20"/>
            </w:rPr>
            <w:t>e30/@rebalance-interval</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30000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 interval between rebalancing activities. Periodically RRC reviews connections to each configured SLE, and will move connections to uniformly distribute the load across the SLEs.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17" w:name="Link12B"/>
          <w:bookmarkEnd w:id="617"/>
          <w:proofErr w:type="gramStart"/>
          <w:r>
            <w:rPr>
              <w:color w:val="000000"/>
              <w:szCs w:val="20"/>
            </w:rPr>
            <w:t>attribute</w:t>
          </w:r>
          <w:proofErr w:type="gramEnd"/>
          <w:r>
            <w:rPr>
              <w:color w:val="000000"/>
              <w:szCs w:val="20"/>
            </w:rPr>
            <w:t xml:space="preserve"> </w:t>
          </w:r>
          <w:r>
            <w:rPr>
              <w:b/>
              <w:bCs/>
              <w:color w:val="000000"/>
              <w:szCs w:val="20"/>
            </w:rPr>
            <w:t>e30/@min-profile-age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5000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RRC caches the products / profiles retrieved from the CM for validation purposes.  This sets the minimum interval between refreshes of the cached data.</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18" w:name="Link12C"/>
          <w:bookmarkEnd w:id="618"/>
          <w:proofErr w:type="gramStart"/>
          <w:r>
            <w:rPr>
              <w:color w:val="000000"/>
              <w:szCs w:val="20"/>
            </w:rPr>
            <w:t>attribute</w:t>
          </w:r>
          <w:proofErr w:type="gramEnd"/>
          <w:r>
            <w:rPr>
              <w:color w:val="000000"/>
              <w:szCs w:val="20"/>
            </w:rPr>
            <w:t xml:space="preserve"> </w:t>
          </w:r>
          <w:r>
            <w:rPr>
              <w:b/>
              <w:bCs/>
              <w:color w:val="000000"/>
              <w:szCs w:val="20"/>
            </w:rPr>
            <w:t>e30/@max-profile-age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900000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RRC caches the products / profiles retrieved from the CM for validation purposes.  This is the maximum interval between refreshes of the cached data.</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619" w:name="Link122"/>
          <w:bookmarkStart w:id="620" w:name="_Toc293927393"/>
          <w:bookmarkStart w:id="621" w:name="_Toc366229781"/>
          <w:bookmarkEnd w:id="619"/>
          <w:proofErr w:type="gramStart"/>
          <w:r>
            <w:t>element</w:t>
          </w:r>
          <w:proofErr w:type="gramEnd"/>
          <w:r>
            <w:t xml:space="preserve"> e30/sle</w:t>
          </w:r>
          <w:bookmarkEnd w:id="620"/>
          <w:bookmarkEnd w:id="621"/>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181100" cy="771525"/>
                      <wp:effectExtent l="0" t="0" r="0" b="9525"/>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1100" cy="7715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A" w:history="1">
                  <w:r w:rsidR="00D03E1F">
                    <w:rPr>
                      <w:b/>
                      <w:bCs/>
                      <w:color w:val="0000FF"/>
                      <w:sz w:val="16"/>
                      <w:szCs w:val="16"/>
                      <w:u w:val="single"/>
                    </w:rPr>
                    <w:t>ipPortType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3539"/>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[0-9]{1,3}\.[0-9]{1,3}\.[0-9]{1,3}\.[0-9]{1,3}:[0-9]+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06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IP address of a SLE for access by RRC.</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622" w:name="Link27"/>
          <w:bookmarkStart w:id="623" w:name="_Toc293927394"/>
          <w:bookmarkStart w:id="624" w:name="_Toc366229782"/>
          <w:bookmarkEnd w:id="622"/>
          <w:proofErr w:type="gramStart"/>
          <w:r>
            <w:lastRenderedPageBreak/>
            <w:t>complexType</w:t>
          </w:r>
          <w:proofErr w:type="gramEnd"/>
          <w:r>
            <w:t xml:space="preserve"> else</w:t>
          </w:r>
          <w:bookmarkEnd w:id="623"/>
          <w:bookmarkEnd w:id="62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466850" cy="7905750"/>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66850" cy="79057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670"/>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DD" w:history="1">
                        <w:r w:rsidR="00D03E1F">
                          <w:rPr>
                            <w:b/>
                            <w:bCs/>
                            <w:color w:val="0000FF"/>
                            <w:sz w:val="16"/>
                            <w:szCs w:val="16"/>
                            <w:u w:val="single"/>
                          </w:rPr>
                          <w:t>if/else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09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Statements executed as part of an 'if' statement, when the logical test returns false.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625" w:name="Link28"/>
          <w:bookmarkStart w:id="626" w:name="_Toc293927395"/>
          <w:bookmarkStart w:id="627" w:name="_Toc366229783"/>
          <w:bookmarkEnd w:id="625"/>
          <w:proofErr w:type="gramStart"/>
          <w:r>
            <w:t>complexType</w:t>
          </w:r>
          <w:proofErr w:type="gramEnd"/>
          <w:r>
            <w:t xml:space="preserve"> end</w:t>
          </w:r>
          <w:bookmarkEnd w:id="626"/>
          <w:bookmarkEnd w:id="62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257300" cy="771525"/>
                      <wp:effectExtent l="0" t="0" r="0" b="9525"/>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7715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301"/>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BA" w:history="1">
                        <w:r w:rsidR="00D03E1F">
                          <w:rPr>
                            <w:b/>
                            <w:bCs/>
                            <w:color w:val="0000FF"/>
                            <w:sz w:val="16"/>
                            <w:szCs w:val="16"/>
                            <w:u w:val="single"/>
                          </w:rPr>
                          <w:t>statement/end</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89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Stops evaluation of more rules and returns success.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628" w:name="Link29"/>
          <w:bookmarkStart w:id="629" w:name="_Toc293927396"/>
          <w:bookmarkStart w:id="630" w:name="_Toc366229784"/>
          <w:bookmarkEnd w:id="628"/>
          <w:proofErr w:type="gramStart"/>
          <w:r>
            <w:lastRenderedPageBreak/>
            <w:t>complexType</w:t>
          </w:r>
          <w:proofErr w:type="gramEnd"/>
          <w:r>
            <w:t xml:space="preserve"> file</w:t>
          </w:r>
          <w:bookmarkEnd w:id="629"/>
          <w:bookmarkEnd w:id="63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438525" cy="7943850"/>
                      <wp:effectExtent l="0" t="0" r="9525"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8525" cy="79438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47" w:history="1">
                  <w:r w:rsidR="00D03E1F">
                    <w:rPr>
                      <w:b/>
                      <w:bCs/>
                      <w:color w:val="0000FF"/>
                      <w:sz w:val="16"/>
                      <w:szCs w:val="16"/>
                      <w:u w:val="single"/>
                    </w:rPr>
                    <w:t>url</w:t>
                  </w:r>
                </w:hyperlink>
                <w:r w:rsidR="00D03E1F">
                  <w:rPr>
                    <w:b/>
                    <w:bCs/>
                    <w:color w:val="000000"/>
                    <w:sz w:val="16"/>
                    <w:szCs w:val="16"/>
                  </w:rPr>
                  <w:t xml:space="preserve"> </w:t>
                </w:r>
                <w:hyperlink w:anchor="Link148" w:history="1">
                  <w:r w:rsidR="00D03E1F">
                    <w:rPr>
                      <w:b/>
                      <w:bCs/>
                      <w:color w:val="0000FF"/>
                      <w:sz w:val="16"/>
                      <w:szCs w:val="16"/>
                      <w:u w:val="single"/>
                    </w:rPr>
                    <w:t>selector</w:t>
                  </w:r>
                </w:hyperlink>
                <w:r w:rsidR="00D03E1F">
                  <w:rPr>
                    <w:b/>
                    <w:bCs/>
                    <w:color w:val="000000"/>
                    <w:sz w:val="16"/>
                    <w:szCs w:val="16"/>
                  </w:rPr>
                  <w:t xml:space="preserve"> </w:t>
                </w:r>
                <w:hyperlink w:anchor="Link149" w:history="1">
                  <w:r w:rsidR="00D03E1F">
                    <w:rPr>
                      <w:b/>
                      <w:bCs/>
                      <w:color w:val="0000FF"/>
                      <w:sz w:val="16"/>
                      <w:szCs w:val="16"/>
                      <w:u w:val="single"/>
                    </w:rPr>
                    <w:t>refresh</w:t>
                  </w:r>
                </w:hyperlink>
                <w:r w:rsidR="00D03E1F">
                  <w:rPr>
                    <w:b/>
                    <w:bCs/>
                    <w:color w:val="000000"/>
                    <w:sz w:val="16"/>
                    <w:szCs w:val="16"/>
                  </w:rPr>
                  <w:t xml:space="preserve"> </w:t>
                </w:r>
                <w:hyperlink w:anchor="Link14A" w:history="1">
                  <w:r w:rsidR="00D03E1F">
                    <w:rPr>
                      <w:b/>
                      <w:bCs/>
                      <w:color w:val="0000FF"/>
                      <w:sz w:val="16"/>
                      <w:szCs w:val="16"/>
                      <w:u w:val="single"/>
                    </w:rPr>
                    <w:t>search-key</w:t>
                  </w:r>
                </w:hyperlink>
                <w:r w:rsidR="00D03E1F">
                  <w:rPr>
                    <w:b/>
                    <w:bCs/>
                    <w:color w:val="000000"/>
                    <w:sz w:val="16"/>
                    <w:szCs w:val="16"/>
                  </w:rPr>
                  <w:t xml:space="preserve"> </w:t>
                </w:r>
                <w:hyperlink w:anchor="Link14B" w:history="1">
                  <w:r w:rsidR="00D03E1F">
                    <w:rPr>
                      <w:b/>
                      <w:bCs/>
                      <w:color w:val="0000FF"/>
                      <w:sz w:val="16"/>
                      <w:szCs w:val="16"/>
                      <w:u w:val="single"/>
                    </w:rPr>
                    <w:t>column</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1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64" w:history="1">
                        <w:r w:rsidR="00D03E1F">
                          <w:rPr>
                            <w:b/>
                            <w:bCs/>
                            <w:color w:val="0000FF"/>
                            <w:sz w:val="16"/>
                            <w:szCs w:val="16"/>
                            <w:u w:val="single"/>
                          </w:rPr>
                          <w:t>lookups/file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4C"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file lookup for reference within 'lookup' statements.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a file as a lookup source. File lookups are always fully cached internally so should be of modest size, and slow to change.</w:t>
                      </w:r>
                      <w:r>
                        <w:rPr>
                          <w:color w:val="000000"/>
                          <w:sz w:val="16"/>
                          <w:szCs w:val="16"/>
                        </w:rPr>
                        <w:br/>
                      </w:r>
                      <w:r>
                        <w:rPr>
                          <w:color w:val="000000"/>
                          <w:sz w:val="16"/>
                          <w:szCs w:val="16"/>
                        </w:rPr>
                        <w:br/>
                        <w:t>File mapping should have a simple key value in the first column, a '--&gt;' separator to the values which should be comma separated.</w:t>
                      </w:r>
                      <w:r>
                        <w:rPr>
                          <w:color w:val="000000"/>
                          <w:sz w:val="16"/>
                          <w:szCs w:val="16"/>
                        </w:rPr>
                        <w:br/>
                      </w:r>
                      <w:r>
                        <w:rPr>
                          <w:color w:val="000000"/>
                          <w:sz w:val="16"/>
                          <w:szCs w:val="16"/>
                        </w:rPr>
                        <w:br/>
                        <w:t>e.g.  BBEU12345678</w:t>
                      </w:r>
                      <w:r>
                        <w:rPr>
                          <w:color w:val="000000"/>
                          <w:sz w:val="16"/>
                          <w:szCs w:val="16"/>
                        </w:rPr>
                        <w:tab/>
                        <w:t>--&gt;</w:t>
                      </w:r>
                      <w:r>
                        <w:rPr>
                          <w:color w:val="000000"/>
                          <w:sz w:val="16"/>
                          <w:szCs w:val="16"/>
                        </w:rPr>
                        <w:tab/>
                        <w:t>Option1a,NoDNS # Test User</w:t>
                      </w:r>
                      <w:r>
                        <w:rPr>
                          <w:color w:val="000000"/>
                          <w:sz w:val="16"/>
                          <w:szCs w:val="16"/>
                        </w:rPr>
                        <w:br/>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31" w:name="Link14C"/>
          <w:bookmarkEnd w:id="631"/>
          <w:proofErr w:type="gramStart"/>
          <w:r>
            <w:rPr>
              <w:color w:val="000000"/>
              <w:szCs w:val="20"/>
            </w:rPr>
            <w:t>attribute</w:t>
          </w:r>
          <w:proofErr w:type="gramEnd"/>
          <w:r>
            <w:rPr>
              <w:color w:val="000000"/>
              <w:szCs w:val="20"/>
            </w:rPr>
            <w:t xml:space="preserve"> </w:t>
          </w:r>
          <w:r>
            <w:rPr>
              <w:b/>
              <w:bCs/>
              <w:color w:val="000000"/>
              <w:szCs w:val="20"/>
            </w:rPr>
            <w:t>file/@name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70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file lookup for reference within 'lookup' statements.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632" w:name="Link147"/>
          <w:bookmarkStart w:id="633" w:name="_Toc293927397"/>
          <w:bookmarkStart w:id="634" w:name="_Toc366229785"/>
          <w:bookmarkEnd w:id="632"/>
          <w:proofErr w:type="gramStart"/>
          <w:r>
            <w:lastRenderedPageBreak/>
            <w:t>element</w:t>
          </w:r>
          <w:proofErr w:type="gramEnd"/>
          <w:r>
            <w:t xml:space="preserve"> file/url</w:t>
          </w:r>
          <w:bookmarkEnd w:id="633"/>
          <w:bookmarkEnd w:id="63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71600" cy="13525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13525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27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URL to access the file to use as a lookup.</w:t>
                      </w:r>
                      <w:r>
                        <w:rPr>
                          <w:color w:val="000000"/>
                          <w:sz w:val="16"/>
                          <w:szCs w:val="16"/>
                        </w:rPr>
                        <w:br/>
                      </w:r>
                      <w:r>
                        <w:rPr>
                          <w:color w:val="000000"/>
                          <w:sz w:val="16"/>
                          <w:szCs w:val="16"/>
                        </w:rPr>
                        <w:br/>
                        <w:t>Can be http or ftp URL as well as a simple local filename.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635" w:name="Link148"/>
          <w:bookmarkStart w:id="636" w:name="_Toc293927398"/>
          <w:bookmarkStart w:id="637" w:name="_Toc366229786"/>
          <w:bookmarkEnd w:id="635"/>
          <w:proofErr w:type="gramStart"/>
          <w:r>
            <w:t>element</w:t>
          </w:r>
          <w:proofErr w:type="gramEnd"/>
          <w:r>
            <w:t xml:space="preserve"> file/selector</w:t>
          </w:r>
          <w:bookmarkEnd w:id="636"/>
          <w:bookmarkEnd w:id="63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81125" cy="1190625"/>
                      <wp:effectExtent l="0" t="0" r="9525" b="9525"/>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11906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946"/>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sequential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98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roundrobin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sequential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35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Algorithm to use to select between URLs when fetching the file mapping.</w:t>
                      </w:r>
                      <w:r>
                        <w:rPr>
                          <w:color w:val="000000"/>
                          <w:sz w:val="16"/>
                          <w:szCs w:val="16"/>
                        </w:rPr>
                        <w:br/>
                      </w:r>
                      <w:r>
                        <w:rPr>
                          <w:color w:val="000000"/>
                          <w:sz w:val="16"/>
                          <w:szCs w:val="16"/>
                        </w:rPr>
                        <w:br/>
                        <w:t>Only meaningful if the URLs are remote (e.g. http or ftp).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638" w:name="Link149"/>
          <w:bookmarkStart w:id="639" w:name="_Toc293927399"/>
          <w:bookmarkStart w:id="640" w:name="_Toc366229787"/>
          <w:bookmarkEnd w:id="638"/>
          <w:proofErr w:type="gramStart"/>
          <w:r>
            <w:t>element</w:t>
          </w:r>
          <w:proofErr w:type="gramEnd"/>
          <w:r>
            <w:t xml:space="preserve"> file/refresh</w:t>
          </w:r>
          <w:bookmarkEnd w:id="639"/>
          <w:bookmarkEnd w:id="64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162050" cy="771525"/>
                      <wp:effectExtent l="0" t="0" r="0"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0" cy="7715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48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Interval in milliseconds between file refreshes.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641" w:name="Link14A"/>
          <w:bookmarkStart w:id="642" w:name="_Toc293927400"/>
          <w:bookmarkStart w:id="643" w:name="_Toc366229788"/>
          <w:bookmarkEnd w:id="641"/>
          <w:proofErr w:type="gramStart"/>
          <w:r>
            <w:t>element</w:t>
          </w:r>
          <w:proofErr w:type="gramEnd"/>
          <w:r>
            <w:t xml:space="preserve"> file/search-key</w:t>
          </w:r>
          <w:bookmarkEnd w:id="642"/>
          <w:bookmarkEnd w:id="64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04925" cy="876300"/>
                      <wp:effectExtent l="0" t="0" r="9525"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925"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85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to use as the key value when searching the file.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644" w:name="Link14B"/>
          <w:bookmarkStart w:id="645" w:name="_Toc293927401"/>
          <w:bookmarkStart w:id="646" w:name="_Toc366229789"/>
          <w:bookmarkEnd w:id="644"/>
          <w:proofErr w:type="gramStart"/>
          <w:r>
            <w:t>element</w:t>
          </w:r>
          <w:proofErr w:type="gramEnd"/>
          <w:r>
            <w:t xml:space="preserve"> file/column</w:t>
          </w:r>
          <w:bookmarkEnd w:id="645"/>
          <w:bookmarkEnd w:id="64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71600" cy="2609850"/>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26098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the name of a column within the file. The columns are matched against the fields within the CSV value of an entry.</w:t>
                      </w:r>
                      <w:r>
                        <w:rPr>
                          <w:color w:val="000000"/>
                          <w:sz w:val="16"/>
                          <w:szCs w:val="16"/>
                        </w:rPr>
                        <w:br/>
                      </w:r>
                      <w:r>
                        <w:rPr>
                          <w:color w:val="000000"/>
                          <w:sz w:val="16"/>
                          <w:szCs w:val="16"/>
                        </w:rPr>
                        <w:br/>
                        <w:t>The last column may be declared with a name of '...' which means the prevous declared column repeats allowing a multi-valued element to be defined.</w:t>
                      </w:r>
                      <w:r>
                        <w:rPr>
                          <w:color w:val="000000"/>
                          <w:sz w:val="16"/>
                          <w:szCs w:val="16"/>
                        </w:rPr>
                        <w:br/>
                      </w:r>
                      <w:r>
                        <w:rPr>
                          <w:color w:val="000000"/>
                          <w:sz w:val="16"/>
                          <w:szCs w:val="16"/>
                        </w:rPr>
                        <w:br/>
                        <w:t>The entry can have fewer values than declared columns in which case the additional columns will be unset.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647" w:name="Link2A"/>
          <w:bookmarkStart w:id="648" w:name="_Toc293927402"/>
          <w:bookmarkStart w:id="649" w:name="_Toc366229790"/>
          <w:bookmarkEnd w:id="647"/>
          <w:proofErr w:type="gramStart"/>
          <w:r>
            <w:lastRenderedPageBreak/>
            <w:t>complexType</w:t>
          </w:r>
          <w:proofErr w:type="gramEnd"/>
          <w:r>
            <w:t xml:space="preserve"> foreach</w:t>
          </w:r>
          <w:bookmarkEnd w:id="648"/>
          <w:bookmarkEnd w:id="64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409700" cy="792480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9700" cy="79248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59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BE" w:history="1">
                        <w:r w:rsidR="00D03E1F">
                          <w:rPr>
                            <w:b/>
                            <w:bCs/>
                            <w:color w:val="0000FF"/>
                            <w:sz w:val="16"/>
                            <w:szCs w:val="16"/>
                            <w:u w:val="single"/>
                          </w:rPr>
                          <w:t>statement/foreach</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E"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hold the list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F"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to evaluate.</w:t>
                            </w:r>
                            <w:r>
                              <w:rPr>
                                <w:color w:val="000000"/>
                                <w:sz w:val="16"/>
                                <w:szCs w:val="16"/>
                              </w:rPr>
                              <w:br/>
                              <w:t>e.g. "${optional-products}"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Iterate over the values within a variables list of values, and execute the child statements for each value.</w:t>
                      </w:r>
                      <w:r>
                        <w:rPr>
                          <w:color w:val="000000"/>
                          <w:sz w:val="16"/>
                          <w:szCs w:val="16"/>
                        </w:rPr>
                        <w:br/>
                      </w:r>
                      <w:r>
                        <w:rPr>
                          <w:color w:val="000000"/>
                          <w:sz w:val="16"/>
                          <w:szCs w:val="16"/>
                        </w:rPr>
                        <w:br/>
                        <w:t xml:space="preserve">Sets a variable to each value in turn. The scope of the variable is the contained block of statements. It will not </w:t>
                      </w:r>
                      <w:proofErr w:type="gramStart"/>
                      <w:r>
                        <w:rPr>
                          <w:color w:val="000000"/>
                          <w:sz w:val="16"/>
                          <w:szCs w:val="16"/>
                        </w:rPr>
                        <w:t>exists</w:t>
                      </w:r>
                      <w:proofErr w:type="gramEnd"/>
                      <w:r>
                        <w:rPr>
                          <w:color w:val="000000"/>
                          <w:sz w:val="16"/>
                          <w:szCs w:val="16"/>
                        </w:rPr>
                        <w:t xml:space="preserve"> after the foreach statement completes.</w:t>
                      </w:r>
                      <w:r>
                        <w:rPr>
                          <w:color w:val="000000"/>
                          <w:sz w:val="16"/>
                          <w:szCs w:val="16"/>
                        </w:rPr>
                        <w:br/>
                      </w:r>
                      <w:r>
                        <w:rPr>
                          <w:color w:val="000000"/>
                          <w:sz w:val="16"/>
                          <w:szCs w:val="16"/>
                        </w:rPr>
                        <w:br/>
                        <w:t>If a variable with the same name exists, its value will be hidden within the child statements, and will be restored on exit of the statement.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50" w:name="LinkDE"/>
          <w:bookmarkEnd w:id="650"/>
          <w:proofErr w:type="gramStart"/>
          <w:r>
            <w:rPr>
              <w:color w:val="000000"/>
              <w:szCs w:val="20"/>
            </w:rPr>
            <w:t>attribute</w:t>
          </w:r>
          <w:proofErr w:type="gramEnd"/>
          <w:r>
            <w:rPr>
              <w:color w:val="000000"/>
              <w:szCs w:val="20"/>
            </w:rPr>
            <w:t xml:space="preserve"> </w:t>
          </w:r>
          <w:r>
            <w:rPr>
              <w:b/>
              <w:bCs/>
              <w:color w:val="000000"/>
              <w:szCs w:val="20"/>
            </w:rPr>
            <w:t>foreach/@var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19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hold the list value.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51" w:name="LinkDF"/>
          <w:bookmarkEnd w:id="651"/>
          <w:proofErr w:type="gramStart"/>
          <w:r>
            <w:rPr>
              <w:color w:val="000000"/>
              <w:szCs w:val="20"/>
            </w:rPr>
            <w:lastRenderedPageBreak/>
            <w:t>attribute</w:t>
          </w:r>
          <w:proofErr w:type="gramEnd"/>
          <w:r>
            <w:rPr>
              <w:color w:val="000000"/>
              <w:szCs w:val="20"/>
            </w:rPr>
            <w:t xml:space="preserve"> </w:t>
          </w:r>
          <w:r>
            <w:rPr>
              <w:b/>
              <w:bCs/>
              <w:color w:val="000000"/>
              <w:szCs w:val="20"/>
            </w:rPr>
            <w:t>foreach/@value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06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to evaluate.</w:t>
                      </w:r>
                      <w:r>
                        <w:rPr>
                          <w:color w:val="000000"/>
                          <w:sz w:val="16"/>
                          <w:szCs w:val="16"/>
                        </w:rPr>
                        <w:br/>
                        <w:t>e.g. "${optional-products}"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652" w:name="Link2B"/>
          <w:bookmarkStart w:id="653" w:name="_Toc293927403"/>
          <w:bookmarkStart w:id="654" w:name="_Toc366229791"/>
          <w:bookmarkEnd w:id="652"/>
          <w:proofErr w:type="gramStart"/>
          <w:r>
            <w:lastRenderedPageBreak/>
            <w:t>complexType</w:t>
          </w:r>
          <w:proofErr w:type="gramEnd"/>
          <w:r>
            <w:t xml:space="preserve"> if</w:t>
          </w:r>
          <w:bookmarkEnd w:id="653"/>
          <w:bookmarkEnd w:id="65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4648200" cy="798195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200" cy="7981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86" w:history="1">
                  <w:r w:rsidR="00D03E1F">
                    <w:rPr>
                      <w:b/>
                      <w:bCs/>
                      <w:color w:val="0000FF"/>
                      <w:sz w:val="16"/>
                      <w:szCs w:val="16"/>
                      <w:u w:val="single"/>
                    </w:rPr>
                    <w:t>is-valid-product</w:t>
                  </w:r>
                </w:hyperlink>
                <w:r w:rsidR="00D03E1F">
                  <w:rPr>
                    <w:b/>
                    <w:bCs/>
                    <w:color w:val="000000"/>
                    <w:sz w:val="16"/>
                    <w:szCs w:val="16"/>
                  </w:rPr>
                  <w:t xml:space="preserve"> </w:t>
                </w:r>
                <w:hyperlink w:anchor="Link87" w:history="1">
                  <w:r w:rsidR="00D03E1F">
                    <w:rPr>
                      <w:b/>
                      <w:bCs/>
                      <w:color w:val="0000FF"/>
                      <w:sz w:val="16"/>
                      <w:szCs w:val="16"/>
                      <w:u w:val="single"/>
                    </w:rPr>
                    <w:t>is-valid-password</w:t>
                  </w:r>
                </w:hyperlink>
                <w:r w:rsidR="00D03E1F">
                  <w:rPr>
                    <w:b/>
                    <w:bCs/>
                    <w:color w:val="000000"/>
                    <w:sz w:val="16"/>
                    <w:szCs w:val="16"/>
                  </w:rPr>
                  <w:t xml:space="preserve"> </w:t>
                </w:r>
                <w:hyperlink w:anchor="Link88" w:history="1">
                  <w:r w:rsidR="00D03E1F">
                    <w:rPr>
                      <w:b/>
                      <w:bCs/>
                      <w:color w:val="0000FF"/>
                      <w:sz w:val="16"/>
                      <w:szCs w:val="16"/>
                      <w:u w:val="single"/>
                    </w:rPr>
                    <w:t>variable</w:t>
                  </w:r>
                </w:hyperlink>
                <w:r w:rsidR="00D03E1F">
                  <w:rPr>
                    <w:b/>
                    <w:bCs/>
                    <w:color w:val="000000"/>
                    <w:sz w:val="16"/>
                    <w:szCs w:val="16"/>
                  </w:rPr>
                  <w:t xml:space="preserve"> </w:t>
                </w:r>
                <w:hyperlink w:anchor="Link89" w:history="1">
                  <w:r w:rsidR="00D03E1F">
                    <w:rPr>
                      <w:b/>
                      <w:bCs/>
                      <w:color w:val="0000FF"/>
                      <w:sz w:val="16"/>
                      <w:szCs w:val="16"/>
                      <w:u w:val="single"/>
                    </w:rPr>
                    <w:t>is-list</w:t>
                  </w:r>
                </w:hyperlink>
                <w:r w:rsidR="00D03E1F">
                  <w:rPr>
                    <w:b/>
                    <w:bCs/>
                    <w:color w:val="000000"/>
                    <w:sz w:val="16"/>
                    <w:szCs w:val="16"/>
                  </w:rPr>
                  <w:t xml:space="preserve"> </w:t>
                </w:r>
                <w:hyperlink w:anchor="Link8A" w:history="1">
                  <w:r w:rsidR="00D03E1F">
                    <w:rPr>
                      <w:b/>
                      <w:bCs/>
                      <w:color w:val="0000FF"/>
                      <w:sz w:val="16"/>
                      <w:szCs w:val="16"/>
                      <w:u w:val="single"/>
                    </w:rPr>
                    <w:t>starts-with</w:t>
                  </w:r>
                </w:hyperlink>
                <w:r w:rsidR="00D03E1F">
                  <w:rPr>
                    <w:b/>
                    <w:bCs/>
                    <w:color w:val="000000"/>
                    <w:sz w:val="16"/>
                    <w:szCs w:val="16"/>
                  </w:rPr>
                  <w:t xml:space="preserve"> </w:t>
                </w:r>
                <w:hyperlink w:anchor="Link8B" w:history="1">
                  <w:r w:rsidR="00D03E1F">
                    <w:rPr>
                      <w:b/>
                      <w:bCs/>
                      <w:color w:val="0000FF"/>
                      <w:sz w:val="16"/>
                      <w:szCs w:val="16"/>
                      <w:u w:val="single"/>
                    </w:rPr>
                    <w:t>ends-with</w:t>
                  </w:r>
                </w:hyperlink>
                <w:r w:rsidR="00D03E1F">
                  <w:rPr>
                    <w:b/>
                    <w:bCs/>
                    <w:color w:val="000000"/>
                    <w:sz w:val="16"/>
                    <w:szCs w:val="16"/>
                  </w:rPr>
                  <w:t xml:space="preserve"> </w:t>
                </w:r>
                <w:hyperlink w:anchor="Link8C" w:history="1">
                  <w:r w:rsidR="00D03E1F">
                    <w:rPr>
                      <w:b/>
                      <w:bCs/>
                      <w:color w:val="0000FF"/>
                      <w:sz w:val="16"/>
                      <w:szCs w:val="16"/>
                      <w:u w:val="single"/>
                    </w:rPr>
                    <w:t>contains</w:t>
                  </w:r>
                </w:hyperlink>
                <w:r w:rsidR="00D03E1F">
                  <w:rPr>
                    <w:b/>
                    <w:bCs/>
                    <w:color w:val="000000"/>
                    <w:sz w:val="16"/>
                    <w:szCs w:val="16"/>
                  </w:rPr>
                  <w:t xml:space="preserve"> </w:t>
                </w:r>
                <w:hyperlink w:anchor="Link8D" w:history="1">
                  <w:r w:rsidR="00D03E1F">
                    <w:rPr>
                      <w:b/>
                      <w:bCs/>
                      <w:color w:val="0000FF"/>
                      <w:sz w:val="16"/>
                      <w:szCs w:val="16"/>
                      <w:u w:val="single"/>
                    </w:rPr>
                    <w:t>match-regex</w:t>
                  </w:r>
                </w:hyperlink>
                <w:r w:rsidR="00D03E1F">
                  <w:rPr>
                    <w:b/>
                    <w:bCs/>
                    <w:color w:val="000000"/>
                    <w:sz w:val="16"/>
                    <w:szCs w:val="16"/>
                  </w:rPr>
                  <w:t xml:space="preserve"> </w:t>
                </w:r>
                <w:hyperlink w:anchor="Link8E" w:history="1">
                  <w:r w:rsidR="00D03E1F">
                    <w:rPr>
                      <w:b/>
                      <w:bCs/>
                      <w:color w:val="0000FF"/>
                      <w:sz w:val="16"/>
                      <w:szCs w:val="16"/>
                      <w:u w:val="single"/>
                    </w:rPr>
                    <w:t>match-ip</w:t>
                  </w:r>
                </w:hyperlink>
                <w:r w:rsidR="00D03E1F">
                  <w:rPr>
                    <w:b/>
                    <w:bCs/>
                    <w:color w:val="000000"/>
                    <w:sz w:val="16"/>
                    <w:szCs w:val="16"/>
                  </w:rPr>
                  <w:t xml:space="preserve"> </w:t>
                </w:r>
                <w:hyperlink w:anchor="Link8F" w:history="1">
                  <w:r w:rsidR="00D03E1F">
                    <w:rPr>
                      <w:b/>
                      <w:bCs/>
                      <w:color w:val="0000FF"/>
                      <w:sz w:val="16"/>
                      <w:szCs w:val="16"/>
                      <w:u w:val="single"/>
                    </w:rPr>
                    <w:t>match-acl</w:t>
                  </w:r>
                </w:hyperlink>
                <w:r w:rsidR="00D03E1F">
                  <w:rPr>
                    <w:b/>
                    <w:bCs/>
                    <w:color w:val="000000"/>
                    <w:sz w:val="16"/>
                    <w:szCs w:val="16"/>
                  </w:rPr>
                  <w:t xml:space="preserve"> </w:t>
                </w:r>
                <w:hyperlink w:anchor="Link90" w:history="1">
                  <w:r w:rsidR="00D03E1F">
                    <w:rPr>
                      <w:b/>
                      <w:bCs/>
                      <w:color w:val="0000FF"/>
                      <w:sz w:val="16"/>
                      <w:szCs w:val="16"/>
                      <w:u w:val="single"/>
                    </w:rPr>
                    <w:t>equals</w:t>
                  </w:r>
                </w:hyperlink>
                <w:r w:rsidR="00D03E1F">
                  <w:rPr>
                    <w:b/>
                    <w:bCs/>
                    <w:color w:val="000000"/>
                    <w:sz w:val="16"/>
                    <w:szCs w:val="16"/>
                  </w:rPr>
                  <w:t xml:space="preserve"> </w:t>
                </w:r>
                <w:hyperlink w:anchor="Link91" w:history="1">
                  <w:r w:rsidR="00D03E1F">
                    <w:rPr>
                      <w:b/>
                      <w:bCs/>
                      <w:color w:val="0000FF"/>
                      <w:sz w:val="16"/>
                      <w:szCs w:val="16"/>
                      <w:u w:val="single"/>
                    </w:rPr>
                    <w:t>less-than</w:t>
                  </w:r>
                </w:hyperlink>
                <w:r w:rsidR="00D03E1F">
                  <w:rPr>
                    <w:b/>
                    <w:bCs/>
                    <w:color w:val="000000"/>
                    <w:sz w:val="16"/>
                    <w:szCs w:val="16"/>
                  </w:rPr>
                  <w:t xml:space="preserve"> </w:t>
                </w:r>
                <w:hyperlink w:anchor="Link92" w:history="1">
                  <w:r w:rsidR="00D03E1F">
                    <w:rPr>
                      <w:b/>
                      <w:bCs/>
                      <w:color w:val="0000FF"/>
                      <w:sz w:val="16"/>
                      <w:szCs w:val="16"/>
                      <w:u w:val="single"/>
                    </w:rPr>
                    <w:t>less-than-equals</w:t>
                  </w:r>
                </w:hyperlink>
                <w:r w:rsidR="00D03E1F">
                  <w:rPr>
                    <w:b/>
                    <w:bCs/>
                    <w:color w:val="000000"/>
                    <w:sz w:val="16"/>
                    <w:szCs w:val="16"/>
                  </w:rPr>
                  <w:t xml:space="preserve"> </w:t>
                </w:r>
                <w:hyperlink w:anchor="Link93" w:history="1">
                  <w:r w:rsidR="00D03E1F">
                    <w:rPr>
                      <w:b/>
                      <w:bCs/>
                      <w:color w:val="0000FF"/>
                      <w:sz w:val="16"/>
                      <w:szCs w:val="16"/>
                      <w:u w:val="single"/>
                    </w:rPr>
                    <w:t>greater-than</w:t>
                  </w:r>
                </w:hyperlink>
                <w:r w:rsidR="00D03E1F">
                  <w:rPr>
                    <w:b/>
                    <w:bCs/>
                    <w:color w:val="000000"/>
                    <w:sz w:val="16"/>
                    <w:szCs w:val="16"/>
                  </w:rPr>
                  <w:t xml:space="preserve"> </w:t>
                </w:r>
                <w:hyperlink w:anchor="Link94" w:history="1">
                  <w:r w:rsidR="00D03E1F">
                    <w:rPr>
                      <w:b/>
                      <w:bCs/>
                      <w:color w:val="0000FF"/>
                      <w:sz w:val="16"/>
                      <w:szCs w:val="16"/>
                      <w:u w:val="single"/>
                    </w:rPr>
                    <w:t>greater-than-equals</w:t>
                  </w:r>
                </w:hyperlink>
                <w:r w:rsidR="00D03E1F">
                  <w:rPr>
                    <w:b/>
                    <w:bCs/>
                    <w:color w:val="000000"/>
                    <w:sz w:val="16"/>
                    <w:szCs w:val="16"/>
                  </w:rPr>
                  <w:t xml:space="preserve"> </w:t>
                </w:r>
                <w:hyperlink w:anchor="Link95" w:history="1">
                  <w:r w:rsidR="00D03E1F">
                    <w:rPr>
                      <w:b/>
                      <w:bCs/>
                      <w:color w:val="0000FF"/>
                      <w:sz w:val="16"/>
                      <w:szCs w:val="16"/>
                      <w:u w:val="single"/>
                    </w:rPr>
                    <w:t>is-defined</w:t>
                  </w:r>
                </w:hyperlink>
                <w:r w:rsidR="00D03E1F">
                  <w:rPr>
                    <w:b/>
                    <w:bCs/>
                    <w:color w:val="000000"/>
                    <w:sz w:val="16"/>
                    <w:szCs w:val="16"/>
                  </w:rPr>
                  <w:t xml:space="preserve"> </w:t>
                </w:r>
                <w:hyperlink w:anchor="Link96" w:history="1">
                  <w:r w:rsidR="00D03E1F">
                    <w:rPr>
                      <w:b/>
                      <w:bCs/>
                      <w:color w:val="0000FF"/>
                      <w:sz w:val="16"/>
                      <w:szCs w:val="16"/>
                      <w:u w:val="single"/>
                    </w:rPr>
                    <w:t>is-not-defined</w:t>
                  </w:r>
                </w:hyperlink>
                <w:r w:rsidR="00D03E1F">
                  <w:rPr>
                    <w:b/>
                    <w:bCs/>
                    <w:color w:val="000000"/>
                    <w:sz w:val="16"/>
                    <w:szCs w:val="16"/>
                  </w:rPr>
                  <w:t xml:space="preserve"> </w:t>
                </w:r>
                <w:hyperlink w:anchor="Link97" w:history="1">
                  <w:r w:rsidR="00D03E1F">
                    <w:rPr>
                      <w:b/>
                      <w:bCs/>
                      <w:color w:val="0000FF"/>
                      <w:sz w:val="16"/>
                      <w:szCs w:val="16"/>
                      <w:u w:val="single"/>
                    </w:rPr>
                    <w:t>is-authentication</w:t>
                  </w:r>
                </w:hyperlink>
                <w:r w:rsidR="00D03E1F">
                  <w:rPr>
                    <w:b/>
                    <w:bCs/>
                    <w:color w:val="000000"/>
                    <w:sz w:val="16"/>
                    <w:szCs w:val="16"/>
                  </w:rPr>
                  <w:t xml:space="preserve"> </w:t>
                </w:r>
                <w:hyperlink w:anchor="Link98" w:history="1">
                  <w:r w:rsidR="00D03E1F">
                    <w:rPr>
                      <w:b/>
                      <w:bCs/>
                      <w:color w:val="0000FF"/>
                      <w:sz w:val="16"/>
                      <w:szCs w:val="16"/>
                      <w:u w:val="single"/>
                    </w:rPr>
                    <w:t>is-accounting</w:t>
                  </w:r>
                </w:hyperlink>
                <w:r w:rsidR="00D03E1F">
                  <w:rPr>
                    <w:b/>
                    <w:bCs/>
                    <w:color w:val="000000"/>
                    <w:sz w:val="16"/>
                    <w:szCs w:val="16"/>
                  </w:rPr>
                  <w:t xml:space="preserve"> </w:t>
                </w:r>
                <w:hyperlink w:anchor="Link99" w:history="1">
                  <w:r w:rsidR="00D03E1F">
                    <w:rPr>
                      <w:b/>
                      <w:bCs/>
                      <w:color w:val="0000FF"/>
                      <w:sz w:val="16"/>
                      <w:szCs w:val="16"/>
                      <w:u w:val="single"/>
                    </w:rPr>
                    <w:t>is-start</w:t>
                  </w:r>
                </w:hyperlink>
                <w:r w:rsidR="00D03E1F">
                  <w:rPr>
                    <w:b/>
                    <w:bCs/>
                    <w:color w:val="000000"/>
                    <w:sz w:val="16"/>
                    <w:szCs w:val="16"/>
                  </w:rPr>
                  <w:t xml:space="preserve"> </w:t>
                </w:r>
                <w:hyperlink w:anchor="Link9A" w:history="1">
                  <w:r w:rsidR="00D03E1F">
                    <w:rPr>
                      <w:b/>
                      <w:bCs/>
                      <w:color w:val="0000FF"/>
                      <w:sz w:val="16"/>
                      <w:szCs w:val="16"/>
                      <w:u w:val="single"/>
                    </w:rPr>
                    <w:t>is-stop</w:t>
                  </w:r>
                </w:hyperlink>
                <w:r w:rsidR="00D03E1F">
                  <w:rPr>
                    <w:b/>
                    <w:bCs/>
                    <w:color w:val="000000"/>
                    <w:sz w:val="16"/>
                    <w:szCs w:val="16"/>
                  </w:rPr>
                  <w:t xml:space="preserve"> </w:t>
                </w:r>
                <w:hyperlink w:anchor="Link9B" w:history="1">
                  <w:r w:rsidR="00D03E1F">
                    <w:rPr>
                      <w:b/>
                      <w:bCs/>
                      <w:color w:val="0000FF"/>
                      <w:sz w:val="16"/>
                      <w:szCs w:val="16"/>
                      <w:u w:val="single"/>
                    </w:rPr>
                    <w:t>is-interim</w:t>
                  </w:r>
                </w:hyperlink>
                <w:r w:rsidR="00D03E1F">
                  <w:rPr>
                    <w:b/>
                    <w:bCs/>
                    <w:color w:val="000000"/>
                    <w:sz w:val="16"/>
                    <w:szCs w:val="16"/>
                  </w:rPr>
                  <w:t xml:space="preserve"> </w:t>
                </w:r>
                <w:hyperlink w:anchor="Link9C" w:history="1">
                  <w:r w:rsidR="00D03E1F">
                    <w:rPr>
                      <w:b/>
                      <w:bCs/>
                      <w:color w:val="0000FF"/>
                      <w:sz w:val="16"/>
                      <w:szCs w:val="16"/>
                      <w:u w:val="single"/>
                    </w:rPr>
                    <w:t>is-accept</w:t>
                  </w:r>
                </w:hyperlink>
                <w:r w:rsidR="00D03E1F">
                  <w:rPr>
                    <w:b/>
                    <w:bCs/>
                    <w:color w:val="000000"/>
                    <w:sz w:val="16"/>
                    <w:szCs w:val="16"/>
                  </w:rPr>
                  <w:t xml:space="preserve"> </w:t>
                </w:r>
                <w:hyperlink w:anchor="Link9D" w:history="1">
                  <w:r w:rsidR="00D03E1F">
                    <w:rPr>
                      <w:b/>
                      <w:bCs/>
                      <w:color w:val="0000FF"/>
                      <w:sz w:val="16"/>
                      <w:szCs w:val="16"/>
                      <w:u w:val="single"/>
                    </w:rPr>
                    <w:t>is-reject</w:t>
                  </w:r>
                </w:hyperlink>
                <w:r w:rsidR="00D03E1F">
                  <w:rPr>
                    <w:b/>
                    <w:bCs/>
                    <w:color w:val="000000"/>
                    <w:sz w:val="16"/>
                    <w:szCs w:val="16"/>
                  </w:rPr>
                  <w:t xml:space="preserve"> </w:t>
                </w:r>
                <w:hyperlink w:anchor="Link9E" w:history="1">
                  <w:r w:rsidR="00D03E1F">
                    <w:rPr>
                      <w:b/>
                      <w:bCs/>
                      <w:color w:val="0000FF"/>
                      <w:sz w:val="16"/>
                      <w:szCs w:val="16"/>
                      <w:u w:val="single"/>
                    </w:rPr>
                    <w:t>is-deny</w:t>
                  </w:r>
                </w:hyperlink>
                <w:r w:rsidR="00D03E1F">
                  <w:rPr>
                    <w:b/>
                    <w:bCs/>
                    <w:color w:val="000000"/>
                    <w:sz w:val="16"/>
                    <w:szCs w:val="16"/>
                  </w:rPr>
                  <w:t xml:space="preserve"> </w:t>
                </w:r>
                <w:hyperlink w:anchor="Link83" w:history="1">
                  <w:r w:rsidR="00D03E1F">
                    <w:rPr>
                      <w:b/>
                      <w:bCs/>
                      <w:color w:val="0000FF"/>
                      <w:sz w:val="16"/>
                      <w:szCs w:val="16"/>
                      <w:u w:val="single"/>
                    </w:rPr>
                    <w:t>and</w:t>
                  </w:r>
                </w:hyperlink>
                <w:r w:rsidR="00D03E1F">
                  <w:rPr>
                    <w:b/>
                    <w:bCs/>
                    <w:color w:val="000000"/>
                    <w:sz w:val="16"/>
                    <w:szCs w:val="16"/>
                  </w:rPr>
                  <w:t xml:space="preserve"> </w:t>
                </w:r>
                <w:hyperlink w:anchor="Link84" w:history="1">
                  <w:r w:rsidR="00D03E1F">
                    <w:rPr>
                      <w:b/>
                      <w:bCs/>
                      <w:color w:val="0000FF"/>
                      <w:sz w:val="16"/>
                      <w:szCs w:val="16"/>
                      <w:u w:val="single"/>
                    </w:rPr>
                    <w:t>or</w:t>
                  </w:r>
                </w:hyperlink>
                <w:r w:rsidR="00D03E1F">
                  <w:rPr>
                    <w:b/>
                    <w:bCs/>
                    <w:color w:val="000000"/>
                    <w:sz w:val="16"/>
                    <w:szCs w:val="16"/>
                  </w:rPr>
                  <w:t xml:space="preserve"> </w:t>
                </w:r>
                <w:hyperlink w:anchor="Link85" w:history="1">
                  <w:r w:rsidR="00D03E1F">
                    <w:rPr>
                      <w:b/>
                      <w:bCs/>
                      <w:color w:val="0000FF"/>
                      <w:sz w:val="16"/>
                      <w:szCs w:val="16"/>
                      <w:u w:val="single"/>
                    </w:rPr>
                    <w:t>not</w:t>
                  </w:r>
                </w:hyperlink>
                <w:r w:rsidR="00D03E1F">
                  <w:rPr>
                    <w:b/>
                    <w:bCs/>
                    <w:color w:val="000000"/>
                    <w:sz w:val="16"/>
                    <w:szCs w:val="16"/>
                  </w:rPr>
                  <w:t xml:space="preserve"> </w:t>
                </w:r>
                <w:hyperlink w:anchor="LinkDC" w:history="1">
                  <w:r w:rsidR="00D03E1F">
                    <w:rPr>
                      <w:b/>
                      <w:bCs/>
                      <w:color w:val="0000FF"/>
                      <w:sz w:val="16"/>
                      <w:szCs w:val="16"/>
                      <w:u w:val="single"/>
                    </w:rPr>
                    <w:t>then</w:t>
                  </w:r>
                </w:hyperlink>
                <w:r w:rsidR="00D03E1F">
                  <w:rPr>
                    <w:b/>
                    <w:bCs/>
                    <w:color w:val="000000"/>
                    <w:sz w:val="16"/>
                    <w:szCs w:val="16"/>
                  </w:rPr>
                  <w:t xml:space="preserve"> </w:t>
                </w:r>
                <w:hyperlink w:anchor="LinkDD" w:history="1">
                  <w:r w:rsidR="00D03E1F">
                    <w:rPr>
                      <w:b/>
                      <w:bCs/>
                      <w:color w:val="0000FF"/>
                      <w:sz w:val="16"/>
                      <w:szCs w:val="16"/>
                      <w:u w:val="single"/>
                    </w:rPr>
                    <w:t>else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11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BD" w:history="1">
                        <w:r w:rsidR="00D03E1F">
                          <w:rPr>
                            <w:b/>
                            <w:bCs/>
                            <w:color w:val="0000FF"/>
                            <w:sz w:val="16"/>
                            <w:szCs w:val="16"/>
                            <w:u w:val="single"/>
                          </w:rPr>
                          <w:t>statement/if</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5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Implement a conditional test with statement blocks for true ('then') and false ('else') cases.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655" w:name="LinkDC"/>
          <w:bookmarkStart w:id="656" w:name="_Toc293927404"/>
          <w:bookmarkStart w:id="657" w:name="_Toc366229792"/>
          <w:bookmarkEnd w:id="655"/>
          <w:proofErr w:type="gramStart"/>
          <w:r>
            <w:lastRenderedPageBreak/>
            <w:t>element</w:t>
          </w:r>
          <w:proofErr w:type="gramEnd"/>
          <w:r>
            <w:t xml:space="preserve"> if/then</w:t>
          </w:r>
          <w:bookmarkEnd w:id="656"/>
          <w:bookmarkEnd w:id="65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485900" cy="790575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0" cy="79057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D" w:history="1">
                  <w:r w:rsidR="00D03E1F">
                    <w:rPr>
                      <w:b/>
                      <w:bCs/>
                      <w:color w:val="0000FF"/>
                      <w:sz w:val="16"/>
                      <w:szCs w:val="16"/>
                      <w:u w:val="single"/>
                    </w:rPr>
                    <w:t>then</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81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Statements executed if the logical test returns true.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658" w:name="LinkDD"/>
          <w:bookmarkStart w:id="659" w:name="_Toc293927405"/>
          <w:bookmarkStart w:id="660" w:name="_Toc366229793"/>
          <w:bookmarkEnd w:id="658"/>
          <w:proofErr w:type="gramStart"/>
          <w:r>
            <w:lastRenderedPageBreak/>
            <w:t>element</w:t>
          </w:r>
          <w:proofErr w:type="gramEnd"/>
          <w:r>
            <w:t xml:space="preserve"> if/else</w:t>
          </w:r>
          <w:bookmarkEnd w:id="659"/>
          <w:bookmarkEnd w:id="66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485900" cy="790575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0" cy="79057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7" w:history="1">
                  <w:r w:rsidR="00D03E1F">
                    <w:rPr>
                      <w:b/>
                      <w:bCs/>
                      <w:color w:val="0000FF"/>
                      <w:sz w:val="16"/>
                      <w:szCs w:val="16"/>
                      <w:u w:val="single"/>
                    </w:rPr>
                    <w:t>else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88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Statements executed if the logical test returns false.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661" w:name="Link2C"/>
          <w:bookmarkStart w:id="662" w:name="_Toc293927406"/>
          <w:bookmarkStart w:id="663" w:name="_Toc366229794"/>
          <w:bookmarkEnd w:id="661"/>
          <w:proofErr w:type="gramStart"/>
          <w:r>
            <w:t>complexType</w:t>
          </w:r>
          <w:proofErr w:type="gramEnd"/>
          <w:r>
            <w:t xml:space="preserve"> is-list</w:t>
          </w:r>
          <w:bookmarkEnd w:id="662"/>
          <w:bookmarkEnd w:id="66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581275" cy="1333500"/>
                      <wp:effectExtent l="0" t="0" r="9525"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1275" cy="13335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5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89" w:history="1">
                        <w:r w:rsidR="00D03E1F">
                          <w:rPr>
                            <w:b/>
                            <w:bCs/>
                            <w:color w:val="0000FF"/>
                            <w:sz w:val="16"/>
                            <w:szCs w:val="16"/>
                            <w:u w:val="single"/>
                          </w:rPr>
                          <w:t>logicClause/is-list</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6"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94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Tests a variable to see if it contains a list of values (true) or a single value (false).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64" w:name="LinkA6"/>
          <w:bookmarkEnd w:id="664"/>
          <w:proofErr w:type="gramStart"/>
          <w:r>
            <w:rPr>
              <w:color w:val="000000"/>
              <w:szCs w:val="20"/>
            </w:rPr>
            <w:t>attribute</w:t>
          </w:r>
          <w:proofErr w:type="gramEnd"/>
          <w:r>
            <w:rPr>
              <w:color w:val="000000"/>
              <w:szCs w:val="20"/>
            </w:rPr>
            <w:t xml:space="preserve"> </w:t>
          </w:r>
          <w:r>
            <w:rPr>
              <w:b/>
              <w:bCs/>
              <w:color w:val="000000"/>
              <w:szCs w:val="20"/>
            </w:rPr>
            <w:t>is-list/@var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73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665" w:name="Link2D"/>
          <w:bookmarkStart w:id="666" w:name="_Toc293927407"/>
          <w:bookmarkStart w:id="667" w:name="_Toc366229795"/>
          <w:bookmarkEnd w:id="665"/>
          <w:proofErr w:type="gramStart"/>
          <w:r>
            <w:t>complexType</w:t>
          </w:r>
          <w:proofErr w:type="gramEnd"/>
          <w:r>
            <w:t xml:space="preserve"> is-valid-password</w:t>
          </w:r>
          <w:bookmarkEnd w:id="666"/>
          <w:bookmarkEnd w:id="66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905125" cy="2695575"/>
                      <wp:effectExtent l="0" t="0" r="9525" b="9525"/>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26955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2510"/>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87" w:history="1">
                        <w:r w:rsidR="00D03E1F">
                          <w:rPr>
                            <w:b/>
                            <w:bCs/>
                            <w:color w:val="0000FF"/>
                            <w:sz w:val="16"/>
                            <w:szCs w:val="16"/>
                            <w:u w:val="single"/>
                          </w:rPr>
                          <w:t>logicClause/is-valid-password</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1" w:history="1">
                        <w:r w:rsidR="00D03E1F">
                          <w:rPr>
                            <w:color w:val="0000FF"/>
                            <w:sz w:val="16"/>
                            <w:szCs w:val="16"/>
                            <w:u w:val="single"/>
                          </w:rPr>
                          <w:t>chap</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true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chap password checking.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2" w:history="1">
                        <w:r w:rsidR="00D03E1F">
                          <w:rPr>
                            <w:color w:val="0000FF"/>
                            <w:sz w:val="16"/>
                            <w:szCs w:val="16"/>
                            <w:u w:val="single"/>
                          </w:rPr>
                          <w:t>pap</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true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PAP password checking.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3" w:history="1">
                        <w:r w:rsidR="00D03E1F">
                          <w:rPr>
                            <w:color w:val="0000FF"/>
                            <w:sz w:val="16"/>
                            <w:szCs w:val="16"/>
                            <w:u w:val="single"/>
                          </w:rPr>
                          <w:t>password</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String </w:t>
                            </w:r>
                            <w:r>
                              <w:rPr>
                                <w:color w:val="000000"/>
                                <w:sz w:val="16"/>
                                <w:szCs w:val="16"/>
                              </w:rPr>
                              <w:lastRenderedPageBreak/>
                              <w:t>containing substition expressions for the plain text password to match.</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Validate a password. Returns true if the password from the RADIUS packet matches the value of the password attribute.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68" w:name="LinkA1"/>
          <w:bookmarkEnd w:id="668"/>
          <w:proofErr w:type="gramStart"/>
          <w:r>
            <w:rPr>
              <w:color w:val="000000"/>
              <w:szCs w:val="20"/>
            </w:rPr>
            <w:t>attribute</w:t>
          </w:r>
          <w:proofErr w:type="gramEnd"/>
          <w:r>
            <w:rPr>
              <w:color w:val="000000"/>
              <w:szCs w:val="20"/>
            </w:rPr>
            <w:t xml:space="preserve"> </w:t>
          </w:r>
          <w:r>
            <w:rPr>
              <w:b/>
              <w:bCs/>
              <w:color w:val="000000"/>
              <w:szCs w:val="20"/>
            </w:rPr>
            <w:t>is-valid-password/@chap</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true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55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chap password checking.</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69" w:name="LinkA2"/>
          <w:bookmarkEnd w:id="669"/>
          <w:proofErr w:type="gramStart"/>
          <w:r>
            <w:rPr>
              <w:color w:val="000000"/>
              <w:szCs w:val="20"/>
            </w:rPr>
            <w:t>attribute</w:t>
          </w:r>
          <w:proofErr w:type="gramEnd"/>
          <w:r>
            <w:rPr>
              <w:color w:val="000000"/>
              <w:szCs w:val="20"/>
            </w:rPr>
            <w:t xml:space="preserve"> </w:t>
          </w:r>
          <w:r>
            <w:rPr>
              <w:b/>
              <w:bCs/>
              <w:color w:val="000000"/>
              <w:szCs w:val="20"/>
            </w:rPr>
            <w:t>is-valid-password/@pap</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true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52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 PAP password checking.</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70" w:name="LinkA3"/>
          <w:bookmarkEnd w:id="670"/>
          <w:proofErr w:type="gramStart"/>
          <w:r>
            <w:rPr>
              <w:color w:val="000000"/>
              <w:szCs w:val="20"/>
            </w:rPr>
            <w:lastRenderedPageBreak/>
            <w:t>attribute</w:t>
          </w:r>
          <w:proofErr w:type="gramEnd"/>
          <w:r>
            <w:rPr>
              <w:color w:val="000000"/>
              <w:szCs w:val="20"/>
            </w:rPr>
            <w:t xml:space="preserve"> </w:t>
          </w:r>
          <w:r>
            <w:rPr>
              <w:b/>
              <w:bCs/>
              <w:color w:val="000000"/>
              <w:szCs w:val="20"/>
            </w:rPr>
            <w:t>is-valid-password/@password</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4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containing substition expressions for the plain text password to match.</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671" w:name="Link2E"/>
          <w:bookmarkStart w:id="672" w:name="_Toc293927408"/>
          <w:bookmarkStart w:id="673" w:name="_Toc366229796"/>
          <w:bookmarkEnd w:id="671"/>
          <w:proofErr w:type="gramStart"/>
          <w:r>
            <w:t>complexType</w:t>
          </w:r>
          <w:proofErr w:type="gramEnd"/>
          <w:r>
            <w:t xml:space="preserve"> is-valid-product</w:t>
          </w:r>
          <w:bookmarkEnd w:id="672"/>
          <w:bookmarkEnd w:id="67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857500" cy="184785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0" cy="18478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235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86" w:history="1">
                        <w:r w:rsidR="00D03E1F">
                          <w:rPr>
                            <w:b/>
                            <w:bCs/>
                            <w:color w:val="0000FF"/>
                            <w:sz w:val="16"/>
                            <w:szCs w:val="16"/>
                            <w:u w:val="single"/>
                          </w:rPr>
                          <w:t>logicClause/is-valid-product</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9F" w:history="1">
                        <w:r w:rsidR="00D03E1F">
                          <w:rPr>
                            <w:color w:val="0000FF"/>
                            <w:sz w:val="16"/>
                            <w:szCs w:val="16"/>
                            <w:u w:val="single"/>
                          </w:rPr>
                          <w:t>dpi</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DPI instance to check.</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0" w:history="1">
                        <w:r w:rsidR="00D03E1F">
                          <w:rPr>
                            <w:color w:val="0000FF"/>
                            <w:sz w:val="16"/>
                            <w:szCs w:val="16"/>
                            <w:u w:val="single"/>
                          </w:rPr>
                          <w:t>product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for the name of the product to test.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65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Check to see if the named product is valid on the DPI platform.</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74" w:name="Link9F"/>
          <w:bookmarkEnd w:id="674"/>
          <w:proofErr w:type="gramStart"/>
          <w:r>
            <w:rPr>
              <w:color w:val="000000"/>
              <w:szCs w:val="20"/>
            </w:rPr>
            <w:t>attribute</w:t>
          </w:r>
          <w:proofErr w:type="gramEnd"/>
          <w:r>
            <w:rPr>
              <w:color w:val="000000"/>
              <w:szCs w:val="20"/>
            </w:rPr>
            <w:t xml:space="preserve"> </w:t>
          </w:r>
          <w:r>
            <w:rPr>
              <w:b/>
              <w:bCs/>
              <w:color w:val="000000"/>
              <w:szCs w:val="20"/>
            </w:rPr>
            <w:t>is-valid-product/@dpi</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72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DPI instance to check.</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75" w:name="LinkA0"/>
          <w:bookmarkEnd w:id="675"/>
          <w:proofErr w:type="gramStart"/>
          <w:r>
            <w:rPr>
              <w:color w:val="000000"/>
              <w:szCs w:val="20"/>
            </w:rPr>
            <w:t>attribute</w:t>
          </w:r>
          <w:proofErr w:type="gramEnd"/>
          <w:r>
            <w:rPr>
              <w:color w:val="000000"/>
              <w:szCs w:val="20"/>
            </w:rPr>
            <w:t xml:space="preserve"> </w:t>
          </w:r>
          <w:r>
            <w:rPr>
              <w:b/>
              <w:bCs/>
              <w:color w:val="000000"/>
              <w:szCs w:val="20"/>
            </w:rPr>
            <w:t>is-valid-product/@product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49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for the name of the product to test.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676" w:name="Link2F"/>
          <w:bookmarkStart w:id="677" w:name="_Toc293927409"/>
          <w:bookmarkStart w:id="678" w:name="_Toc366229797"/>
          <w:bookmarkEnd w:id="676"/>
          <w:proofErr w:type="gramStart"/>
          <w:r>
            <w:t>complexType</w:t>
          </w:r>
          <w:proofErr w:type="gramEnd"/>
          <w:r>
            <w:t xml:space="preserve"> isDefined</w:t>
          </w:r>
          <w:bookmarkEnd w:id="677"/>
          <w:bookmarkEnd w:id="678"/>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647950" cy="112395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950" cy="1123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66"/>
                  <w:gridCol w:w="395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elements </w:t>
                      </w:r>
                    </w:p>
                  </w:tc>
                  <w:tc>
                    <w:tcPr>
                      <w:tcW w:w="0" w:type="auto"/>
                    </w:tcPr>
                    <w:p w:rsidR="00D03E1F" w:rsidRDefault="00A61963" w:rsidP="006C2718">
                      <w:pPr>
                        <w:widowControl w:val="0"/>
                        <w:autoSpaceDE w:val="0"/>
                        <w:autoSpaceDN w:val="0"/>
                        <w:adjustRightInd w:val="0"/>
                        <w:rPr>
                          <w:sz w:val="24"/>
                        </w:rPr>
                      </w:pPr>
                      <w:hyperlink w:anchor="Link95" w:history="1">
                        <w:r w:rsidR="00D03E1F">
                          <w:rPr>
                            <w:b/>
                            <w:bCs/>
                            <w:color w:val="0000FF"/>
                            <w:sz w:val="16"/>
                            <w:szCs w:val="16"/>
                            <w:u w:val="single"/>
                          </w:rPr>
                          <w:t>logicClause/is-defined</w:t>
                        </w:r>
                      </w:hyperlink>
                      <w:r w:rsidR="00D03E1F">
                        <w:rPr>
                          <w:b/>
                          <w:bCs/>
                          <w:color w:val="000000"/>
                          <w:sz w:val="16"/>
                          <w:szCs w:val="16"/>
                        </w:rPr>
                        <w:t xml:space="preserve"> </w:t>
                      </w:r>
                      <w:hyperlink w:anchor="Link96" w:history="1">
                        <w:r w:rsidR="00D03E1F">
                          <w:rPr>
                            <w:b/>
                            <w:bCs/>
                            <w:color w:val="0000FF"/>
                            <w:sz w:val="16"/>
                            <w:szCs w:val="16"/>
                            <w:u w:val="single"/>
                          </w:rPr>
                          <w:t>logicClause/is-not-defined</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B2"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test.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31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True if the variable is defined.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79" w:name="LinkB2"/>
          <w:bookmarkEnd w:id="679"/>
          <w:proofErr w:type="gramStart"/>
          <w:r>
            <w:rPr>
              <w:color w:val="000000"/>
              <w:szCs w:val="20"/>
            </w:rPr>
            <w:t>attribute</w:t>
          </w:r>
          <w:proofErr w:type="gramEnd"/>
          <w:r>
            <w:rPr>
              <w:color w:val="000000"/>
              <w:szCs w:val="20"/>
            </w:rPr>
            <w:t xml:space="preserve"> </w:t>
          </w:r>
          <w:r>
            <w:rPr>
              <w:b/>
              <w:bCs/>
              <w:color w:val="000000"/>
              <w:szCs w:val="20"/>
            </w:rPr>
            <w:t>isDefined/@var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21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test.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680" w:name="Link30"/>
          <w:bookmarkStart w:id="681" w:name="_Toc293927410"/>
          <w:bookmarkStart w:id="682" w:name="_Toc366229798"/>
          <w:bookmarkEnd w:id="680"/>
          <w:proofErr w:type="gramStart"/>
          <w:r>
            <w:lastRenderedPageBreak/>
            <w:t>complexType</w:t>
          </w:r>
          <w:proofErr w:type="gramEnd"/>
          <w:r>
            <w:t xml:space="preserve"> ldap</w:t>
          </w:r>
          <w:bookmarkEnd w:id="681"/>
          <w:bookmarkEnd w:id="68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04925" cy="7829550"/>
                      <wp:effectExtent l="0" t="0" r="952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925" cy="78295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4D" w:history="1">
                  <w:r w:rsidR="00D03E1F">
                    <w:rPr>
                      <w:b/>
                      <w:bCs/>
                      <w:color w:val="0000FF"/>
                      <w:sz w:val="16"/>
                      <w:szCs w:val="16"/>
                      <w:u w:val="single"/>
                    </w:rPr>
                    <w:t>ldap-version</w:t>
                  </w:r>
                </w:hyperlink>
                <w:r w:rsidR="00D03E1F">
                  <w:rPr>
                    <w:b/>
                    <w:bCs/>
                    <w:color w:val="000000"/>
                    <w:sz w:val="16"/>
                    <w:szCs w:val="16"/>
                  </w:rPr>
                  <w:t xml:space="preserve"> </w:t>
                </w:r>
                <w:hyperlink w:anchor="Link14E" w:history="1">
                  <w:r w:rsidR="00D03E1F">
                    <w:rPr>
                      <w:b/>
                      <w:bCs/>
                      <w:color w:val="0000FF"/>
                      <w:sz w:val="16"/>
                      <w:szCs w:val="16"/>
                      <w:u w:val="single"/>
                    </w:rPr>
                    <w:t>host</w:t>
                  </w:r>
                </w:hyperlink>
                <w:r w:rsidR="00D03E1F">
                  <w:rPr>
                    <w:b/>
                    <w:bCs/>
                    <w:color w:val="000000"/>
                    <w:sz w:val="16"/>
                    <w:szCs w:val="16"/>
                  </w:rPr>
                  <w:t xml:space="preserve"> </w:t>
                </w:r>
                <w:hyperlink w:anchor="Link14F" w:history="1">
                  <w:r w:rsidR="00D03E1F">
                    <w:rPr>
                      <w:b/>
                      <w:bCs/>
                      <w:color w:val="0000FF"/>
                      <w:sz w:val="16"/>
                      <w:szCs w:val="16"/>
                      <w:u w:val="single"/>
                    </w:rPr>
                    <w:t>username</w:t>
                  </w:r>
                </w:hyperlink>
                <w:r w:rsidR="00D03E1F">
                  <w:rPr>
                    <w:b/>
                    <w:bCs/>
                    <w:color w:val="000000"/>
                    <w:sz w:val="16"/>
                    <w:szCs w:val="16"/>
                  </w:rPr>
                  <w:t xml:space="preserve"> </w:t>
                </w:r>
                <w:hyperlink w:anchor="Link150" w:history="1">
                  <w:r w:rsidR="00D03E1F">
                    <w:rPr>
                      <w:b/>
                      <w:bCs/>
                      <w:color w:val="0000FF"/>
                      <w:sz w:val="16"/>
                      <w:szCs w:val="16"/>
                      <w:u w:val="single"/>
                    </w:rPr>
                    <w:t>password</w:t>
                  </w:r>
                </w:hyperlink>
                <w:r w:rsidR="00D03E1F">
                  <w:rPr>
                    <w:b/>
                    <w:bCs/>
                    <w:color w:val="000000"/>
                    <w:sz w:val="16"/>
                    <w:szCs w:val="16"/>
                  </w:rPr>
                  <w:t xml:space="preserve"> </w:t>
                </w:r>
                <w:hyperlink w:anchor="Link151" w:history="1">
                  <w:r w:rsidR="00D03E1F">
                    <w:rPr>
                      <w:b/>
                      <w:bCs/>
                      <w:color w:val="0000FF"/>
                      <w:sz w:val="16"/>
                      <w:szCs w:val="16"/>
                      <w:u w:val="single"/>
                    </w:rPr>
                    <w:t>base-dn</w:t>
                  </w:r>
                </w:hyperlink>
                <w:r w:rsidR="00D03E1F">
                  <w:rPr>
                    <w:b/>
                    <w:bCs/>
                    <w:color w:val="000000"/>
                    <w:sz w:val="16"/>
                    <w:szCs w:val="16"/>
                  </w:rPr>
                  <w:t xml:space="preserve"> </w:t>
                </w:r>
                <w:hyperlink w:anchor="Link152" w:history="1">
                  <w:r w:rsidR="00D03E1F">
                    <w:rPr>
                      <w:b/>
                      <w:bCs/>
                      <w:color w:val="0000FF"/>
                      <w:sz w:val="16"/>
                      <w:szCs w:val="16"/>
                      <w:u w:val="single"/>
                    </w:rPr>
                    <w:t>scope</w:t>
                  </w:r>
                </w:hyperlink>
                <w:r w:rsidR="00D03E1F">
                  <w:rPr>
                    <w:b/>
                    <w:bCs/>
                    <w:color w:val="000000"/>
                    <w:sz w:val="16"/>
                    <w:szCs w:val="16"/>
                  </w:rPr>
                  <w:t xml:space="preserve"> </w:t>
                </w:r>
                <w:hyperlink w:anchor="Link153" w:history="1">
                  <w:r w:rsidR="00D03E1F">
                    <w:rPr>
                      <w:b/>
                      <w:bCs/>
                      <w:color w:val="0000FF"/>
                      <w:sz w:val="16"/>
                      <w:szCs w:val="16"/>
                      <w:u w:val="single"/>
                    </w:rPr>
                    <w:t>query</w:t>
                  </w:r>
                </w:hyperlink>
                <w:r w:rsidR="00D03E1F">
                  <w:rPr>
                    <w:b/>
                    <w:bCs/>
                    <w:color w:val="000000"/>
                    <w:sz w:val="16"/>
                    <w:szCs w:val="16"/>
                  </w:rPr>
                  <w:t xml:space="preserve"> </w:t>
                </w:r>
                <w:hyperlink w:anchor="Link154" w:history="1">
                  <w:r w:rsidR="00D03E1F">
                    <w:rPr>
                      <w:b/>
                      <w:bCs/>
                      <w:color w:val="0000FF"/>
                      <w:sz w:val="16"/>
                      <w:szCs w:val="16"/>
                      <w:u w:val="single"/>
                    </w:rPr>
                    <w:t>query-pre-fetch</w:t>
                  </w:r>
                </w:hyperlink>
                <w:r w:rsidR="00D03E1F">
                  <w:rPr>
                    <w:b/>
                    <w:bCs/>
                    <w:color w:val="000000"/>
                    <w:sz w:val="16"/>
                    <w:szCs w:val="16"/>
                  </w:rPr>
                  <w:t xml:space="preserve"> </w:t>
                </w:r>
                <w:hyperlink w:anchor="Link155" w:history="1">
                  <w:r w:rsidR="00D03E1F">
                    <w:rPr>
                      <w:b/>
                      <w:bCs/>
                      <w:color w:val="0000FF"/>
                      <w:sz w:val="16"/>
                      <w:szCs w:val="16"/>
                      <w:u w:val="single"/>
                    </w:rPr>
                    <w:t>req-attr</w:t>
                  </w:r>
                </w:hyperlink>
                <w:r w:rsidR="00D03E1F">
                  <w:rPr>
                    <w:b/>
                    <w:bCs/>
                    <w:color w:val="000000"/>
                    <w:sz w:val="16"/>
                    <w:szCs w:val="16"/>
                  </w:rPr>
                  <w:t xml:space="preserve"> </w:t>
                </w:r>
                <w:hyperlink w:anchor="Link156" w:history="1">
                  <w:r w:rsidR="00D03E1F">
                    <w:rPr>
                      <w:b/>
                      <w:bCs/>
                      <w:color w:val="0000FF"/>
                      <w:sz w:val="16"/>
                      <w:szCs w:val="16"/>
                      <w:u w:val="single"/>
                    </w:rPr>
                    <w:t>connect-timeout</w:t>
                  </w:r>
                </w:hyperlink>
                <w:r w:rsidR="00D03E1F">
                  <w:rPr>
                    <w:b/>
                    <w:bCs/>
                    <w:color w:val="000000"/>
                    <w:sz w:val="16"/>
                    <w:szCs w:val="16"/>
                  </w:rPr>
                  <w:t xml:space="preserve"> </w:t>
                </w:r>
                <w:hyperlink w:anchor="Link157" w:history="1">
                  <w:r w:rsidR="00D03E1F">
                    <w:rPr>
                      <w:b/>
                      <w:bCs/>
                      <w:color w:val="0000FF"/>
                      <w:sz w:val="16"/>
                      <w:szCs w:val="16"/>
                      <w:u w:val="single"/>
                    </w:rPr>
                    <w:t>read-</w:t>
                  </w:r>
                  <w:r w:rsidR="00D03E1F">
                    <w:rPr>
                      <w:b/>
                      <w:bCs/>
                      <w:color w:val="0000FF"/>
                      <w:sz w:val="16"/>
                      <w:szCs w:val="16"/>
                      <w:u w:val="single"/>
                    </w:rPr>
                    <w:lastRenderedPageBreak/>
                    <w:t>timeout</w:t>
                  </w:r>
                </w:hyperlink>
                <w:r w:rsidR="00D03E1F">
                  <w:rPr>
                    <w:b/>
                    <w:bCs/>
                    <w:color w:val="000000"/>
                    <w:sz w:val="16"/>
                    <w:szCs w:val="16"/>
                  </w:rPr>
                  <w:t xml:space="preserve"> </w:t>
                </w:r>
                <w:hyperlink w:anchor="Link158" w:history="1">
                  <w:r w:rsidR="00D03E1F">
                    <w:rPr>
                      <w:b/>
                      <w:bCs/>
                      <w:color w:val="0000FF"/>
                      <w:sz w:val="16"/>
                      <w:szCs w:val="16"/>
                      <w:u w:val="single"/>
                    </w:rPr>
                    <w:t>pool-size</w:t>
                  </w:r>
                </w:hyperlink>
                <w:r w:rsidR="00D03E1F">
                  <w:rPr>
                    <w:b/>
                    <w:bCs/>
                    <w:color w:val="000000"/>
                    <w:sz w:val="16"/>
                    <w:szCs w:val="16"/>
                  </w:rPr>
                  <w:t xml:space="preserve"> </w:t>
                </w:r>
                <w:hyperlink w:anchor="Link159" w:history="1">
                  <w:r w:rsidR="00D03E1F">
                    <w:rPr>
                      <w:b/>
                      <w:bCs/>
                      <w:color w:val="0000FF"/>
                      <w:sz w:val="16"/>
                      <w:szCs w:val="16"/>
                      <w:u w:val="single"/>
                    </w:rPr>
                    <w:t>up-count</w:t>
                  </w:r>
                </w:hyperlink>
                <w:r w:rsidR="00D03E1F">
                  <w:rPr>
                    <w:b/>
                    <w:bCs/>
                    <w:color w:val="000000"/>
                    <w:sz w:val="16"/>
                    <w:szCs w:val="16"/>
                  </w:rPr>
                  <w:t xml:space="preserve"> </w:t>
                </w:r>
                <w:hyperlink w:anchor="Link15A" w:history="1">
                  <w:r w:rsidR="00D03E1F">
                    <w:rPr>
                      <w:b/>
                      <w:bCs/>
                      <w:color w:val="0000FF"/>
                      <w:sz w:val="16"/>
                      <w:szCs w:val="16"/>
                      <w:u w:val="single"/>
                    </w:rPr>
                    <w:t>down-count</w:t>
                  </w:r>
                </w:hyperlink>
                <w:r w:rsidR="00D03E1F">
                  <w:rPr>
                    <w:b/>
                    <w:bCs/>
                    <w:color w:val="000000"/>
                    <w:sz w:val="16"/>
                    <w:szCs w:val="16"/>
                  </w:rPr>
                  <w:t xml:space="preserve"> </w:t>
                </w:r>
                <w:hyperlink w:anchor="Link15B" w:history="1">
                  <w:r w:rsidR="00D03E1F">
                    <w:rPr>
                      <w:b/>
                      <w:bCs/>
                      <w:color w:val="0000FF"/>
                      <w:sz w:val="16"/>
                      <w:szCs w:val="16"/>
                      <w:u w:val="single"/>
                    </w:rPr>
                    <w:t>down-time</w:t>
                  </w:r>
                </w:hyperlink>
                <w:r w:rsidR="00D03E1F">
                  <w:rPr>
                    <w:b/>
                    <w:bCs/>
                    <w:color w:val="000000"/>
                    <w:sz w:val="16"/>
                    <w:szCs w:val="16"/>
                  </w:rPr>
                  <w:t xml:space="preserve"> </w:t>
                </w:r>
                <w:hyperlink w:anchor="Link15C" w:history="1">
                  <w:r w:rsidR="00D03E1F">
                    <w:rPr>
                      <w:b/>
                      <w:bCs/>
                      <w:color w:val="0000FF"/>
                      <w:sz w:val="16"/>
                      <w:szCs w:val="16"/>
                      <w:u w:val="single"/>
                    </w:rPr>
                    <w:t>probe-interval</w:t>
                  </w:r>
                </w:hyperlink>
                <w:r w:rsidR="00D03E1F">
                  <w:rPr>
                    <w:b/>
                    <w:bCs/>
                    <w:color w:val="000000"/>
                    <w:sz w:val="16"/>
                    <w:szCs w:val="16"/>
                  </w:rPr>
                  <w:t xml:space="preserve"> </w:t>
                </w:r>
                <w:hyperlink w:anchor="Link15D" w:history="1">
                  <w:r w:rsidR="00D03E1F">
                    <w:rPr>
                      <w:b/>
                      <w:bCs/>
                      <w:color w:val="0000FF"/>
                      <w:sz w:val="16"/>
                      <w:szCs w:val="16"/>
                      <w:u w:val="single"/>
                    </w:rPr>
                    <w:t>probe-query</w:t>
                  </w:r>
                </w:hyperlink>
                <w:r w:rsidR="00D03E1F">
                  <w:rPr>
                    <w:b/>
                    <w:bCs/>
                    <w:color w:val="000000"/>
                    <w:sz w:val="16"/>
                    <w:szCs w:val="16"/>
                  </w:rPr>
                  <w:t xml:space="preserve"> </w:t>
                </w:r>
                <w:hyperlink w:anchor="Link15E" w:history="1">
                  <w:r w:rsidR="00D03E1F">
                    <w:rPr>
                      <w:b/>
                      <w:bCs/>
                      <w:color w:val="0000FF"/>
                      <w:sz w:val="16"/>
                      <w:szCs w:val="16"/>
                      <w:u w:val="single"/>
                    </w:rPr>
                    <w:t>selector</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203"/>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63" w:history="1">
                        <w:r w:rsidR="00D03E1F">
                          <w:rPr>
                            <w:b/>
                            <w:bCs/>
                            <w:color w:val="0000FF"/>
                            <w:sz w:val="16"/>
                            <w:szCs w:val="16"/>
                            <w:u w:val="single"/>
                          </w:rPr>
                          <w:t>lookups/ldap</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5F"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lookup for reference by 'lookup' statements.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0" w:history="1">
                        <w:r w:rsidR="00D03E1F">
                          <w:rPr>
                            <w:color w:val="0000FF"/>
                            <w:sz w:val="16"/>
                            <w:szCs w:val="16"/>
                            <w:u w:val="single"/>
                          </w:rPr>
                          <w:t>one-in-n-mode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this database lookup to only expect one of its instances to be working at any time. RRC limits the error reporting in this environment to only complain if all instances are unavailable.</w:t>
                            </w:r>
                            <w:r>
                              <w:rPr>
                                <w:color w:val="000000"/>
                                <w:sz w:val="16"/>
                                <w:szCs w:val="16"/>
                              </w:rPr>
                              <w:br/>
                            </w:r>
                            <w:r>
                              <w:rPr>
                                <w:color w:val="000000"/>
                                <w:sz w:val="16"/>
                                <w:szCs w:val="16"/>
                              </w:rPr>
                              <w:br/>
                              <w:t>e.g. a cold standby solution where the second instance isn't normally available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70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an external LDAP lookup.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83" w:name="Link15F"/>
          <w:bookmarkEnd w:id="683"/>
          <w:proofErr w:type="gramStart"/>
          <w:r>
            <w:rPr>
              <w:color w:val="000000"/>
              <w:szCs w:val="20"/>
            </w:rPr>
            <w:t>attribute</w:t>
          </w:r>
          <w:proofErr w:type="gramEnd"/>
          <w:r>
            <w:rPr>
              <w:color w:val="000000"/>
              <w:szCs w:val="20"/>
            </w:rPr>
            <w:t xml:space="preserve"> </w:t>
          </w:r>
          <w:r>
            <w:rPr>
              <w:b/>
              <w:bCs/>
              <w:color w:val="000000"/>
              <w:szCs w:val="20"/>
            </w:rPr>
            <w:t>ldap/@name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21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lookup for reference by 'lookup' statements.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684" w:name="Link160"/>
          <w:bookmarkEnd w:id="684"/>
          <w:proofErr w:type="gramStart"/>
          <w:r>
            <w:rPr>
              <w:color w:val="000000"/>
              <w:szCs w:val="20"/>
            </w:rPr>
            <w:t>attribute</w:t>
          </w:r>
          <w:proofErr w:type="gramEnd"/>
          <w:r>
            <w:rPr>
              <w:color w:val="000000"/>
              <w:szCs w:val="20"/>
            </w:rPr>
            <w:t xml:space="preserve"> </w:t>
          </w:r>
          <w:r>
            <w:rPr>
              <w:b/>
              <w:bCs/>
              <w:color w:val="000000"/>
              <w:szCs w:val="20"/>
            </w:rPr>
            <w:t>ldap/@one-in-n-mode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false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this database lookup to only expect one of its instances to be working at any time. RRC limits the error reporting in this environment to only complain if all instances are unavailable.</w:t>
                      </w:r>
                      <w:r>
                        <w:rPr>
                          <w:color w:val="000000"/>
                          <w:sz w:val="16"/>
                          <w:szCs w:val="16"/>
                        </w:rPr>
                        <w:br/>
                      </w:r>
                      <w:r>
                        <w:rPr>
                          <w:color w:val="000000"/>
                          <w:sz w:val="16"/>
                          <w:szCs w:val="16"/>
                        </w:rPr>
                        <w:br/>
                        <w:t>e.g. a cold standby solution where the second instance isn't normally available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685" w:name="Link14D"/>
          <w:bookmarkStart w:id="686" w:name="_Toc293927411"/>
          <w:bookmarkStart w:id="687" w:name="_Toc366229799"/>
          <w:bookmarkEnd w:id="685"/>
          <w:proofErr w:type="gramStart"/>
          <w:r>
            <w:t>element</w:t>
          </w:r>
          <w:proofErr w:type="gramEnd"/>
          <w:r>
            <w:t xml:space="preserve"> ldap/ldap-version</w:t>
          </w:r>
          <w:bookmarkEnd w:id="686"/>
          <w:bookmarkEnd w:id="68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285875" cy="876300"/>
                      <wp:effectExtent l="0" t="0" r="9525"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5875"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2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3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30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Specifies which version of LDAP to use for LDAP queries.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688" w:name="Link14E"/>
          <w:bookmarkStart w:id="689" w:name="_Toc293927412"/>
          <w:bookmarkStart w:id="690" w:name="_Toc366229800"/>
          <w:bookmarkEnd w:id="688"/>
          <w:proofErr w:type="gramStart"/>
          <w:r>
            <w:t>element</w:t>
          </w:r>
          <w:proofErr w:type="gramEnd"/>
          <w:r>
            <w:t xml:space="preserve"> ldap/host</w:t>
          </w:r>
          <w:bookmarkEnd w:id="689"/>
          <w:bookmarkEnd w:id="69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23975" cy="933450"/>
                      <wp:effectExtent l="0" t="0" r="9525"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3975" cy="9334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2088"/>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w:t>
                      </w:r>
                      <w:proofErr w:type="gramStart"/>
                      <w:r>
                        <w:rPr>
                          <w:color w:val="000000"/>
                          <w:sz w:val="16"/>
                          <w:szCs w:val="16"/>
                        </w:rPr>
                        <w:t>a-zA-Z0-9\-</w:t>
                      </w:r>
                      <w:proofErr w:type="gramEnd"/>
                      <w:r>
                        <w:rPr>
                          <w:color w:val="000000"/>
                          <w:sz w:val="16"/>
                          <w:szCs w:val="16"/>
                        </w:rPr>
                        <w:t>_+.]</w:t>
                      </w:r>
                      <w:proofErr w:type="gramStart"/>
                      <w:r>
                        <w:rPr>
                          <w:color w:val="000000"/>
                          <w:sz w:val="16"/>
                          <w:szCs w:val="16"/>
                        </w:rPr>
                        <w:t>+(</w:t>
                      </w:r>
                      <w:proofErr w:type="gramEnd"/>
                      <w:r>
                        <w:rPr>
                          <w:color w:val="000000"/>
                          <w:sz w:val="16"/>
                          <w:szCs w:val="16"/>
                        </w:rPr>
                        <w:t xml:space="preserve">:[0-9]+)?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38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Hostname or IP address of the LDAP server.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691" w:name="Link14F"/>
          <w:bookmarkStart w:id="692" w:name="_Toc293927413"/>
          <w:bookmarkStart w:id="693" w:name="_Toc366229801"/>
          <w:bookmarkEnd w:id="691"/>
          <w:proofErr w:type="gramStart"/>
          <w:r>
            <w:t>element</w:t>
          </w:r>
          <w:proofErr w:type="gramEnd"/>
          <w:r>
            <w:t xml:space="preserve"> ldap/username</w:t>
          </w:r>
          <w:bookmarkEnd w:id="692"/>
          <w:bookmarkEnd w:id="69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81125" cy="1085850"/>
                      <wp:effectExtent l="0" t="0" r="9525"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10858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Username for authentication with the LDAP server. If this is not specified, RRC will bind anonymously with the LDAP server.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694" w:name="Link150"/>
          <w:bookmarkStart w:id="695" w:name="_Toc293927414"/>
          <w:bookmarkStart w:id="696" w:name="_Toc366229802"/>
          <w:bookmarkEnd w:id="694"/>
          <w:proofErr w:type="gramStart"/>
          <w:r>
            <w:t>element</w:t>
          </w:r>
          <w:proofErr w:type="gramEnd"/>
          <w:r>
            <w:t xml:space="preserve"> ldap/password</w:t>
          </w:r>
          <w:bookmarkEnd w:id="695"/>
          <w:bookmarkEnd w:id="69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000125" cy="771525"/>
                      <wp:effectExtent l="0" t="0" r="9525" b="9525"/>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0125" cy="7715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85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Password for the authentication user.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697" w:name="Link151"/>
          <w:bookmarkStart w:id="698" w:name="_Toc293927415"/>
          <w:bookmarkStart w:id="699" w:name="_Toc366229803"/>
          <w:bookmarkEnd w:id="697"/>
          <w:proofErr w:type="gramStart"/>
          <w:r>
            <w:t>element</w:t>
          </w:r>
          <w:proofErr w:type="gramEnd"/>
          <w:r>
            <w:t xml:space="preserve"> ldap/base-dn</w:t>
          </w:r>
          <w:bookmarkEnd w:id="698"/>
          <w:bookmarkEnd w:id="69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162050" cy="771525"/>
                      <wp:effectExtent l="0" t="0" r="0" b="9525"/>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0" cy="7715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3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Base DN for the LDAP queries.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00" w:name="Link152"/>
          <w:bookmarkStart w:id="701" w:name="_Toc293927416"/>
          <w:bookmarkStart w:id="702" w:name="_Toc366229804"/>
          <w:bookmarkEnd w:id="700"/>
          <w:proofErr w:type="gramStart"/>
          <w:r>
            <w:t>element</w:t>
          </w:r>
          <w:proofErr w:type="gramEnd"/>
          <w:r>
            <w:t xml:space="preserve"> ldap/scope</w:t>
          </w:r>
          <w:bookmarkEnd w:id="701"/>
          <w:bookmarkEnd w:id="70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038225" cy="666750"/>
                      <wp:effectExtent l="0" t="0" r="9525"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8225" cy="6667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sub</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sub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one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none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68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Scope of the search.</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03" w:name="Link153"/>
          <w:bookmarkStart w:id="704" w:name="_Toc293927417"/>
          <w:bookmarkStart w:id="705" w:name="_Toc366229805"/>
          <w:bookmarkEnd w:id="703"/>
          <w:proofErr w:type="gramStart"/>
          <w:r>
            <w:t>element</w:t>
          </w:r>
          <w:proofErr w:type="gramEnd"/>
          <w:r>
            <w:t xml:space="preserve"> ldap/query</w:t>
          </w:r>
          <w:bookmarkEnd w:id="704"/>
          <w:bookmarkEnd w:id="705"/>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71600" cy="1400175"/>
                      <wp:effectExtent l="0" t="0" r="0" b="9525"/>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14001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21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LDAP query expression. Can include substitution expressions to complete the query.</w:t>
                      </w:r>
                      <w:r>
                        <w:rPr>
                          <w:color w:val="000000"/>
                          <w:sz w:val="16"/>
                          <w:szCs w:val="16"/>
                        </w:rPr>
                        <w:br/>
                      </w:r>
                      <w:r>
                        <w:rPr>
                          <w:color w:val="000000"/>
                          <w:sz w:val="16"/>
                          <w:szCs w:val="16"/>
                        </w:rPr>
                        <w:br/>
                        <w:t>e.g.  iispSID=${radius:Calling-Station-Id}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06" w:name="Link154"/>
          <w:bookmarkStart w:id="707" w:name="_Toc293927418"/>
          <w:bookmarkStart w:id="708" w:name="_Toc366229806"/>
          <w:bookmarkEnd w:id="706"/>
          <w:proofErr w:type="gramStart"/>
          <w:r>
            <w:t>element</w:t>
          </w:r>
          <w:proofErr w:type="gramEnd"/>
          <w:r>
            <w:t xml:space="preserve"> ldap/query-pre-fetch</w:t>
          </w:r>
          <w:bookmarkEnd w:id="707"/>
          <w:bookmarkEnd w:id="708"/>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914650" cy="300990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4650" cy="30099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241"/>
                  <w:gridCol w:w="1941"/>
                  <w:gridCol w:w="1241"/>
                  <w:gridCol w:w="1241"/>
                  <w:gridCol w:w="124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61" w:history="1">
                        <w:r w:rsidR="00D03E1F">
                          <w:rPr>
                            <w:color w:val="0000FF"/>
                            <w:sz w:val="16"/>
                            <w:szCs w:val="16"/>
                            <w:u w:val="single"/>
                          </w:rPr>
                          <w:t>key-attr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attribute that is the search key for lookups in the internal cached copy.</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2" w:history="1">
                        <w:r w:rsidR="00D03E1F">
                          <w:rPr>
                            <w:color w:val="0000FF"/>
                            <w:sz w:val="16"/>
                            <w:szCs w:val="16"/>
                            <w:u w:val="single"/>
                          </w:rPr>
                          <w:t>key-value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to evaluate against the RADIUS request to generate the value for the key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3" w:history="1">
                        <w:r w:rsidR="00D03E1F">
                          <w:rPr>
                            <w:color w:val="0000FF"/>
                            <w:sz w:val="16"/>
                            <w:szCs w:val="16"/>
                            <w:u w:val="single"/>
                          </w:rPr>
                          <w:t>refresh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xs:nonNegativeInteger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Interval in milliseconds between refreshes of the cached data.</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Causes RRC to fetch the entire contents of the LDAP query and cache them internally. Only simple 'tables' can be cached in this way.</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09" w:name="Link161"/>
          <w:bookmarkEnd w:id="709"/>
          <w:proofErr w:type="gramStart"/>
          <w:r>
            <w:rPr>
              <w:color w:val="000000"/>
              <w:szCs w:val="20"/>
            </w:rPr>
            <w:t>attribute</w:t>
          </w:r>
          <w:proofErr w:type="gramEnd"/>
          <w:r>
            <w:rPr>
              <w:color w:val="000000"/>
              <w:szCs w:val="20"/>
            </w:rPr>
            <w:t xml:space="preserve"> </w:t>
          </w:r>
          <w:r>
            <w:rPr>
              <w:b/>
              <w:bCs/>
              <w:color w:val="000000"/>
              <w:szCs w:val="20"/>
            </w:rPr>
            <w:t>ldap/query-pre-fetch/@key-attr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08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attribute that is the search key for lookups in the internal cached copy.</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10" w:name="Link162"/>
          <w:bookmarkEnd w:id="710"/>
          <w:proofErr w:type="gramStart"/>
          <w:r>
            <w:rPr>
              <w:color w:val="000000"/>
              <w:szCs w:val="20"/>
            </w:rPr>
            <w:t>attribute</w:t>
          </w:r>
          <w:proofErr w:type="gramEnd"/>
          <w:r>
            <w:rPr>
              <w:color w:val="000000"/>
              <w:szCs w:val="20"/>
            </w:rPr>
            <w:t xml:space="preserve"> </w:t>
          </w:r>
          <w:r>
            <w:rPr>
              <w:b/>
              <w:bCs/>
              <w:color w:val="000000"/>
              <w:szCs w:val="20"/>
            </w:rPr>
            <w:t>ldap/query-pre-fetch/@key-value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89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Expression to evaluate against the RADIUS request to generate the value for the key attribute.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11" w:name="Link163"/>
          <w:bookmarkEnd w:id="711"/>
          <w:proofErr w:type="gramStart"/>
          <w:r>
            <w:rPr>
              <w:color w:val="000000"/>
              <w:szCs w:val="20"/>
            </w:rPr>
            <w:t>attribute</w:t>
          </w:r>
          <w:proofErr w:type="gramEnd"/>
          <w:r>
            <w:rPr>
              <w:color w:val="000000"/>
              <w:szCs w:val="20"/>
            </w:rPr>
            <w:t xml:space="preserve"> </w:t>
          </w:r>
          <w:r>
            <w:rPr>
              <w:b/>
              <w:bCs/>
              <w:color w:val="000000"/>
              <w:szCs w:val="20"/>
            </w:rPr>
            <w:t>ldap/query-pre-fetch/@refresh</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xs:nonNegativeInteger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59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Interval in milliseconds between refreshes of the cached data.</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12" w:name="Link155"/>
          <w:bookmarkStart w:id="713" w:name="_Toc293927419"/>
          <w:bookmarkStart w:id="714" w:name="_Toc366229807"/>
          <w:bookmarkEnd w:id="712"/>
          <w:proofErr w:type="gramStart"/>
          <w:r>
            <w:t>element</w:t>
          </w:r>
          <w:proofErr w:type="gramEnd"/>
          <w:r>
            <w:t xml:space="preserve"> ldap/req-attr</w:t>
          </w:r>
          <w:bookmarkEnd w:id="713"/>
          <w:bookmarkEnd w:id="71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71600" cy="93345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9334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05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an attribute whose value should be retrieved.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15" w:name="Link156"/>
          <w:bookmarkStart w:id="716" w:name="_Toc293927420"/>
          <w:bookmarkStart w:id="717" w:name="_Toc366229808"/>
          <w:bookmarkEnd w:id="715"/>
          <w:proofErr w:type="gramStart"/>
          <w:r>
            <w:t>element</w:t>
          </w:r>
          <w:proofErr w:type="gramEnd"/>
          <w:r>
            <w:t xml:space="preserve"> ldap/connect-timeout</w:t>
          </w:r>
          <w:bookmarkEnd w:id="716"/>
          <w:bookmarkEnd w:id="71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71600" cy="87630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C" w:history="1">
                  <w:r w:rsidR="00D03E1F">
                    <w:rPr>
                      <w:b/>
                      <w:bCs/>
                      <w:color w:val="0000FF"/>
                      <w:sz w:val="16"/>
                      <w:szCs w:val="16"/>
                      <w:u w:val="single"/>
                    </w:rPr>
                    <w:t>timeoutType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3000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83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Timeout in milliseconds to establish a connection to the directory.</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18" w:name="Link157"/>
          <w:bookmarkStart w:id="719" w:name="_Toc293927421"/>
          <w:bookmarkStart w:id="720" w:name="_Toc366229809"/>
          <w:bookmarkEnd w:id="718"/>
          <w:proofErr w:type="gramStart"/>
          <w:r>
            <w:t>element</w:t>
          </w:r>
          <w:proofErr w:type="gramEnd"/>
          <w:r>
            <w:t xml:space="preserve"> ldap/read-timeout</w:t>
          </w:r>
          <w:bookmarkEnd w:id="719"/>
          <w:bookmarkEnd w:id="72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04925" cy="876300"/>
                      <wp:effectExtent l="0" t="0" r="9525"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925"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C" w:history="1">
                  <w:r w:rsidR="00D03E1F">
                    <w:rPr>
                      <w:b/>
                      <w:bCs/>
                      <w:color w:val="0000FF"/>
                      <w:sz w:val="16"/>
                      <w:szCs w:val="16"/>
                      <w:u w:val="single"/>
                    </w:rPr>
                    <w:t>timeoutType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500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06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Timeout in milliseconds for read timeout, and query execute timeout.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21" w:name="Link158"/>
          <w:bookmarkStart w:id="722" w:name="_Toc293927422"/>
          <w:bookmarkStart w:id="723" w:name="_Toc366229810"/>
          <w:bookmarkEnd w:id="721"/>
          <w:proofErr w:type="gramStart"/>
          <w:r>
            <w:t>element</w:t>
          </w:r>
          <w:proofErr w:type="gramEnd"/>
          <w:r>
            <w:t xml:space="preserve"> ldap/pool-size</w:t>
          </w:r>
          <w:bookmarkEnd w:id="722"/>
          <w:bookmarkEnd w:id="72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181100" cy="981075"/>
                      <wp:effectExtent l="0" t="0" r="0" b="952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1100" cy="9810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5</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73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Maximum number of concurrent connections permittted to the LDAP directory.</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24" w:name="Link159"/>
          <w:bookmarkStart w:id="725" w:name="_Toc293927423"/>
          <w:bookmarkStart w:id="726" w:name="_Toc366229811"/>
          <w:bookmarkEnd w:id="724"/>
          <w:proofErr w:type="gramStart"/>
          <w:r>
            <w:lastRenderedPageBreak/>
            <w:t>element</w:t>
          </w:r>
          <w:proofErr w:type="gramEnd"/>
          <w:r>
            <w:t xml:space="preserve"> ldap/up-count</w:t>
          </w:r>
          <w:bookmarkEnd w:id="725"/>
          <w:bookmarkEnd w:id="72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81125" cy="876300"/>
                      <wp:effectExtent l="0" t="0" r="9525"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97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successful probes required to consider a failed directory as recovered.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27" w:name="Link15A"/>
          <w:bookmarkStart w:id="728" w:name="_Toc293927424"/>
          <w:bookmarkStart w:id="729" w:name="_Toc366229812"/>
          <w:bookmarkEnd w:id="727"/>
          <w:proofErr w:type="gramStart"/>
          <w:r>
            <w:t>element</w:t>
          </w:r>
          <w:proofErr w:type="gramEnd"/>
          <w:r>
            <w:t xml:space="preserve"> ldap/down-count</w:t>
          </w:r>
          <w:bookmarkEnd w:id="728"/>
          <w:bookmarkEnd w:id="72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81125" cy="876300"/>
                      <wp:effectExtent l="0" t="0" r="9525"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81125"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successive query failures required to consider the directory as failed.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30" w:name="Link15B"/>
          <w:bookmarkStart w:id="731" w:name="_Toc293927425"/>
          <w:bookmarkStart w:id="732" w:name="_Toc366229813"/>
          <w:bookmarkEnd w:id="730"/>
          <w:proofErr w:type="gramStart"/>
          <w:r>
            <w:lastRenderedPageBreak/>
            <w:t>element</w:t>
          </w:r>
          <w:proofErr w:type="gramEnd"/>
          <w:r>
            <w:t xml:space="preserve"> ldap/down-time</w:t>
          </w:r>
          <w:bookmarkEnd w:id="731"/>
          <w:bookmarkEnd w:id="73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43025" cy="981075"/>
                      <wp:effectExtent l="0" t="0" r="9525" b="952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43025" cy="9810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3000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73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 in milliseconds over which no successful queries must occur for the directory to be considered failed.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33" w:name="Link15C"/>
          <w:bookmarkStart w:id="734" w:name="_Toc293927426"/>
          <w:bookmarkStart w:id="735" w:name="_Toc366229814"/>
          <w:bookmarkEnd w:id="733"/>
          <w:proofErr w:type="gramStart"/>
          <w:r>
            <w:t>element</w:t>
          </w:r>
          <w:proofErr w:type="gramEnd"/>
          <w:r>
            <w:t xml:space="preserve"> ldap/probe-interval</w:t>
          </w:r>
          <w:bookmarkEnd w:id="734"/>
          <w:bookmarkEnd w:id="735"/>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52550" cy="87630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8763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C" w:history="1">
                  <w:r w:rsidR="00D03E1F">
                    <w:rPr>
                      <w:b/>
                      <w:bCs/>
                      <w:color w:val="0000FF"/>
                      <w:sz w:val="16"/>
                      <w:szCs w:val="16"/>
                      <w:u w:val="single"/>
                    </w:rPr>
                    <w:t>timeoutType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3000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44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br/>
                        <w:t>Interval in milliseconds between availability probes against a failed server.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36" w:name="Link15D"/>
          <w:bookmarkStart w:id="737" w:name="_Toc293927427"/>
          <w:bookmarkStart w:id="738" w:name="_Toc366229815"/>
          <w:bookmarkEnd w:id="736"/>
          <w:proofErr w:type="gramStart"/>
          <w:r>
            <w:t>element</w:t>
          </w:r>
          <w:proofErr w:type="gramEnd"/>
          <w:r>
            <w:t xml:space="preserve"> ldap/probe-query</w:t>
          </w:r>
          <w:bookmarkEnd w:id="737"/>
          <w:bookmarkEnd w:id="738"/>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62075" cy="1295400"/>
                      <wp:effectExtent l="0" t="0" r="952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2075" cy="12954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22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LDAP query to use as a probe to determine if the directory is available.</w:t>
                      </w:r>
                      <w:r>
                        <w:rPr>
                          <w:color w:val="000000"/>
                          <w:sz w:val="16"/>
                          <w:szCs w:val="16"/>
                        </w:rPr>
                        <w:br/>
                      </w:r>
                      <w:r>
                        <w:rPr>
                          <w:color w:val="000000"/>
                          <w:sz w:val="16"/>
                          <w:szCs w:val="16"/>
                        </w:rPr>
                        <w:br/>
                        <w:t>Note: no RADIUS packet is available, so no substitution expressions should be used.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39" w:name="Link15E"/>
          <w:bookmarkStart w:id="740" w:name="_Toc293927428"/>
          <w:bookmarkStart w:id="741" w:name="_Toc366229816"/>
          <w:bookmarkEnd w:id="739"/>
          <w:proofErr w:type="gramStart"/>
          <w:r>
            <w:t>element</w:t>
          </w:r>
          <w:proofErr w:type="gramEnd"/>
          <w:r>
            <w:t xml:space="preserve"> ldap/selector</w:t>
          </w:r>
          <w:bookmarkEnd w:id="740"/>
          <w:bookmarkEnd w:id="741"/>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23975" cy="981075"/>
                      <wp:effectExtent l="0" t="0" r="9525" b="952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3975" cy="9810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981"/>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roundrobin</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98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roundrobin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sequential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09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Selection algorithm used to distribute LDAP queries across the available instances.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742" w:name="Link31"/>
          <w:bookmarkStart w:id="743" w:name="_Toc293927429"/>
          <w:bookmarkStart w:id="744" w:name="_Toc366229817"/>
          <w:bookmarkEnd w:id="742"/>
          <w:proofErr w:type="gramStart"/>
          <w:r>
            <w:t>complexType</w:t>
          </w:r>
          <w:proofErr w:type="gramEnd"/>
          <w:r>
            <w:t xml:space="preserve"> listener</w:t>
          </w:r>
          <w:bookmarkEnd w:id="743"/>
          <w:bookmarkEnd w:id="74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228975" cy="2867025"/>
                      <wp:effectExtent l="0" t="0" r="9525" b="952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8975" cy="28670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5A" w:history="1">
                  <w:r w:rsidR="00D03E1F">
                    <w:rPr>
                      <w:b/>
                      <w:bCs/>
                      <w:color w:val="0000FF"/>
                      <w:sz w:val="16"/>
                      <w:szCs w:val="16"/>
                      <w:u w:val="single"/>
                    </w:rPr>
                    <w:t>monitor</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04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50" w:history="1">
                        <w:r w:rsidR="00D03E1F">
                          <w:rPr>
                            <w:b/>
                            <w:bCs/>
                            <w:color w:val="0000FF"/>
                            <w:sz w:val="16"/>
                            <w:szCs w:val="16"/>
                            <w:u w:val="single"/>
                          </w:rPr>
                          <w:t>rrc/listener</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5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Declaration of listening ports other than those used by the RADIUS authentication and accounting functions.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45" w:name="Link5A"/>
          <w:bookmarkStart w:id="746" w:name="_Toc293927430"/>
          <w:bookmarkStart w:id="747" w:name="_Toc366229818"/>
          <w:bookmarkEnd w:id="745"/>
          <w:proofErr w:type="gramStart"/>
          <w:r>
            <w:lastRenderedPageBreak/>
            <w:t>element</w:t>
          </w:r>
          <w:proofErr w:type="gramEnd"/>
          <w:r>
            <w:t xml:space="preserve"> listener/monitor</w:t>
          </w:r>
          <w:bookmarkEnd w:id="746"/>
          <w:bookmarkEnd w:id="74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543175" cy="3457575"/>
                      <wp:effectExtent l="0" t="0" r="9525" b="9525"/>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43175" cy="34575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166"/>
                  <w:gridCol w:w="1577"/>
                  <w:gridCol w:w="1166"/>
                  <w:gridCol w:w="2146"/>
                  <w:gridCol w:w="1166"/>
                  <w:gridCol w:w="1167"/>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64" w:history="1">
                        <w:r w:rsidR="00D03E1F">
                          <w:rPr>
                            <w:color w:val="0000FF"/>
                            <w:sz w:val="16"/>
                            <w:szCs w:val="16"/>
                            <w:u w:val="single"/>
                          </w:rPr>
                          <w:t>auth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784" w:type="pct"/>
                    </w:tcPr>
                    <w:p w:rsidR="00D03E1F" w:rsidRDefault="00A61963" w:rsidP="006C2718">
                      <w:pPr>
                        <w:widowControl w:val="0"/>
                        <w:autoSpaceDE w:val="0"/>
                        <w:autoSpaceDN w:val="0"/>
                        <w:adjustRightInd w:val="0"/>
                        <w:rPr>
                          <w:sz w:val="24"/>
                        </w:rPr>
                      </w:pPr>
                      <w:hyperlink w:anchor="Link165" w:history="1">
                        <w:r w:rsidR="00D03E1F">
                          <w:rPr>
                            <w:color w:val="0000FF"/>
                            <w:sz w:val="16"/>
                            <w:szCs w:val="16"/>
                            <w:u w:val="single"/>
                          </w:rPr>
                          <w:t>acct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784" w:type="pct"/>
                    </w:tcPr>
                    <w:p w:rsidR="00D03E1F" w:rsidRDefault="00A61963" w:rsidP="006C2718">
                      <w:pPr>
                        <w:widowControl w:val="0"/>
                        <w:autoSpaceDE w:val="0"/>
                        <w:autoSpaceDN w:val="0"/>
                        <w:adjustRightInd w:val="0"/>
                        <w:rPr>
                          <w:sz w:val="24"/>
                        </w:rPr>
                      </w:pPr>
                      <w:hyperlink w:anchor="Link166" w:history="1">
                        <w:r w:rsidR="00D03E1F">
                          <w:rPr>
                            <w:color w:val="0000FF"/>
                            <w:sz w:val="16"/>
                            <w:szCs w:val="16"/>
                            <w:u w:val="single"/>
                          </w:rPr>
                          <w:t>check</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784" w:type="pct"/>
                    </w:tcPr>
                    <w:p w:rsidR="00D03E1F" w:rsidRDefault="00A61963" w:rsidP="006C2718">
                      <w:pPr>
                        <w:widowControl w:val="0"/>
                        <w:autoSpaceDE w:val="0"/>
                        <w:autoSpaceDN w:val="0"/>
                        <w:adjustRightInd w:val="0"/>
                        <w:rPr>
                          <w:sz w:val="24"/>
                        </w:rPr>
                      </w:pPr>
                      <w:hyperlink w:anchor="Link167" w:history="1">
                        <w:r w:rsidR="00D03E1F">
                          <w:rPr>
                            <w:color w:val="0000FF"/>
                            <w:sz w:val="16"/>
                            <w:szCs w:val="16"/>
                            <w:u w:val="single"/>
                          </w:rPr>
                          <w:t>sentinal-file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${rrc.log.dir}/shutdown.now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Listening ports for interfacing with an external load balancer.</w:t>
                      </w:r>
                      <w:r>
                        <w:rPr>
                          <w:color w:val="000000"/>
                          <w:sz w:val="16"/>
                          <w:szCs w:val="16"/>
                        </w:rPr>
                        <w:br/>
                      </w:r>
                      <w:r>
                        <w:rPr>
                          <w:color w:val="000000"/>
                          <w:sz w:val="16"/>
                          <w:szCs w:val="16"/>
                        </w:rPr>
                        <w:br/>
                        <w:t xml:space="preserve">RRC publishes </w:t>
                      </w:r>
                      <w:proofErr w:type="gramStart"/>
                      <w:r>
                        <w:rPr>
                          <w:color w:val="000000"/>
                          <w:sz w:val="16"/>
                          <w:szCs w:val="16"/>
                        </w:rPr>
                        <w:t>it's</w:t>
                      </w:r>
                      <w:proofErr w:type="gramEnd"/>
                      <w:r>
                        <w:rPr>
                          <w:color w:val="000000"/>
                          <w:sz w:val="16"/>
                          <w:szCs w:val="16"/>
                        </w:rPr>
                        <w:t xml:space="preserve"> operational status for handling authentication and accounting packets via TCP listening ports. The load balancer can poll these ports to obtain status for the corresponding service. If RRC is able to handle the authentication or accounting packets, it will accept TCP connections on the monitoring port. These will be closed automatically by RRC shortly after the connection is accepted. Any input received will be discarded.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48" w:name="Link164"/>
          <w:bookmarkEnd w:id="748"/>
          <w:proofErr w:type="gramStart"/>
          <w:r>
            <w:rPr>
              <w:color w:val="000000"/>
              <w:szCs w:val="20"/>
            </w:rPr>
            <w:lastRenderedPageBreak/>
            <w:t>attribute</w:t>
          </w:r>
          <w:proofErr w:type="gramEnd"/>
          <w:r>
            <w:rPr>
              <w:color w:val="000000"/>
              <w:szCs w:val="20"/>
            </w:rPr>
            <w:t xml:space="preserve"> </w:t>
          </w:r>
          <w:r>
            <w:rPr>
              <w:b/>
              <w:bCs/>
              <w:color w:val="000000"/>
              <w:szCs w:val="20"/>
            </w:rPr>
            <w:t>listener/monitor/@auth</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xs:unsignedShort</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49" w:name="Link165"/>
          <w:bookmarkEnd w:id="749"/>
          <w:proofErr w:type="gramStart"/>
          <w:r>
            <w:rPr>
              <w:color w:val="000000"/>
              <w:szCs w:val="20"/>
            </w:rPr>
            <w:t>attribute</w:t>
          </w:r>
          <w:proofErr w:type="gramEnd"/>
          <w:r>
            <w:rPr>
              <w:color w:val="000000"/>
              <w:szCs w:val="20"/>
            </w:rPr>
            <w:t xml:space="preserve"> </w:t>
          </w:r>
          <w:r>
            <w:rPr>
              <w:b/>
              <w:bCs/>
              <w:color w:val="000000"/>
              <w:szCs w:val="20"/>
            </w:rPr>
            <w:t>listener/monitor/@acct</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xs:unsignedShort</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50" w:name="Link166"/>
          <w:bookmarkEnd w:id="750"/>
          <w:proofErr w:type="gramStart"/>
          <w:r>
            <w:rPr>
              <w:color w:val="000000"/>
              <w:szCs w:val="20"/>
            </w:rPr>
            <w:t>attribute</w:t>
          </w:r>
          <w:proofErr w:type="gramEnd"/>
          <w:r>
            <w:rPr>
              <w:color w:val="000000"/>
              <w:szCs w:val="20"/>
            </w:rPr>
            <w:t xml:space="preserve"> </w:t>
          </w:r>
          <w:r>
            <w:rPr>
              <w:b/>
              <w:bCs/>
              <w:color w:val="000000"/>
              <w:szCs w:val="20"/>
            </w:rPr>
            <w:t>listener/monitor/@check</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xs:unsignedShort</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51" w:name="Link167"/>
          <w:bookmarkEnd w:id="751"/>
          <w:proofErr w:type="gramStart"/>
          <w:r>
            <w:rPr>
              <w:color w:val="000000"/>
              <w:szCs w:val="20"/>
            </w:rPr>
            <w:t>attribute</w:t>
          </w:r>
          <w:proofErr w:type="gramEnd"/>
          <w:r>
            <w:rPr>
              <w:color w:val="000000"/>
              <w:szCs w:val="20"/>
            </w:rPr>
            <w:t xml:space="preserve"> </w:t>
          </w:r>
          <w:r>
            <w:rPr>
              <w:b/>
              <w:bCs/>
              <w:color w:val="000000"/>
              <w:szCs w:val="20"/>
            </w:rPr>
            <w:t>listener/monitor/@sentinal-file</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2146"/>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${rrc.log.dir}/shutdown.now</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752" w:name="Link32"/>
          <w:bookmarkStart w:id="753" w:name="_Toc293927431"/>
          <w:bookmarkStart w:id="754" w:name="_Toc366229819"/>
          <w:bookmarkEnd w:id="752"/>
          <w:proofErr w:type="gramStart"/>
          <w:r>
            <w:lastRenderedPageBreak/>
            <w:t>complexType</w:t>
          </w:r>
          <w:proofErr w:type="gramEnd"/>
          <w:r>
            <w:t xml:space="preserve"> log</w:t>
          </w:r>
          <w:bookmarkEnd w:id="753"/>
          <w:bookmarkEnd w:id="75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343150" cy="1952625"/>
                      <wp:effectExtent l="0" t="0" r="0" b="9525"/>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3150" cy="19526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extension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base </w:t>
                      </w:r>
                    </w:p>
                  </w:tc>
                  <w:tc>
                    <w:tcPr>
                      <w:tcW w:w="0" w:type="auto"/>
                    </w:tcPr>
                    <w:p w:rsidR="00D03E1F" w:rsidRDefault="00D03E1F" w:rsidP="006C2718">
                      <w:pPr>
                        <w:widowControl w:val="0"/>
                        <w:autoSpaceDE w:val="0"/>
                        <w:autoSpaceDN w:val="0"/>
                        <w:adjustRightInd w:val="0"/>
                        <w:rPr>
                          <w:sz w:val="24"/>
                        </w:rPr>
                      </w:pPr>
                      <w:r>
                        <w:rPr>
                          <w:color w:val="000000"/>
                          <w:sz w:val="16"/>
                          <w:szCs w:val="16"/>
                        </w:rPr>
                        <w:t>xs:string</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25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BC" w:history="1">
                        <w:r w:rsidR="00D03E1F">
                          <w:rPr>
                            <w:b/>
                            <w:bCs/>
                            <w:color w:val="0000FF"/>
                            <w:sz w:val="16"/>
                            <w:szCs w:val="16"/>
                            <w:u w:val="single"/>
                          </w:rPr>
                          <w:t>statement/log</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A" w:history="1">
                        <w:r w:rsidR="00D03E1F">
                          <w:rPr>
                            <w:color w:val="0000FF"/>
                            <w:sz w:val="16"/>
                            <w:szCs w:val="16"/>
                            <w:u w:val="single"/>
                          </w:rPr>
                          <w:t>logger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info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Logger to use when writing message.  Defaults to the standard log stream.</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B" w:history="1">
                        <w:r w:rsidR="00D03E1F">
                          <w:rPr>
                            <w:color w:val="0000FF"/>
                            <w:sz w:val="16"/>
                            <w:szCs w:val="16"/>
                            <w:u w:val="single"/>
                          </w:rPr>
                          <w:t>level</w:t>
                        </w:r>
                      </w:hyperlink>
                    </w:p>
                  </w:tc>
                  <w:tc>
                    <w:tcPr>
                      <w:tcW w:w="784" w:type="pct"/>
                    </w:tcPr>
                    <w:p w:rsidR="00D03E1F" w:rsidRDefault="00A61963" w:rsidP="006C2718">
                      <w:pPr>
                        <w:widowControl w:val="0"/>
                        <w:autoSpaceDE w:val="0"/>
                        <w:autoSpaceDN w:val="0"/>
                        <w:adjustRightInd w:val="0"/>
                        <w:rPr>
                          <w:sz w:val="24"/>
                        </w:rPr>
                      </w:pPr>
                      <w:hyperlink w:anchor="Link10" w:history="1">
                        <w:r w:rsidR="00D03E1F">
                          <w:rPr>
                            <w:b/>
                            <w:bCs/>
                            <w:color w:val="0000FF"/>
                            <w:sz w:val="16"/>
                            <w:szCs w:val="16"/>
                            <w:u w:val="single"/>
                          </w:rPr>
                          <w:t>logLevel</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info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Level at which to log the message.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35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Log a message.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55" w:name="LinkDA"/>
          <w:bookmarkEnd w:id="755"/>
          <w:proofErr w:type="gramStart"/>
          <w:r>
            <w:rPr>
              <w:color w:val="000000"/>
              <w:szCs w:val="20"/>
            </w:rPr>
            <w:t>attribute</w:t>
          </w:r>
          <w:proofErr w:type="gramEnd"/>
          <w:r>
            <w:rPr>
              <w:color w:val="000000"/>
              <w:szCs w:val="20"/>
            </w:rPr>
            <w:t xml:space="preserve"> </w:t>
          </w:r>
          <w:r>
            <w:rPr>
              <w:b/>
              <w:bCs/>
              <w:color w:val="000000"/>
              <w:szCs w:val="20"/>
            </w:rPr>
            <w:t>log/@logger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info</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4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Logger to use when writing message.  Defaults to the standard log stream.</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56" w:name="LinkDB"/>
          <w:bookmarkEnd w:id="756"/>
          <w:proofErr w:type="gramStart"/>
          <w:r>
            <w:rPr>
              <w:color w:val="000000"/>
              <w:szCs w:val="20"/>
            </w:rPr>
            <w:t>attribute</w:t>
          </w:r>
          <w:proofErr w:type="gramEnd"/>
          <w:r>
            <w:rPr>
              <w:color w:val="000000"/>
              <w:szCs w:val="20"/>
            </w:rPr>
            <w:t xml:space="preserve"> </w:t>
          </w:r>
          <w:r>
            <w:rPr>
              <w:b/>
              <w:bCs/>
              <w:color w:val="000000"/>
              <w:szCs w:val="20"/>
            </w:rPr>
            <w:t>log/@level</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0" w:history="1">
                  <w:r w:rsidR="00D03E1F">
                    <w:rPr>
                      <w:b/>
                      <w:bCs/>
                      <w:color w:val="0000FF"/>
                      <w:sz w:val="16"/>
                      <w:szCs w:val="16"/>
                      <w:u w:val="single"/>
                    </w:rPr>
                    <w:t>logLevel</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47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info</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777"/>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trace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debug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info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warn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warning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error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67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Level at which to log the message.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757" w:name="Link33"/>
          <w:bookmarkStart w:id="758" w:name="_Toc293927432"/>
          <w:bookmarkStart w:id="759" w:name="_Toc366229820"/>
          <w:bookmarkEnd w:id="757"/>
          <w:proofErr w:type="gramStart"/>
          <w:r>
            <w:t>complexType</w:t>
          </w:r>
          <w:proofErr w:type="gramEnd"/>
          <w:r>
            <w:t xml:space="preserve"> logging</w:t>
          </w:r>
          <w:bookmarkEnd w:id="758"/>
          <w:bookmarkEnd w:id="75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952500" cy="66675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2500" cy="6667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51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Configure logging.</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760" w:name="Link34"/>
          <w:bookmarkStart w:id="761" w:name="_Toc293927433"/>
          <w:bookmarkStart w:id="762" w:name="_Toc366229821"/>
          <w:bookmarkEnd w:id="760"/>
          <w:proofErr w:type="gramStart"/>
          <w:r>
            <w:t>complexType</w:t>
          </w:r>
          <w:proofErr w:type="gramEnd"/>
          <w:r>
            <w:t xml:space="preserve"> lookup</w:t>
          </w:r>
          <w:bookmarkEnd w:id="761"/>
          <w:bookmarkEnd w:id="76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247900" cy="962025"/>
                      <wp:effectExtent l="0" t="0" r="0" b="9525"/>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7900" cy="9620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541"/>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B8" w:history="1">
                        <w:r w:rsidR="00D03E1F">
                          <w:rPr>
                            <w:b/>
                            <w:bCs/>
                            <w:color w:val="0000FF"/>
                            <w:sz w:val="16"/>
                            <w:szCs w:val="16"/>
                            <w:u w:val="single"/>
                          </w:rPr>
                          <w:t>statement/lookup</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98"/>
                  <w:gridCol w:w="1398"/>
                  <w:gridCol w:w="1398"/>
                  <w:gridCol w:w="1398"/>
                  <w:gridCol w:w="1398"/>
                  <w:gridCol w:w="1398"/>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8"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00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Performs an external lookup using the named lookup.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63" w:name="LinkD8"/>
          <w:bookmarkEnd w:id="763"/>
          <w:proofErr w:type="gramStart"/>
          <w:r>
            <w:rPr>
              <w:color w:val="000000"/>
              <w:szCs w:val="20"/>
            </w:rPr>
            <w:t>attribute</w:t>
          </w:r>
          <w:proofErr w:type="gramEnd"/>
          <w:r>
            <w:rPr>
              <w:color w:val="000000"/>
              <w:szCs w:val="20"/>
            </w:rPr>
            <w:t xml:space="preserve"> </w:t>
          </w:r>
          <w:r>
            <w:rPr>
              <w:b/>
              <w:bCs/>
              <w:color w:val="000000"/>
              <w:szCs w:val="20"/>
            </w:rPr>
            <w:t>lookup/@name</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764" w:name="Link35"/>
          <w:bookmarkStart w:id="765" w:name="_Toc293927434"/>
          <w:bookmarkStart w:id="766" w:name="_Toc366229822"/>
          <w:bookmarkEnd w:id="764"/>
          <w:proofErr w:type="gramStart"/>
          <w:r>
            <w:t>complexType</w:t>
          </w:r>
          <w:proofErr w:type="gramEnd"/>
          <w:r>
            <w:t xml:space="preserve"> lookups</w:t>
          </w:r>
          <w:bookmarkEnd w:id="765"/>
          <w:bookmarkEnd w:id="76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314700" cy="1190625"/>
                      <wp:effectExtent l="0" t="0" r="0" b="9525"/>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4700" cy="11906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63" w:history="1">
                  <w:r w:rsidR="00D03E1F">
                    <w:rPr>
                      <w:b/>
                      <w:bCs/>
                      <w:color w:val="0000FF"/>
                      <w:sz w:val="16"/>
                      <w:szCs w:val="16"/>
                      <w:u w:val="single"/>
                    </w:rPr>
                    <w:t>ldap</w:t>
                  </w:r>
                </w:hyperlink>
                <w:r w:rsidR="00D03E1F">
                  <w:rPr>
                    <w:b/>
                    <w:bCs/>
                    <w:color w:val="000000"/>
                    <w:sz w:val="16"/>
                    <w:szCs w:val="16"/>
                  </w:rPr>
                  <w:t xml:space="preserve"> </w:t>
                </w:r>
                <w:hyperlink w:anchor="Link64" w:history="1">
                  <w:r w:rsidR="00D03E1F">
                    <w:rPr>
                      <w:b/>
                      <w:bCs/>
                      <w:color w:val="0000FF"/>
                      <w:sz w:val="16"/>
                      <w:szCs w:val="16"/>
                      <w:u w:val="single"/>
                    </w:rPr>
                    <w:t>file</w:t>
                  </w:r>
                </w:hyperlink>
                <w:r w:rsidR="00D03E1F">
                  <w:rPr>
                    <w:b/>
                    <w:bCs/>
                    <w:color w:val="000000"/>
                    <w:sz w:val="16"/>
                    <w:szCs w:val="16"/>
                  </w:rPr>
                  <w:t xml:space="preserve"> </w:t>
                </w:r>
                <w:hyperlink w:anchor="Link65" w:history="1">
                  <w:r w:rsidR="00D03E1F">
                    <w:rPr>
                      <w:b/>
                      <w:bCs/>
                      <w:color w:val="0000FF"/>
                      <w:sz w:val="16"/>
                      <w:szCs w:val="16"/>
                      <w:u w:val="single"/>
                    </w:rPr>
                    <w:t>database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088"/>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52" w:history="1">
                        <w:r w:rsidR="00D03E1F">
                          <w:rPr>
                            <w:b/>
                            <w:bCs/>
                            <w:color w:val="0000FF"/>
                            <w:sz w:val="16"/>
                            <w:szCs w:val="16"/>
                            <w:u w:val="single"/>
                          </w:rPr>
                          <w:t>rrc/lookups</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67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external data lookups for use within the configuration.</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67" w:name="Link63"/>
          <w:bookmarkStart w:id="768" w:name="_Toc293927435"/>
          <w:bookmarkStart w:id="769" w:name="_Toc366229823"/>
          <w:bookmarkEnd w:id="767"/>
          <w:proofErr w:type="gramStart"/>
          <w:r>
            <w:lastRenderedPageBreak/>
            <w:t>element</w:t>
          </w:r>
          <w:proofErr w:type="gramEnd"/>
          <w:r>
            <w:t xml:space="preserve"> lookups/ldap</w:t>
          </w:r>
          <w:bookmarkEnd w:id="768"/>
          <w:bookmarkEnd w:id="769"/>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143000" cy="7991475"/>
                      <wp:effectExtent l="0" t="0" r="0" b="9525"/>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43000" cy="79914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30" w:history="1">
                  <w:r w:rsidR="00D03E1F">
                    <w:rPr>
                      <w:b/>
                      <w:bCs/>
                      <w:color w:val="0000FF"/>
                      <w:sz w:val="16"/>
                      <w:szCs w:val="16"/>
                      <w:u w:val="single"/>
                    </w:rPr>
                    <w:t>ldap</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4D" w:history="1">
                  <w:r w:rsidR="00D03E1F">
                    <w:rPr>
                      <w:b/>
                      <w:bCs/>
                      <w:color w:val="0000FF"/>
                      <w:sz w:val="16"/>
                      <w:szCs w:val="16"/>
                      <w:u w:val="single"/>
                    </w:rPr>
                    <w:t>ldap-version</w:t>
                  </w:r>
                </w:hyperlink>
                <w:r w:rsidR="00D03E1F">
                  <w:rPr>
                    <w:b/>
                    <w:bCs/>
                    <w:color w:val="000000"/>
                    <w:sz w:val="16"/>
                    <w:szCs w:val="16"/>
                  </w:rPr>
                  <w:t xml:space="preserve"> </w:t>
                </w:r>
                <w:hyperlink w:anchor="Link14E" w:history="1">
                  <w:r w:rsidR="00D03E1F">
                    <w:rPr>
                      <w:b/>
                      <w:bCs/>
                      <w:color w:val="0000FF"/>
                      <w:sz w:val="16"/>
                      <w:szCs w:val="16"/>
                      <w:u w:val="single"/>
                    </w:rPr>
                    <w:t>host</w:t>
                  </w:r>
                </w:hyperlink>
                <w:r w:rsidR="00D03E1F">
                  <w:rPr>
                    <w:b/>
                    <w:bCs/>
                    <w:color w:val="000000"/>
                    <w:sz w:val="16"/>
                    <w:szCs w:val="16"/>
                  </w:rPr>
                  <w:t xml:space="preserve"> </w:t>
                </w:r>
                <w:hyperlink w:anchor="Link14F" w:history="1">
                  <w:r w:rsidR="00D03E1F">
                    <w:rPr>
                      <w:b/>
                      <w:bCs/>
                      <w:color w:val="0000FF"/>
                      <w:sz w:val="16"/>
                      <w:szCs w:val="16"/>
                      <w:u w:val="single"/>
                    </w:rPr>
                    <w:t>username</w:t>
                  </w:r>
                </w:hyperlink>
                <w:r w:rsidR="00D03E1F">
                  <w:rPr>
                    <w:b/>
                    <w:bCs/>
                    <w:color w:val="000000"/>
                    <w:sz w:val="16"/>
                    <w:szCs w:val="16"/>
                  </w:rPr>
                  <w:t xml:space="preserve"> </w:t>
                </w:r>
                <w:hyperlink w:anchor="Link150" w:history="1">
                  <w:r w:rsidR="00D03E1F">
                    <w:rPr>
                      <w:b/>
                      <w:bCs/>
                      <w:color w:val="0000FF"/>
                      <w:sz w:val="16"/>
                      <w:szCs w:val="16"/>
                      <w:u w:val="single"/>
                    </w:rPr>
                    <w:t>password</w:t>
                  </w:r>
                </w:hyperlink>
                <w:r w:rsidR="00D03E1F">
                  <w:rPr>
                    <w:b/>
                    <w:bCs/>
                    <w:color w:val="000000"/>
                    <w:sz w:val="16"/>
                    <w:szCs w:val="16"/>
                  </w:rPr>
                  <w:t xml:space="preserve"> </w:t>
                </w:r>
                <w:hyperlink w:anchor="Link151" w:history="1">
                  <w:r w:rsidR="00D03E1F">
                    <w:rPr>
                      <w:b/>
                      <w:bCs/>
                      <w:color w:val="0000FF"/>
                      <w:sz w:val="16"/>
                      <w:szCs w:val="16"/>
                      <w:u w:val="single"/>
                    </w:rPr>
                    <w:t>base-dn</w:t>
                  </w:r>
                </w:hyperlink>
                <w:r w:rsidR="00D03E1F">
                  <w:rPr>
                    <w:b/>
                    <w:bCs/>
                    <w:color w:val="000000"/>
                    <w:sz w:val="16"/>
                    <w:szCs w:val="16"/>
                  </w:rPr>
                  <w:t xml:space="preserve"> </w:t>
                </w:r>
                <w:hyperlink w:anchor="Link152" w:history="1">
                  <w:r w:rsidR="00D03E1F">
                    <w:rPr>
                      <w:b/>
                      <w:bCs/>
                      <w:color w:val="0000FF"/>
                      <w:sz w:val="16"/>
                      <w:szCs w:val="16"/>
                      <w:u w:val="single"/>
                    </w:rPr>
                    <w:t>scope</w:t>
                  </w:r>
                </w:hyperlink>
                <w:r w:rsidR="00D03E1F">
                  <w:rPr>
                    <w:b/>
                    <w:bCs/>
                    <w:color w:val="000000"/>
                    <w:sz w:val="16"/>
                    <w:szCs w:val="16"/>
                  </w:rPr>
                  <w:t xml:space="preserve"> </w:t>
                </w:r>
                <w:hyperlink w:anchor="Link153" w:history="1">
                  <w:r w:rsidR="00D03E1F">
                    <w:rPr>
                      <w:b/>
                      <w:bCs/>
                      <w:color w:val="0000FF"/>
                      <w:sz w:val="16"/>
                      <w:szCs w:val="16"/>
                      <w:u w:val="single"/>
                    </w:rPr>
                    <w:t>query</w:t>
                  </w:r>
                </w:hyperlink>
                <w:r w:rsidR="00D03E1F">
                  <w:rPr>
                    <w:b/>
                    <w:bCs/>
                    <w:color w:val="000000"/>
                    <w:sz w:val="16"/>
                    <w:szCs w:val="16"/>
                  </w:rPr>
                  <w:t xml:space="preserve"> </w:t>
                </w:r>
                <w:hyperlink w:anchor="Link154" w:history="1">
                  <w:r w:rsidR="00D03E1F">
                    <w:rPr>
                      <w:b/>
                      <w:bCs/>
                      <w:color w:val="0000FF"/>
                      <w:sz w:val="16"/>
                      <w:szCs w:val="16"/>
                      <w:u w:val="single"/>
                    </w:rPr>
                    <w:t>query-pre-fetch</w:t>
                  </w:r>
                </w:hyperlink>
                <w:r w:rsidR="00D03E1F">
                  <w:rPr>
                    <w:b/>
                    <w:bCs/>
                    <w:color w:val="000000"/>
                    <w:sz w:val="16"/>
                    <w:szCs w:val="16"/>
                  </w:rPr>
                  <w:t xml:space="preserve"> </w:t>
                </w:r>
                <w:hyperlink w:anchor="Link155" w:history="1">
                  <w:r w:rsidR="00D03E1F">
                    <w:rPr>
                      <w:b/>
                      <w:bCs/>
                      <w:color w:val="0000FF"/>
                      <w:sz w:val="16"/>
                      <w:szCs w:val="16"/>
                      <w:u w:val="single"/>
                    </w:rPr>
                    <w:t>req-attr</w:t>
                  </w:r>
                </w:hyperlink>
                <w:r w:rsidR="00D03E1F">
                  <w:rPr>
                    <w:b/>
                    <w:bCs/>
                    <w:color w:val="000000"/>
                    <w:sz w:val="16"/>
                    <w:szCs w:val="16"/>
                  </w:rPr>
                  <w:t xml:space="preserve"> </w:t>
                </w:r>
                <w:hyperlink w:anchor="Link156" w:history="1">
                  <w:r w:rsidR="00D03E1F">
                    <w:rPr>
                      <w:b/>
                      <w:bCs/>
                      <w:color w:val="0000FF"/>
                      <w:sz w:val="16"/>
                      <w:szCs w:val="16"/>
                      <w:u w:val="single"/>
                    </w:rPr>
                    <w:t>connect-timeout</w:t>
                  </w:r>
                </w:hyperlink>
                <w:r w:rsidR="00D03E1F">
                  <w:rPr>
                    <w:b/>
                    <w:bCs/>
                    <w:color w:val="000000"/>
                    <w:sz w:val="16"/>
                    <w:szCs w:val="16"/>
                  </w:rPr>
                  <w:t xml:space="preserve"> </w:t>
                </w:r>
                <w:hyperlink w:anchor="Link157" w:history="1">
                  <w:r w:rsidR="00D03E1F">
                    <w:rPr>
                      <w:b/>
                      <w:bCs/>
                      <w:color w:val="0000FF"/>
                      <w:sz w:val="16"/>
                      <w:szCs w:val="16"/>
                      <w:u w:val="single"/>
                    </w:rPr>
                    <w:t>read-timeout</w:t>
                  </w:r>
                </w:hyperlink>
                <w:r w:rsidR="00D03E1F">
                  <w:rPr>
                    <w:b/>
                    <w:bCs/>
                    <w:color w:val="000000"/>
                    <w:sz w:val="16"/>
                    <w:szCs w:val="16"/>
                  </w:rPr>
                  <w:t xml:space="preserve"> </w:t>
                </w:r>
                <w:hyperlink w:anchor="Link158" w:history="1">
                  <w:r w:rsidR="00D03E1F">
                    <w:rPr>
                      <w:b/>
                      <w:bCs/>
                      <w:color w:val="0000FF"/>
                      <w:sz w:val="16"/>
                      <w:szCs w:val="16"/>
                      <w:u w:val="single"/>
                    </w:rPr>
                    <w:t>pool-size</w:t>
                  </w:r>
                </w:hyperlink>
                <w:r w:rsidR="00D03E1F">
                  <w:rPr>
                    <w:b/>
                    <w:bCs/>
                    <w:color w:val="000000"/>
                    <w:sz w:val="16"/>
                    <w:szCs w:val="16"/>
                  </w:rPr>
                  <w:t xml:space="preserve"> </w:t>
                </w:r>
                <w:hyperlink w:anchor="Link159" w:history="1">
                  <w:r w:rsidR="00D03E1F">
                    <w:rPr>
                      <w:b/>
                      <w:bCs/>
                      <w:color w:val="0000FF"/>
                      <w:sz w:val="16"/>
                      <w:szCs w:val="16"/>
                      <w:u w:val="single"/>
                    </w:rPr>
                    <w:t>up-count</w:t>
                  </w:r>
                </w:hyperlink>
                <w:r w:rsidR="00D03E1F">
                  <w:rPr>
                    <w:b/>
                    <w:bCs/>
                    <w:color w:val="000000"/>
                    <w:sz w:val="16"/>
                    <w:szCs w:val="16"/>
                  </w:rPr>
                  <w:t xml:space="preserve"> </w:t>
                </w:r>
                <w:hyperlink w:anchor="Link15A" w:history="1">
                  <w:r w:rsidR="00D03E1F">
                    <w:rPr>
                      <w:b/>
                      <w:bCs/>
                      <w:color w:val="0000FF"/>
                      <w:sz w:val="16"/>
                      <w:szCs w:val="16"/>
                      <w:u w:val="single"/>
                    </w:rPr>
                    <w:t>down-count</w:t>
                  </w:r>
                </w:hyperlink>
                <w:r w:rsidR="00D03E1F">
                  <w:rPr>
                    <w:b/>
                    <w:bCs/>
                    <w:color w:val="000000"/>
                    <w:sz w:val="16"/>
                    <w:szCs w:val="16"/>
                  </w:rPr>
                  <w:t xml:space="preserve"> </w:t>
                </w:r>
                <w:hyperlink w:anchor="Link15B" w:history="1">
                  <w:r w:rsidR="00D03E1F">
                    <w:rPr>
                      <w:b/>
                      <w:bCs/>
                      <w:color w:val="0000FF"/>
                      <w:sz w:val="16"/>
                      <w:szCs w:val="16"/>
                      <w:u w:val="single"/>
                    </w:rPr>
                    <w:t>down-time</w:t>
                  </w:r>
                </w:hyperlink>
                <w:r w:rsidR="00D03E1F">
                  <w:rPr>
                    <w:b/>
                    <w:bCs/>
                    <w:color w:val="000000"/>
                    <w:sz w:val="16"/>
                    <w:szCs w:val="16"/>
                  </w:rPr>
                  <w:t xml:space="preserve"> </w:t>
                </w:r>
                <w:hyperlink w:anchor="Link15C" w:history="1">
                  <w:r w:rsidR="00D03E1F">
                    <w:rPr>
                      <w:b/>
                      <w:bCs/>
                      <w:color w:val="0000FF"/>
                      <w:sz w:val="16"/>
                      <w:szCs w:val="16"/>
                      <w:u w:val="single"/>
                    </w:rPr>
                    <w:t>probe-interval</w:t>
                  </w:r>
                </w:hyperlink>
                <w:r w:rsidR="00D03E1F">
                  <w:rPr>
                    <w:b/>
                    <w:bCs/>
                    <w:color w:val="000000"/>
                    <w:sz w:val="16"/>
                    <w:szCs w:val="16"/>
                  </w:rPr>
                  <w:t xml:space="preserve"> </w:t>
                </w:r>
                <w:hyperlink w:anchor="Link15D" w:history="1">
                  <w:r w:rsidR="00D03E1F">
                    <w:rPr>
                      <w:b/>
                      <w:bCs/>
                      <w:color w:val="0000FF"/>
                      <w:sz w:val="16"/>
                      <w:szCs w:val="16"/>
                      <w:u w:val="single"/>
                    </w:rPr>
                    <w:t>probe-query</w:t>
                  </w:r>
                </w:hyperlink>
                <w:r w:rsidR="00D03E1F">
                  <w:rPr>
                    <w:b/>
                    <w:bCs/>
                    <w:color w:val="000000"/>
                    <w:sz w:val="16"/>
                    <w:szCs w:val="16"/>
                  </w:rPr>
                  <w:t xml:space="preserve"> </w:t>
                </w:r>
                <w:hyperlink w:anchor="Link15E" w:history="1">
                  <w:r w:rsidR="00D03E1F">
                    <w:rPr>
                      <w:b/>
                      <w:bCs/>
                      <w:color w:val="0000FF"/>
                      <w:sz w:val="16"/>
                      <w:szCs w:val="16"/>
                      <w:u w:val="single"/>
                    </w:rPr>
                    <w:t>selector</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5F"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lookup for reference by 'lookup' statements.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0" w:history="1">
                        <w:r w:rsidR="00D03E1F">
                          <w:rPr>
                            <w:color w:val="0000FF"/>
                            <w:sz w:val="16"/>
                            <w:szCs w:val="16"/>
                            <w:u w:val="single"/>
                          </w:rPr>
                          <w:t>one-in-n-mode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this database lookup to only expect one of its instances to be working at any time. RRC limits the error reporting in this environment to only complain if all instances are unavailable.</w:t>
                            </w:r>
                            <w:r>
                              <w:rPr>
                                <w:color w:val="000000"/>
                                <w:sz w:val="16"/>
                                <w:szCs w:val="16"/>
                              </w:rPr>
                              <w:br/>
                            </w:r>
                            <w:r>
                              <w:rPr>
                                <w:color w:val="000000"/>
                                <w:sz w:val="16"/>
                                <w:szCs w:val="16"/>
                              </w:rPr>
                              <w:br/>
                              <w:t>e.g. a cold standby solution where the second instance isn't normally available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70" w:name="Link64"/>
          <w:bookmarkStart w:id="771" w:name="_Toc293927436"/>
          <w:bookmarkStart w:id="772" w:name="_Toc366229824"/>
          <w:bookmarkEnd w:id="770"/>
          <w:proofErr w:type="gramStart"/>
          <w:r>
            <w:lastRenderedPageBreak/>
            <w:t>element</w:t>
          </w:r>
          <w:proofErr w:type="gramEnd"/>
          <w:r>
            <w:t xml:space="preserve"> lookups/file</w:t>
          </w:r>
          <w:bookmarkEnd w:id="771"/>
          <w:bookmarkEnd w:id="772"/>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800350" cy="7934325"/>
                      <wp:effectExtent l="0" t="0" r="0" b="952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0350" cy="79343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29" w:history="1">
                  <w:r w:rsidR="00D03E1F">
                    <w:rPr>
                      <w:b/>
                      <w:bCs/>
                      <w:color w:val="0000FF"/>
                      <w:sz w:val="16"/>
                      <w:szCs w:val="16"/>
                      <w:u w:val="single"/>
                    </w:rPr>
                    <w:t>file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47" w:history="1">
                  <w:r w:rsidR="00D03E1F">
                    <w:rPr>
                      <w:b/>
                      <w:bCs/>
                      <w:color w:val="0000FF"/>
                      <w:sz w:val="16"/>
                      <w:szCs w:val="16"/>
                      <w:u w:val="single"/>
                    </w:rPr>
                    <w:t>url</w:t>
                  </w:r>
                </w:hyperlink>
                <w:r w:rsidR="00D03E1F">
                  <w:rPr>
                    <w:b/>
                    <w:bCs/>
                    <w:color w:val="000000"/>
                    <w:sz w:val="16"/>
                    <w:szCs w:val="16"/>
                  </w:rPr>
                  <w:t xml:space="preserve"> </w:t>
                </w:r>
                <w:hyperlink w:anchor="Link148" w:history="1">
                  <w:r w:rsidR="00D03E1F">
                    <w:rPr>
                      <w:b/>
                      <w:bCs/>
                      <w:color w:val="0000FF"/>
                      <w:sz w:val="16"/>
                      <w:szCs w:val="16"/>
                      <w:u w:val="single"/>
                    </w:rPr>
                    <w:t>selector</w:t>
                  </w:r>
                </w:hyperlink>
                <w:r w:rsidR="00D03E1F">
                  <w:rPr>
                    <w:b/>
                    <w:bCs/>
                    <w:color w:val="000000"/>
                    <w:sz w:val="16"/>
                    <w:szCs w:val="16"/>
                  </w:rPr>
                  <w:t xml:space="preserve"> </w:t>
                </w:r>
                <w:hyperlink w:anchor="Link149" w:history="1">
                  <w:r w:rsidR="00D03E1F">
                    <w:rPr>
                      <w:b/>
                      <w:bCs/>
                      <w:color w:val="0000FF"/>
                      <w:sz w:val="16"/>
                      <w:szCs w:val="16"/>
                      <w:u w:val="single"/>
                    </w:rPr>
                    <w:t>refresh</w:t>
                  </w:r>
                </w:hyperlink>
                <w:r w:rsidR="00D03E1F">
                  <w:rPr>
                    <w:b/>
                    <w:bCs/>
                    <w:color w:val="000000"/>
                    <w:sz w:val="16"/>
                    <w:szCs w:val="16"/>
                  </w:rPr>
                  <w:t xml:space="preserve"> </w:t>
                </w:r>
                <w:hyperlink w:anchor="Link14A" w:history="1">
                  <w:r w:rsidR="00D03E1F">
                    <w:rPr>
                      <w:b/>
                      <w:bCs/>
                      <w:color w:val="0000FF"/>
                      <w:sz w:val="16"/>
                      <w:szCs w:val="16"/>
                      <w:u w:val="single"/>
                    </w:rPr>
                    <w:t>search-key</w:t>
                  </w:r>
                </w:hyperlink>
                <w:r w:rsidR="00D03E1F">
                  <w:rPr>
                    <w:b/>
                    <w:bCs/>
                    <w:color w:val="000000"/>
                    <w:sz w:val="16"/>
                    <w:szCs w:val="16"/>
                  </w:rPr>
                  <w:t xml:space="preserve"> </w:t>
                </w:r>
                <w:hyperlink w:anchor="Link14B" w:history="1">
                  <w:r w:rsidR="00D03E1F">
                    <w:rPr>
                      <w:b/>
                      <w:bCs/>
                      <w:color w:val="0000FF"/>
                      <w:sz w:val="16"/>
                      <w:szCs w:val="16"/>
                      <w:u w:val="single"/>
                    </w:rPr>
                    <w:t>column</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4C"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file lookup for reference within 'lookup' statements.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73" w:name="Link65"/>
          <w:bookmarkStart w:id="774" w:name="_Toc293927437"/>
          <w:bookmarkStart w:id="775" w:name="_Toc366229825"/>
          <w:bookmarkEnd w:id="773"/>
          <w:proofErr w:type="gramStart"/>
          <w:r>
            <w:lastRenderedPageBreak/>
            <w:t>element</w:t>
          </w:r>
          <w:proofErr w:type="gramEnd"/>
          <w:r>
            <w:t xml:space="preserve"> lookups/database</w:t>
          </w:r>
          <w:bookmarkEnd w:id="774"/>
          <w:bookmarkEnd w:id="775"/>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838325" cy="7839075"/>
                      <wp:effectExtent l="0" t="0" r="9525" b="952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8325" cy="78390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F" w:history="1">
                  <w:r w:rsidR="00D03E1F">
                    <w:rPr>
                      <w:b/>
                      <w:bCs/>
                      <w:color w:val="0000FF"/>
                      <w:sz w:val="16"/>
                      <w:szCs w:val="16"/>
                      <w:u w:val="single"/>
                    </w:rPr>
                    <w:t>database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0A" w:history="1">
                  <w:r w:rsidR="00D03E1F">
                    <w:rPr>
                      <w:b/>
                      <w:bCs/>
                      <w:color w:val="0000FF"/>
                      <w:sz w:val="16"/>
                      <w:szCs w:val="16"/>
                      <w:u w:val="single"/>
                    </w:rPr>
                    <w:t>instance</w:t>
                  </w:r>
                </w:hyperlink>
                <w:r w:rsidR="00D03E1F">
                  <w:rPr>
                    <w:b/>
                    <w:bCs/>
                    <w:color w:val="000000"/>
                    <w:sz w:val="16"/>
                    <w:szCs w:val="16"/>
                  </w:rPr>
                  <w:t xml:space="preserve"> </w:t>
                </w:r>
                <w:hyperlink w:anchor="Link10B" w:history="1">
                  <w:r w:rsidR="00D03E1F">
                    <w:rPr>
                      <w:b/>
                      <w:bCs/>
                      <w:color w:val="0000FF"/>
                      <w:sz w:val="16"/>
                      <w:szCs w:val="16"/>
                      <w:u w:val="single"/>
                    </w:rPr>
                    <w:t>query</w:t>
                  </w:r>
                </w:hyperlink>
                <w:r w:rsidR="00D03E1F">
                  <w:rPr>
                    <w:b/>
                    <w:bCs/>
                    <w:color w:val="000000"/>
                    <w:sz w:val="16"/>
                    <w:szCs w:val="16"/>
                  </w:rPr>
                  <w:t xml:space="preserve"> </w:t>
                </w:r>
                <w:hyperlink w:anchor="Link10C" w:history="1">
                  <w:r w:rsidR="00D03E1F">
                    <w:rPr>
                      <w:b/>
                      <w:bCs/>
                      <w:color w:val="0000FF"/>
                      <w:sz w:val="16"/>
                      <w:szCs w:val="16"/>
                      <w:u w:val="single"/>
                    </w:rPr>
                    <w:t>query-pre-fetch</w:t>
                  </w:r>
                </w:hyperlink>
                <w:r w:rsidR="00D03E1F">
                  <w:rPr>
                    <w:b/>
                    <w:bCs/>
                    <w:color w:val="000000"/>
                    <w:sz w:val="16"/>
                    <w:szCs w:val="16"/>
                  </w:rPr>
                  <w:t xml:space="preserve"> </w:t>
                </w:r>
                <w:hyperlink w:anchor="Link10D" w:history="1">
                  <w:r w:rsidR="00D03E1F">
                    <w:rPr>
                      <w:b/>
                      <w:bCs/>
                      <w:color w:val="0000FF"/>
                      <w:sz w:val="16"/>
                      <w:szCs w:val="16"/>
                      <w:u w:val="single"/>
                    </w:rPr>
                    <w:t>param</w:t>
                  </w:r>
                </w:hyperlink>
                <w:r w:rsidR="00D03E1F">
                  <w:rPr>
                    <w:b/>
                    <w:bCs/>
                    <w:color w:val="000000"/>
                    <w:sz w:val="16"/>
                    <w:szCs w:val="16"/>
                  </w:rPr>
                  <w:t xml:space="preserve"> </w:t>
                </w:r>
                <w:hyperlink w:anchor="Link10E" w:history="1">
                  <w:r w:rsidR="00D03E1F">
                    <w:rPr>
                      <w:b/>
                      <w:bCs/>
                      <w:color w:val="0000FF"/>
                      <w:sz w:val="16"/>
                      <w:szCs w:val="16"/>
                      <w:u w:val="single"/>
                    </w:rPr>
                    <w:t>extract-column</w:t>
                  </w:r>
                </w:hyperlink>
                <w:r w:rsidR="00D03E1F">
                  <w:rPr>
                    <w:b/>
                    <w:bCs/>
                    <w:color w:val="000000"/>
                    <w:sz w:val="16"/>
                    <w:szCs w:val="16"/>
                  </w:rPr>
                  <w:t xml:space="preserve"> </w:t>
                </w:r>
                <w:hyperlink w:anchor="Link10F" w:history="1">
                  <w:r w:rsidR="00D03E1F">
                    <w:rPr>
                      <w:b/>
                      <w:bCs/>
                      <w:color w:val="0000FF"/>
                      <w:sz w:val="16"/>
                      <w:szCs w:val="16"/>
                      <w:u w:val="single"/>
                    </w:rPr>
                    <w:t>selector</w:t>
                  </w:r>
                </w:hyperlink>
                <w:r w:rsidR="00D03E1F">
                  <w:rPr>
                    <w:b/>
                    <w:bCs/>
                    <w:color w:val="000000"/>
                    <w:sz w:val="16"/>
                    <w:szCs w:val="16"/>
                  </w:rPr>
                  <w:t xml:space="preserve"> </w:t>
                </w:r>
                <w:hyperlink w:anchor="Link110" w:history="1">
                  <w:r w:rsidR="00D03E1F">
                    <w:rPr>
                      <w:b/>
                      <w:bCs/>
                      <w:color w:val="0000FF"/>
                      <w:sz w:val="16"/>
                      <w:szCs w:val="16"/>
                      <w:u w:val="single"/>
                    </w:rPr>
                    <w:t>up-count</w:t>
                  </w:r>
                </w:hyperlink>
                <w:r w:rsidR="00D03E1F">
                  <w:rPr>
                    <w:b/>
                    <w:bCs/>
                    <w:color w:val="000000"/>
                    <w:sz w:val="16"/>
                    <w:szCs w:val="16"/>
                  </w:rPr>
                  <w:t xml:space="preserve"> </w:t>
                </w:r>
                <w:hyperlink w:anchor="Link111" w:history="1">
                  <w:r w:rsidR="00D03E1F">
                    <w:rPr>
                      <w:b/>
                      <w:bCs/>
                      <w:color w:val="0000FF"/>
                      <w:sz w:val="16"/>
                      <w:szCs w:val="16"/>
                      <w:u w:val="single"/>
                    </w:rPr>
                    <w:t>down-count</w:t>
                  </w:r>
                </w:hyperlink>
                <w:r w:rsidR="00D03E1F">
                  <w:rPr>
                    <w:b/>
                    <w:bCs/>
                    <w:color w:val="000000"/>
                    <w:sz w:val="16"/>
                    <w:szCs w:val="16"/>
                  </w:rPr>
                  <w:t xml:space="preserve"> </w:t>
                </w:r>
                <w:hyperlink w:anchor="Link112" w:history="1">
                  <w:r w:rsidR="00D03E1F">
                    <w:rPr>
                      <w:b/>
                      <w:bCs/>
                      <w:color w:val="0000FF"/>
                      <w:sz w:val="16"/>
                      <w:szCs w:val="16"/>
                      <w:u w:val="single"/>
                    </w:rPr>
                    <w:t>down-time</w:t>
                  </w:r>
                </w:hyperlink>
                <w:r w:rsidR="00D03E1F">
                  <w:rPr>
                    <w:b/>
                    <w:bCs/>
                    <w:color w:val="000000"/>
                    <w:sz w:val="16"/>
                    <w:szCs w:val="16"/>
                  </w:rPr>
                  <w:t xml:space="preserve"> </w:t>
                </w:r>
                <w:hyperlink w:anchor="Link113" w:history="1">
                  <w:r w:rsidR="00D03E1F">
                    <w:rPr>
                      <w:b/>
                      <w:bCs/>
                      <w:color w:val="0000FF"/>
                      <w:sz w:val="16"/>
                      <w:szCs w:val="16"/>
                      <w:u w:val="single"/>
                    </w:rPr>
                    <w:t>probe-interval</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14"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this lookup for reference by the 'lookup' statement.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15" w:history="1">
                        <w:r w:rsidR="00D03E1F">
                          <w:rPr>
                            <w:color w:val="0000FF"/>
                            <w:sz w:val="16"/>
                            <w:szCs w:val="16"/>
                            <w:u w:val="single"/>
                          </w:rPr>
                          <w:t>one-in-n-mode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this database lookup to only expect one of its instances to be working at any time. RRC limits the error reporting in this environment to only complain if all instances are unavailable.</w:t>
                            </w:r>
                            <w:r>
                              <w:rPr>
                                <w:color w:val="000000"/>
                                <w:sz w:val="16"/>
                                <w:szCs w:val="16"/>
                              </w:rPr>
                              <w:br/>
                            </w:r>
                            <w:r>
                              <w:rPr>
                                <w:color w:val="000000"/>
                                <w:sz w:val="16"/>
                                <w:szCs w:val="16"/>
                              </w:rPr>
                              <w:br/>
                              <w:t>e.g. a cold standby solution where the second instance isn't normally available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16" w:history="1">
                        <w:r w:rsidR="00D03E1F">
                          <w:rPr>
                            <w:color w:val="0000FF"/>
                            <w:sz w:val="16"/>
                            <w:szCs w:val="16"/>
                            <w:u w:val="single"/>
                          </w:rPr>
                          <w:t>vendor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derived by: 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the vendor of the database, and thus which driver should be used for access.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776" w:name="Link36"/>
          <w:bookmarkStart w:id="777" w:name="_Toc293927438"/>
          <w:bookmarkStart w:id="778" w:name="_Toc366229826"/>
          <w:bookmarkEnd w:id="776"/>
          <w:proofErr w:type="gramStart"/>
          <w:r>
            <w:lastRenderedPageBreak/>
            <w:t>complexType</w:t>
          </w:r>
          <w:proofErr w:type="gramEnd"/>
          <w:r>
            <w:t xml:space="preserve"> match-acl</w:t>
          </w:r>
          <w:bookmarkEnd w:id="777"/>
          <w:bookmarkEnd w:id="778"/>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676525" cy="1181100"/>
                      <wp:effectExtent l="0" t="0" r="9525"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6525" cy="11811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906"/>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8F" w:history="1">
                        <w:r w:rsidR="00D03E1F">
                          <w:rPr>
                            <w:b/>
                            <w:bCs/>
                            <w:color w:val="0000FF"/>
                            <w:sz w:val="16"/>
                            <w:szCs w:val="16"/>
                            <w:u w:val="single"/>
                          </w:rPr>
                          <w:t>logicClause/match-acl</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E" w:history="1">
                        <w:r w:rsidR="00D03E1F">
                          <w:rPr>
                            <w:color w:val="0000FF"/>
                            <w:sz w:val="16"/>
                            <w:szCs w:val="16"/>
                            <w:u w:val="single"/>
                          </w:rPr>
                          <w:t>acl</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Name of the access list to match against. </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83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Match against a declared access list.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79" w:name="LinkAE"/>
          <w:bookmarkEnd w:id="779"/>
          <w:proofErr w:type="gramStart"/>
          <w:r>
            <w:rPr>
              <w:color w:val="000000"/>
              <w:szCs w:val="20"/>
            </w:rPr>
            <w:t>attribute</w:t>
          </w:r>
          <w:proofErr w:type="gramEnd"/>
          <w:r>
            <w:rPr>
              <w:color w:val="000000"/>
              <w:szCs w:val="20"/>
            </w:rPr>
            <w:t xml:space="preserve"> </w:t>
          </w:r>
          <w:r>
            <w:rPr>
              <w:b/>
              <w:bCs/>
              <w:color w:val="000000"/>
              <w:szCs w:val="20"/>
            </w:rPr>
            <w:t>match-acl/@acl</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13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Name of the access list to match against. </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780" w:name="Link37"/>
          <w:bookmarkStart w:id="781" w:name="_Toc293927439"/>
          <w:bookmarkStart w:id="782" w:name="_Toc366229827"/>
          <w:bookmarkEnd w:id="780"/>
          <w:proofErr w:type="gramStart"/>
          <w:r>
            <w:lastRenderedPageBreak/>
            <w:t>complexType</w:t>
          </w:r>
          <w:proofErr w:type="gramEnd"/>
          <w:r>
            <w:t xml:space="preserve"> match-ip</w:t>
          </w:r>
          <w:bookmarkEnd w:id="781"/>
          <w:bookmarkEnd w:id="78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000375" cy="2057400"/>
                      <wp:effectExtent l="0" t="0" r="9525"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0375" cy="20574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AC" w:history="1">
                  <w:r w:rsidR="00D03E1F">
                    <w:rPr>
                      <w:b/>
                      <w:bCs/>
                      <w:color w:val="0000FF"/>
                      <w:sz w:val="16"/>
                      <w:szCs w:val="16"/>
                      <w:u w:val="single"/>
                    </w:rPr>
                    <w:t>subnet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826"/>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8E" w:history="1">
                        <w:r w:rsidR="00D03E1F">
                          <w:rPr>
                            <w:b/>
                            <w:bCs/>
                            <w:color w:val="0000FF"/>
                            <w:sz w:val="16"/>
                            <w:szCs w:val="16"/>
                            <w:u w:val="single"/>
                          </w:rPr>
                          <w:t>logicClause/match-ip</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D" w:history="1">
                        <w:r w:rsidR="00D03E1F">
                          <w:rPr>
                            <w:color w:val="0000FF"/>
                            <w:sz w:val="16"/>
                            <w:szCs w:val="16"/>
                            <w:u w:val="single"/>
                          </w:rPr>
                          <w:t>attr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2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Matches RADIUS attribute against a subnet. Returns true if the IP in the RADIUS attribute is within the subnet.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83" w:name="LinkAD"/>
          <w:bookmarkEnd w:id="783"/>
          <w:proofErr w:type="gramStart"/>
          <w:r>
            <w:rPr>
              <w:color w:val="000000"/>
              <w:szCs w:val="20"/>
            </w:rPr>
            <w:t>attribute</w:t>
          </w:r>
          <w:proofErr w:type="gramEnd"/>
          <w:r>
            <w:rPr>
              <w:color w:val="000000"/>
              <w:szCs w:val="20"/>
            </w:rPr>
            <w:t xml:space="preserve"> </w:t>
          </w:r>
          <w:r>
            <w:rPr>
              <w:b/>
              <w:bCs/>
              <w:color w:val="000000"/>
              <w:szCs w:val="20"/>
            </w:rPr>
            <w:t>match-ip/@attr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0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784" w:name="LinkAC"/>
          <w:bookmarkStart w:id="785" w:name="_Toc293927440"/>
          <w:bookmarkStart w:id="786" w:name="_Toc366229828"/>
          <w:bookmarkEnd w:id="784"/>
          <w:proofErr w:type="gramStart"/>
          <w:r>
            <w:lastRenderedPageBreak/>
            <w:t>element</w:t>
          </w:r>
          <w:proofErr w:type="gramEnd"/>
          <w:r>
            <w:t xml:space="preserve"> match-ip/subnet</w:t>
          </w:r>
          <w:bookmarkEnd w:id="785"/>
          <w:bookmarkEnd w:id="78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009650" cy="933450"/>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9650" cy="9334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59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Subnet to match</w:t>
                      </w:r>
                      <w:r>
                        <w:rPr>
                          <w:color w:val="000000"/>
                          <w:sz w:val="16"/>
                          <w:szCs w:val="16"/>
                        </w:rPr>
                        <w:br/>
                        <w:t>e.g. 10.123.22.0/24</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787" w:name="Link38"/>
          <w:bookmarkStart w:id="788" w:name="_Toc293927441"/>
          <w:bookmarkStart w:id="789" w:name="_Toc366229829"/>
          <w:bookmarkEnd w:id="787"/>
          <w:proofErr w:type="gramStart"/>
          <w:r>
            <w:t>complexType</w:t>
          </w:r>
          <w:proofErr w:type="gramEnd"/>
          <w:r>
            <w:t xml:space="preserve"> match-regex</w:t>
          </w:r>
          <w:bookmarkEnd w:id="788"/>
          <w:bookmarkEnd w:id="78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838450" cy="1647825"/>
                      <wp:effectExtent l="0" t="0" r="0" b="952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8450" cy="16478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2110"/>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8D" w:history="1">
                        <w:r w:rsidR="00D03E1F">
                          <w:rPr>
                            <w:b/>
                            <w:bCs/>
                            <w:color w:val="0000FF"/>
                            <w:sz w:val="16"/>
                            <w:szCs w:val="16"/>
                            <w:u w:val="single"/>
                          </w:rPr>
                          <w:t>logicClause/match-regex</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A" w:history="1">
                        <w:r w:rsidR="00D03E1F">
                          <w:rPr>
                            <w:color w:val="0000FF"/>
                            <w:sz w:val="16"/>
                            <w:szCs w:val="16"/>
                            <w:u w:val="single"/>
                          </w:rPr>
                          <w:t>string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containing substition expressions.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B"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Match a string expression against a regular expression. Returns true of the expression matches the regular expression.</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90" w:name="LinkAA"/>
          <w:bookmarkEnd w:id="790"/>
          <w:proofErr w:type="gramStart"/>
          <w:r>
            <w:rPr>
              <w:color w:val="000000"/>
              <w:szCs w:val="20"/>
            </w:rPr>
            <w:t>attribute</w:t>
          </w:r>
          <w:proofErr w:type="gramEnd"/>
          <w:r>
            <w:rPr>
              <w:color w:val="000000"/>
              <w:szCs w:val="20"/>
            </w:rPr>
            <w:t xml:space="preserve"> </w:t>
          </w:r>
          <w:r>
            <w:rPr>
              <w:b/>
              <w:bCs/>
              <w:color w:val="000000"/>
              <w:szCs w:val="20"/>
            </w:rPr>
            <w:t>match-regex/@string</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07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containing substition expressions.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91" w:name="LinkAB"/>
          <w:bookmarkEnd w:id="791"/>
          <w:proofErr w:type="gramStart"/>
          <w:r>
            <w:rPr>
              <w:color w:val="000000"/>
              <w:szCs w:val="20"/>
            </w:rPr>
            <w:t>attribute</w:t>
          </w:r>
          <w:proofErr w:type="gramEnd"/>
          <w:r>
            <w:rPr>
              <w:color w:val="000000"/>
              <w:szCs w:val="20"/>
            </w:rPr>
            <w:t xml:space="preserve"> </w:t>
          </w:r>
          <w:r>
            <w:rPr>
              <w:b/>
              <w:bCs/>
              <w:color w:val="000000"/>
              <w:szCs w:val="20"/>
            </w:rPr>
            <w:t>match-regex/@regex</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792" w:name="Link39"/>
          <w:bookmarkStart w:id="793" w:name="_Toc293927442"/>
          <w:bookmarkStart w:id="794" w:name="_Toc366229830"/>
          <w:bookmarkEnd w:id="792"/>
          <w:proofErr w:type="gramStart"/>
          <w:r>
            <w:lastRenderedPageBreak/>
            <w:t>complexType</w:t>
          </w:r>
          <w:proofErr w:type="gramEnd"/>
          <w:r>
            <w:t xml:space="preserve"> not</w:t>
          </w:r>
          <w:bookmarkEnd w:id="793"/>
          <w:bookmarkEnd w:id="79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4924425" cy="7934325"/>
                      <wp:effectExtent l="0" t="0" r="9525" b="952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4425" cy="79343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86" w:history="1">
                  <w:r w:rsidR="00D03E1F">
                    <w:rPr>
                      <w:b/>
                      <w:bCs/>
                      <w:color w:val="0000FF"/>
                      <w:sz w:val="16"/>
                      <w:szCs w:val="16"/>
                      <w:u w:val="single"/>
                    </w:rPr>
                    <w:t>is-valid-product</w:t>
                  </w:r>
                </w:hyperlink>
                <w:r w:rsidR="00D03E1F">
                  <w:rPr>
                    <w:b/>
                    <w:bCs/>
                    <w:color w:val="000000"/>
                    <w:sz w:val="16"/>
                    <w:szCs w:val="16"/>
                  </w:rPr>
                  <w:t xml:space="preserve"> </w:t>
                </w:r>
                <w:hyperlink w:anchor="Link87" w:history="1">
                  <w:r w:rsidR="00D03E1F">
                    <w:rPr>
                      <w:b/>
                      <w:bCs/>
                      <w:color w:val="0000FF"/>
                      <w:sz w:val="16"/>
                      <w:szCs w:val="16"/>
                      <w:u w:val="single"/>
                    </w:rPr>
                    <w:t>is-valid-password</w:t>
                  </w:r>
                </w:hyperlink>
                <w:r w:rsidR="00D03E1F">
                  <w:rPr>
                    <w:b/>
                    <w:bCs/>
                    <w:color w:val="000000"/>
                    <w:sz w:val="16"/>
                    <w:szCs w:val="16"/>
                  </w:rPr>
                  <w:t xml:space="preserve"> </w:t>
                </w:r>
                <w:hyperlink w:anchor="Link88" w:history="1">
                  <w:r w:rsidR="00D03E1F">
                    <w:rPr>
                      <w:b/>
                      <w:bCs/>
                      <w:color w:val="0000FF"/>
                      <w:sz w:val="16"/>
                      <w:szCs w:val="16"/>
                      <w:u w:val="single"/>
                    </w:rPr>
                    <w:t>variable</w:t>
                  </w:r>
                </w:hyperlink>
                <w:r w:rsidR="00D03E1F">
                  <w:rPr>
                    <w:b/>
                    <w:bCs/>
                    <w:color w:val="000000"/>
                    <w:sz w:val="16"/>
                    <w:szCs w:val="16"/>
                  </w:rPr>
                  <w:t xml:space="preserve"> </w:t>
                </w:r>
                <w:hyperlink w:anchor="Link89" w:history="1">
                  <w:r w:rsidR="00D03E1F">
                    <w:rPr>
                      <w:b/>
                      <w:bCs/>
                      <w:color w:val="0000FF"/>
                      <w:sz w:val="16"/>
                      <w:szCs w:val="16"/>
                      <w:u w:val="single"/>
                    </w:rPr>
                    <w:t>is-list</w:t>
                  </w:r>
                </w:hyperlink>
                <w:r w:rsidR="00D03E1F">
                  <w:rPr>
                    <w:b/>
                    <w:bCs/>
                    <w:color w:val="000000"/>
                    <w:sz w:val="16"/>
                    <w:szCs w:val="16"/>
                  </w:rPr>
                  <w:t xml:space="preserve"> </w:t>
                </w:r>
                <w:hyperlink w:anchor="Link8A" w:history="1">
                  <w:r w:rsidR="00D03E1F">
                    <w:rPr>
                      <w:b/>
                      <w:bCs/>
                      <w:color w:val="0000FF"/>
                      <w:sz w:val="16"/>
                      <w:szCs w:val="16"/>
                      <w:u w:val="single"/>
                    </w:rPr>
                    <w:t>starts-with</w:t>
                  </w:r>
                </w:hyperlink>
                <w:r w:rsidR="00D03E1F">
                  <w:rPr>
                    <w:b/>
                    <w:bCs/>
                    <w:color w:val="000000"/>
                    <w:sz w:val="16"/>
                    <w:szCs w:val="16"/>
                  </w:rPr>
                  <w:t xml:space="preserve"> </w:t>
                </w:r>
                <w:hyperlink w:anchor="Link8B" w:history="1">
                  <w:r w:rsidR="00D03E1F">
                    <w:rPr>
                      <w:b/>
                      <w:bCs/>
                      <w:color w:val="0000FF"/>
                      <w:sz w:val="16"/>
                      <w:szCs w:val="16"/>
                      <w:u w:val="single"/>
                    </w:rPr>
                    <w:t>ends-with</w:t>
                  </w:r>
                </w:hyperlink>
                <w:r w:rsidR="00D03E1F">
                  <w:rPr>
                    <w:b/>
                    <w:bCs/>
                    <w:color w:val="000000"/>
                    <w:sz w:val="16"/>
                    <w:szCs w:val="16"/>
                  </w:rPr>
                  <w:t xml:space="preserve"> </w:t>
                </w:r>
                <w:hyperlink w:anchor="Link8C" w:history="1">
                  <w:r w:rsidR="00D03E1F">
                    <w:rPr>
                      <w:b/>
                      <w:bCs/>
                      <w:color w:val="0000FF"/>
                      <w:sz w:val="16"/>
                      <w:szCs w:val="16"/>
                      <w:u w:val="single"/>
                    </w:rPr>
                    <w:t>contains</w:t>
                  </w:r>
                </w:hyperlink>
                <w:r w:rsidR="00D03E1F">
                  <w:rPr>
                    <w:b/>
                    <w:bCs/>
                    <w:color w:val="000000"/>
                    <w:sz w:val="16"/>
                    <w:szCs w:val="16"/>
                  </w:rPr>
                  <w:t xml:space="preserve"> </w:t>
                </w:r>
                <w:hyperlink w:anchor="Link8D" w:history="1">
                  <w:r w:rsidR="00D03E1F">
                    <w:rPr>
                      <w:b/>
                      <w:bCs/>
                      <w:color w:val="0000FF"/>
                      <w:sz w:val="16"/>
                      <w:szCs w:val="16"/>
                      <w:u w:val="single"/>
                    </w:rPr>
                    <w:t>match-regex</w:t>
                  </w:r>
                </w:hyperlink>
                <w:r w:rsidR="00D03E1F">
                  <w:rPr>
                    <w:b/>
                    <w:bCs/>
                    <w:color w:val="000000"/>
                    <w:sz w:val="16"/>
                    <w:szCs w:val="16"/>
                  </w:rPr>
                  <w:t xml:space="preserve"> </w:t>
                </w:r>
                <w:hyperlink w:anchor="Link8E" w:history="1">
                  <w:r w:rsidR="00D03E1F">
                    <w:rPr>
                      <w:b/>
                      <w:bCs/>
                      <w:color w:val="0000FF"/>
                      <w:sz w:val="16"/>
                      <w:szCs w:val="16"/>
                      <w:u w:val="single"/>
                    </w:rPr>
                    <w:t>match-ip</w:t>
                  </w:r>
                </w:hyperlink>
                <w:r w:rsidR="00D03E1F">
                  <w:rPr>
                    <w:b/>
                    <w:bCs/>
                    <w:color w:val="000000"/>
                    <w:sz w:val="16"/>
                    <w:szCs w:val="16"/>
                  </w:rPr>
                  <w:t xml:space="preserve"> </w:t>
                </w:r>
                <w:hyperlink w:anchor="Link8F" w:history="1">
                  <w:r w:rsidR="00D03E1F">
                    <w:rPr>
                      <w:b/>
                      <w:bCs/>
                      <w:color w:val="0000FF"/>
                      <w:sz w:val="16"/>
                      <w:szCs w:val="16"/>
                      <w:u w:val="single"/>
                    </w:rPr>
                    <w:t>match-acl</w:t>
                  </w:r>
                </w:hyperlink>
                <w:r w:rsidR="00D03E1F">
                  <w:rPr>
                    <w:b/>
                    <w:bCs/>
                    <w:color w:val="000000"/>
                    <w:sz w:val="16"/>
                    <w:szCs w:val="16"/>
                  </w:rPr>
                  <w:t xml:space="preserve"> </w:t>
                </w:r>
                <w:hyperlink w:anchor="Link90" w:history="1">
                  <w:r w:rsidR="00D03E1F">
                    <w:rPr>
                      <w:b/>
                      <w:bCs/>
                      <w:color w:val="0000FF"/>
                      <w:sz w:val="16"/>
                      <w:szCs w:val="16"/>
                      <w:u w:val="single"/>
                    </w:rPr>
                    <w:t>equals</w:t>
                  </w:r>
                </w:hyperlink>
                <w:r w:rsidR="00D03E1F">
                  <w:rPr>
                    <w:b/>
                    <w:bCs/>
                    <w:color w:val="000000"/>
                    <w:sz w:val="16"/>
                    <w:szCs w:val="16"/>
                  </w:rPr>
                  <w:t xml:space="preserve"> </w:t>
                </w:r>
                <w:hyperlink w:anchor="Link91" w:history="1">
                  <w:r w:rsidR="00D03E1F">
                    <w:rPr>
                      <w:b/>
                      <w:bCs/>
                      <w:color w:val="0000FF"/>
                      <w:sz w:val="16"/>
                      <w:szCs w:val="16"/>
                      <w:u w:val="single"/>
                    </w:rPr>
                    <w:t>less-than</w:t>
                  </w:r>
                </w:hyperlink>
                <w:r w:rsidR="00D03E1F">
                  <w:rPr>
                    <w:b/>
                    <w:bCs/>
                    <w:color w:val="000000"/>
                    <w:sz w:val="16"/>
                    <w:szCs w:val="16"/>
                  </w:rPr>
                  <w:t xml:space="preserve"> </w:t>
                </w:r>
                <w:hyperlink w:anchor="Link92" w:history="1">
                  <w:r w:rsidR="00D03E1F">
                    <w:rPr>
                      <w:b/>
                      <w:bCs/>
                      <w:color w:val="0000FF"/>
                      <w:sz w:val="16"/>
                      <w:szCs w:val="16"/>
                      <w:u w:val="single"/>
                    </w:rPr>
                    <w:t>less-than-equals</w:t>
                  </w:r>
                </w:hyperlink>
                <w:r w:rsidR="00D03E1F">
                  <w:rPr>
                    <w:b/>
                    <w:bCs/>
                    <w:color w:val="000000"/>
                    <w:sz w:val="16"/>
                    <w:szCs w:val="16"/>
                  </w:rPr>
                  <w:t xml:space="preserve"> </w:t>
                </w:r>
                <w:hyperlink w:anchor="Link93" w:history="1">
                  <w:r w:rsidR="00D03E1F">
                    <w:rPr>
                      <w:b/>
                      <w:bCs/>
                      <w:color w:val="0000FF"/>
                      <w:sz w:val="16"/>
                      <w:szCs w:val="16"/>
                      <w:u w:val="single"/>
                    </w:rPr>
                    <w:t>greater-than</w:t>
                  </w:r>
                </w:hyperlink>
                <w:r w:rsidR="00D03E1F">
                  <w:rPr>
                    <w:b/>
                    <w:bCs/>
                    <w:color w:val="000000"/>
                    <w:sz w:val="16"/>
                    <w:szCs w:val="16"/>
                  </w:rPr>
                  <w:t xml:space="preserve"> </w:t>
                </w:r>
                <w:hyperlink w:anchor="Link94" w:history="1">
                  <w:r w:rsidR="00D03E1F">
                    <w:rPr>
                      <w:b/>
                      <w:bCs/>
                      <w:color w:val="0000FF"/>
                      <w:sz w:val="16"/>
                      <w:szCs w:val="16"/>
                      <w:u w:val="single"/>
                    </w:rPr>
                    <w:t>greater-than-equals</w:t>
                  </w:r>
                </w:hyperlink>
                <w:r w:rsidR="00D03E1F">
                  <w:rPr>
                    <w:b/>
                    <w:bCs/>
                    <w:color w:val="000000"/>
                    <w:sz w:val="16"/>
                    <w:szCs w:val="16"/>
                  </w:rPr>
                  <w:t xml:space="preserve"> </w:t>
                </w:r>
                <w:hyperlink w:anchor="Link95" w:history="1">
                  <w:r w:rsidR="00D03E1F">
                    <w:rPr>
                      <w:b/>
                      <w:bCs/>
                      <w:color w:val="0000FF"/>
                      <w:sz w:val="16"/>
                      <w:szCs w:val="16"/>
                      <w:u w:val="single"/>
                    </w:rPr>
                    <w:t>is-defined</w:t>
                  </w:r>
                </w:hyperlink>
                <w:r w:rsidR="00D03E1F">
                  <w:rPr>
                    <w:b/>
                    <w:bCs/>
                    <w:color w:val="000000"/>
                    <w:sz w:val="16"/>
                    <w:szCs w:val="16"/>
                  </w:rPr>
                  <w:t xml:space="preserve"> </w:t>
                </w:r>
                <w:hyperlink w:anchor="Link96" w:history="1">
                  <w:r w:rsidR="00D03E1F">
                    <w:rPr>
                      <w:b/>
                      <w:bCs/>
                      <w:color w:val="0000FF"/>
                      <w:sz w:val="16"/>
                      <w:szCs w:val="16"/>
                      <w:u w:val="single"/>
                    </w:rPr>
                    <w:t>is-not-defined</w:t>
                  </w:r>
                </w:hyperlink>
                <w:r w:rsidR="00D03E1F">
                  <w:rPr>
                    <w:b/>
                    <w:bCs/>
                    <w:color w:val="000000"/>
                    <w:sz w:val="16"/>
                    <w:szCs w:val="16"/>
                  </w:rPr>
                  <w:t xml:space="preserve"> </w:t>
                </w:r>
                <w:hyperlink w:anchor="Link97" w:history="1">
                  <w:r w:rsidR="00D03E1F">
                    <w:rPr>
                      <w:b/>
                      <w:bCs/>
                      <w:color w:val="0000FF"/>
                      <w:sz w:val="16"/>
                      <w:szCs w:val="16"/>
                      <w:u w:val="single"/>
                    </w:rPr>
                    <w:t>is-authentication</w:t>
                  </w:r>
                </w:hyperlink>
                <w:r w:rsidR="00D03E1F">
                  <w:rPr>
                    <w:b/>
                    <w:bCs/>
                    <w:color w:val="000000"/>
                    <w:sz w:val="16"/>
                    <w:szCs w:val="16"/>
                  </w:rPr>
                  <w:t xml:space="preserve"> </w:t>
                </w:r>
                <w:hyperlink w:anchor="Link98" w:history="1">
                  <w:r w:rsidR="00D03E1F">
                    <w:rPr>
                      <w:b/>
                      <w:bCs/>
                      <w:color w:val="0000FF"/>
                      <w:sz w:val="16"/>
                      <w:szCs w:val="16"/>
                      <w:u w:val="single"/>
                    </w:rPr>
                    <w:t>is-accounting</w:t>
                  </w:r>
                </w:hyperlink>
                <w:r w:rsidR="00D03E1F">
                  <w:rPr>
                    <w:b/>
                    <w:bCs/>
                    <w:color w:val="000000"/>
                    <w:sz w:val="16"/>
                    <w:szCs w:val="16"/>
                  </w:rPr>
                  <w:t xml:space="preserve"> </w:t>
                </w:r>
                <w:hyperlink w:anchor="Link99" w:history="1">
                  <w:r w:rsidR="00D03E1F">
                    <w:rPr>
                      <w:b/>
                      <w:bCs/>
                      <w:color w:val="0000FF"/>
                      <w:sz w:val="16"/>
                      <w:szCs w:val="16"/>
                      <w:u w:val="single"/>
                    </w:rPr>
                    <w:t>is-start</w:t>
                  </w:r>
                </w:hyperlink>
                <w:r w:rsidR="00D03E1F">
                  <w:rPr>
                    <w:b/>
                    <w:bCs/>
                    <w:color w:val="000000"/>
                    <w:sz w:val="16"/>
                    <w:szCs w:val="16"/>
                  </w:rPr>
                  <w:t xml:space="preserve"> </w:t>
                </w:r>
                <w:hyperlink w:anchor="Link9A" w:history="1">
                  <w:r w:rsidR="00D03E1F">
                    <w:rPr>
                      <w:b/>
                      <w:bCs/>
                      <w:color w:val="0000FF"/>
                      <w:sz w:val="16"/>
                      <w:szCs w:val="16"/>
                      <w:u w:val="single"/>
                    </w:rPr>
                    <w:t>is-stop</w:t>
                  </w:r>
                </w:hyperlink>
                <w:r w:rsidR="00D03E1F">
                  <w:rPr>
                    <w:b/>
                    <w:bCs/>
                    <w:color w:val="000000"/>
                    <w:sz w:val="16"/>
                    <w:szCs w:val="16"/>
                  </w:rPr>
                  <w:t xml:space="preserve"> </w:t>
                </w:r>
                <w:hyperlink w:anchor="Link9B" w:history="1">
                  <w:r w:rsidR="00D03E1F">
                    <w:rPr>
                      <w:b/>
                      <w:bCs/>
                      <w:color w:val="0000FF"/>
                      <w:sz w:val="16"/>
                      <w:szCs w:val="16"/>
                      <w:u w:val="single"/>
                    </w:rPr>
                    <w:t>is-interim</w:t>
                  </w:r>
                </w:hyperlink>
                <w:r w:rsidR="00D03E1F">
                  <w:rPr>
                    <w:b/>
                    <w:bCs/>
                    <w:color w:val="000000"/>
                    <w:sz w:val="16"/>
                    <w:szCs w:val="16"/>
                  </w:rPr>
                  <w:t xml:space="preserve"> </w:t>
                </w:r>
                <w:hyperlink w:anchor="Link9C" w:history="1">
                  <w:r w:rsidR="00D03E1F">
                    <w:rPr>
                      <w:b/>
                      <w:bCs/>
                      <w:color w:val="0000FF"/>
                      <w:sz w:val="16"/>
                      <w:szCs w:val="16"/>
                      <w:u w:val="single"/>
                    </w:rPr>
                    <w:t>is-accept</w:t>
                  </w:r>
                </w:hyperlink>
                <w:r w:rsidR="00D03E1F">
                  <w:rPr>
                    <w:b/>
                    <w:bCs/>
                    <w:color w:val="000000"/>
                    <w:sz w:val="16"/>
                    <w:szCs w:val="16"/>
                  </w:rPr>
                  <w:t xml:space="preserve"> </w:t>
                </w:r>
                <w:hyperlink w:anchor="Link9D" w:history="1">
                  <w:r w:rsidR="00D03E1F">
                    <w:rPr>
                      <w:b/>
                      <w:bCs/>
                      <w:color w:val="0000FF"/>
                      <w:sz w:val="16"/>
                      <w:szCs w:val="16"/>
                      <w:u w:val="single"/>
                    </w:rPr>
                    <w:t>is-reject</w:t>
                  </w:r>
                </w:hyperlink>
                <w:r w:rsidR="00D03E1F">
                  <w:rPr>
                    <w:b/>
                    <w:bCs/>
                    <w:color w:val="000000"/>
                    <w:sz w:val="16"/>
                    <w:szCs w:val="16"/>
                  </w:rPr>
                  <w:t xml:space="preserve"> </w:t>
                </w:r>
                <w:hyperlink w:anchor="Link9E" w:history="1">
                  <w:r w:rsidR="00D03E1F">
                    <w:rPr>
                      <w:b/>
                      <w:bCs/>
                      <w:color w:val="0000FF"/>
                      <w:sz w:val="16"/>
                      <w:szCs w:val="16"/>
                      <w:u w:val="single"/>
                    </w:rPr>
                    <w:t>is-deny</w:t>
                  </w:r>
                </w:hyperlink>
                <w:r w:rsidR="00D03E1F">
                  <w:rPr>
                    <w:b/>
                    <w:bCs/>
                    <w:color w:val="000000"/>
                    <w:sz w:val="16"/>
                    <w:szCs w:val="16"/>
                  </w:rPr>
                  <w:t xml:space="preserve"> </w:t>
                </w:r>
                <w:hyperlink w:anchor="Link83" w:history="1">
                  <w:r w:rsidR="00D03E1F">
                    <w:rPr>
                      <w:b/>
                      <w:bCs/>
                      <w:color w:val="0000FF"/>
                      <w:sz w:val="16"/>
                      <w:szCs w:val="16"/>
                      <w:u w:val="single"/>
                    </w:rPr>
                    <w:t>and</w:t>
                  </w:r>
                </w:hyperlink>
                <w:r w:rsidR="00D03E1F">
                  <w:rPr>
                    <w:b/>
                    <w:bCs/>
                    <w:color w:val="000000"/>
                    <w:sz w:val="16"/>
                    <w:szCs w:val="16"/>
                  </w:rPr>
                  <w:t xml:space="preserve"> </w:t>
                </w:r>
                <w:hyperlink w:anchor="Link84" w:history="1">
                  <w:r w:rsidR="00D03E1F">
                    <w:rPr>
                      <w:b/>
                      <w:bCs/>
                      <w:color w:val="0000FF"/>
                      <w:sz w:val="16"/>
                      <w:szCs w:val="16"/>
                      <w:u w:val="single"/>
                    </w:rPr>
                    <w:t>or</w:t>
                  </w:r>
                </w:hyperlink>
                <w:r w:rsidR="00D03E1F">
                  <w:rPr>
                    <w:b/>
                    <w:bCs/>
                    <w:color w:val="000000"/>
                    <w:sz w:val="16"/>
                    <w:szCs w:val="16"/>
                  </w:rPr>
                  <w:t xml:space="preserve"> </w:t>
                </w:r>
                <w:hyperlink w:anchor="Link85" w:history="1">
                  <w:r w:rsidR="00D03E1F">
                    <w:rPr>
                      <w:b/>
                      <w:bCs/>
                      <w:color w:val="0000FF"/>
                      <w:sz w:val="16"/>
                      <w:szCs w:val="16"/>
                      <w:u w:val="single"/>
                    </w:rPr>
                    <w:t>not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34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85" w:history="1">
                        <w:r w:rsidR="00D03E1F">
                          <w:rPr>
                            <w:b/>
                            <w:bCs/>
                            <w:color w:val="0000FF"/>
                            <w:sz w:val="16"/>
                            <w:szCs w:val="16"/>
                            <w:u w:val="single"/>
                          </w:rPr>
                          <w:t>booleanOp/not</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32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Logical negation of the single child element.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795" w:name="Link3A"/>
          <w:bookmarkStart w:id="796" w:name="_Toc293927443"/>
          <w:bookmarkStart w:id="797" w:name="_Toc366229831"/>
          <w:bookmarkEnd w:id="795"/>
          <w:proofErr w:type="gramStart"/>
          <w:r>
            <w:lastRenderedPageBreak/>
            <w:t>complexType</w:t>
          </w:r>
          <w:proofErr w:type="gramEnd"/>
          <w:r>
            <w:t xml:space="preserve"> or</w:t>
          </w:r>
          <w:bookmarkEnd w:id="796"/>
          <w:bookmarkEnd w:id="79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4867275" cy="7934325"/>
                      <wp:effectExtent l="0" t="0" r="9525" b="9525"/>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7275" cy="79343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86" w:history="1">
                  <w:r w:rsidR="00D03E1F">
                    <w:rPr>
                      <w:b/>
                      <w:bCs/>
                      <w:color w:val="0000FF"/>
                      <w:sz w:val="16"/>
                      <w:szCs w:val="16"/>
                      <w:u w:val="single"/>
                    </w:rPr>
                    <w:t>is-valid-product</w:t>
                  </w:r>
                </w:hyperlink>
                <w:r w:rsidR="00D03E1F">
                  <w:rPr>
                    <w:b/>
                    <w:bCs/>
                    <w:color w:val="000000"/>
                    <w:sz w:val="16"/>
                    <w:szCs w:val="16"/>
                  </w:rPr>
                  <w:t xml:space="preserve"> </w:t>
                </w:r>
                <w:hyperlink w:anchor="Link87" w:history="1">
                  <w:r w:rsidR="00D03E1F">
                    <w:rPr>
                      <w:b/>
                      <w:bCs/>
                      <w:color w:val="0000FF"/>
                      <w:sz w:val="16"/>
                      <w:szCs w:val="16"/>
                      <w:u w:val="single"/>
                    </w:rPr>
                    <w:t>is-valid-password</w:t>
                  </w:r>
                </w:hyperlink>
                <w:r w:rsidR="00D03E1F">
                  <w:rPr>
                    <w:b/>
                    <w:bCs/>
                    <w:color w:val="000000"/>
                    <w:sz w:val="16"/>
                    <w:szCs w:val="16"/>
                  </w:rPr>
                  <w:t xml:space="preserve"> </w:t>
                </w:r>
                <w:hyperlink w:anchor="Link88" w:history="1">
                  <w:r w:rsidR="00D03E1F">
                    <w:rPr>
                      <w:b/>
                      <w:bCs/>
                      <w:color w:val="0000FF"/>
                      <w:sz w:val="16"/>
                      <w:szCs w:val="16"/>
                      <w:u w:val="single"/>
                    </w:rPr>
                    <w:t>variable</w:t>
                  </w:r>
                </w:hyperlink>
                <w:r w:rsidR="00D03E1F">
                  <w:rPr>
                    <w:b/>
                    <w:bCs/>
                    <w:color w:val="000000"/>
                    <w:sz w:val="16"/>
                    <w:szCs w:val="16"/>
                  </w:rPr>
                  <w:t xml:space="preserve"> </w:t>
                </w:r>
                <w:hyperlink w:anchor="Link89" w:history="1">
                  <w:r w:rsidR="00D03E1F">
                    <w:rPr>
                      <w:b/>
                      <w:bCs/>
                      <w:color w:val="0000FF"/>
                      <w:sz w:val="16"/>
                      <w:szCs w:val="16"/>
                      <w:u w:val="single"/>
                    </w:rPr>
                    <w:t>is-list</w:t>
                  </w:r>
                </w:hyperlink>
                <w:r w:rsidR="00D03E1F">
                  <w:rPr>
                    <w:b/>
                    <w:bCs/>
                    <w:color w:val="000000"/>
                    <w:sz w:val="16"/>
                    <w:szCs w:val="16"/>
                  </w:rPr>
                  <w:t xml:space="preserve"> </w:t>
                </w:r>
                <w:hyperlink w:anchor="Link8A" w:history="1">
                  <w:r w:rsidR="00D03E1F">
                    <w:rPr>
                      <w:b/>
                      <w:bCs/>
                      <w:color w:val="0000FF"/>
                      <w:sz w:val="16"/>
                      <w:szCs w:val="16"/>
                      <w:u w:val="single"/>
                    </w:rPr>
                    <w:t>starts-with</w:t>
                  </w:r>
                </w:hyperlink>
                <w:r w:rsidR="00D03E1F">
                  <w:rPr>
                    <w:b/>
                    <w:bCs/>
                    <w:color w:val="000000"/>
                    <w:sz w:val="16"/>
                    <w:szCs w:val="16"/>
                  </w:rPr>
                  <w:t xml:space="preserve"> </w:t>
                </w:r>
                <w:hyperlink w:anchor="Link8B" w:history="1">
                  <w:r w:rsidR="00D03E1F">
                    <w:rPr>
                      <w:b/>
                      <w:bCs/>
                      <w:color w:val="0000FF"/>
                      <w:sz w:val="16"/>
                      <w:szCs w:val="16"/>
                      <w:u w:val="single"/>
                    </w:rPr>
                    <w:t>ends-with</w:t>
                  </w:r>
                </w:hyperlink>
                <w:r w:rsidR="00D03E1F">
                  <w:rPr>
                    <w:b/>
                    <w:bCs/>
                    <w:color w:val="000000"/>
                    <w:sz w:val="16"/>
                    <w:szCs w:val="16"/>
                  </w:rPr>
                  <w:t xml:space="preserve"> </w:t>
                </w:r>
                <w:hyperlink w:anchor="Link8C" w:history="1">
                  <w:r w:rsidR="00D03E1F">
                    <w:rPr>
                      <w:b/>
                      <w:bCs/>
                      <w:color w:val="0000FF"/>
                      <w:sz w:val="16"/>
                      <w:szCs w:val="16"/>
                      <w:u w:val="single"/>
                    </w:rPr>
                    <w:t>contains</w:t>
                  </w:r>
                </w:hyperlink>
                <w:r w:rsidR="00D03E1F">
                  <w:rPr>
                    <w:b/>
                    <w:bCs/>
                    <w:color w:val="000000"/>
                    <w:sz w:val="16"/>
                    <w:szCs w:val="16"/>
                  </w:rPr>
                  <w:t xml:space="preserve"> </w:t>
                </w:r>
                <w:hyperlink w:anchor="Link8D" w:history="1">
                  <w:r w:rsidR="00D03E1F">
                    <w:rPr>
                      <w:b/>
                      <w:bCs/>
                      <w:color w:val="0000FF"/>
                      <w:sz w:val="16"/>
                      <w:szCs w:val="16"/>
                      <w:u w:val="single"/>
                    </w:rPr>
                    <w:t>match-regex</w:t>
                  </w:r>
                </w:hyperlink>
                <w:r w:rsidR="00D03E1F">
                  <w:rPr>
                    <w:b/>
                    <w:bCs/>
                    <w:color w:val="000000"/>
                    <w:sz w:val="16"/>
                    <w:szCs w:val="16"/>
                  </w:rPr>
                  <w:t xml:space="preserve"> </w:t>
                </w:r>
                <w:hyperlink w:anchor="Link8E" w:history="1">
                  <w:r w:rsidR="00D03E1F">
                    <w:rPr>
                      <w:b/>
                      <w:bCs/>
                      <w:color w:val="0000FF"/>
                      <w:sz w:val="16"/>
                      <w:szCs w:val="16"/>
                      <w:u w:val="single"/>
                    </w:rPr>
                    <w:t>match-ip</w:t>
                  </w:r>
                </w:hyperlink>
                <w:r w:rsidR="00D03E1F">
                  <w:rPr>
                    <w:b/>
                    <w:bCs/>
                    <w:color w:val="000000"/>
                    <w:sz w:val="16"/>
                    <w:szCs w:val="16"/>
                  </w:rPr>
                  <w:t xml:space="preserve"> </w:t>
                </w:r>
                <w:hyperlink w:anchor="Link8F" w:history="1">
                  <w:r w:rsidR="00D03E1F">
                    <w:rPr>
                      <w:b/>
                      <w:bCs/>
                      <w:color w:val="0000FF"/>
                      <w:sz w:val="16"/>
                      <w:szCs w:val="16"/>
                      <w:u w:val="single"/>
                    </w:rPr>
                    <w:t>match-acl</w:t>
                  </w:r>
                </w:hyperlink>
                <w:r w:rsidR="00D03E1F">
                  <w:rPr>
                    <w:b/>
                    <w:bCs/>
                    <w:color w:val="000000"/>
                    <w:sz w:val="16"/>
                    <w:szCs w:val="16"/>
                  </w:rPr>
                  <w:t xml:space="preserve"> </w:t>
                </w:r>
                <w:hyperlink w:anchor="Link90" w:history="1">
                  <w:r w:rsidR="00D03E1F">
                    <w:rPr>
                      <w:b/>
                      <w:bCs/>
                      <w:color w:val="0000FF"/>
                      <w:sz w:val="16"/>
                      <w:szCs w:val="16"/>
                      <w:u w:val="single"/>
                    </w:rPr>
                    <w:t>equals</w:t>
                  </w:r>
                </w:hyperlink>
                <w:r w:rsidR="00D03E1F">
                  <w:rPr>
                    <w:b/>
                    <w:bCs/>
                    <w:color w:val="000000"/>
                    <w:sz w:val="16"/>
                    <w:szCs w:val="16"/>
                  </w:rPr>
                  <w:t xml:space="preserve"> </w:t>
                </w:r>
                <w:hyperlink w:anchor="Link91" w:history="1">
                  <w:r w:rsidR="00D03E1F">
                    <w:rPr>
                      <w:b/>
                      <w:bCs/>
                      <w:color w:val="0000FF"/>
                      <w:sz w:val="16"/>
                      <w:szCs w:val="16"/>
                      <w:u w:val="single"/>
                    </w:rPr>
                    <w:t>less-than</w:t>
                  </w:r>
                </w:hyperlink>
                <w:r w:rsidR="00D03E1F">
                  <w:rPr>
                    <w:b/>
                    <w:bCs/>
                    <w:color w:val="000000"/>
                    <w:sz w:val="16"/>
                    <w:szCs w:val="16"/>
                  </w:rPr>
                  <w:t xml:space="preserve"> </w:t>
                </w:r>
                <w:hyperlink w:anchor="Link92" w:history="1">
                  <w:r w:rsidR="00D03E1F">
                    <w:rPr>
                      <w:b/>
                      <w:bCs/>
                      <w:color w:val="0000FF"/>
                      <w:sz w:val="16"/>
                      <w:szCs w:val="16"/>
                      <w:u w:val="single"/>
                    </w:rPr>
                    <w:t>less-than-equals</w:t>
                  </w:r>
                </w:hyperlink>
                <w:r w:rsidR="00D03E1F">
                  <w:rPr>
                    <w:b/>
                    <w:bCs/>
                    <w:color w:val="000000"/>
                    <w:sz w:val="16"/>
                    <w:szCs w:val="16"/>
                  </w:rPr>
                  <w:t xml:space="preserve"> </w:t>
                </w:r>
                <w:hyperlink w:anchor="Link93" w:history="1">
                  <w:r w:rsidR="00D03E1F">
                    <w:rPr>
                      <w:b/>
                      <w:bCs/>
                      <w:color w:val="0000FF"/>
                      <w:sz w:val="16"/>
                      <w:szCs w:val="16"/>
                      <w:u w:val="single"/>
                    </w:rPr>
                    <w:t>greater-than</w:t>
                  </w:r>
                </w:hyperlink>
                <w:r w:rsidR="00D03E1F">
                  <w:rPr>
                    <w:b/>
                    <w:bCs/>
                    <w:color w:val="000000"/>
                    <w:sz w:val="16"/>
                    <w:szCs w:val="16"/>
                  </w:rPr>
                  <w:t xml:space="preserve"> </w:t>
                </w:r>
                <w:hyperlink w:anchor="Link94" w:history="1">
                  <w:r w:rsidR="00D03E1F">
                    <w:rPr>
                      <w:b/>
                      <w:bCs/>
                      <w:color w:val="0000FF"/>
                      <w:sz w:val="16"/>
                      <w:szCs w:val="16"/>
                      <w:u w:val="single"/>
                    </w:rPr>
                    <w:t>greater-than-equals</w:t>
                  </w:r>
                </w:hyperlink>
                <w:r w:rsidR="00D03E1F">
                  <w:rPr>
                    <w:b/>
                    <w:bCs/>
                    <w:color w:val="000000"/>
                    <w:sz w:val="16"/>
                    <w:szCs w:val="16"/>
                  </w:rPr>
                  <w:t xml:space="preserve"> </w:t>
                </w:r>
                <w:hyperlink w:anchor="Link95" w:history="1">
                  <w:r w:rsidR="00D03E1F">
                    <w:rPr>
                      <w:b/>
                      <w:bCs/>
                      <w:color w:val="0000FF"/>
                      <w:sz w:val="16"/>
                      <w:szCs w:val="16"/>
                      <w:u w:val="single"/>
                    </w:rPr>
                    <w:t>is-defined</w:t>
                  </w:r>
                </w:hyperlink>
                <w:r w:rsidR="00D03E1F">
                  <w:rPr>
                    <w:b/>
                    <w:bCs/>
                    <w:color w:val="000000"/>
                    <w:sz w:val="16"/>
                    <w:szCs w:val="16"/>
                  </w:rPr>
                  <w:t xml:space="preserve"> </w:t>
                </w:r>
                <w:hyperlink w:anchor="Link96" w:history="1">
                  <w:r w:rsidR="00D03E1F">
                    <w:rPr>
                      <w:b/>
                      <w:bCs/>
                      <w:color w:val="0000FF"/>
                      <w:sz w:val="16"/>
                      <w:szCs w:val="16"/>
                      <w:u w:val="single"/>
                    </w:rPr>
                    <w:t>is-not-defined</w:t>
                  </w:r>
                </w:hyperlink>
                <w:r w:rsidR="00D03E1F">
                  <w:rPr>
                    <w:b/>
                    <w:bCs/>
                    <w:color w:val="000000"/>
                    <w:sz w:val="16"/>
                    <w:szCs w:val="16"/>
                  </w:rPr>
                  <w:t xml:space="preserve"> </w:t>
                </w:r>
                <w:hyperlink w:anchor="Link97" w:history="1">
                  <w:r w:rsidR="00D03E1F">
                    <w:rPr>
                      <w:b/>
                      <w:bCs/>
                      <w:color w:val="0000FF"/>
                      <w:sz w:val="16"/>
                      <w:szCs w:val="16"/>
                      <w:u w:val="single"/>
                    </w:rPr>
                    <w:t>is-authentication</w:t>
                  </w:r>
                </w:hyperlink>
                <w:r w:rsidR="00D03E1F">
                  <w:rPr>
                    <w:b/>
                    <w:bCs/>
                    <w:color w:val="000000"/>
                    <w:sz w:val="16"/>
                    <w:szCs w:val="16"/>
                  </w:rPr>
                  <w:t xml:space="preserve"> </w:t>
                </w:r>
                <w:hyperlink w:anchor="Link98" w:history="1">
                  <w:r w:rsidR="00D03E1F">
                    <w:rPr>
                      <w:b/>
                      <w:bCs/>
                      <w:color w:val="0000FF"/>
                      <w:sz w:val="16"/>
                      <w:szCs w:val="16"/>
                      <w:u w:val="single"/>
                    </w:rPr>
                    <w:t>is-accounting</w:t>
                  </w:r>
                </w:hyperlink>
                <w:r w:rsidR="00D03E1F">
                  <w:rPr>
                    <w:b/>
                    <w:bCs/>
                    <w:color w:val="000000"/>
                    <w:sz w:val="16"/>
                    <w:szCs w:val="16"/>
                  </w:rPr>
                  <w:t xml:space="preserve"> </w:t>
                </w:r>
                <w:hyperlink w:anchor="Link99" w:history="1">
                  <w:r w:rsidR="00D03E1F">
                    <w:rPr>
                      <w:b/>
                      <w:bCs/>
                      <w:color w:val="0000FF"/>
                      <w:sz w:val="16"/>
                      <w:szCs w:val="16"/>
                      <w:u w:val="single"/>
                    </w:rPr>
                    <w:t>is-start</w:t>
                  </w:r>
                </w:hyperlink>
                <w:r w:rsidR="00D03E1F">
                  <w:rPr>
                    <w:b/>
                    <w:bCs/>
                    <w:color w:val="000000"/>
                    <w:sz w:val="16"/>
                    <w:szCs w:val="16"/>
                  </w:rPr>
                  <w:t xml:space="preserve"> </w:t>
                </w:r>
                <w:hyperlink w:anchor="Link9A" w:history="1">
                  <w:r w:rsidR="00D03E1F">
                    <w:rPr>
                      <w:b/>
                      <w:bCs/>
                      <w:color w:val="0000FF"/>
                      <w:sz w:val="16"/>
                      <w:szCs w:val="16"/>
                      <w:u w:val="single"/>
                    </w:rPr>
                    <w:t>is-stop</w:t>
                  </w:r>
                </w:hyperlink>
                <w:r w:rsidR="00D03E1F">
                  <w:rPr>
                    <w:b/>
                    <w:bCs/>
                    <w:color w:val="000000"/>
                    <w:sz w:val="16"/>
                    <w:szCs w:val="16"/>
                  </w:rPr>
                  <w:t xml:space="preserve"> </w:t>
                </w:r>
                <w:hyperlink w:anchor="Link9B" w:history="1">
                  <w:r w:rsidR="00D03E1F">
                    <w:rPr>
                      <w:b/>
                      <w:bCs/>
                      <w:color w:val="0000FF"/>
                      <w:sz w:val="16"/>
                      <w:szCs w:val="16"/>
                      <w:u w:val="single"/>
                    </w:rPr>
                    <w:t>is-interim</w:t>
                  </w:r>
                </w:hyperlink>
                <w:r w:rsidR="00D03E1F">
                  <w:rPr>
                    <w:b/>
                    <w:bCs/>
                    <w:color w:val="000000"/>
                    <w:sz w:val="16"/>
                    <w:szCs w:val="16"/>
                  </w:rPr>
                  <w:t xml:space="preserve"> </w:t>
                </w:r>
                <w:hyperlink w:anchor="Link9C" w:history="1">
                  <w:r w:rsidR="00D03E1F">
                    <w:rPr>
                      <w:b/>
                      <w:bCs/>
                      <w:color w:val="0000FF"/>
                      <w:sz w:val="16"/>
                      <w:szCs w:val="16"/>
                      <w:u w:val="single"/>
                    </w:rPr>
                    <w:t>is-accept</w:t>
                  </w:r>
                </w:hyperlink>
                <w:r w:rsidR="00D03E1F">
                  <w:rPr>
                    <w:b/>
                    <w:bCs/>
                    <w:color w:val="000000"/>
                    <w:sz w:val="16"/>
                    <w:szCs w:val="16"/>
                  </w:rPr>
                  <w:t xml:space="preserve"> </w:t>
                </w:r>
                <w:hyperlink w:anchor="Link9D" w:history="1">
                  <w:r w:rsidR="00D03E1F">
                    <w:rPr>
                      <w:b/>
                      <w:bCs/>
                      <w:color w:val="0000FF"/>
                      <w:sz w:val="16"/>
                      <w:szCs w:val="16"/>
                      <w:u w:val="single"/>
                    </w:rPr>
                    <w:t>is-reject</w:t>
                  </w:r>
                </w:hyperlink>
                <w:r w:rsidR="00D03E1F">
                  <w:rPr>
                    <w:b/>
                    <w:bCs/>
                    <w:color w:val="000000"/>
                    <w:sz w:val="16"/>
                    <w:szCs w:val="16"/>
                  </w:rPr>
                  <w:t xml:space="preserve"> </w:t>
                </w:r>
                <w:hyperlink w:anchor="Link9E" w:history="1">
                  <w:r w:rsidR="00D03E1F">
                    <w:rPr>
                      <w:b/>
                      <w:bCs/>
                      <w:color w:val="0000FF"/>
                      <w:sz w:val="16"/>
                      <w:szCs w:val="16"/>
                      <w:u w:val="single"/>
                    </w:rPr>
                    <w:t>is-deny</w:t>
                  </w:r>
                </w:hyperlink>
                <w:r w:rsidR="00D03E1F">
                  <w:rPr>
                    <w:b/>
                    <w:bCs/>
                    <w:color w:val="000000"/>
                    <w:sz w:val="16"/>
                    <w:szCs w:val="16"/>
                  </w:rPr>
                  <w:t xml:space="preserve"> </w:t>
                </w:r>
                <w:hyperlink w:anchor="Link83" w:history="1">
                  <w:r w:rsidR="00D03E1F">
                    <w:rPr>
                      <w:b/>
                      <w:bCs/>
                      <w:color w:val="0000FF"/>
                      <w:sz w:val="16"/>
                      <w:szCs w:val="16"/>
                      <w:u w:val="single"/>
                    </w:rPr>
                    <w:t>and</w:t>
                  </w:r>
                </w:hyperlink>
                <w:r w:rsidR="00D03E1F">
                  <w:rPr>
                    <w:b/>
                    <w:bCs/>
                    <w:color w:val="000000"/>
                    <w:sz w:val="16"/>
                    <w:szCs w:val="16"/>
                  </w:rPr>
                  <w:t xml:space="preserve"> </w:t>
                </w:r>
                <w:hyperlink w:anchor="Link84" w:history="1">
                  <w:r w:rsidR="00D03E1F">
                    <w:rPr>
                      <w:b/>
                      <w:bCs/>
                      <w:color w:val="0000FF"/>
                      <w:sz w:val="16"/>
                      <w:szCs w:val="16"/>
                      <w:u w:val="single"/>
                    </w:rPr>
                    <w:t>or</w:t>
                  </w:r>
                </w:hyperlink>
                <w:r w:rsidR="00D03E1F">
                  <w:rPr>
                    <w:b/>
                    <w:bCs/>
                    <w:color w:val="000000"/>
                    <w:sz w:val="16"/>
                    <w:szCs w:val="16"/>
                  </w:rPr>
                  <w:t xml:space="preserve"> </w:t>
                </w:r>
                <w:hyperlink w:anchor="Link85" w:history="1">
                  <w:r w:rsidR="00D03E1F">
                    <w:rPr>
                      <w:b/>
                      <w:bCs/>
                      <w:color w:val="0000FF"/>
                      <w:sz w:val="16"/>
                      <w:szCs w:val="16"/>
                      <w:u w:val="single"/>
                    </w:rPr>
                    <w:t>not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256"/>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84" w:history="1">
                        <w:r w:rsidR="00D03E1F">
                          <w:rPr>
                            <w:b/>
                            <w:bCs/>
                            <w:color w:val="0000FF"/>
                            <w:sz w:val="16"/>
                            <w:szCs w:val="16"/>
                            <w:u w:val="single"/>
                          </w:rPr>
                          <w:t>booleanOp/or</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15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Logical 'or' of the elements.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98" w:name="Link3B"/>
          <w:bookmarkEnd w:id="798"/>
          <w:proofErr w:type="gramStart"/>
          <w:r>
            <w:rPr>
              <w:color w:val="000000"/>
              <w:szCs w:val="20"/>
            </w:rPr>
            <w:t>complexType</w:t>
          </w:r>
          <w:proofErr w:type="gramEnd"/>
          <w:r>
            <w:rPr>
              <w:color w:val="000000"/>
              <w:szCs w:val="20"/>
            </w:rPr>
            <w:t xml:space="preserve"> </w:t>
          </w:r>
          <w:r>
            <w:rPr>
              <w:b/>
              <w:bCs/>
              <w:color w:val="000000"/>
              <w:szCs w:val="20"/>
            </w:rPr>
            <w:t>pause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247900" cy="106680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47900" cy="10668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4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C0" w:history="1">
                        <w:r w:rsidR="00D03E1F">
                          <w:rPr>
                            <w:b/>
                            <w:bCs/>
                            <w:color w:val="0000FF"/>
                            <w:sz w:val="16"/>
                            <w:szCs w:val="16"/>
                            <w:u w:val="single"/>
                          </w:rPr>
                          <w:t>statement/pause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60"/>
                  <w:gridCol w:w="1586"/>
                  <w:gridCol w:w="1360"/>
                  <w:gridCol w:w="1360"/>
                  <w:gridCol w:w="1361"/>
                  <w:gridCol w:w="1361"/>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E0" w:history="1">
                        <w:r w:rsidR="00D03E1F">
                          <w:rPr>
                            <w:color w:val="0000FF"/>
                            <w:sz w:val="16"/>
                            <w:szCs w:val="16"/>
                            <w:u w:val="single"/>
                          </w:rPr>
                          <w:t>time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6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Pauses rule execution for the specified number of milliseconds.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799" w:name="LinkE0"/>
          <w:bookmarkEnd w:id="799"/>
          <w:proofErr w:type="gramStart"/>
          <w:r>
            <w:rPr>
              <w:color w:val="000000"/>
              <w:szCs w:val="20"/>
            </w:rPr>
            <w:t>attribute</w:t>
          </w:r>
          <w:proofErr w:type="gramEnd"/>
          <w:r>
            <w:rPr>
              <w:color w:val="000000"/>
              <w:szCs w:val="20"/>
            </w:rPr>
            <w:t xml:space="preserve"> </w:t>
          </w:r>
          <w:r>
            <w:rPr>
              <w:b/>
              <w:bCs/>
              <w:color w:val="000000"/>
              <w:szCs w:val="20"/>
            </w:rPr>
            <w:t>pause/@time</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00" w:name="Link3C"/>
          <w:bookmarkStart w:id="801" w:name="_Toc293927444"/>
          <w:bookmarkStart w:id="802" w:name="_Toc366229832"/>
          <w:bookmarkEnd w:id="800"/>
          <w:proofErr w:type="gramStart"/>
          <w:r>
            <w:lastRenderedPageBreak/>
            <w:t>complexType</w:t>
          </w:r>
          <w:proofErr w:type="gramEnd"/>
          <w:r>
            <w:t xml:space="preserve"> property</w:t>
          </w:r>
          <w:bookmarkEnd w:id="801"/>
          <w:bookmarkEnd w:id="80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266950" cy="1304925"/>
                      <wp:effectExtent l="0" t="0" r="0" b="952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66950" cy="13049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123"/>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4F" w:history="1">
                        <w:r w:rsidR="00D03E1F">
                          <w:rPr>
                            <w:b/>
                            <w:bCs/>
                            <w:color w:val="0000FF"/>
                            <w:sz w:val="16"/>
                            <w:szCs w:val="16"/>
                            <w:u w:val="single"/>
                          </w:rPr>
                          <w:t>rrc/property</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98"/>
                  <w:gridCol w:w="1398"/>
                  <w:gridCol w:w="1398"/>
                  <w:gridCol w:w="1398"/>
                  <w:gridCol w:w="1398"/>
                  <w:gridCol w:w="1398"/>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58"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784" w:type="pct"/>
                    </w:tcPr>
                    <w:p w:rsidR="00D03E1F" w:rsidRDefault="00A61963" w:rsidP="006C2718">
                      <w:pPr>
                        <w:widowControl w:val="0"/>
                        <w:autoSpaceDE w:val="0"/>
                        <w:autoSpaceDN w:val="0"/>
                        <w:adjustRightInd w:val="0"/>
                        <w:rPr>
                          <w:sz w:val="24"/>
                        </w:rPr>
                      </w:pPr>
                      <w:hyperlink w:anchor="Link59"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89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XML </w:t>
                      </w:r>
                      <w:proofErr w:type="gramStart"/>
                      <w:r>
                        <w:rPr>
                          <w:color w:val="000000"/>
                          <w:sz w:val="16"/>
                          <w:szCs w:val="16"/>
                        </w:rPr>
                        <w:t>holder for old properties file</w:t>
                      </w:r>
                      <w:proofErr w:type="gramEnd"/>
                      <w:r>
                        <w:rPr>
                          <w:color w:val="000000"/>
                          <w:sz w:val="16"/>
                          <w:szCs w:val="16"/>
                        </w:rPr>
                        <w:t xml:space="preserve"> entries that aren't yet supported by the XML confguration file.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03" w:name="Link58"/>
          <w:bookmarkEnd w:id="803"/>
          <w:proofErr w:type="gramStart"/>
          <w:r>
            <w:rPr>
              <w:color w:val="000000"/>
              <w:szCs w:val="20"/>
            </w:rPr>
            <w:t>attribute</w:t>
          </w:r>
          <w:proofErr w:type="gramEnd"/>
          <w:r>
            <w:rPr>
              <w:color w:val="000000"/>
              <w:szCs w:val="20"/>
            </w:rPr>
            <w:t xml:space="preserve"> </w:t>
          </w:r>
          <w:r>
            <w:rPr>
              <w:b/>
              <w:bCs/>
              <w:color w:val="000000"/>
              <w:szCs w:val="20"/>
            </w:rPr>
            <w:t>property/@name</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04" w:name="Link59"/>
          <w:bookmarkEnd w:id="804"/>
          <w:proofErr w:type="gramStart"/>
          <w:r>
            <w:rPr>
              <w:color w:val="000000"/>
              <w:szCs w:val="20"/>
            </w:rPr>
            <w:t>attribute</w:t>
          </w:r>
          <w:proofErr w:type="gramEnd"/>
          <w:r>
            <w:rPr>
              <w:color w:val="000000"/>
              <w:szCs w:val="20"/>
            </w:rPr>
            <w:t xml:space="preserve"> </w:t>
          </w:r>
          <w:r>
            <w:rPr>
              <w:b/>
              <w:bCs/>
              <w:color w:val="000000"/>
              <w:szCs w:val="20"/>
            </w:rPr>
            <w:t>property/@value</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05" w:name="Link3D"/>
          <w:bookmarkStart w:id="806" w:name="_Toc293927445"/>
          <w:bookmarkStart w:id="807" w:name="_Toc366229833"/>
          <w:bookmarkEnd w:id="805"/>
          <w:proofErr w:type="gramStart"/>
          <w:r>
            <w:lastRenderedPageBreak/>
            <w:t>complexType</w:t>
          </w:r>
          <w:proofErr w:type="gramEnd"/>
          <w:r>
            <w:t xml:space="preserve"> proxy</w:t>
          </w:r>
          <w:bookmarkEnd w:id="806"/>
          <w:bookmarkEnd w:id="80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438275" cy="7867650"/>
                      <wp:effectExtent l="0" t="0" r="9525"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8275" cy="78676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45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CC" w:history="1">
                        <w:r w:rsidR="00D03E1F">
                          <w:rPr>
                            <w:b/>
                            <w:bCs/>
                            <w:color w:val="0000FF"/>
                            <w:sz w:val="16"/>
                            <w:szCs w:val="16"/>
                            <w:u w:val="single"/>
                          </w:rPr>
                          <w:t>statement/proxy</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33"/>
                  <w:gridCol w:w="1333"/>
                  <w:gridCol w:w="1333"/>
                  <w:gridCol w:w="1333"/>
                  <w:gridCol w:w="1334"/>
                  <w:gridCol w:w="172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02" w:history="1">
                        <w:r w:rsidR="00D03E1F">
                          <w:rPr>
                            <w:color w:val="0000FF"/>
                            <w:sz w:val="16"/>
                            <w:szCs w:val="16"/>
                            <w:u w:val="single"/>
                          </w:rPr>
                          <w:t>destination</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group to which the request should be sent.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03" w:history="1">
                        <w:r w:rsidR="00D03E1F">
                          <w:rPr>
                            <w:color w:val="0000FF"/>
                            <w:sz w:val="16"/>
                            <w:szCs w:val="16"/>
                            <w:u w:val="single"/>
                          </w:rPr>
                          <w:t>log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Log the details of the packet in the authentication or accounting log as appropriate.</w:t>
                            </w:r>
                            <w:r>
                              <w:rPr>
                                <w:color w:val="000000"/>
                                <w:sz w:val="16"/>
                                <w:szCs w:val="16"/>
                              </w:rPr>
                              <w:br/>
                            </w:r>
                            <w:r>
                              <w:rPr>
                                <w:color w:val="000000"/>
                                <w:sz w:val="16"/>
                                <w:szCs w:val="16"/>
                              </w:rPr>
                              <w:br/>
                              <w:t>Care should be excercised with this option. All received requests are logged by default. Loggin all outbound requests will double the rate and size of the logging which could impact performance.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04" w:history="1">
                        <w:r w:rsidR="00D03E1F">
                          <w:rPr>
                            <w:color w:val="0000FF"/>
                            <w:sz w:val="16"/>
                            <w:szCs w:val="16"/>
                            <w:u w:val="single"/>
                          </w:rPr>
                          <w:t>fire-and-forget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Handle the request as fire andf forget regardless of the RADIUS group configuration. RRC will send the request and immediately forget it, and not expect </w:t>
                            </w:r>
                            <w:proofErr w:type="gramStart"/>
                            <w:r>
                              <w:rPr>
                                <w:color w:val="000000"/>
                                <w:sz w:val="16"/>
                                <w:szCs w:val="16"/>
                              </w:rPr>
                              <w:t>a</w:t>
                            </w:r>
                            <w:proofErr w:type="gramEnd"/>
                            <w:r>
                              <w:rPr>
                                <w:color w:val="000000"/>
                                <w:sz w:val="16"/>
                                <w:szCs w:val="16"/>
                              </w:rPr>
                              <w:t xml:space="preserve"> acknowledgement for accounting packets.</w:t>
                            </w:r>
                            <w:r>
                              <w:rPr>
                                <w:color w:val="000000"/>
                                <w:sz w:val="16"/>
                                <w:szCs w:val="16"/>
                              </w:rPr>
                              <w:br/>
                            </w:r>
                            <w:r>
                              <w:rPr>
                                <w:color w:val="000000"/>
                                <w:sz w:val="16"/>
                                <w:szCs w:val="16"/>
                              </w:rPr>
                              <w:br/>
                              <w:t xml:space="preserve">Note: setting this to 'false' will not override a RADIUS group that is configured </w:t>
                            </w:r>
                            <w:r>
                              <w:rPr>
                                <w:color w:val="000000"/>
                                <w:sz w:val="16"/>
                                <w:szCs w:val="16"/>
                              </w:rPr>
                              <w:lastRenderedPageBreak/>
                              <w:t xml:space="preserve">for fire and </w:t>
                            </w:r>
                            <w:proofErr w:type="gramStart"/>
                            <w:r>
                              <w:rPr>
                                <w:color w:val="000000"/>
                                <w:sz w:val="16"/>
                                <w:szCs w:val="16"/>
                              </w:rPr>
                              <w:t>forget</w:t>
                            </w:r>
                            <w:proofErr w:type="gramEnd"/>
                            <w:r>
                              <w:rPr>
                                <w:color w:val="000000"/>
                                <w:sz w:val="16"/>
                                <w:szCs w:val="16"/>
                              </w:rPr>
                              <w:t>.</w:t>
                            </w:r>
                            <w:r>
                              <w:rPr>
                                <w:color w:val="000000"/>
                                <w:sz w:val="16"/>
                                <w:szCs w:val="16"/>
                              </w:rPr>
                              <w:br/>
                            </w:r>
                            <w:r>
                              <w:rPr>
                                <w:color w:val="000000"/>
                                <w:sz w:val="16"/>
                                <w:szCs w:val="16"/>
                              </w:rPr>
                              <w:br/>
                              <w:t xml:space="preserve">The effective behaviour is fire and </w:t>
                            </w:r>
                            <w:proofErr w:type="gramStart"/>
                            <w:r>
                              <w:rPr>
                                <w:color w:val="000000"/>
                                <w:sz w:val="16"/>
                                <w:szCs w:val="16"/>
                              </w:rPr>
                              <w:t>forget</w:t>
                            </w:r>
                            <w:proofErr w:type="gramEnd"/>
                            <w:r>
                              <w:rPr>
                                <w:color w:val="000000"/>
                                <w:sz w:val="16"/>
                                <w:szCs w:val="16"/>
                              </w:rPr>
                              <w:t xml:space="preserve"> will be used if either the request or the RADIUS group specifies fire and forget.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Forwards a RADIUS request to the specified RADIUS group.</w:t>
                      </w:r>
                      <w:r>
                        <w:rPr>
                          <w:color w:val="000000"/>
                          <w:sz w:val="16"/>
                          <w:szCs w:val="16"/>
                        </w:rPr>
                        <w:br/>
                      </w:r>
                      <w:r>
                        <w:rPr>
                          <w:color w:val="000000"/>
                          <w:sz w:val="16"/>
                          <w:szCs w:val="16"/>
                        </w:rPr>
                        <w:br/>
                        <w:t>The body may include statments to customise the packet before forwarding. Within the body, the statements that manupulate RADIUS packets (radius-add, radius-set, radius-remove and radius-delete) will operate on the packet to be forwarded. Similarly, changes to variables are local to the proxy statement.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08" w:name="Link102"/>
          <w:bookmarkEnd w:id="808"/>
          <w:proofErr w:type="gramStart"/>
          <w:r>
            <w:rPr>
              <w:color w:val="000000"/>
              <w:szCs w:val="20"/>
            </w:rPr>
            <w:t>attribute</w:t>
          </w:r>
          <w:proofErr w:type="gramEnd"/>
          <w:r>
            <w:rPr>
              <w:color w:val="000000"/>
              <w:szCs w:val="20"/>
            </w:rPr>
            <w:t xml:space="preserve"> </w:t>
          </w:r>
          <w:r>
            <w:rPr>
              <w:b/>
              <w:bCs/>
              <w:color w:val="000000"/>
              <w:szCs w:val="20"/>
            </w:rPr>
            <w:t>proxy/@destination</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79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group to which the request should be sent.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09" w:name="Link103"/>
          <w:bookmarkEnd w:id="809"/>
          <w:proofErr w:type="gramStart"/>
          <w:r>
            <w:rPr>
              <w:color w:val="000000"/>
              <w:szCs w:val="20"/>
            </w:rPr>
            <w:t>attribute</w:t>
          </w:r>
          <w:proofErr w:type="gramEnd"/>
          <w:r>
            <w:rPr>
              <w:color w:val="000000"/>
              <w:szCs w:val="20"/>
            </w:rPr>
            <w:t xml:space="preserve"> </w:t>
          </w:r>
          <w:r>
            <w:rPr>
              <w:b/>
              <w:bCs/>
              <w:color w:val="000000"/>
              <w:szCs w:val="20"/>
            </w:rPr>
            <w:t>proxy/@log</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false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Log the details of the packet in the authentication or accounting log as appropriate.</w:t>
                      </w:r>
                      <w:r>
                        <w:rPr>
                          <w:color w:val="000000"/>
                          <w:sz w:val="16"/>
                          <w:szCs w:val="16"/>
                        </w:rPr>
                        <w:br/>
                      </w:r>
                      <w:r>
                        <w:rPr>
                          <w:color w:val="000000"/>
                          <w:sz w:val="16"/>
                          <w:szCs w:val="16"/>
                        </w:rPr>
                        <w:br/>
                        <w:t xml:space="preserve">Care should be excercised with this option. All received requests are logged by default. Loggin all outbound </w:t>
                      </w:r>
                      <w:r>
                        <w:rPr>
                          <w:color w:val="000000"/>
                          <w:sz w:val="16"/>
                          <w:szCs w:val="16"/>
                        </w:rPr>
                        <w:lastRenderedPageBreak/>
                        <w:t>requests will double the rate and size of the logging which could impact performance.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10" w:name="Link104"/>
          <w:bookmarkEnd w:id="810"/>
          <w:proofErr w:type="gramStart"/>
          <w:r>
            <w:rPr>
              <w:color w:val="000000"/>
              <w:szCs w:val="20"/>
            </w:rPr>
            <w:t>attribute</w:t>
          </w:r>
          <w:proofErr w:type="gramEnd"/>
          <w:r>
            <w:rPr>
              <w:color w:val="000000"/>
              <w:szCs w:val="20"/>
            </w:rPr>
            <w:t xml:space="preserve"> </w:t>
          </w:r>
          <w:r>
            <w:rPr>
              <w:b/>
              <w:bCs/>
              <w:color w:val="000000"/>
              <w:szCs w:val="20"/>
            </w:rPr>
            <w:t>proxy/@fire-and-forget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false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Handle the request as fire andf forget regardless of the RADIUS group configuration. RRC will send the request and immediately forget it, and not expect </w:t>
                      </w:r>
                      <w:proofErr w:type="gramStart"/>
                      <w:r>
                        <w:rPr>
                          <w:color w:val="000000"/>
                          <w:sz w:val="16"/>
                          <w:szCs w:val="16"/>
                        </w:rPr>
                        <w:t>a</w:t>
                      </w:r>
                      <w:proofErr w:type="gramEnd"/>
                      <w:r>
                        <w:rPr>
                          <w:color w:val="000000"/>
                          <w:sz w:val="16"/>
                          <w:szCs w:val="16"/>
                        </w:rPr>
                        <w:t xml:space="preserve"> acknowledgement for accounting packets.</w:t>
                      </w:r>
                      <w:r>
                        <w:rPr>
                          <w:color w:val="000000"/>
                          <w:sz w:val="16"/>
                          <w:szCs w:val="16"/>
                        </w:rPr>
                        <w:br/>
                      </w:r>
                      <w:r>
                        <w:rPr>
                          <w:color w:val="000000"/>
                          <w:sz w:val="16"/>
                          <w:szCs w:val="16"/>
                        </w:rPr>
                        <w:br/>
                        <w:t xml:space="preserve">Note: setting this to 'false' will not override a RADIUS group that is configured for fire and </w:t>
                      </w:r>
                      <w:proofErr w:type="gramStart"/>
                      <w:r>
                        <w:rPr>
                          <w:color w:val="000000"/>
                          <w:sz w:val="16"/>
                          <w:szCs w:val="16"/>
                        </w:rPr>
                        <w:t>forget</w:t>
                      </w:r>
                      <w:proofErr w:type="gramEnd"/>
                      <w:r>
                        <w:rPr>
                          <w:color w:val="000000"/>
                          <w:sz w:val="16"/>
                          <w:szCs w:val="16"/>
                        </w:rPr>
                        <w:t>.</w:t>
                      </w:r>
                      <w:r>
                        <w:rPr>
                          <w:color w:val="000000"/>
                          <w:sz w:val="16"/>
                          <w:szCs w:val="16"/>
                        </w:rPr>
                        <w:br/>
                      </w:r>
                      <w:r>
                        <w:rPr>
                          <w:color w:val="000000"/>
                          <w:sz w:val="16"/>
                          <w:szCs w:val="16"/>
                        </w:rPr>
                        <w:br/>
                        <w:t xml:space="preserve">The effective behaviour is fire and </w:t>
                      </w:r>
                      <w:proofErr w:type="gramStart"/>
                      <w:r>
                        <w:rPr>
                          <w:color w:val="000000"/>
                          <w:sz w:val="16"/>
                          <w:szCs w:val="16"/>
                        </w:rPr>
                        <w:t>forget</w:t>
                      </w:r>
                      <w:proofErr w:type="gramEnd"/>
                      <w:r>
                        <w:rPr>
                          <w:color w:val="000000"/>
                          <w:sz w:val="16"/>
                          <w:szCs w:val="16"/>
                        </w:rPr>
                        <w:t xml:space="preserve"> will be used if either the request or the RADIUS group specifies fire and forget.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11" w:name="Link3E"/>
          <w:bookmarkStart w:id="812" w:name="_Toc293927446"/>
          <w:bookmarkStart w:id="813" w:name="_Toc366229834"/>
          <w:bookmarkEnd w:id="811"/>
          <w:proofErr w:type="gramStart"/>
          <w:r>
            <w:t>complexType</w:t>
          </w:r>
          <w:proofErr w:type="gramEnd"/>
          <w:r>
            <w:t xml:space="preserve"> radius</w:t>
          </w:r>
          <w:bookmarkEnd w:id="812"/>
          <w:bookmarkEnd w:id="813"/>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657475" cy="2095500"/>
                      <wp:effectExtent l="0" t="0" r="9525"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7475" cy="20955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67" w:history="1">
                  <w:r w:rsidR="00D03E1F">
                    <w:rPr>
                      <w:b/>
                      <w:bCs/>
                      <w:color w:val="0000FF"/>
                      <w:sz w:val="16"/>
                      <w:szCs w:val="16"/>
                      <w:u w:val="single"/>
                    </w:rPr>
                    <w:t>radius-server</w:t>
                  </w:r>
                </w:hyperlink>
                <w:r w:rsidR="00D03E1F">
                  <w:rPr>
                    <w:b/>
                    <w:bCs/>
                    <w:color w:val="000000"/>
                    <w:sz w:val="16"/>
                    <w:szCs w:val="16"/>
                  </w:rPr>
                  <w:t xml:space="preserve"> </w:t>
                </w:r>
                <w:hyperlink w:anchor="Link68" w:history="1">
                  <w:r w:rsidR="00D03E1F">
                    <w:rPr>
                      <w:b/>
                      <w:bCs/>
                      <w:color w:val="0000FF"/>
                      <w:sz w:val="16"/>
                      <w:szCs w:val="16"/>
                      <w:u w:val="single"/>
                    </w:rPr>
                    <w:t>radius-group</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95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54" w:history="1">
                        <w:r w:rsidR="00D03E1F">
                          <w:rPr>
                            <w:b/>
                            <w:bCs/>
                            <w:color w:val="0000FF"/>
                            <w:sz w:val="16"/>
                            <w:szCs w:val="16"/>
                            <w:u w:val="single"/>
                          </w:rPr>
                          <w:t>rrc/radius</w:t>
                        </w:r>
                      </w:hyperlink>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814" w:name="Link67"/>
          <w:bookmarkStart w:id="815" w:name="_Toc293927447"/>
          <w:bookmarkStart w:id="816" w:name="_Toc366229835"/>
          <w:bookmarkEnd w:id="814"/>
          <w:proofErr w:type="gramStart"/>
          <w:r>
            <w:lastRenderedPageBreak/>
            <w:t>element</w:t>
          </w:r>
          <w:proofErr w:type="gramEnd"/>
          <w:r>
            <w:t xml:space="preserve"> radius/radius-server</w:t>
          </w:r>
          <w:bookmarkEnd w:id="815"/>
          <w:bookmarkEnd w:id="81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552700" cy="7991475"/>
                      <wp:effectExtent l="0" t="0" r="0" b="952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2700" cy="79914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4" w:history="1">
                  <w:r w:rsidR="00D03E1F">
                    <w:rPr>
                      <w:b/>
                      <w:bCs/>
                      <w:color w:val="0000FF"/>
                      <w:sz w:val="16"/>
                      <w:szCs w:val="16"/>
                      <w:u w:val="single"/>
                    </w:rPr>
                    <w:t>radius-server</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68" w:history="1">
                  <w:r w:rsidR="00D03E1F">
                    <w:rPr>
                      <w:b/>
                      <w:bCs/>
                      <w:color w:val="0000FF"/>
                      <w:sz w:val="16"/>
                      <w:szCs w:val="16"/>
                      <w:u w:val="single"/>
                    </w:rPr>
                    <w:t>ip</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05"/>
                  <w:gridCol w:w="1577"/>
                  <w:gridCol w:w="1305"/>
                  <w:gridCol w:w="1306"/>
                  <w:gridCol w:w="1306"/>
                  <w:gridCol w:w="1589"/>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69"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this RADIUS server. This is a handle by which the RADIUS server can be referenced in RADIUS server group configurations.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A" w:history="1">
                        <w:r w:rsidR="00D03E1F">
                          <w:rPr>
                            <w:color w:val="0000FF"/>
                            <w:sz w:val="16"/>
                            <w:szCs w:val="16"/>
                            <w:u w:val="single"/>
                          </w:rPr>
                          <w:t>secret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Shared secret for communications between RRC and the RADIUS server.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B" w:history="1">
                        <w:r w:rsidR="00D03E1F">
                          <w:rPr>
                            <w:color w:val="0000FF"/>
                            <w:sz w:val="16"/>
                            <w:szCs w:val="16"/>
                            <w:u w:val="single"/>
                          </w:rPr>
                          <w:t>auth-port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1812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UDP port to which authentication packets should be directed.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C" w:history="1">
                        <w:r w:rsidR="00D03E1F">
                          <w:rPr>
                            <w:color w:val="0000FF"/>
                            <w:sz w:val="16"/>
                            <w:szCs w:val="16"/>
                            <w:u w:val="single"/>
                          </w:rPr>
                          <w:t>acct-port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1813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UDP port to which accounting packets should be directed.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D" w:history="1">
                        <w:r w:rsidR="00D03E1F">
                          <w:rPr>
                            <w:color w:val="0000FF"/>
                            <w:sz w:val="16"/>
                            <w:szCs w:val="16"/>
                            <w:u w:val="single"/>
                          </w:rPr>
                          <w:t>timeout</w:t>
                        </w:r>
                      </w:hyperlink>
                    </w:p>
                  </w:tc>
                  <w:tc>
                    <w:tcPr>
                      <w:tcW w:w="784" w:type="pct"/>
                    </w:tcPr>
                    <w:p w:rsidR="00D03E1F" w:rsidRDefault="00A61963" w:rsidP="006C2718">
                      <w:pPr>
                        <w:widowControl w:val="0"/>
                        <w:autoSpaceDE w:val="0"/>
                        <w:autoSpaceDN w:val="0"/>
                        <w:adjustRightInd w:val="0"/>
                        <w:rPr>
                          <w:sz w:val="24"/>
                        </w:rPr>
                      </w:pPr>
                      <w:hyperlink w:anchor="Link1C" w:history="1">
                        <w:r w:rsidR="00D03E1F">
                          <w:rPr>
                            <w:b/>
                            <w:bCs/>
                            <w:color w:val="0000FF"/>
                            <w:sz w:val="16"/>
                            <w:szCs w:val="16"/>
                            <w:u w:val="single"/>
                          </w:rPr>
                          <w:t>timeoutType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2500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br/>
                              <w:t xml:space="preserve">Timeout in milliseconds to apply to each RADIUS request when </w:t>
                            </w:r>
                            <w:r>
                              <w:rPr>
                                <w:color w:val="000000"/>
                                <w:sz w:val="16"/>
                                <w:szCs w:val="16"/>
                              </w:rPr>
                              <w:br/>
                              <w:t>send to this RADIUS server.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E" w:history="1">
                        <w:r w:rsidR="00D03E1F">
                          <w:rPr>
                            <w:color w:val="0000FF"/>
                            <w:sz w:val="16"/>
                            <w:szCs w:val="16"/>
                            <w:u w:val="single"/>
                          </w:rPr>
                          <w:t>max-outstanding-requests</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50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maximum number of requests that RRC will allow to be outstanding to this server. This provides a means to limit the rate at which RRC will forward requests to the server.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F" w:history="1">
                        <w:r w:rsidR="00D03E1F">
                          <w:rPr>
                            <w:color w:val="0000FF"/>
                            <w:sz w:val="16"/>
                            <w:szCs w:val="16"/>
                            <w:u w:val="single"/>
                          </w:rPr>
                          <w:t>failure-threshold</w:t>
                        </w:r>
                      </w:hyperlink>
                    </w:p>
                  </w:tc>
                  <w:tc>
                    <w:tcPr>
                      <w:tcW w:w="784" w:type="pct"/>
                    </w:tcPr>
                    <w:p w:rsidR="00D03E1F" w:rsidRDefault="00A61963" w:rsidP="006C2718">
                      <w:pPr>
                        <w:widowControl w:val="0"/>
                        <w:autoSpaceDE w:val="0"/>
                        <w:autoSpaceDN w:val="0"/>
                        <w:adjustRightInd w:val="0"/>
                        <w:rPr>
                          <w:sz w:val="24"/>
                        </w:rPr>
                      </w:pPr>
                      <w:hyperlink w:anchor="Link1A" w:history="1">
                        <w:r w:rsidR="00D03E1F">
                          <w:rPr>
                            <w:b/>
                            <w:bCs/>
                            <w:color w:val="0000FF"/>
                            <w:sz w:val="16"/>
                            <w:szCs w:val="16"/>
                            <w:u w:val="single"/>
                          </w:rPr>
                          <w:t>retryType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5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number of successive timeouts that must occur for the RADIUS server to be considered as down / failed.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0" w:history="1">
                        <w:r w:rsidR="00D03E1F">
                          <w:rPr>
                            <w:color w:val="0000FF"/>
                            <w:sz w:val="16"/>
                            <w:szCs w:val="16"/>
                            <w:u w:val="single"/>
                          </w:rPr>
                          <w:t>failure-time</w:t>
                        </w:r>
                      </w:hyperlink>
                    </w:p>
                  </w:tc>
                  <w:tc>
                    <w:tcPr>
                      <w:tcW w:w="784" w:type="pct"/>
                    </w:tcPr>
                    <w:p w:rsidR="00D03E1F" w:rsidRDefault="00A61963" w:rsidP="006C2718">
                      <w:pPr>
                        <w:widowControl w:val="0"/>
                        <w:autoSpaceDE w:val="0"/>
                        <w:autoSpaceDN w:val="0"/>
                        <w:adjustRightInd w:val="0"/>
                        <w:rPr>
                          <w:sz w:val="24"/>
                        </w:rPr>
                      </w:pPr>
                      <w:hyperlink w:anchor="Link1C" w:history="1">
                        <w:r w:rsidR="00D03E1F">
                          <w:rPr>
                            <w:b/>
                            <w:bCs/>
                            <w:color w:val="0000FF"/>
                            <w:sz w:val="16"/>
                            <w:szCs w:val="16"/>
                            <w:u w:val="single"/>
                          </w:rPr>
                          <w:t>timeoutType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7500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minimum time interval (milliseconds) over which the failed responses must occur. Provides a means to de-sensitise RRC to short burts of packet loss so a RADIUS server isn't considered down due a few packets being lost.</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1" w:history="1">
                        <w:r w:rsidR="00D03E1F">
                          <w:rPr>
                            <w:color w:val="0000FF"/>
                            <w:sz w:val="16"/>
                            <w:szCs w:val="16"/>
                            <w:u w:val="single"/>
                          </w:rPr>
                          <w:t>retry-probe-interval</w:t>
                        </w:r>
                      </w:hyperlink>
                    </w:p>
                  </w:tc>
                  <w:tc>
                    <w:tcPr>
                      <w:tcW w:w="784" w:type="pct"/>
                    </w:tcPr>
                    <w:p w:rsidR="00D03E1F" w:rsidRDefault="00A61963" w:rsidP="006C2718">
                      <w:pPr>
                        <w:widowControl w:val="0"/>
                        <w:autoSpaceDE w:val="0"/>
                        <w:autoSpaceDN w:val="0"/>
                        <w:adjustRightInd w:val="0"/>
                        <w:rPr>
                          <w:sz w:val="24"/>
                        </w:rPr>
                      </w:pPr>
                      <w:hyperlink w:anchor="Link1C" w:history="1">
                        <w:r w:rsidR="00D03E1F">
                          <w:rPr>
                            <w:b/>
                            <w:bCs/>
                            <w:color w:val="0000FF"/>
                            <w:sz w:val="16"/>
                            <w:szCs w:val="16"/>
                            <w:u w:val="single"/>
                          </w:rPr>
                          <w:t>timeoutType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30000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 interval in milliseconds between probes to determine if the RADIUS server has recovered. Real RADIUS packets are used to perform the probe so may be delayed if the server is still down. Probably means this shouldn't be set too short.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65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a RADIUS server - used to accept received requests.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817" w:name="Link68"/>
          <w:bookmarkStart w:id="818" w:name="_Toc293927448"/>
          <w:bookmarkStart w:id="819" w:name="_Toc366229836"/>
          <w:bookmarkEnd w:id="817"/>
          <w:proofErr w:type="gramStart"/>
          <w:r>
            <w:lastRenderedPageBreak/>
            <w:t>element</w:t>
          </w:r>
          <w:proofErr w:type="gramEnd"/>
          <w:r>
            <w:t xml:space="preserve"> radius/radius-group</w:t>
          </w:r>
          <w:bookmarkEnd w:id="818"/>
          <w:bookmarkEnd w:id="81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543300" cy="798195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3300" cy="7981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1" w:history="1">
                  <w:r w:rsidR="00D03E1F">
                    <w:rPr>
                      <w:b/>
                      <w:bCs/>
                      <w:color w:val="0000FF"/>
                      <w:sz w:val="16"/>
                      <w:szCs w:val="16"/>
                      <w:u w:val="single"/>
                    </w:rPr>
                    <w:t>radius-group</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72" w:history="1">
                  <w:r w:rsidR="00D03E1F">
                    <w:rPr>
                      <w:b/>
                      <w:bCs/>
                      <w:color w:val="0000FF"/>
                      <w:sz w:val="16"/>
                      <w:szCs w:val="16"/>
                      <w:u w:val="single"/>
                    </w:rPr>
                    <w:t>server</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241"/>
                  <w:gridCol w:w="1701"/>
                  <w:gridCol w:w="1241"/>
                  <w:gridCol w:w="1241"/>
                  <w:gridCol w:w="1242"/>
                  <w:gridCol w:w="172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73"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server group. Used to reference the group in, for example, proxy statements.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4" w:history="1">
                        <w:r w:rsidR="00D03E1F">
                          <w:rPr>
                            <w:color w:val="0000FF"/>
                            <w:sz w:val="16"/>
                            <w:szCs w:val="16"/>
                            <w:u w:val="single"/>
                          </w:rPr>
                          <w:t>selector</w:t>
                        </w:r>
                      </w:hyperlink>
                    </w:p>
                  </w:tc>
                  <w:tc>
                    <w:tcPr>
                      <w:tcW w:w="784" w:type="pct"/>
                    </w:tcPr>
                    <w:p w:rsidR="00D03E1F" w:rsidRDefault="00A61963" w:rsidP="006C2718">
                      <w:pPr>
                        <w:widowControl w:val="0"/>
                        <w:autoSpaceDE w:val="0"/>
                        <w:autoSpaceDN w:val="0"/>
                        <w:adjustRightInd w:val="0"/>
                        <w:rPr>
                          <w:sz w:val="24"/>
                        </w:rPr>
                      </w:pPr>
                      <w:hyperlink w:anchor="Link18" w:history="1">
                        <w:r w:rsidR="00D03E1F">
                          <w:rPr>
                            <w:b/>
                            <w:bCs/>
                            <w:color w:val="0000FF"/>
                            <w:sz w:val="16"/>
                            <w:szCs w:val="16"/>
                            <w:u w:val="single"/>
                          </w:rPr>
                          <w:t>radiusSelectorType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sequential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Selection algorithm for determining how RADIUS packets are distributed across the available RADIUS servers.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5" w:history="1">
                        <w:r w:rsidR="00D03E1F">
                          <w:rPr>
                            <w:color w:val="0000FF"/>
                            <w:sz w:val="16"/>
                            <w:szCs w:val="16"/>
                            <w:u w:val="single"/>
                          </w:rPr>
                          <w:t>hash-attribute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Framed-IP-Address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 to use for distributing requests under the 'hash' algorithm. Must be an IP address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6" w:history="1">
                        <w:r w:rsidR="00D03E1F">
                          <w:rPr>
                            <w:color w:val="0000FF"/>
                            <w:sz w:val="16"/>
                            <w:szCs w:val="16"/>
                            <w:u w:val="single"/>
                          </w:rPr>
                          <w:t>retries</w:t>
                        </w:r>
                      </w:hyperlink>
                    </w:p>
                  </w:tc>
                  <w:tc>
                    <w:tcPr>
                      <w:tcW w:w="784" w:type="pct"/>
                    </w:tcPr>
                    <w:p w:rsidR="00D03E1F" w:rsidRDefault="00A61963" w:rsidP="006C2718">
                      <w:pPr>
                        <w:widowControl w:val="0"/>
                        <w:autoSpaceDE w:val="0"/>
                        <w:autoSpaceDN w:val="0"/>
                        <w:adjustRightInd w:val="0"/>
                        <w:rPr>
                          <w:sz w:val="24"/>
                        </w:rPr>
                      </w:pPr>
                      <w:hyperlink w:anchor="Link1A" w:history="1">
                        <w:r w:rsidR="00D03E1F">
                          <w:rPr>
                            <w:b/>
                            <w:bCs/>
                            <w:color w:val="0000FF"/>
                            <w:sz w:val="16"/>
                            <w:szCs w:val="16"/>
                            <w:u w:val="single"/>
                          </w:rPr>
                          <w:t>retryType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3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retries to perform when sending to this server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7" w:history="1">
                        <w:r w:rsidR="00D03E1F">
                          <w:rPr>
                            <w:color w:val="0000FF"/>
                            <w:sz w:val="16"/>
                            <w:szCs w:val="16"/>
                            <w:u w:val="single"/>
                          </w:rPr>
                          <w:t>timeout</w:t>
                        </w:r>
                      </w:hyperlink>
                    </w:p>
                  </w:tc>
                  <w:tc>
                    <w:tcPr>
                      <w:tcW w:w="784" w:type="pct"/>
                    </w:tcPr>
                    <w:p w:rsidR="00D03E1F" w:rsidRDefault="00A61963" w:rsidP="006C2718">
                      <w:pPr>
                        <w:widowControl w:val="0"/>
                        <w:autoSpaceDE w:val="0"/>
                        <w:autoSpaceDN w:val="0"/>
                        <w:adjustRightInd w:val="0"/>
                        <w:rPr>
                          <w:sz w:val="24"/>
                        </w:rPr>
                      </w:pPr>
                      <w:hyperlink w:anchor="Link1C" w:history="1">
                        <w:r w:rsidR="00D03E1F">
                          <w:rPr>
                            <w:b/>
                            <w:bCs/>
                            <w:color w:val="0000FF"/>
                            <w:sz w:val="16"/>
                            <w:szCs w:val="16"/>
                            <w:u w:val="single"/>
                          </w:rPr>
                          <w:t>timeoutType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5000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Request timeout time in milliseconds for requests to this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8" w:history="1">
                        <w:r w:rsidR="00D03E1F">
                          <w:rPr>
                            <w:color w:val="0000FF"/>
                            <w:sz w:val="16"/>
                            <w:szCs w:val="16"/>
                            <w:u w:val="single"/>
                          </w:rPr>
                          <w:t>fire-and-forget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Enabled fire and forget behaviour where RRC is not expecting to receive an acknowledgement to accounting packets.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Declares a RADIUS server group - used as a destination for proxying requests.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20" w:name="Link3F"/>
          <w:bookmarkStart w:id="821" w:name="_Toc293927449"/>
          <w:bookmarkStart w:id="822" w:name="_Toc366229837"/>
          <w:bookmarkEnd w:id="820"/>
          <w:proofErr w:type="gramStart"/>
          <w:r>
            <w:lastRenderedPageBreak/>
            <w:t>complexType</w:t>
          </w:r>
          <w:proofErr w:type="gramEnd"/>
          <w:r>
            <w:t xml:space="preserve"> radius-add</w:t>
          </w:r>
          <w:bookmarkEnd w:id="821"/>
          <w:bookmarkEnd w:id="82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924175" cy="3590925"/>
                      <wp:effectExtent l="0" t="0" r="9525" b="9525"/>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4175" cy="35909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83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C2" w:history="1">
                        <w:r w:rsidR="00D03E1F">
                          <w:rPr>
                            <w:b/>
                            <w:bCs/>
                            <w:color w:val="0000FF"/>
                            <w:sz w:val="16"/>
                            <w:szCs w:val="16"/>
                            <w:u w:val="single"/>
                          </w:rPr>
                          <w:t>statement/radius-add</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E5" w:history="1">
                        <w:r w:rsidR="00D03E1F">
                          <w:rPr>
                            <w:color w:val="0000FF"/>
                            <w:sz w:val="16"/>
                            <w:szCs w:val="16"/>
                            <w:u w:val="single"/>
                          </w:rPr>
                          <w:t>attr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6"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7"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Regular expression applied to the expanded value. If the value matches, and the regular expression contains a </w:t>
                            </w:r>
                            <w:r>
                              <w:rPr>
                                <w:color w:val="000000"/>
                                <w:sz w:val="16"/>
                                <w:szCs w:val="16"/>
                              </w:rPr>
                              <w:lastRenderedPageBreak/>
                              <w:t>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8" w:history="1">
                        <w:r w:rsidR="00D03E1F">
                          <w:rPr>
                            <w:color w:val="0000FF"/>
                            <w:sz w:val="16"/>
                            <w:szCs w:val="16"/>
                            <w:u w:val="single"/>
                          </w:rPr>
                          <w:t>csv</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Add a RADIUS attribute. The behaviour is to add an additional attributes to the RADIUS packet. No check is performed for the validity of adding the attribute. This can result in non RFC conformant packets if the RFCs require that only a single instance of the attribute type exists</w:t>
                      </w:r>
                      <w:r>
                        <w:rPr>
                          <w:color w:val="000000"/>
                          <w:sz w:val="16"/>
                          <w:szCs w:val="16"/>
                        </w:rPr>
                        <w:br/>
                      </w:r>
                      <w:r>
                        <w:rPr>
                          <w:color w:val="000000"/>
                          <w:sz w:val="16"/>
                          <w:szCs w:val="16"/>
                        </w:rPr>
                        <w:br/>
                        <w:t>e.g. CHAP-Password or User-Name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23" w:name="LinkE5"/>
          <w:bookmarkEnd w:id="823"/>
          <w:proofErr w:type="gramStart"/>
          <w:r>
            <w:rPr>
              <w:color w:val="000000"/>
              <w:szCs w:val="20"/>
            </w:rPr>
            <w:t>attribute</w:t>
          </w:r>
          <w:proofErr w:type="gramEnd"/>
          <w:r>
            <w:rPr>
              <w:color w:val="000000"/>
              <w:szCs w:val="20"/>
            </w:rPr>
            <w:t xml:space="preserve"> </w:t>
          </w:r>
          <w:r>
            <w:rPr>
              <w:b/>
              <w:bCs/>
              <w:color w:val="000000"/>
              <w:szCs w:val="20"/>
            </w:rPr>
            <w:t>radius-add/@attr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0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24" w:name="LinkE6"/>
          <w:bookmarkEnd w:id="824"/>
          <w:proofErr w:type="gramStart"/>
          <w:r>
            <w:rPr>
              <w:color w:val="000000"/>
              <w:szCs w:val="20"/>
            </w:rPr>
            <w:t>attribute</w:t>
          </w:r>
          <w:proofErr w:type="gramEnd"/>
          <w:r>
            <w:rPr>
              <w:color w:val="000000"/>
              <w:szCs w:val="20"/>
            </w:rPr>
            <w:t xml:space="preserve"> </w:t>
          </w:r>
          <w:r>
            <w:rPr>
              <w:b/>
              <w:bCs/>
              <w:color w:val="000000"/>
              <w:szCs w:val="20"/>
            </w:rPr>
            <w:t>radius-add/@value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2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25" w:name="LinkE7"/>
          <w:bookmarkEnd w:id="825"/>
          <w:proofErr w:type="gramStart"/>
          <w:r>
            <w:rPr>
              <w:color w:val="000000"/>
              <w:szCs w:val="20"/>
            </w:rPr>
            <w:t>attribute</w:t>
          </w:r>
          <w:proofErr w:type="gramEnd"/>
          <w:r>
            <w:rPr>
              <w:color w:val="000000"/>
              <w:szCs w:val="20"/>
            </w:rPr>
            <w:t xml:space="preserve"> </w:t>
          </w:r>
          <w:r>
            <w:rPr>
              <w:b/>
              <w:bCs/>
              <w:color w:val="000000"/>
              <w:szCs w:val="20"/>
            </w:rPr>
            <w:t>radius-add/@regex</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Regular expression applied to the expanded value. If the value matches, and the regular expression contains a 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26" w:name="LinkE8"/>
          <w:bookmarkEnd w:id="826"/>
          <w:proofErr w:type="gramStart"/>
          <w:r>
            <w:rPr>
              <w:color w:val="000000"/>
              <w:szCs w:val="20"/>
            </w:rPr>
            <w:t>attribute</w:t>
          </w:r>
          <w:proofErr w:type="gramEnd"/>
          <w:r>
            <w:rPr>
              <w:color w:val="000000"/>
              <w:szCs w:val="20"/>
            </w:rPr>
            <w:t xml:space="preserve"> </w:t>
          </w:r>
          <w:r>
            <w:rPr>
              <w:b/>
              <w:bCs/>
              <w:color w:val="000000"/>
              <w:szCs w:val="20"/>
            </w:rPr>
            <w:t>radius-add/@csv</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27" w:name="Link40"/>
          <w:bookmarkStart w:id="828" w:name="_Toc293927450"/>
          <w:bookmarkStart w:id="829" w:name="_Toc366229838"/>
          <w:bookmarkEnd w:id="827"/>
          <w:proofErr w:type="gramStart"/>
          <w:r>
            <w:t>complexType</w:t>
          </w:r>
          <w:proofErr w:type="gramEnd"/>
          <w:r>
            <w:t xml:space="preserve"> radius-delete</w:t>
          </w:r>
          <w:bookmarkEnd w:id="828"/>
          <w:bookmarkEnd w:id="82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638425" cy="1285875"/>
                      <wp:effectExtent l="0" t="0" r="9525" b="952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8425" cy="12858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2013"/>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C4" w:history="1">
                        <w:r w:rsidR="00D03E1F">
                          <w:rPr>
                            <w:b/>
                            <w:bCs/>
                            <w:color w:val="0000FF"/>
                            <w:sz w:val="16"/>
                            <w:szCs w:val="16"/>
                            <w:u w:val="single"/>
                          </w:rPr>
                          <w:t>statement/radius-delete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EC" w:history="1">
                        <w:r w:rsidR="00D03E1F">
                          <w:rPr>
                            <w:color w:val="0000FF"/>
                            <w:sz w:val="16"/>
                            <w:szCs w:val="16"/>
                            <w:u w:val="single"/>
                          </w:rPr>
                          <w:t>attr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36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br/>
                        <w:t>Delets all instances of a RADIUS attribute from the packet.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30" w:name="LinkEC"/>
          <w:bookmarkEnd w:id="830"/>
          <w:proofErr w:type="gramStart"/>
          <w:r>
            <w:rPr>
              <w:color w:val="000000"/>
              <w:szCs w:val="20"/>
            </w:rPr>
            <w:t>attribute</w:t>
          </w:r>
          <w:proofErr w:type="gramEnd"/>
          <w:r>
            <w:rPr>
              <w:color w:val="000000"/>
              <w:szCs w:val="20"/>
            </w:rPr>
            <w:t xml:space="preserve"> </w:t>
          </w:r>
          <w:r>
            <w:rPr>
              <w:b/>
              <w:bCs/>
              <w:color w:val="000000"/>
              <w:szCs w:val="20"/>
            </w:rPr>
            <w:t>radius-delete/@attr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0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31" w:name="Link41"/>
          <w:bookmarkStart w:id="832" w:name="_Toc293927451"/>
          <w:bookmarkStart w:id="833" w:name="_Toc366229839"/>
          <w:bookmarkEnd w:id="831"/>
          <w:proofErr w:type="gramStart"/>
          <w:r>
            <w:lastRenderedPageBreak/>
            <w:t>complexType</w:t>
          </w:r>
          <w:proofErr w:type="gramEnd"/>
          <w:r>
            <w:t xml:space="preserve"> radius-group</w:t>
          </w:r>
          <w:bookmarkEnd w:id="832"/>
          <w:bookmarkEnd w:id="83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362325" cy="7553325"/>
                      <wp:effectExtent l="0" t="0" r="9525" b="9525"/>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62325" cy="75533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72" w:history="1">
                  <w:r w:rsidR="00D03E1F">
                    <w:rPr>
                      <w:b/>
                      <w:bCs/>
                      <w:color w:val="0000FF"/>
                      <w:sz w:val="16"/>
                      <w:szCs w:val="16"/>
                      <w:u w:val="single"/>
                    </w:rPr>
                    <w:t>server</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728"/>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68" w:history="1">
                        <w:r w:rsidR="00D03E1F">
                          <w:rPr>
                            <w:b/>
                            <w:bCs/>
                            <w:color w:val="0000FF"/>
                            <w:sz w:val="16"/>
                            <w:szCs w:val="16"/>
                            <w:u w:val="single"/>
                          </w:rPr>
                          <w:t>radius/radius-group</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241"/>
                  <w:gridCol w:w="1701"/>
                  <w:gridCol w:w="1241"/>
                  <w:gridCol w:w="1241"/>
                  <w:gridCol w:w="1242"/>
                  <w:gridCol w:w="172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73"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server group. Used to reference the group in, for example, proxy statements.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4" w:history="1">
                        <w:r w:rsidR="00D03E1F">
                          <w:rPr>
                            <w:color w:val="0000FF"/>
                            <w:sz w:val="16"/>
                            <w:szCs w:val="16"/>
                            <w:u w:val="single"/>
                          </w:rPr>
                          <w:t>selector</w:t>
                        </w:r>
                      </w:hyperlink>
                    </w:p>
                  </w:tc>
                  <w:tc>
                    <w:tcPr>
                      <w:tcW w:w="784" w:type="pct"/>
                    </w:tcPr>
                    <w:p w:rsidR="00D03E1F" w:rsidRDefault="00A61963" w:rsidP="006C2718">
                      <w:pPr>
                        <w:widowControl w:val="0"/>
                        <w:autoSpaceDE w:val="0"/>
                        <w:autoSpaceDN w:val="0"/>
                        <w:adjustRightInd w:val="0"/>
                        <w:rPr>
                          <w:sz w:val="24"/>
                        </w:rPr>
                      </w:pPr>
                      <w:hyperlink w:anchor="Link18" w:history="1">
                        <w:r w:rsidR="00D03E1F">
                          <w:rPr>
                            <w:b/>
                            <w:bCs/>
                            <w:color w:val="0000FF"/>
                            <w:sz w:val="16"/>
                            <w:szCs w:val="16"/>
                            <w:u w:val="single"/>
                          </w:rPr>
                          <w:t>radiusSelectorType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sequential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Selection algorithm for determining how RADIUS packets are distributed across the available RADIUS servers.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5" w:history="1">
                        <w:r w:rsidR="00D03E1F">
                          <w:rPr>
                            <w:color w:val="0000FF"/>
                            <w:sz w:val="16"/>
                            <w:szCs w:val="16"/>
                            <w:u w:val="single"/>
                          </w:rPr>
                          <w:t>hash-attribute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Framed-IP-Address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 to use for distributing requests under the 'hash' algorithm. Must be an IP address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6" w:history="1">
                        <w:r w:rsidR="00D03E1F">
                          <w:rPr>
                            <w:color w:val="0000FF"/>
                            <w:sz w:val="16"/>
                            <w:szCs w:val="16"/>
                            <w:u w:val="single"/>
                          </w:rPr>
                          <w:t>retries</w:t>
                        </w:r>
                      </w:hyperlink>
                    </w:p>
                  </w:tc>
                  <w:tc>
                    <w:tcPr>
                      <w:tcW w:w="784" w:type="pct"/>
                    </w:tcPr>
                    <w:p w:rsidR="00D03E1F" w:rsidRDefault="00A61963" w:rsidP="006C2718">
                      <w:pPr>
                        <w:widowControl w:val="0"/>
                        <w:autoSpaceDE w:val="0"/>
                        <w:autoSpaceDN w:val="0"/>
                        <w:adjustRightInd w:val="0"/>
                        <w:rPr>
                          <w:sz w:val="24"/>
                        </w:rPr>
                      </w:pPr>
                      <w:hyperlink w:anchor="Link1A" w:history="1">
                        <w:r w:rsidR="00D03E1F">
                          <w:rPr>
                            <w:b/>
                            <w:bCs/>
                            <w:color w:val="0000FF"/>
                            <w:sz w:val="16"/>
                            <w:szCs w:val="16"/>
                            <w:u w:val="single"/>
                          </w:rPr>
                          <w:t>retryType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3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retries to perform when sending to this server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7" w:history="1">
                        <w:r w:rsidR="00D03E1F">
                          <w:rPr>
                            <w:color w:val="0000FF"/>
                            <w:sz w:val="16"/>
                            <w:szCs w:val="16"/>
                            <w:u w:val="single"/>
                          </w:rPr>
                          <w:t>timeout</w:t>
                        </w:r>
                      </w:hyperlink>
                    </w:p>
                  </w:tc>
                  <w:tc>
                    <w:tcPr>
                      <w:tcW w:w="784" w:type="pct"/>
                    </w:tcPr>
                    <w:p w:rsidR="00D03E1F" w:rsidRDefault="00A61963" w:rsidP="006C2718">
                      <w:pPr>
                        <w:widowControl w:val="0"/>
                        <w:autoSpaceDE w:val="0"/>
                        <w:autoSpaceDN w:val="0"/>
                        <w:adjustRightInd w:val="0"/>
                        <w:rPr>
                          <w:sz w:val="24"/>
                        </w:rPr>
                      </w:pPr>
                      <w:hyperlink w:anchor="Link1C" w:history="1">
                        <w:r w:rsidR="00D03E1F">
                          <w:rPr>
                            <w:b/>
                            <w:bCs/>
                            <w:color w:val="0000FF"/>
                            <w:sz w:val="16"/>
                            <w:szCs w:val="16"/>
                            <w:u w:val="single"/>
                          </w:rPr>
                          <w:t>timeoutType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5000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Request timeout time in milliseconds for requests to this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8" w:history="1">
                        <w:r w:rsidR="00D03E1F">
                          <w:rPr>
                            <w:color w:val="0000FF"/>
                            <w:sz w:val="16"/>
                            <w:szCs w:val="16"/>
                            <w:u w:val="single"/>
                          </w:rPr>
                          <w:t>fire-and-forget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false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5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Enabled fire and forget behaviour where RRC is not expecting to receive an acknowledgement to accounting packets.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Declaration of a RADIUS server group. These are only required to declare destinations to which RRC will send RADIUS packets. Each </w:t>
                      </w:r>
                      <w:proofErr w:type="gramStart"/>
                      <w:r>
                        <w:rPr>
                          <w:color w:val="000000"/>
                          <w:sz w:val="16"/>
                          <w:szCs w:val="16"/>
                        </w:rPr>
                        <w:t>groups</w:t>
                      </w:r>
                      <w:proofErr w:type="gramEnd"/>
                      <w:r>
                        <w:rPr>
                          <w:color w:val="000000"/>
                          <w:sz w:val="16"/>
                          <w:szCs w:val="16"/>
                        </w:rPr>
                        <w:t xml:space="preserve"> declares one or more RADIUS servers, and the algorithm used to select between them.</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34" w:name="Link173"/>
          <w:bookmarkEnd w:id="834"/>
          <w:proofErr w:type="gramStart"/>
          <w:r>
            <w:rPr>
              <w:color w:val="000000"/>
              <w:szCs w:val="20"/>
            </w:rPr>
            <w:t>attribute</w:t>
          </w:r>
          <w:proofErr w:type="gramEnd"/>
          <w:r>
            <w:rPr>
              <w:color w:val="000000"/>
              <w:szCs w:val="20"/>
            </w:rPr>
            <w:t xml:space="preserve"> </w:t>
          </w:r>
          <w:r>
            <w:rPr>
              <w:b/>
              <w:bCs/>
              <w:color w:val="000000"/>
              <w:szCs w:val="20"/>
            </w:rPr>
            <w:t>radius-group/@name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20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server group. Used to reference the group in, for example, proxy statements.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35" w:name="Link174"/>
          <w:bookmarkEnd w:id="835"/>
          <w:proofErr w:type="gramStart"/>
          <w:r>
            <w:rPr>
              <w:color w:val="000000"/>
              <w:szCs w:val="20"/>
            </w:rPr>
            <w:t>attribute</w:t>
          </w:r>
          <w:proofErr w:type="gramEnd"/>
          <w:r>
            <w:rPr>
              <w:color w:val="000000"/>
              <w:szCs w:val="20"/>
            </w:rPr>
            <w:t xml:space="preserve"> </w:t>
          </w:r>
          <w:r>
            <w:rPr>
              <w:b/>
              <w:bCs/>
              <w:color w:val="000000"/>
              <w:szCs w:val="20"/>
            </w:rPr>
            <w:t>radius-group/@selector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8" w:history="1">
                  <w:r w:rsidR="00D03E1F">
                    <w:rPr>
                      <w:b/>
                      <w:bCs/>
                      <w:color w:val="0000FF"/>
                      <w:sz w:val="16"/>
                      <w:szCs w:val="16"/>
                      <w:u w:val="single"/>
                    </w:rPr>
                    <w:t>radiusSelectorType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946"/>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sequential</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996"/>
                  <w:gridCol w:w="628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sequential </w:t>
                      </w:r>
                    </w:p>
                  </w:tc>
                  <w:tc>
                    <w:tcPr>
                      <w:tcW w:w="0" w:type="auto"/>
                    </w:tcPr>
                    <w:tbl>
                      <w:tblPr>
                        <w:tblW w:w="0" w:type="auto"/>
                        <w:tblLook w:val="0000"/>
                      </w:tblPr>
                      <w:tblGrid>
                        <w:gridCol w:w="607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For each packet, works through the configured servers from the start if the list until a working server is found. No state is maintained between packets.</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rPr>
                          <w:sz w:val="24"/>
                        </w:rPr>
                      </w:pP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round-robin </w:t>
                      </w:r>
                    </w:p>
                  </w:tc>
                  <w:tc>
                    <w:tcPr>
                      <w:tcW w:w="0" w:type="auto"/>
                    </w:tcPr>
                    <w:tbl>
                      <w:tblPr>
                        <w:tblW w:w="0" w:type="auto"/>
                        <w:tblLook w:val="0000"/>
                      </w:tblPr>
                      <w:tblGrid>
                        <w:gridCol w:w="607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Passes the packet to the next server in sequence. Remembers the last used server between packets.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roundrobin </w:t>
                      </w:r>
                    </w:p>
                  </w:tc>
                  <w:tc>
                    <w:tcPr>
                      <w:tcW w:w="0" w:type="auto"/>
                    </w:tcPr>
                    <w:tbl>
                      <w:tblPr>
                        <w:tblW w:w="0" w:type="auto"/>
                        <w:tblLook w:val="0000"/>
                      </w:tblPr>
                      <w:tblGrid>
                        <w:gridCol w:w="607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Passes the packet to the next server in sequence. Remembers the last used server between packets.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hash </w:t>
                      </w:r>
                    </w:p>
                  </w:tc>
                  <w:tc>
                    <w:tcPr>
                      <w:tcW w:w="0" w:type="auto"/>
                    </w:tcPr>
                    <w:tbl>
                      <w:tblPr>
                        <w:tblW w:w="0" w:type="auto"/>
                        <w:tblLook w:val="0000"/>
                      </w:tblPr>
                      <w:tblGrid>
                        <w:gridCol w:w="607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For each packet, generates a hash value from the specified attribute (Framed-IP-Address by </w:t>
                            </w:r>
                            <w:proofErr w:type="gramStart"/>
                            <w:r>
                              <w:rPr>
                                <w:color w:val="000000"/>
                                <w:sz w:val="16"/>
                                <w:szCs w:val="16"/>
                              </w:rPr>
                              <w:t>default(</w:t>
                            </w:r>
                            <w:proofErr w:type="gramEnd"/>
                            <w:r>
                              <w:rPr>
                                <w:color w:val="000000"/>
                                <w:sz w:val="16"/>
                                <w:szCs w:val="16"/>
                              </w:rPr>
                              <w:t xml:space="preserve"> and distributes the hash values across the configured (and available) servers. Produces a consistent distribution of packets based on the hashed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random </w:t>
                      </w:r>
                    </w:p>
                  </w:tc>
                  <w:tc>
                    <w:tcPr>
                      <w:tcW w:w="0" w:type="auto"/>
                    </w:tcPr>
                    <w:tbl>
                      <w:tblPr>
                        <w:tblW w:w="0" w:type="auto"/>
                        <w:tblLook w:val="0000"/>
                      </w:tblPr>
                      <w:tblGrid>
                        <w:gridCol w:w="607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For each packet, picks a random server from the list. If the request times out, a new random selection is made. No state is maintained between packets.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5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Selection algorithm for determining how RADIUS packets are distributed across the available RADIUS servers.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36" w:name="Link175"/>
          <w:bookmarkEnd w:id="836"/>
          <w:proofErr w:type="gramStart"/>
          <w:r>
            <w:rPr>
              <w:color w:val="000000"/>
              <w:szCs w:val="20"/>
            </w:rPr>
            <w:t>attribute</w:t>
          </w:r>
          <w:proofErr w:type="gramEnd"/>
          <w:r>
            <w:rPr>
              <w:color w:val="000000"/>
              <w:szCs w:val="20"/>
            </w:rPr>
            <w:t xml:space="preserve"> </w:t>
          </w:r>
          <w:r>
            <w:rPr>
              <w:b/>
              <w:bCs/>
              <w:color w:val="000000"/>
              <w:szCs w:val="20"/>
            </w:rPr>
            <w:t>radius-group/@hash-attribute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16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Framed-IP-Address</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 to use for distributing requests under the 'hash' algorithm. Must be an IP address attribute.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37" w:name="Link176"/>
          <w:bookmarkEnd w:id="837"/>
          <w:proofErr w:type="gramStart"/>
          <w:r>
            <w:rPr>
              <w:color w:val="000000"/>
              <w:szCs w:val="20"/>
            </w:rPr>
            <w:t>attribute</w:t>
          </w:r>
          <w:proofErr w:type="gramEnd"/>
          <w:r>
            <w:rPr>
              <w:color w:val="000000"/>
              <w:szCs w:val="20"/>
            </w:rPr>
            <w:t xml:space="preserve"> </w:t>
          </w:r>
          <w:r>
            <w:rPr>
              <w:b/>
              <w:bCs/>
              <w:color w:val="000000"/>
              <w:szCs w:val="20"/>
            </w:rPr>
            <w:t>radius-group/@retries</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A" w:history="1">
                  <w:r w:rsidR="00D03E1F">
                    <w:rPr>
                      <w:b/>
                      <w:bCs/>
                      <w:color w:val="0000FF"/>
                      <w:sz w:val="16"/>
                      <w:szCs w:val="16"/>
                      <w:u w:val="single"/>
                    </w:rPr>
                    <w:t>retryType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20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71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Number of retries to perform when sending to this server group.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38" w:name="Link177"/>
          <w:bookmarkEnd w:id="838"/>
          <w:proofErr w:type="gramStart"/>
          <w:r>
            <w:rPr>
              <w:color w:val="000000"/>
              <w:szCs w:val="20"/>
            </w:rPr>
            <w:t>attribute</w:t>
          </w:r>
          <w:proofErr w:type="gramEnd"/>
          <w:r>
            <w:rPr>
              <w:color w:val="000000"/>
              <w:szCs w:val="20"/>
            </w:rPr>
            <w:t xml:space="preserve"> </w:t>
          </w:r>
          <w:r>
            <w:rPr>
              <w:b/>
              <w:bCs/>
              <w:color w:val="000000"/>
              <w:szCs w:val="20"/>
            </w:rPr>
            <w:t>radius-group/@timeout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C" w:history="1">
                  <w:r w:rsidR="00D03E1F">
                    <w:rPr>
                      <w:b/>
                      <w:bCs/>
                      <w:color w:val="0000FF"/>
                      <w:sz w:val="16"/>
                      <w:szCs w:val="16"/>
                      <w:u w:val="single"/>
                    </w:rPr>
                    <w:t>timeoutType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5000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67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Request timeout time in milliseconds for requests to this group.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39" w:name="Link178"/>
          <w:bookmarkEnd w:id="839"/>
          <w:proofErr w:type="gramStart"/>
          <w:r>
            <w:rPr>
              <w:color w:val="000000"/>
              <w:szCs w:val="20"/>
            </w:rPr>
            <w:lastRenderedPageBreak/>
            <w:t>attribute</w:t>
          </w:r>
          <w:proofErr w:type="gramEnd"/>
          <w:r>
            <w:rPr>
              <w:color w:val="000000"/>
              <w:szCs w:val="20"/>
            </w:rPr>
            <w:t xml:space="preserve"> </w:t>
          </w:r>
          <w:r>
            <w:rPr>
              <w:b/>
              <w:bCs/>
              <w:color w:val="000000"/>
              <w:szCs w:val="20"/>
            </w:rPr>
            <w:t>radius-group/@fire-and-forget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false</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Enabled fire and forget behaviour where RRC is not expecting to receive an acknowledgement to accounting packets.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840" w:name="Link172"/>
          <w:bookmarkStart w:id="841" w:name="_Toc293927452"/>
          <w:bookmarkStart w:id="842" w:name="_Toc366229840"/>
          <w:bookmarkEnd w:id="840"/>
          <w:proofErr w:type="gramStart"/>
          <w:r>
            <w:t>element</w:t>
          </w:r>
          <w:proofErr w:type="gramEnd"/>
          <w:r>
            <w:t xml:space="preserve"> radius-group/server</w:t>
          </w:r>
          <w:bookmarkEnd w:id="841"/>
          <w:bookmarkEnd w:id="84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71600" cy="135255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13525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1</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a RADIUS server, or RADIUS group to include in this radius group.  The server or group must have been declared before this group.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43" w:name="Link42"/>
          <w:bookmarkStart w:id="844" w:name="_Toc293927453"/>
          <w:bookmarkStart w:id="845" w:name="_Toc366229841"/>
          <w:bookmarkEnd w:id="843"/>
          <w:proofErr w:type="gramStart"/>
          <w:r>
            <w:lastRenderedPageBreak/>
            <w:t>complexType</w:t>
          </w:r>
          <w:proofErr w:type="gramEnd"/>
          <w:r>
            <w:t xml:space="preserve"> radius-log</w:t>
          </w:r>
          <w:bookmarkEnd w:id="844"/>
          <w:bookmarkEnd w:id="845"/>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857500" cy="2162175"/>
                      <wp:effectExtent l="0" t="0" r="0" b="952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0" cy="21621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2350"/>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C5" w:history="1">
                        <w:r w:rsidR="00D03E1F">
                          <w:rPr>
                            <w:b/>
                            <w:bCs/>
                            <w:color w:val="0000FF"/>
                            <w:sz w:val="16"/>
                            <w:szCs w:val="16"/>
                            <w:u w:val="single"/>
                          </w:rPr>
                          <w:t>statement/log-radius-packet</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ED" w:history="1">
                        <w:r w:rsidR="00D03E1F">
                          <w:rPr>
                            <w:color w:val="0000FF"/>
                            <w:sz w:val="16"/>
                            <w:szCs w:val="16"/>
                            <w:u w:val="single"/>
                          </w:rPr>
                          <w:t>logger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logger to use when dumping the packet contents.  Defaults to the standard logging stream.</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E" w:history="1">
                        <w:r w:rsidR="00D03E1F">
                          <w:rPr>
                            <w:color w:val="0000FF"/>
                            <w:sz w:val="16"/>
                            <w:szCs w:val="16"/>
                            <w:u w:val="single"/>
                          </w:rPr>
                          <w:t>level</w:t>
                        </w:r>
                      </w:hyperlink>
                    </w:p>
                  </w:tc>
                  <w:tc>
                    <w:tcPr>
                      <w:tcW w:w="784" w:type="pct"/>
                    </w:tcPr>
                    <w:p w:rsidR="00D03E1F" w:rsidRDefault="00A61963" w:rsidP="006C2718">
                      <w:pPr>
                        <w:widowControl w:val="0"/>
                        <w:autoSpaceDE w:val="0"/>
                        <w:autoSpaceDN w:val="0"/>
                        <w:adjustRightInd w:val="0"/>
                        <w:rPr>
                          <w:sz w:val="24"/>
                        </w:rPr>
                      </w:pPr>
                      <w:hyperlink w:anchor="Link10" w:history="1">
                        <w:r w:rsidR="00D03E1F">
                          <w:rPr>
                            <w:b/>
                            <w:bCs/>
                            <w:color w:val="0000FF"/>
                            <w:sz w:val="16"/>
                            <w:szCs w:val="16"/>
                            <w:u w:val="single"/>
                          </w:rPr>
                          <w:t>logLevel</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Level at which the packet should be logged.  Defaults to 'info'.</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34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Dumps a RADIUS packet to the specified logger. Default is to log to the default log file.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46" w:name="LinkED"/>
          <w:bookmarkEnd w:id="846"/>
          <w:proofErr w:type="gramStart"/>
          <w:r>
            <w:rPr>
              <w:color w:val="000000"/>
              <w:szCs w:val="20"/>
            </w:rPr>
            <w:lastRenderedPageBreak/>
            <w:t>attribute</w:t>
          </w:r>
          <w:proofErr w:type="gramEnd"/>
          <w:r>
            <w:rPr>
              <w:color w:val="000000"/>
              <w:szCs w:val="20"/>
            </w:rPr>
            <w:t xml:space="preserve"> </w:t>
          </w:r>
          <w:r>
            <w:rPr>
              <w:b/>
              <w:bCs/>
              <w:color w:val="000000"/>
              <w:szCs w:val="20"/>
            </w:rPr>
            <w:t>radius-log/@logger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54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logger to use when dumping the packet contents.  Defaults to the standard logging stream.</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47" w:name="LinkEE"/>
          <w:bookmarkEnd w:id="847"/>
          <w:proofErr w:type="gramStart"/>
          <w:r>
            <w:rPr>
              <w:color w:val="000000"/>
              <w:szCs w:val="20"/>
            </w:rPr>
            <w:t>attribute</w:t>
          </w:r>
          <w:proofErr w:type="gramEnd"/>
          <w:r>
            <w:rPr>
              <w:color w:val="000000"/>
              <w:szCs w:val="20"/>
            </w:rPr>
            <w:t xml:space="preserve"> </w:t>
          </w:r>
          <w:r>
            <w:rPr>
              <w:b/>
              <w:bCs/>
              <w:color w:val="000000"/>
              <w:szCs w:val="20"/>
            </w:rPr>
            <w:t>radius-log/@level</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0" w:history="1">
                  <w:r w:rsidR="00D03E1F">
                    <w:rPr>
                      <w:b/>
                      <w:bCs/>
                      <w:color w:val="0000FF"/>
                      <w:sz w:val="16"/>
                      <w:szCs w:val="16"/>
                      <w:u w:val="single"/>
                    </w:rPr>
                    <w:t>logLevel</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777"/>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trace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debug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info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warn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warning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error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58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Level at which the packet should be logged.  Defaults to 'info'.</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48" w:name="Link43"/>
          <w:bookmarkStart w:id="849" w:name="_Toc293927454"/>
          <w:bookmarkStart w:id="850" w:name="_Toc366229842"/>
          <w:bookmarkEnd w:id="848"/>
          <w:proofErr w:type="gramStart"/>
          <w:r>
            <w:lastRenderedPageBreak/>
            <w:t>complexType</w:t>
          </w:r>
          <w:proofErr w:type="gramEnd"/>
          <w:r>
            <w:t xml:space="preserve"> radius-remove</w:t>
          </w:r>
          <w:bookmarkEnd w:id="849"/>
          <w:bookmarkEnd w:id="85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924175" cy="3114675"/>
                      <wp:effectExtent l="0" t="0" r="9525" b="952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4175" cy="31146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211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C3" w:history="1">
                        <w:r w:rsidR="00D03E1F">
                          <w:rPr>
                            <w:b/>
                            <w:bCs/>
                            <w:color w:val="0000FF"/>
                            <w:sz w:val="16"/>
                            <w:szCs w:val="16"/>
                            <w:u w:val="single"/>
                          </w:rPr>
                          <w:t>statement/radius-remove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E9" w:history="1">
                        <w:r w:rsidR="00D03E1F">
                          <w:rPr>
                            <w:color w:val="0000FF"/>
                            <w:sz w:val="16"/>
                            <w:szCs w:val="16"/>
                            <w:u w:val="single"/>
                          </w:rPr>
                          <w:t>attr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A"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EB"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Regular expression applied to the expanded value. If the value matches, and the regular expression contains a capturing group, the value </w:t>
                            </w:r>
                            <w:r>
                              <w:rPr>
                                <w:color w:val="000000"/>
                                <w:sz w:val="16"/>
                                <w:szCs w:val="16"/>
                              </w:rPr>
                              <w:lastRenderedPageBreak/>
                              <w:t>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Remove a RADIUS attribute from the packet.</w:t>
                      </w:r>
                      <w:r>
                        <w:rPr>
                          <w:color w:val="000000"/>
                          <w:sz w:val="16"/>
                          <w:szCs w:val="16"/>
                        </w:rPr>
                        <w:br/>
                      </w:r>
                      <w:r>
                        <w:rPr>
                          <w:color w:val="000000"/>
                          <w:sz w:val="16"/>
                          <w:szCs w:val="16"/>
                        </w:rPr>
                        <w:br/>
                        <w:t>If an attribute of the specified name exists, and its value matches the regex (if specified), that instance of the attribute will be removed from the packet.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51" w:name="LinkE9"/>
          <w:bookmarkEnd w:id="851"/>
          <w:proofErr w:type="gramStart"/>
          <w:r>
            <w:rPr>
              <w:color w:val="000000"/>
              <w:szCs w:val="20"/>
            </w:rPr>
            <w:t>attribute</w:t>
          </w:r>
          <w:proofErr w:type="gramEnd"/>
          <w:r>
            <w:rPr>
              <w:color w:val="000000"/>
              <w:szCs w:val="20"/>
            </w:rPr>
            <w:t xml:space="preserve"> </w:t>
          </w:r>
          <w:r>
            <w:rPr>
              <w:b/>
              <w:bCs/>
              <w:color w:val="000000"/>
              <w:szCs w:val="20"/>
            </w:rPr>
            <w:t>radius-remove/@attr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0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52" w:name="LinkEA"/>
          <w:bookmarkEnd w:id="852"/>
          <w:proofErr w:type="gramStart"/>
          <w:r>
            <w:rPr>
              <w:color w:val="000000"/>
              <w:szCs w:val="20"/>
            </w:rPr>
            <w:t>attribute</w:t>
          </w:r>
          <w:proofErr w:type="gramEnd"/>
          <w:r>
            <w:rPr>
              <w:color w:val="000000"/>
              <w:szCs w:val="20"/>
            </w:rPr>
            <w:t xml:space="preserve"> </w:t>
          </w:r>
          <w:r>
            <w:rPr>
              <w:b/>
              <w:bCs/>
              <w:color w:val="000000"/>
              <w:szCs w:val="20"/>
            </w:rPr>
            <w:t>radius-remove/@value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2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53" w:name="LinkEB"/>
          <w:bookmarkEnd w:id="853"/>
          <w:proofErr w:type="gramStart"/>
          <w:r>
            <w:rPr>
              <w:color w:val="000000"/>
              <w:szCs w:val="20"/>
            </w:rPr>
            <w:lastRenderedPageBreak/>
            <w:t>attribute</w:t>
          </w:r>
          <w:proofErr w:type="gramEnd"/>
          <w:r>
            <w:rPr>
              <w:color w:val="000000"/>
              <w:szCs w:val="20"/>
            </w:rPr>
            <w:t xml:space="preserve"> </w:t>
          </w:r>
          <w:r>
            <w:rPr>
              <w:b/>
              <w:bCs/>
              <w:color w:val="000000"/>
              <w:szCs w:val="20"/>
            </w:rPr>
            <w:t>radius-remove/@regex</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Regular expression applied to the expanded value. If the value matches, and the regular expression contains a 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54" w:name="Link44"/>
          <w:bookmarkStart w:id="855" w:name="_Toc293927455"/>
          <w:bookmarkStart w:id="856" w:name="_Toc366229843"/>
          <w:bookmarkEnd w:id="854"/>
          <w:proofErr w:type="gramStart"/>
          <w:r>
            <w:lastRenderedPageBreak/>
            <w:t>complexType</w:t>
          </w:r>
          <w:proofErr w:type="gramEnd"/>
          <w:r>
            <w:t xml:space="preserve"> radius-server</w:t>
          </w:r>
          <w:bookmarkEnd w:id="855"/>
          <w:bookmarkEnd w:id="85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409825" cy="7905750"/>
                      <wp:effectExtent l="0" t="0" r="9525"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9825" cy="79057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68" w:history="1">
                  <w:r w:rsidR="00D03E1F">
                    <w:rPr>
                      <w:b/>
                      <w:bCs/>
                      <w:color w:val="0000FF"/>
                      <w:sz w:val="16"/>
                      <w:szCs w:val="16"/>
                      <w:u w:val="single"/>
                    </w:rPr>
                    <w:t>ip</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75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67" w:history="1">
                        <w:r w:rsidR="00D03E1F">
                          <w:rPr>
                            <w:b/>
                            <w:bCs/>
                            <w:color w:val="0000FF"/>
                            <w:sz w:val="16"/>
                            <w:szCs w:val="16"/>
                            <w:u w:val="single"/>
                          </w:rPr>
                          <w:t>radius/radius-server</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05"/>
                  <w:gridCol w:w="1577"/>
                  <w:gridCol w:w="1305"/>
                  <w:gridCol w:w="1306"/>
                  <w:gridCol w:w="1306"/>
                  <w:gridCol w:w="1589"/>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69"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this RADIUS server. This is a handle by which the RADIUS server can be referenced in RADIUS server group configurations.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A" w:history="1">
                        <w:r w:rsidR="00D03E1F">
                          <w:rPr>
                            <w:color w:val="0000FF"/>
                            <w:sz w:val="16"/>
                            <w:szCs w:val="16"/>
                            <w:u w:val="single"/>
                          </w:rPr>
                          <w:t>secret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Shared secret for communications between RRC and the RADIUS server.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B" w:history="1">
                        <w:r w:rsidR="00D03E1F">
                          <w:rPr>
                            <w:color w:val="0000FF"/>
                            <w:sz w:val="16"/>
                            <w:szCs w:val="16"/>
                            <w:u w:val="single"/>
                          </w:rPr>
                          <w:t>auth-port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1812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UDP port to which authentication packets should be directed.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C" w:history="1">
                        <w:r w:rsidR="00D03E1F">
                          <w:rPr>
                            <w:color w:val="0000FF"/>
                            <w:sz w:val="16"/>
                            <w:szCs w:val="16"/>
                            <w:u w:val="single"/>
                          </w:rPr>
                          <w:t>acct-port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1813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UDP port to which accounting packets should be directed.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D" w:history="1">
                        <w:r w:rsidR="00D03E1F">
                          <w:rPr>
                            <w:color w:val="0000FF"/>
                            <w:sz w:val="16"/>
                            <w:szCs w:val="16"/>
                            <w:u w:val="single"/>
                          </w:rPr>
                          <w:t>timeout</w:t>
                        </w:r>
                      </w:hyperlink>
                    </w:p>
                  </w:tc>
                  <w:tc>
                    <w:tcPr>
                      <w:tcW w:w="784" w:type="pct"/>
                    </w:tcPr>
                    <w:p w:rsidR="00D03E1F" w:rsidRDefault="00A61963" w:rsidP="006C2718">
                      <w:pPr>
                        <w:widowControl w:val="0"/>
                        <w:autoSpaceDE w:val="0"/>
                        <w:autoSpaceDN w:val="0"/>
                        <w:adjustRightInd w:val="0"/>
                        <w:rPr>
                          <w:sz w:val="24"/>
                        </w:rPr>
                      </w:pPr>
                      <w:hyperlink w:anchor="Link1C" w:history="1">
                        <w:r w:rsidR="00D03E1F">
                          <w:rPr>
                            <w:b/>
                            <w:bCs/>
                            <w:color w:val="0000FF"/>
                            <w:sz w:val="16"/>
                            <w:szCs w:val="16"/>
                            <w:u w:val="single"/>
                          </w:rPr>
                          <w:t>timeoutType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2500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Timeout in milliseconds to apply to each RADIUS request when </w:t>
                            </w:r>
                            <w:r>
                              <w:rPr>
                                <w:color w:val="000000"/>
                                <w:sz w:val="16"/>
                                <w:szCs w:val="16"/>
                              </w:rPr>
                              <w:br/>
                              <w:t>send to this RADIUS server.</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E" w:history="1">
                        <w:r w:rsidR="00D03E1F">
                          <w:rPr>
                            <w:color w:val="0000FF"/>
                            <w:sz w:val="16"/>
                            <w:szCs w:val="16"/>
                            <w:u w:val="single"/>
                          </w:rPr>
                          <w:t>max-outstanding-requests</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50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maximum number of requests that RRC will allow to be outstanding to this server. This provides a means to limit the rate at which RRC will forward requests to the server.</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6F" w:history="1">
                        <w:r w:rsidR="00D03E1F">
                          <w:rPr>
                            <w:color w:val="0000FF"/>
                            <w:sz w:val="16"/>
                            <w:szCs w:val="16"/>
                            <w:u w:val="single"/>
                          </w:rPr>
                          <w:t>failure-threshold</w:t>
                        </w:r>
                      </w:hyperlink>
                    </w:p>
                  </w:tc>
                  <w:tc>
                    <w:tcPr>
                      <w:tcW w:w="784" w:type="pct"/>
                    </w:tcPr>
                    <w:p w:rsidR="00D03E1F" w:rsidRDefault="00A61963" w:rsidP="006C2718">
                      <w:pPr>
                        <w:widowControl w:val="0"/>
                        <w:autoSpaceDE w:val="0"/>
                        <w:autoSpaceDN w:val="0"/>
                        <w:adjustRightInd w:val="0"/>
                        <w:rPr>
                          <w:sz w:val="24"/>
                        </w:rPr>
                      </w:pPr>
                      <w:hyperlink w:anchor="Link1A" w:history="1">
                        <w:r w:rsidR="00D03E1F">
                          <w:rPr>
                            <w:b/>
                            <w:bCs/>
                            <w:color w:val="0000FF"/>
                            <w:sz w:val="16"/>
                            <w:szCs w:val="16"/>
                            <w:u w:val="single"/>
                          </w:rPr>
                          <w:t>retryType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5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number of successive timeouts that must occur for the RADIUS server to be considered as down / failed.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0" w:history="1">
                        <w:r w:rsidR="00D03E1F">
                          <w:rPr>
                            <w:color w:val="0000FF"/>
                            <w:sz w:val="16"/>
                            <w:szCs w:val="16"/>
                            <w:u w:val="single"/>
                          </w:rPr>
                          <w:t>failure-time</w:t>
                        </w:r>
                      </w:hyperlink>
                    </w:p>
                  </w:tc>
                  <w:tc>
                    <w:tcPr>
                      <w:tcW w:w="784" w:type="pct"/>
                    </w:tcPr>
                    <w:p w:rsidR="00D03E1F" w:rsidRDefault="00A61963" w:rsidP="006C2718">
                      <w:pPr>
                        <w:widowControl w:val="0"/>
                        <w:autoSpaceDE w:val="0"/>
                        <w:autoSpaceDN w:val="0"/>
                        <w:adjustRightInd w:val="0"/>
                        <w:rPr>
                          <w:sz w:val="24"/>
                        </w:rPr>
                      </w:pPr>
                      <w:hyperlink w:anchor="Link1C" w:history="1">
                        <w:r w:rsidR="00D03E1F">
                          <w:rPr>
                            <w:b/>
                            <w:bCs/>
                            <w:color w:val="0000FF"/>
                            <w:sz w:val="16"/>
                            <w:szCs w:val="16"/>
                            <w:u w:val="single"/>
                          </w:rPr>
                          <w:t>timeoutType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7500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minimum time interval (milliseconds) over which the failed responses must occur. Provides a means to de-sensitise RRC to short burts of packet loss so a RADIUS server isn't considered down due a few packets being lost.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71" w:history="1">
                        <w:r w:rsidR="00D03E1F">
                          <w:rPr>
                            <w:color w:val="0000FF"/>
                            <w:sz w:val="16"/>
                            <w:szCs w:val="16"/>
                            <w:u w:val="single"/>
                          </w:rPr>
                          <w:t>retry-probe-interval</w:t>
                        </w:r>
                      </w:hyperlink>
                    </w:p>
                  </w:tc>
                  <w:tc>
                    <w:tcPr>
                      <w:tcW w:w="784" w:type="pct"/>
                    </w:tcPr>
                    <w:p w:rsidR="00D03E1F" w:rsidRDefault="00A61963" w:rsidP="006C2718">
                      <w:pPr>
                        <w:widowControl w:val="0"/>
                        <w:autoSpaceDE w:val="0"/>
                        <w:autoSpaceDN w:val="0"/>
                        <w:adjustRightInd w:val="0"/>
                        <w:rPr>
                          <w:sz w:val="24"/>
                        </w:rPr>
                      </w:pPr>
                      <w:hyperlink w:anchor="Link1C" w:history="1">
                        <w:r w:rsidR="00D03E1F">
                          <w:rPr>
                            <w:b/>
                            <w:bCs/>
                            <w:color w:val="0000FF"/>
                            <w:sz w:val="16"/>
                            <w:szCs w:val="16"/>
                            <w:u w:val="single"/>
                          </w:rPr>
                          <w:t>timeoutType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30000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3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Time interval in milliseconds between probes </w:t>
                            </w:r>
                            <w:r>
                              <w:rPr>
                                <w:color w:val="000000"/>
                                <w:sz w:val="16"/>
                                <w:szCs w:val="16"/>
                              </w:rPr>
                              <w:lastRenderedPageBreak/>
                              <w:t>to determine if the RADIUS server has recovered. Real RADIUS packets are used to perform the probe so may be delayed if the server is still down. Probably means this shouldn't be set too short.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5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Declaration of a RADIUS server. A declaration is required for all RADIUS servers that RRC will interact with.</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57" w:name="Link169"/>
          <w:bookmarkEnd w:id="857"/>
          <w:proofErr w:type="gramStart"/>
          <w:r>
            <w:rPr>
              <w:color w:val="000000"/>
              <w:szCs w:val="20"/>
            </w:rPr>
            <w:t>attribute</w:t>
          </w:r>
          <w:proofErr w:type="gramEnd"/>
          <w:r>
            <w:rPr>
              <w:color w:val="000000"/>
              <w:szCs w:val="20"/>
            </w:rPr>
            <w:t xml:space="preserve"> </w:t>
          </w:r>
          <w:r>
            <w:rPr>
              <w:b/>
              <w:bCs/>
              <w:color w:val="000000"/>
              <w:szCs w:val="20"/>
            </w:rPr>
            <w:t>radius-server/@name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this RADIUS server. This is a handle by which the RADIUS server can be referenced in RADIUS server group configurations.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58" w:name="Link16A"/>
          <w:bookmarkEnd w:id="858"/>
          <w:proofErr w:type="gramStart"/>
          <w:r>
            <w:rPr>
              <w:color w:val="000000"/>
              <w:szCs w:val="20"/>
            </w:rPr>
            <w:t>attribute</w:t>
          </w:r>
          <w:proofErr w:type="gramEnd"/>
          <w:r>
            <w:rPr>
              <w:color w:val="000000"/>
              <w:szCs w:val="20"/>
            </w:rPr>
            <w:t xml:space="preserve"> </w:t>
          </w:r>
          <w:r>
            <w:rPr>
              <w:b/>
              <w:bCs/>
              <w:color w:val="000000"/>
              <w:szCs w:val="20"/>
            </w:rPr>
            <w:t>radius-server/@secret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44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Shared secret for communications between RRC and the RADIUS server.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59" w:name="Link16B"/>
          <w:bookmarkEnd w:id="859"/>
          <w:proofErr w:type="gramStart"/>
          <w:r>
            <w:rPr>
              <w:color w:val="000000"/>
              <w:szCs w:val="20"/>
            </w:rPr>
            <w:t>attribute</w:t>
          </w:r>
          <w:proofErr w:type="gramEnd"/>
          <w:r>
            <w:rPr>
              <w:color w:val="000000"/>
              <w:szCs w:val="20"/>
            </w:rPr>
            <w:t xml:space="preserve"> </w:t>
          </w:r>
          <w:r>
            <w:rPr>
              <w:b/>
              <w:bCs/>
              <w:color w:val="000000"/>
              <w:szCs w:val="20"/>
            </w:rPr>
            <w:t>radius-server/@auth-port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xs:unsignedShort</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1812</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53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UDP port to which authentication packets should be directed.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60" w:name="Link16C"/>
          <w:bookmarkEnd w:id="860"/>
          <w:proofErr w:type="gramStart"/>
          <w:r>
            <w:rPr>
              <w:color w:val="000000"/>
              <w:szCs w:val="20"/>
            </w:rPr>
            <w:t>attribute</w:t>
          </w:r>
          <w:proofErr w:type="gramEnd"/>
          <w:r>
            <w:rPr>
              <w:color w:val="000000"/>
              <w:szCs w:val="20"/>
            </w:rPr>
            <w:t xml:space="preserve"> </w:t>
          </w:r>
          <w:r>
            <w:rPr>
              <w:b/>
              <w:bCs/>
              <w:color w:val="000000"/>
              <w:szCs w:val="20"/>
            </w:rPr>
            <w:t>radius-server/@acct-port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xs:unsignedShort</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1813</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31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UDP port to which accounting packets should be directed.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61" w:name="Link16D"/>
          <w:bookmarkEnd w:id="861"/>
          <w:proofErr w:type="gramStart"/>
          <w:r>
            <w:rPr>
              <w:color w:val="000000"/>
              <w:szCs w:val="20"/>
            </w:rPr>
            <w:t>attribute</w:t>
          </w:r>
          <w:proofErr w:type="gramEnd"/>
          <w:r>
            <w:rPr>
              <w:color w:val="000000"/>
              <w:szCs w:val="20"/>
            </w:rPr>
            <w:t xml:space="preserve"> </w:t>
          </w:r>
          <w:r>
            <w:rPr>
              <w:b/>
              <w:bCs/>
              <w:color w:val="000000"/>
              <w:szCs w:val="20"/>
            </w:rPr>
            <w:t>radius-server/@timeout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C" w:history="1">
                  <w:r w:rsidR="00D03E1F">
                    <w:rPr>
                      <w:b/>
                      <w:bCs/>
                      <w:color w:val="0000FF"/>
                      <w:sz w:val="16"/>
                      <w:szCs w:val="16"/>
                      <w:u w:val="single"/>
                    </w:rPr>
                    <w:t>timeoutType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2500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lastRenderedPageBreak/>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70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Timeout in milliseconds to apply to each RADIUS request when </w:t>
                      </w:r>
                      <w:r>
                        <w:rPr>
                          <w:color w:val="000000"/>
                          <w:sz w:val="16"/>
                          <w:szCs w:val="16"/>
                        </w:rPr>
                        <w:br/>
                        <w:t>send to this RADIUS server.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62" w:name="Link16E"/>
          <w:bookmarkEnd w:id="862"/>
          <w:proofErr w:type="gramStart"/>
          <w:r>
            <w:rPr>
              <w:color w:val="000000"/>
              <w:szCs w:val="20"/>
            </w:rPr>
            <w:t>attribute</w:t>
          </w:r>
          <w:proofErr w:type="gramEnd"/>
          <w:r>
            <w:rPr>
              <w:color w:val="000000"/>
              <w:szCs w:val="20"/>
            </w:rPr>
            <w:t xml:space="preserve"> </w:t>
          </w:r>
          <w:r>
            <w:rPr>
              <w:b/>
              <w:bCs/>
              <w:color w:val="000000"/>
              <w:szCs w:val="20"/>
            </w:rPr>
            <w:t>radius-server/@max-outstanding-requests</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50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maximum number of requests that RRC will allow to be outstanding to this server. This provides a means to limit the rate at which RRC will forward requests to the server.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63" w:name="Link16F"/>
          <w:bookmarkEnd w:id="863"/>
          <w:proofErr w:type="gramStart"/>
          <w:r>
            <w:rPr>
              <w:color w:val="000000"/>
              <w:szCs w:val="20"/>
            </w:rPr>
            <w:t>attribute</w:t>
          </w:r>
          <w:proofErr w:type="gramEnd"/>
          <w:r>
            <w:rPr>
              <w:color w:val="000000"/>
              <w:szCs w:val="20"/>
            </w:rPr>
            <w:t xml:space="preserve"> </w:t>
          </w:r>
          <w:r>
            <w:rPr>
              <w:b/>
              <w:bCs/>
              <w:color w:val="000000"/>
              <w:szCs w:val="20"/>
            </w:rPr>
            <w:t>radius-server/@failure-threshold</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A" w:history="1">
                  <w:r w:rsidR="00D03E1F">
                    <w:rPr>
                      <w:b/>
                      <w:bCs/>
                      <w:color w:val="0000FF"/>
                      <w:sz w:val="16"/>
                      <w:szCs w:val="16"/>
                      <w:u w:val="single"/>
                    </w:rPr>
                    <w:t>retryType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5</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20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93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number of successive timeouts that must occur for the RADIUS server to be considered as down / failed.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64" w:name="Link170"/>
          <w:bookmarkEnd w:id="864"/>
          <w:proofErr w:type="gramStart"/>
          <w:r>
            <w:rPr>
              <w:color w:val="000000"/>
              <w:szCs w:val="20"/>
            </w:rPr>
            <w:t>attribute</w:t>
          </w:r>
          <w:proofErr w:type="gramEnd"/>
          <w:r>
            <w:rPr>
              <w:color w:val="000000"/>
              <w:szCs w:val="20"/>
            </w:rPr>
            <w:t xml:space="preserve"> </w:t>
          </w:r>
          <w:r>
            <w:rPr>
              <w:b/>
              <w:bCs/>
              <w:color w:val="000000"/>
              <w:szCs w:val="20"/>
            </w:rPr>
            <w:t>radius-server/@failure-time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C" w:history="1">
                  <w:r w:rsidR="00D03E1F">
                    <w:rPr>
                      <w:b/>
                      <w:bCs/>
                      <w:color w:val="0000FF"/>
                      <w:sz w:val="16"/>
                      <w:szCs w:val="16"/>
                      <w:u w:val="single"/>
                    </w:rPr>
                    <w:t>timeoutType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7500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The minimum time interval (milliseconds) over which the failed responses must occur. Provides a means to de-sensitise RRC to short burts of packet loss so a RADIUS server isn't considered down due a few packets being lost.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65" w:name="Link171"/>
          <w:bookmarkEnd w:id="865"/>
          <w:proofErr w:type="gramStart"/>
          <w:r>
            <w:rPr>
              <w:color w:val="000000"/>
              <w:szCs w:val="20"/>
            </w:rPr>
            <w:t>attribute</w:t>
          </w:r>
          <w:proofErr w:type="gramEnd"/>
          <w:r>
            <w:rPr>
              <w:color w:val="000000"/>
              <w:szCs w:val="20"/>
            </w:rPr>
            <w:t xml:space="preserve"> </w:t>
          </w:r>
          <w:r>
            <w:rPr>
              <w:b/>
              <w:bCs/>
              <w:color w:val="000000"/>
              <w:szCs w:val="20"/>
            </w:rPr>
            <w:t>radius-server/@retry-probe-interval</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C" w:history="1">
                  <w:r w:rsidR="00D03E1F">
                    <w:rPr>
                      <w:b/>
                      <w:bCs/>
                      <w:color w:val="0000FF"/>
                      <w:sz w:val="16"/>
                      <w:szCs w:val="16"/>
                      <w:u w:val="single"/>
                    </w:rPr>
                    <w:t>timeoutType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30000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 interval in milliseconds between probes to determine if the RADIUS server has recovered. Real RADIUS packets are used to perform the probe so may be delayed if the server is still down. Probably means this shouldn't be set too short.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866" w:name="Link168"/>
          <w:bookmarkStart w:id="867" w:name="_Toc293927456"/>
          <w:bookmarkStart w:id="868" w:name="_Toc366229844"/>
          <w:bookmarkEnd w:id="866"/>
          <w:proofErr w:type="gramStart"/>
          <w:r>
            <w:lastRenderedPageBreak/>
            <w:t>element</w:t>
          </w:r>
          <w:proofErr w:type="gramEnd"/>
          <w:r>
            <w:t xml:space="preserve"> radius-server/ip</w:t>
          </w:r>
          <w:bookmarkEnd w:id="867"/>
          <w:bookmarkEnd w:id="868"/>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323975" cy="77152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3975" cy="77152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E" w:history="1">
                  <w:r w:rsidR="00D03E1F">
                    <w:rPr>
                      <w:b/>
                      <w:bCs/>
                      <w:color w:val="0000FF"/>
                      <w:sz w:val="16"/>
                      <w:szCs w:val="16"/>
                      <w:u w:val="single"/>
                    </w:rPr>
                    <w:t>ipType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41"/>
                  <w:gridCol w:w="6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simple</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308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[0-9]{1,3}\.[0-9]{1,3}\.[0-9]{1,3}\.[0-9]{1,3}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60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IP address of the RADIUS server.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Pr="00C83757" w:rsidRDefault="00D03E1F" w:rsidP="00D03E1F">
          <w:pPr>
            <w:pStyle w:val="Heading2"/>
          </w:pPr>
          <w:bookmarkStart w:id="869" w:name="Link45"/>
          <w:bookmarkStart w:id="870" w:name="_Toc293927457"/>
          <w:bookmarkStart w:id="871" w:name="_Toc366229845"/>
          <w:bookmarkEnd w:id="869"/>
          <w:proofErr w:type="gramStart"/>
          <w:r>
            <w:t>complexType</w:t>
          </w:r>
          <w:proofErr w:type="gramEnd"/>
          <w:r w:rsidRPr="00C83757">
            <w:t xml:space="preserve"> radius-set</w:t>
          </w:r>
          <w:bookmarkEnd w:id="870"/>
          <w:bookmarkEnd w:id="871"/>
        </w:p>
        <w:tbl>
          <w:tblPr>
            <w:tblW w:w="4999" w:type="pct"/>
            <w:tblLook w:val="0000"/>
          </w:tblPr>
          <w:tblGrid>
            <w:gridCol w:w="964"/>
            <w:gridCol w:w="8606"/>
          </w:tblGrid>
          <w:tr w:rsidR="00D03E1F" w:rsidRPr="00C83757" w:rsidTr="006C2718">
            <w:tc>
              <w:tcPr>
                <w:tcW w:w="490" w:type="pct"/>
                <w:tcBorders>
                  <w:top w:val="single" w:sz="4" w:space="0" w:color="auto"/>
                  <w:left w:val="single" w:sz="4" w:space="0" w:color="auto"/>
                  <w:bottom w:val="single" w:sz="4" w:space="0" w:color="auto"/>
                  <w:right w:val="single" w:sz="4" w:space="0" w:color="auto"/>
                </w:tcBorders>
              </w:tcPr>
              <w:p w:rsidR="00D03E1F" w:rsidRPr="00C83757" w:rsidRDefault="00D03E1F" w:rsidP="006C2718">
                <w:pPr>
                  <w:widowControl w:val="0"/>
                  <w:autoSpaceDE w:val="0"/>
                  <w:autoSpaceDN w:val="0"/>
                  <w:adjustRightInd w:val="0"/>
                  <w:spacing w:before="75" w:after="75"/>
                  <w:jc w:val="right"/>
                  <w:rPr>
                    <w:sz w:val="24"/>
                    <w:u w:val="single"/>
                  </w:rPr>
                </w:pPr>
                <w:r w:rsidRPr="00C83757">
                  <w:rPr>
                    <w:color w:val="808080"/>
                    <w:sz w:val="16"/>
                    <w:szCs w:val="16"/>
                    <w:u w:val="single"/>
                  </w:rPr>
                  <w:t>diagram</w:t>
                </w:r>
              </w:p>
            </w:tc>
            <w:tc>
              <w:tcPr>
                <w:tcW w:w="4410" w:type="pct"/>
                <w:tcBorders>
                  <w:top w:val="single" w:sz="4" w:space="0" w:color="auto"/>
                  <w:left w:val="single" w:sz="4" w:space="0" w:color="auto"/>
                  <w:bottom w:val="single" w:sz="4" w:space="0" w:color="auto"/>
                  <w:right w:val="single" w:sz="4" w:space="0" w:color="auto"/>
                </w:tcBorders>
              </w:tcPr>
              <w:p w:rsidR="00D03E1F" w:rsidRPr="00C83757" w:rsidRDefault="00D03E1F" w:rsidP="006C2718">
                <w:pPr>
                  <w:widowControl w:val="0"/>
                  <w:autoSpaceDE w:val="0"/>
                  <w:autoSpaceDN w:val="0"/>
                  <w:adjustRightInd w:val="0"/>
                  <w:spacing w:before="75" w:after="75"/>
                  <w:rPr>
                    <w:sz w:val="24"/>
                    <w:u w:val="single"/>
                  </w:rPr>
                </w:pPr>
                <w:r w:rsidRPr="00C83757">
                  <w:rPr>
                    <w:noProof/>
                    <w:sz w:val="24"/>
                    <w:u w:val="single"/>
                  </w:rPr>
                  <w:drawing>
                    <wp:inline distT="0" distB="0" distL="0" distR="0">
                      <wp:extent cx="2752725" cy="2419350"/>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2725" cy="2419350"/>
                              </a:xfrm>
                              <a:prstGeom prst="rect">
                                <a:avLst/>
                              </a:prstGeom>
                              <a:noFill/>
                              <a:ln>
                                <a:noFill/>
                              </a:ln>
                            </pic:spPr>
                          </pic:pic>
                        </a:graphicData>
                      </a:graphic>
                    </wp:inline>
                  </w:drawing>
                </w:r>
              </w:p>
            </w:tc>
          </w:tr>
          <w:tr w:rsidR="00D03E1F" w:rsidRPr="00C83757" w:rsidTr="006C2718">
            <w:tc>
              <w:tcPr>
                <w:tcW w:w="490" w:type="pct"/>
                <w:tcBorders>
                  <w:top w:val="single" w:sz="4" w:space="0" w:color="auto"/>
                  <w:left w:val="single" w:sz="4" w:space="0" w:color="auto"/>
                  <w:bottom w:val="single" w:sz="4" w:space="0" w:color="auto"/>
                  <w:right w:val="single" w:sz="4" w:space="0" w:color="auto"/>
                </w:tcBorders>
              </w:tcPr>
              <w:p w:rsidR="00D03E1F" w:rsidRPr="00C83757" w:rsidRDefault="00D03E1F" w:rsidP="006C2718">
                <w:pPr>
                  <w:widowControl w:val="0"/>
                  <w:autoSpaceDE w:val="0"/>
                  <w:autoSpaceDN w:val="0"/>
                  <w:adjustRightInd w:val="0"/>
                  <w:spacing w:before="75" w:after="75"/>
                  <w:jc w:val="right"/>
                  <w:rPr>
                    <w:sz w:val="24"/>
                    <w:u w:val="single"/>
                  </w:rPr>
                </w:pPr>
                <w:r w:rsidRPr="00C83757">
                  <w:rPr>
                    <w:color w:val="808080"/>
                    <w:sz w:val="16"/>
                    <w:szCs w:val="16"/>
                    <w:u w:val="single"/>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781"/>
                </w:tblGrid>
                <w:tr w:rsidR="00D03E1F" w:rsidRPr="00C83757" w:rsidTr="006C2718">
                  <w:tc>
                    <w:tcPr>
                      <w:tcW w:w="0" w:type="auto"/>
                    </w:tcPr>
                    <w:p w:rsidR="00D03E1F" w:rsidRPr="00C83757" w:rsidRDefault="00D03E1F" w:rsidP="006C2718">
                      <w:pPr>
                        <w:widowControl w:val="0"/>
                        <w:autoSpaceDE w:val="0"/>
                        <w:autoSpaceDN w:val="0"/>
                        <w:adjustRightInd w:val="0"/>
                        <w:jc w:val="right"/>
                        <w:rPr>
                          <w:sz w:val="24"/>
                          <w:u w:val="single"/>
                        </w:rPr>
                      </w:pPr>
                      <w:r w:rsidRPr="00C83757">
                        <w:rPr>
                          <w:color w:val="808080"/>
                          <w:sz w:val="16"/>
                          <w:szCs w:val="16"/>
                          <w:u w:val="single"/>
                        </w:rPr>
                        <w:t xml:space="preserve">element </w:t>
                      </w:r>
                    </w:p>
                  </w:tc>
                  <w:tc>
                    <w:tcPr>
                      <w:tcW w:w="0" w:type="auto"/>
                    </w:tcPr>
                    <w:p w:rsidR="00D03E1F" w:rsidRPr="00C83757" w:rsidRDefault="00A61963" w:rsidP="006C2718">
                      <w:pPr>
                        <w:widowControl w:val="0"/>
                        <w:autoSpaceDE w:val="0"/>
                        <w:autoSpaceDN w:val="0"/>
                        <w:adjustRightInd w:val="0"/>
                        <w:rPr>
                          <w:sz w:val="24"/>
                          <w:u w:val="single"/>
                        </w:rPr>
                      </w:pPr>
                      <w:hyperlink w:anchor="LinkC1" w:history="1">
                        <w:r w:rsidR="00D03E1F" w:rsidRPr="00C83757">
                          <w:rPr>
                            <w:b/>
                            <w:bCs/>
                            <w:color w:val="0000FF"/>
                            <w:sz w:val="16"/>
                            <w:szCs w:val="16"/>
                            <w:u w:val="single"/>
                          </w:rPr>
                          <w:t>statement/radius-set</w:t>
                        </w:r>
                      </w:hyperlink>
                    </w:p>
                  </w:tc>
                </w:tr>
              </w:tbl>
              <w:p w:rsidR="00D03E1F" w:rsidRPr="00C83757" w:rsidRDefault="00D03E1F" w:rsidP="006C2718">
                <w:pPr>
                  <w:widowControl w:val="0"/>
                  <w:autoSpaceDE w:val="0"/>
                  <w:autoSpaceDN w:val="0"/>
                  <w:adjustRightInd w:val="0"/>
                  <w:spacing w:after="75"/>
                  <w:rPr>
                    <w:sz w:val="24"/>
                    <w:u w:val="single"/>
                  </w:rPr>
                </w:pPr>
              </w:p>
            </w:tc>
          </w:tr>
          <w:tr w:rsidR="00D03E1F" w:rsidRPr="00C83757" w:rsidTr="006C2718">
            <w:tc>
              <w:tcPr>
                <w:tcW w:w="490" w:type="pct"/>
                <w:tcBorders>
                  <w:top w:val="single" w:sz="4" w:space="0" w:color="auto"/>
                  <w:left w:val="single" w:sz="4" w:space="0" w:color="auto"/>
                  <w:bottom w:val="single" w:sz="4" w:space="0" w:color="auto"/>
                  <w:right w:val="single" w:sz="4" w:space="0" w:color="auto"/>
                </w:tcBorders>
              </w:tcPr>
              <w:p w:rsidR="00D03E1F" w:rsidRPr="00C83757" w:rsidRDefault="00D03E1F" w:rsidP="006C2718">
                <w:pPr>
                  <w:widowControl w:val="0"/>
                  <w:autoSpaceDE w:val="0"/>
                  <w:autoSpaceDN w:val="0"/>
                  <w:adjustRightInd w:val="0"/>
                  <w:spacing w:before="75" w:after="75"/>
                  <w:jc w:val="right"/>
                  <w:rPr>
                    <w:sz w:val="24"/>
                    <w:u w:val="single"/>
                  </w:rPr>
                </w:pPr>
                <w:r w:rsidRPr="00C83757">
                  <w:rPr>
                    <w:color w:val="808080"/>
                    <w:sz w:val="16"/>
                    <w:szCs w:val="16"/>
                    <w:u w:val="single"/>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RPr="00C83757" w:rsidTr="006C2718">
                  <w:tc>
                    <w:tcPr>
                      <w:tcW w:w="784" w:type="pct"/>
                    </w:tcPr>
                    <w:p w:rsidR="00D03E1F" w:rsidRPr="00C83757" w:rsidRDefault="00D03E1F" w:rsidP="006C2718">
                      <w:pPr>
                        <w:widowControl w:val="0"/>
                        <w:autoSpaceDE w:val="0"/>
                        <w:autoSpaceDN w:val="0"/>
                        <w:adjustRightInd w:val="0"/>
                        <w:rPr>
                          <w:sz w:val="24"/>
                          <w:u w:val="single"/>
                        </w:rPr>
                      </w:pPr>
                      <w:r w:rsidRPr="00C83757">
                        <w:rPr>
                          <w:color w:val="808080"/>
                          <w:sz w:val="16"/>
                          <w:szCs w:val="16"/>
                          <w:u w:val="single"/>
                        </w:rPr>
                        <w:t xml:space="preserve">Name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808080"/>
                          <w:sz w:val="16"/>
                          <w:szCs w:val="16"/>
                          <w:u w:val="single"/>
                        </w:rPr>
                        <w:t xml:space="preserve">Type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808080"/>
                          <w:sz w:val="16"/>
                          <w:szCs w:val="16"/>
                          <w:u w:val="single"/>
                        </w:rPr>
                        <w:t xml:space="preserve">Use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808080"/>
                          <w:sz w:val="16"/>
                          <w:szCs w:val="16"/>
                          <w:u w:val="single"/>
                        </w:rPr>
                        <w:t xml:space="preserve">Default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808080"/>
                          <w:sz w:val="16"/>
                          <w:szCs w:val="16"/>
                          <w:u w:val="single"/>
                        </w:rPr>
                        <w:t xml:space="preserve">Fixed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808080"/>
                          <w:sz w:val="16"/>
                          <w:szCs w:val="16"/>
                          <w:u w:val="single"/>
                        </w:rPr>
                        <w:t>annotation</w:t>
                      </w:r>
                    </w:p>
                  </w:tc>
                </w:tr>
                <w:tr w:rsidR="00D03E1F" w:rsidRPr="00C83757" w:rsidTr="006C2718">
                  <w:tc>
                    <w:tcPr>
                      <w:tcW w:w="784" w:type="pct"/>
                    </w:tcPr>
                    <w:p w:rsidR="00D03E1F" w:rsidRPr="00C83757" w:rsidRDefault="00A61963" w:rsidP="006C2718">
                      <w:pPr>
                        <w:widowControl w:val="0"/>
                        <w:autoSpaceDE w:val="0"/>
                        <w:autoSpaceDN w:val="0"/>
                        <w:adjustRightInd w:val="0"/>
                        <w:rPr>
                          <w:sz w:val="24"/>
                          <w:u w:val="single"/>
                        </w:rPr>
                      </w:pPr>
                      <w:hyperlink w:anchor="LinkE1" w:history="1">
                        <w:r w:rsidR="00D03E1F" w:rsidRPr="00C83757">
                          <w:rPr>
                            <w:color w:val="0000FF"/>
                            <w:sz w:val="16"/>
                            <w:szCs w:val="16"/>
                            <w:u w:val="single"/>
                          </w:rPr>
                          <w:t>attr</w:t>
                        </w:r>
                      </w:hyperlink>
                    </w:p>
                  </w:tc>
                  <w:tc>
                    <w:tcPr>
                      <w:tcW w:w="784" w:type="pct"/>
                    </w:tcPr>
                    <w:p w:rsidR="00D03E1F" w:rsidRPr="00C83757" w:rsidRDefault="00D03E1F" w:rsidP="006C2718">
                      <w:pPr>
                        <w:widowControl w:val="0"/>
                        <w:autoSpaceDE w:val="0"/>
                        <w:autoSpaceDN w:val="0"/>
                        <w:adjustRightInd w:val="0"/>
                        <w:rPr>
                          <w:sz w:val="24"/>
                          <w:u w:val="single"/>
                        </w:rPr>
                      </w:pPr>
                      <w:r w:rsidRPr="00C83757">
                        <w:rPr>
                          <w:b/>
                          <w:bCs/>
                          <w:color w:val="000000"/>
                          <w:sz w:val="16"/>
                          <w:szCs w:val="16"/>
                          <w:u w:val="single"/>
                        </w:rPr>
                        <w:t>xs:string</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required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  </w:t>
                      </w:r>
                    </w:p>
                  </w:tc>
                  <w:tc>
                    <w:tcPr>
                      <w:tcW w:w="784" w:type="pct"/>
                    </w:tcPr>
                    <w:tbl>
                      <w:tblPr>
                        <w:tblW w:w="0" w:type="auto"/>
                        <w:tblLook w:val="0000"/>
                      </w:tblPr>
                      <w:tblGrid>
                        <w:gridCol w:w="1266"/>
                      </w:tblGrid>
                      <w:tr w:rsidR="00D03E1F" w:rsidRPr="00C83757" w:rsidTr="006C2718">
                        <w:tc>
                          <w:tcPr>
                            <w:tcW w:w="0" w:type="auto"/>
                          </w:tcPr>
                          <w:p w:rsidR="00D03E1F" w:rsidRPr="00C83757" w:rsidRDefault="00D03E1F" w:rsidP="006C2718">
                            <w:pPr>
                              <w:widowControl w:val="0"/>
                              <w:autoSpaceDE w:val="0"/>
                              <w:autoSpaceDN w:val="0"/>
                              <w:adjustRightInd w:val="0"/>
                              <w:rPr>
                                <w:sz w:val="24"/>
                                <w:u w:val="single"/>
                              </w:rPr>
                            </w:pPr>
                            <w:r w:rsidRPr="00C83757">
                              <w:rPr>
                                <w:color w:val="808080"/>
                                <w:sz w:val="16"/>
                                <w:szCs w:val="16"/>
                                <w:u w:val="single"/>
                              </w:rPr>
                              <w:t>documentation</w:t>
                            </w:r>
                          </w:p>
                        </w:tc>
                      </w:tr>
                      <w:tr w:rsidR="00D03E1F" w:rsidRPr="00C83757" w:rsidTr="006C2718">
                        <w:tc>
                          <w:tcPr>
                            <w:tcW w:w="0" w:type="auto"/>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br/>
                              <w:t>Name of the RADIUS attribute.</w:t>
                            </w:r>
                            <w:r w:rsidRPr="00C83757">
                              <w:rPr>
                                <w:color w:val="000000"/>
                                <w:sz w:val="16"/>
                                <w:szCs w:val="16"/>
                                <w:u w:val="single"/>
                              </w:rPr>
                              <w:br/>
                            </w:r>
                            <w:r w:rsidRPr="00C83757">
                              <w:rPr>
                                <w:color w:val="000000"/>
                                <w:sz w:val="16"/>
                                <w:szCs w:val="16"/>
                                <w:u w:val="single"/>
                              </w:rPr>
                              <w:lastRenderedPageBreak/>
                              <w:t xml:space="preserve">                </w:t>
                            </w:r>
                          </w:p>
                        </w:tc>
                      </w:tr>
                    </w:tbl>
                    <w:p w:rsidR="00D03E1F" w:rsidRPr="00C83757" w:rsidRDefault="00D03E1F" w:rsidP="006C2718">
                      <w:pPr>
                        <w:widowControl w:val="0"/>
                        <w:autoSpaceDE w:val="0"/>
                        <w:autoSpaceDN w:val="0"/>
                        <w:adjustRightInd w:val="0"/>
                        <w:rPr>
                          <w:sz w:val="24"/>
                          <w:u w:val="single"/>
                        </w:rPr>
                      </w:pPr>
                    </w:p>
                  </w:tc>
                </w:tr>
                <w:tr w:rsidR="00D03E1F" w:rsidRPr="00C83757" w:rsidTr="006C2718">
                  <w:tc>
                    <w:tcPr>
                      <w:tcW w:w="784" w:type="pct"/>
                    </w:tcPr>
                    <w:p w:rsidR="00D03E1F" w:rsidRPr="00C83757" w:rsidRDefault="00A61963" w:rsidP="006C2718">
                      <w:pPr>
                        <w:widowControl w:val="0"/>
                        <w:autoSpaceDE w:val="0"/>
                        <w:autoSpaceDN w:val="0"/>
                        <w:adjustRightInd w:val="0"/>
                        <w:rPr>
                          <w:sz w:val="24"/>
                          <w:u w:val="single"/>
                        </w:rPr>
                      </w:pPr>
                      <w:hyperlink w:anchor="LinkE2" w:history="1">
                        <w:r w:rsidR="00D03E1F" w:rsidRPr="00C83757">
                          <w:rPr>
                            <w:color w:val="0000FF"/>
                            <w:sz w:val="16"/>
                            <w:szCs w:val="16"/>
                            <w:u w:val="single"/>
                          </w:rPr>
                          <w:t>value</w:t>
                        </w:r>
                      </w:hyperlink>
                    </w:p>
                  </w:tc>
                  <w:tc>
                    <w:tcPr>
                      <w:tcW w:w="784" w:type="pct"/>
                    </w:tcPr>
                    <w:p w:rsidR="00D03E1F" w:rsidRPr="00C83757" w:rsidRDefault="00D03E1F" w:rsidP="006C2718">
                      <w:pPr>
                        <w:widowControl w:val="0"/>
                        <w:autoSpaceDE w:val="0"/>
                        <w:autoSpaceDN w:val="0"/>
                        <w:adjustRightInd w:val="0"/>
                        <w:rPr>
                          <w:sz w:val="24"/>
                          <w:u w:val="single"/>
                        </w:rPr>
                      </w:pPr>
                      <w:r w:rsidRPr="00C83757">
                        <w:rPr>
                          <w:b/>
                          <w:bCs/>
                          <w:color w:val="000000"/>
                          <w:sz w:val="16"/>
                          <w:szCs w:val="16"/>
                          <w:u w:val="single"/>
                        </w:rPr>
                        <w:t>xs:string</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required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  </w:t>
                      </w:r>
                    </w:p>
                  </w:tc>
                  <w:tc>
                    <w:tcPr>
                      <w:tcW w:w="784" w:type="pct"/>
                    </w:tcPr>
                    <w:tbl>
                      <w:tblPr>
                        <w:tblW w:w="0" w:type="auto"/>
                        <w:tblLook w:val="0000"/>
                      </w:tblPr>
                      <w:tblGrid>
                        <w:gridCol w:w="1266"/>
                      </w:tblGrid>
                      <w:tr w:rsidR="00D03E1F" w:rsidRPr="00C83757" w:rsidTr="006C2718">
                        <w:tc>
                          <w:tcPr>
                            <w:tcW w:w="0" w:type="auto"/>
                          </w:tcPr>
                          <w:p w:rsidR="00D03E1F" w:rsidRPr="00C83757" w:rsidRDefault="00D03E1F" w:rsidP="006C2718">
                            <w:pPr>
                              <w:widowControl w:val="0"/>
                              <w:autoSpaceDE w:val="0"/>
                              <w:autoSpaceDN w:val="0"/>
                              <w:adjustRightInd w:val="0"/>
                              <w:rPr>
                                <w:sz w:val="24"/>
                                <w:u w:val="single"/>
                              </w:rPr>
                            </w:pPr>
                            <w:r w:rsidRPr="00C83757">
                              <w:rPr>
                                <w:color w:val="808080"/>
                                <w:sz w:val="16"/>
                                <w:szCs w:val="16"/>
                                <w:u w:val="single"/>
                              </w:rPr>
                              <w:t>documentation</w:t>
                            </w:r>
                          </w:p>
                        </w:tc>
                      </w:tr>
                      <w:tr w:rsidR="00D03E1F" w:rsidRPr="00C83757" w:rsidTr="006C2718">
                        <w:tc>
                          <w:tcPr>
                            <w:tcW w:w="0" w:type="auto"/>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br/>
                              <w:t>String expression for the value.</w:t>
                            </w:r>
                            <w:r w:rsidRPr="00C83757">
                              <w:rPr>
                                <w:color w:val="000000"/>
                                <w:sz w:val="16"/>
                                <w:szCs w:val="16"/>
                                <w:u w:val="single"/>
                              </w:rPr>
                              <w:br/>
                              <w:t xml:space="preserve">                </w:t>
                            </w:r>
                          </w:p>
                        </w:tc>
                      </w:tr>
                    </w:tbl>
                    <w:p w:rsidR="00D03E1F" w:rsidRPr="00C83757" w:rsidRDefault="00D03E1F" w:rsidP="006C2718">
                      <w:pPr>
                        <w:widowControl w:val="0"/>
                        <w:autoSpaceDE w:val="0"/>
                        <w:autoSpaceDN w:val="0"/>
                        <w:adjustRightInd w:val="0"/>
                        <w:rPr>
                          <w:sz w:val="24"/>
                          <w:u w:val="single"/>
                        </w:rPr>
                      </w:pPr>
                    </w:p>
                  </w:tc>
                </w:tr>
                <w:tr w:rsidR="00D03E1F" w:rsidRPr="00C83757" w:rsidTr="006C2718">
                  <w:tc>
                    <w:tcPr>
                      <w:tcW w:w="784" w:type="pct"/>
                    </w:tcPr>
                    <w:p w:rsidR="00D03E1F" w:rsidRPr="00C83757" w:rsidRDefault="00A61963" w:rsidP="006C2718">
                      <w:pPr>
                        <w:widowControl w:val="0"/>
                        <w:autoSpaceDE w:val="0"/>
                        <w:autoSpaceDN w:val="0"/>
                        <w:adjustRightInd w:val="0"/>
                        <w:rPr>
                          <w:sz w:val="24"/>
                          <w:u w:val="single"/>
                        </w:rPr>
                      </w:pPr>
                      <w:hyperlink w:anchor="LinkE3" w:history="1">
                        <w:r w:rsidR="00D03E1F" w:rsidRPr="00C83757">
                          <w:rPr>
                            <w:color w:val="0000FF"/>
                            <w:sz w:val="16"/>
                            <w:szCs w:val="16"/>
                            <w:u w:val="single"/>
                          </w:rPr>
                          <w:t>regex</w:t>
                        </w:r>
                      </w:hyperlink>
                    </w:p>
                  </w:tc>
                  <w:tc>
                    <w:tcPr>
                      <w:tcW w:w="784" w:type="pct"/>
                    </w:tcPr>
                    <w:p w:rsidR="00D03E1F" w:rsidRPr="00C83757" w:rsidRDefault="00D03E1F" w:rsidP="006C2718">
                      <w:pPr>
                        <w:widowControl w:val="0"/>
                        <w:autoSpaceDE w:val="0"/>
                        <w:autoSpaceDN w:val="0"/>
                        <w:adjustRightInd w:val="0"/>
                        <w:rPr>
                          <w:sz w:val="24"/>
                          <w:u w:val="single"/>
                        </w:rPr>
                      </w:pPr>
                      <w:r w:rsidRPr="00C83757">
                        <w:rPr>
                          <w:b/>
                          <w:bCs/>
                          <w:color w:val="000000"/>
                          <w:sz w:val="16"/>
                          <w:szCs w:val="16"/>
                          <w:u w:val="single"/>
                        </w:rPr>
                        <w:t>xs:string</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optional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 </w:t>
                      </w:r>
                    </w:p>
                  </w:tc>
                </w:tr>
                <w:tr w:rsidR="00D03E1F" w:rsidRPr="00C83757" w:rsidTr="006C2718">
                  <w:tc>
                    <w:tcPr>
                      <w:tcW w:w="784" w:type="pct"/>
                    </w:tcPr>
                    <w:p w:rsidR="00D03E1F" w:rsidRPr="00C83757" w:rsidRDefault="00A61963" w:rsidP="006C2718">
                      <w:pPr>
                        <w:widowControl w:val="0"/>
                        <w:autoSpaceDE w:val="0"/>
                        <w:autoSpaceDN w:val="0"/>
                        <w:adjustRightInd w:val="0"/>
                        <w:rPr>
                          <w:sz w:val="24"/>
                          <w:u w:val="single"/>
                        </w:rPr>
                      </w:pPr>
                      <w:hyperlink w:anchor="LinkE4" w:history="1">
                        <w:r w:rsidR="00D03E1F" w:rsidRPr="00C83757">
                          <w:rPr>
                            <w:color w:val="0000FF"/>
                            <w:sz w:val="16"/>
                            <w:szCs w:val="16"/>
                            <w:u w:val="single"/>
                          </w:rPr>
                          <w:t>csv</w:t>
                        </w:r>
                      </w:hyperlink>
                    </w:p>
                  </w:tc>
                  <w:tc>
                    <w:tcPr>
                      <w:tcW w:w="784" w:type="pct"/>
                    </w:tcPr>
                    <w:p w:rsidR="00D03E1F" w:rsidRPr="00C83757" w:rsidRDefault="00D03E1F" w:rsidP="006C2718">
                      <w:pPr>
                        <w:widowControl w:val="0"/>
                        <w:autoSpaceDE w:val="0"/>
                        <w:autoSpaceDN w:val="0"/>
                        <w:adjustRightInd w:val="0"/>
                        <w:rPr>
                          <w:sz w:val="24"/>
                          <w:u w:val="single"/>
                        </w:rPr>
                      </w:pPr>
                      <w:r w:rsidRPr="00C83757">
                        <w:rPr>
                          <w:b/>
                          <w:bCs/>
                          <w:color w:val="000000"/>
                          <w:sz w:val="16"/>
                          <w:szCs w:val="16"/>
                          <w:u w:val="single"/>
                        </w:rPr>
                        <w:t>xs:string</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optional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  </w:t>
                      </w:r>
                    </w:p>
                  </w:tc>
                  <w:tc>
                    <w:tcPr>
                      <w:tcW w:w="784" w:type="pct"/>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t xml:space="preserve"> </w:t>
                      </w:r>
                    </w:p>
                  </w:tc>
                </w:tr>
              </w:tbl>
              <w:p w:rsidR="00D03E1F" w:rsidRPr="00C83757" w:rsidRDefault="00D03E1F" w:rsidP="006C2718">
                <w:pPr>
                  <w:widowControl w:val="0"/>
                  <w:autoSpaceDE w:val="0"/>
                  <w:autoSpaceDN w:val="0"/>
                  <w:adjustRightInd w:val="0"/>
                  <w:spacing w:after="75"/>
                  <w:rPr>
                    <w:sz w:val="24"/>
                    <w:u w:val="single"/>
                  </w:rPr>
                </w:pPr>
              </w:p>
            </w:tc>
          </w:tr>
          <w:tr w:rsidR="00D03E1F" w:rsidRPr="00C83757" w:rsidTr="006C2718">
            <w:tc>
              <w:tcPr>
                <w:tcW w:w="490" w:type="pct"/>
                <w:tcBorders>
                  <w:top w:val="single" w:sz="4" w:space="0" w:color="auto"/>
                  <w:left w:val="single" w:sz="4" w:space="0" w:color="auto"/>
                  <w:bottom w:val="single" w:sz="4" w:space="0" w:color="auto"/>
                  <w:right w:val="single" w:sz="4" w:space="0" w:color="auto"/>
                </w:tcBorders>
              </w:tcPr>
              <w:p w:rsidR="00D03E1F" w:rsidRPr="00C83757" w:rsidRDefault="00D03E1F" w:rsidP="006C2718">
                <w:pPr>
                  <w:widowControl w:val="0"/>
                  <w:autoSpaceDE w:val="0"/>
                  <w:autoSpaceDN w:val="0"/>
                  <w:adjustRightInd w:val="0"/>
                  <w:spacing w:before="75" w:after="75"/>
                  <w:jc w:val="right"/>
                  <w:rPr>
                    <w:sz w:val="24"/>
                    <w:u w:val="single"/>
                  </w:rPr>
                </w:pPr>
                <w:r w:rsidRPr="00C83757">
                  <w:rPr>
                    <w:color w:val="808080"/>
                    <w:sz w:val="16"/>
                    <w:szCs w:val="16"/>
                    <w:u w:val="single"/>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RPr="00C83757" w:rsidTr="006C2718">
                  <w:tc>
                    <w:tcPr>
                      <w:tcW w:w="0" w:type="auto"/>
                    </w:tcPr>
                    <w:p w:rsidR="00D03E1F" w:rsidRPr="00C83757" w:rsidRDefault="00D03E1F" w:rsidP="006C2718">
                      <w:pPr>
                        <w:widowControl w:val="0"/>
                        <w:autoSpaceDE w:val="0"/>
                        <w:autoSpaceDN w:val="0"/>
                        <w:adjustRightInd w:val="0"/>
                        <w:rPr>
                          <w:sz w:val="24"/>
                          <w:u w:val="single"/>
                        </w:rPr>
                      </w:pPr>
                      <w:r w:rsidRPr="00C83757">
                        <w:rPr>
                          <w:color w:val="808080"/>
                          <w:sz w:val="16"/>
                          <w:szCs w:val="16"/>
                          <w:u w:val="single"/>
                        </w:rPr>
                        <w:t>documentation</w:t>
                      </w:r>
                    </w:p>
                  </w:tc>
                </w:tr>
                <w:tr w:rsidR="00D03E1F" w:rsidRPr="00C83757" w:rsidTr="006C2718">
                  <w:tc>
                    <w:tcPr>
                      <w:tcW w:w="0" w:type="auto"/>
                    </w:tcPr>
                    <w:p w:rsidR="00D03E1F" w:rsidRPr="00C83757" w:rsidRDefault="00D03E1F" w:rsidP="006C2718">
                      <w:pPr>
                        <w:widowControl w:val="0"/>
                        <w:autoSpaceDE w:val="0"/>
                        <w:autoSpaceDN w:val="0"/>
                        <w:adjustRightInd w:val="0"/>
                        <w:rPr>
                          <w:sz w:val="24"/>
                          <w:u w:val="single"/>
                        </w:rPr>
                      </w:pPr>
                      <w:r w:rsidRPr="00C83757">
                        <w:rPr>
                          <w:color w:val="000000"/>
                          <w:sz w:val="16"/>
                          <w:szCs w:val="16"/>
                          <w:u w:val="single"/>
                        </w:rPr>
                        <w:br/>
                        <w:t>Set the value of a RADIUS attribute. The behaviour is to delete existing attributes and add a new attribute with the specified value.</w:t>
                      </w:r>
                      <w:r w:rsidRPr="00C83757">
                        <w:rPr>
                          <w:color w:val="000000"/>
                          <w:sz w:val="16"/>
                          <w:szCs w:val="16"/>
                          <w:u w:val="single"/>
                        </w:rPr>
                        <w:br/>
                        <w:t xml:space="preserve">            </w:t>
                      </w:r>
                    </w:p>
                  </w:tc>
                </w:tr>
              </w:tbl>
              <w:p w:rsidR="00D03E1F" w:rsidRPr="00C83757" w:rsidRDefault="00D03E1F" w:rsidP="006C2718">
                <w:pPr>
                  <w:widowControl w:val="0"/>
                  <w:autoSpaceDE w:val="0"/>
                  <w:autoSpaceDN w:val="0"/>
                  <w:adjustRightInd w:val="0"/>
                  <w:spacing w:after="75"/>
                  <w:rPr>
                    <w:sz w:val="24"/>
                    <w:u w:val="single"/>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72" w:name="LinkE1"/>
          <w:bookmarkEnd w:id="872"/>
          <w:proofErr w:type="gramStart"/>
          <w:r>
            <w:rPr>
              <w:color w:val="000000"/>
              <w:szCs w:val="20"/>
            </w:rPr>
            <w:t>attribute</w:t>
          </w:r>
          <w:proofErr w:type="gramEnd"/>
          <w:r>
            <w:rPr>
              <w:color w:val="000000"/>
              <w:szCs w:val="20"/>
            </w:rPr>
            <w:t xml:space="preserve"> </w:t>
          </w:r>
          <w:r>
            <w:rPr>
              <w:b/>
              <w:bCs/>
              <w:color w:val="000000"/>
              <w:szCs w:val="20"/>
            </w:rPr>
            <w:t>radius-set/@attr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0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RADIUS attribute.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73" w:name="LinkE2"/>
          <w:bookmarkEnd w:id="873"/>
          <w:proofErr w:type="gramStart"/>
          <w:r>
            <w:rPr>
              <w:color w:val="000000"/>
              <w:szCs w:val="20"/>
            </w:rPr>
            <w:t>attribute</w:t>
          </w:r>
          <w:proofErr w:type="gramEnd"/>
          <w:r>
            <w:rPr>
              <w:color w:val="000000"/>
              <w:szCs w:val="20"/>
            </w:rPr>
            <w:t xml:space="preserve"> </w:t>
          </w:r>
          <w:r>
            <w:rPr>
              <w:b/>
              <w:bCs/>
              <w:color w:val="000000"/>
              <w:szCs w:val="20"/>
            </w:rPr>
            <w:t>radius-set/@value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2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74" w:name="LinkE3"/>
          <w:bookmarkEnd w:id="874"/>
          <w:proofErr w:type="gramStart"/>
          <w:r>
            <w:rPr>
              <w:color w:val="000000"/>
              <w:szCs w:val="20"/>
            </w:rPr>
            <w:t>attribute</w:t>
          </w:r>
          <w:proofErr w:type="gramEnd"/>
          <w:r>
            <w:rPr>
              <w:color w:val="000000"/>
              <w:szCs w:val="20"/>
            </w:rPr>
            <w:t xml:space="preserve"> </w:t>
          </w:r>
          <w:r>
            <w:rPr>
              <w:b/>
              <w:bCs/>
              <w:color w:val="000000"/>
              <w:szCs w:val="20"/>
            </w:rPr>
            <w:t>radius-set/@regex</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75" w:name="LinkE4"/>
          <w:bookmarkEnd w:id="875"/>
          <w:proofErr w:type="gramStart"/>
          <w:r>
            <w:rPr>
              <w:color w:val="000000"/>
              <w:szCs w:val="20"/>
            </w:rPr>
            <w:t>attribute</w:t>
          </w:r>
          <w:proofErr w:type="gramEnd"/>
          <w:r>
            <w:rPr>
              <w:color w:val="000000"/>
              <w:szCs w:val="20"/>
            </w:rPr>
            <w:t xml:space="preserve"> </w:t>
          </w:r>
          <w:r>
            <w:rPr>
              <w:b/>
              <w:bCs/>
              <w:color w:val="000000"/>
              <w:szCs w:val="20"/>
            </w:rPr>
            <w:t>radius-set/@csv</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76" w:name="Link46"/>
          <w:bookmarkStart w:id="877" w:name="_Toc293927458"/>
          <w:bookmarkStart w:id="878" w:name="_Toc366229846"/>
          <w:bookmarkEnd w:id="876"/>
          <w:proofErr w:type="gramStart"/>
          <w:r>
            <w:t>complexType</w:t>
          </w:r>
          <w:proofErr w:type="gramEnd"/>
          <w:r>
            <w:t xml:space="preserve"> red-threshold</w:t>
          </w:r>
          <w:bookmarkEnd w:id="877"/>
          <w:bookmarkEnd w:id="878"/>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000375" cy="2305050"/>
                      <wp:effectExtent l="0" t="0" r="952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0375" cy="23050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66"/>
                  <w:gridCol w:w="6483"/>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elements </w:t>
                      </w:r>
                    </w:p>
                  </w:tc>
                  <w:tc>
                    <w:tcPr>
                      <w:tcW w:w="0" w:type="auto"/>
                    </w:tcPr>
                    <w:p w:rsidR="00D03E1F" w:rsidRDefault="00A61963" w:rsidP="006C2718">
                      <w:pPr>
                        <w:widowControl w:val="0"/>
                        <w:autoSpaceDE w:val="0"/>
                        <w:autoSpaceDN w:val="0"/>
                        <w:adjustRightInd w:val="0"/>
                        <w:rPr>
                          <w:sz w:val="24"/>
                        </w:rPr>
                      </w:pPr>
                      <w:hyperlink w:anchor="Link6B" w:history="1">
                        <w:r w:rsidR="00D03E1F">
                          <w:rPr>
                            <w:b/>
                            <w:bCs/>
                            <w:color w:val="0000FF"/>
                            <w:sz w:val="16"/>
                            <w:szCs w:val="16"/>
                            <w:u w:val="single"/>
                          </w:rPr>
                          <w:t>dpi/drop-interims-thresholds</w:t>
                        </w:r>
                      </w:hyperlink>
                      <w:r w:rsidR="00D03E1F">
                        <w:rPr>
                          <w:b/>
                          <w:bCs/>
                          <w:color w:val="000000"/>
                          <w:sz w:val="16"/>
                          <w:szCs w:val="16"/>
                        </w:rPr>
                        <w:t xml:space="preserve"> </w:t>
                      </w:r>
                      <w:hyperlink w:anchor="Link69" w:history="1">
                        <w:r w:rsidR="00D03E1F">
                          <w:rPr>
                            <w:b/>
                            <w:bCs/>
                            <w:color w:val="0000FF"/>
                            <w:sz w:val="16"/>
                            <w:szCs w:val="16"/>
                            <w:u w:val="single"/>
                          </w:rPr>
                          <w:t>dpi/drop-starts-thresholds</w:t>
                        </w:r>
                      </w:hyperlink>
                      <w:r w:rsidR="00D03E1F">
                        <w:rPr>
                          <w:b/>
                          <w:bCs/>
                          <w:color w:val="000000"/>
                          <w:sz w:val="16"/>
                          <w:szCs w:val="16"/>
                        </w:rPr>
                        <w:t xml:space="preserve"> </w:t>
                      </w:r>
                      <w:hyperlink w:anchor="Link6A" w:history="1">
                        <w:r w:rsidR="00D03E1F">
                          <w:rPr>
                            <w:b/>
                            <w:bCs/>
                            <w:color w:val="0000FF"/>
                            <w:sz w:val="16"/>
                            <w:szCs w:val="16"/>
                            <w:u w:val="single"/>
                          </w:rPr>
                          <w:t>dpi/drop-stops-thresholds</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20" w:history="1">
                        <w:r w:rsidR="00D03E1F">
                          <w:rPr>
                            <w:color w:val="0000FF"/>
                            <w:sz w:val="16"/>
                            <w:szCs w:val="16"/>
                            <w:u w:val="single"/>
                          </w:rPr>
                          <w:t>min-percent</w:t>
                        </w:r>
                      </w:hyperlink>
                    </w:p>
                  </w:tc>
                  <w:tc>
                    <w:tcPr>
                      <w:tcW w:w="784" w:type="pct"/>
                    </w:tcPr>
                    <w:p w:rsidR="00D03E1F" w:rsidRDefault="00A61963" w:rsidP="006C2718">
                      <w:pPr>
                        <w:widowControl w:val="0"/>
                        <w:autoSpaceDE w:val="0"/>
                        <w:autoSpaceDN w:val="0"/>
                        <w:adjustRightInd w:val="0"/>
                        <w:rPr>
                          <w:sz w:val="24"/>
                        </w:rPr>
                      </w:pPr>
                      <w:hyperlink w:anchor="Link14" w:history="1">
                        <w:r w:rsidR="00D03E1F">
                          <w:rPr>
                            <w:b/>
                            <w:bCs/>
                            <w:color w:val="0000FF"/>
                            <w:sz w:val="16"/>
                            <w:szCs w:val="16"/>
                            <w:u w:val="single"/>
                          </w:rPr>
                          <w:t>percent</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r>
                            <w:proofErr w:type="gramStart"/>
                            <w:r>
                              <w:rPr>
                                <w:color w:val="000000"/>
                                <w:sz w:val="16"/>
                                <w:szCs w:val="16"/>
                              </w:rPr>
                              <w:t>Queue fill</w:t>
                            </w:r>
                            <w:proofErr w:type="gramEnd"/>
                            <w:r>
                              <w:rPr>
                                <w:color w:val="000000"/>
                                <w:sz w:val="16"/>
                                <w:szCs w:val="16"/>
                              </w:rPr>
                              <w:t xml:space="preserve"> depth at which packets start to be dropped.</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121" w:history="1">
                        <w:r w:rsidR="00D03E1F">
                          <w:rPr>
                            <w:color w:val="0000FF"/>
                            <w:sz w:val="16"/>
                            <w:szCs w:val="16"/>
                            <w:u w:val="single"/>
                          </w:rPr>
                          <w:t>max-percent</w:t>
                        </w:r>
                      </w:hyperlink>
                    </w:p>
                  </w:tc>
                  <w:tc>
                    <w:tcPr>
                      <w:tcW w:w="784" w:type="pct"/>
                    </w:tcPr>
                    <w:p w:rsidR="00D03E1F" w:rsidRDefault="00A61963" w:rsidP="006C2718">
                      <w:pPr>
                        <w:widowControl w:val="0"/>
                        <w:autoSpaceDE w:val="0"/>
                        <w:autoSpaceDN w:val="0"/>
                        <w:adjustRightInd w:val="0"/>
                        <w:rPr>
                          <w:sz w:val="24"/>
                        </w:rPr>
                      </w:pPr>
                      <w:hyperlink w:anchor="Link14" w:history="1">
                        <w:r w:rsidR="00D03E1F">
                          <w:rPr>
                            <w:b/>
                            <w:bCs/>
                            <w:color w:val="0000FF"/>
                            <w:sz w:val="16"/>
                            <w:szCs w:val="16"/>
                            <w:u w:val="single"/>
                          </w:rPr>
                          <w:t>percent</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Queue fill at which the likelyhood of drop becomes 100%.</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07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Simple linear Random Early Drop curve.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79" w:name="Link120"/>
          <w:bookmarkEnd w:id="879"/>
          <w:proofErr w:type="gramStart"/>
          <w:r>
            <w:rPr>
              <w:color w:val="000000"/>
              <w:szCs w:val="20"/>
            </w:rPr>
            <w:t>attribute</w:t>
          </w:r>
          <w:proofErr w:type="gramEnd"/>
          <w:r>
            <w:rPr>
              <w:color w:val="000000"/>
              <w:szCs w:val="20"/>
            </w:rPr>
            <w:t xml:space="preserve"> </w:t>
          </w:r>
          <w:r>
            <w:rPr>
              <w:b/>
              <w:bCs/>
              <w:color w:val="000000"/>
              <w:szCs w:val="20"/>
            </w:rPr>
            <w:t>red-threshold/@min-percent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4" w:history="1">
                  <w:r w:rsidR="00D03E1F">
                    <w:rPr>
                      <w:b/>
                      <w:bCs/>
                      <w:color w:val="0000FF"/>
                      <w:sz w:val="16"/>
                      <w:szCs w:val="16"/>
                      <w:u w:val="single"/>
                    </w:rPr>
                    <w:t>percent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99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r>
                      <w:proofErr w:type="gramStart"/>
                      <w:r>
                        <w:rPr>
                          <w:color w:val="000000"/>
                          <w:sz w:val="16"/>
                          <w:szCs w:val="16"/>
                        </w:rPr>
                        <w:t>Queue fill</w:t>
                      </w:r>
                      <w:proofErr w:type="gramEnd"/>
                      <w:r>
                        <w:rPr>
                          <w:color w:val="000000"/>
                          <w:sz w:val="16"/>
                          <w:szCs w:val="16"/>
                        </w:rPr>
                        <w:t xml:space="preserve"> depth at which packets start to be dropped.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80" w:name="Link121"/>
          <w:bookmarkEnd w:id="880"/>
          <w:proofErr w:type="gramStart"/>
          <w:r>
            <w:rPr>
              <w:color w:val="000000"/>
              <w:szCs w:val="20"/>
            </w:rPr>
            <w:t>attribute</w:t>
          </w:r>
          <w:proofErr w:type="gramEnd"/>
          <w:r>
            <w:rPr>
              <w:color w:val="000000"/>
              <w:szCs w:val="20"/>
            </w:rPr>
            <w:t xml:space="preserve"> </w:t>
          </w:r>
          <w:r>
            <w:rPr>
              <w:b/>
              <w:bCs/>
              <w:color w:val="000000"/>
              <w:szCs w:val="20"/>
            </w:rPr>
            <w:t>red-threshold/@max-percent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4" w:history="1">
                  <w:r w:rsidR="00D03E1F">
                    <w:rPr>
                      <w:b/>
                      <w:bCs/>
                      <w:color w:val="0000FF"/>
                      <w:sz w:val="16"/>
                      <w:szCs w:val="16"/>
                      <w:u w:val="single"/>
                    </w:rPr>
                    <w:t>percent</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28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Queue fill at which the likelyhood of drop becomes 100%.</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81" w:name="Link47"/>
          <w:bookmarkStart w:id="882" w:name="_Toc293927459"/>
          <w:bookmarkStart w:id="883" w:name="_Toc366229847"/>
          <w:bookmarkEnd w:id="881"/>
          <w:proofErr w:type="gramStart"/>
          <w:r>
            <w:t>complexType</w:t>
          </w:r>
          <w:proofErr w:type="gramEnd"/>
          <w:r>
            <w:t xml:space="preserve"> remove</w:t>
          </w:r>
          <w:bookmarkEnd w:id="882"/>
          <w:bookmarkEnd w:id="88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914650" cy="3114675"/>
                      <wp:effectExtent l="0" t="0" r="0" b="952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4650" cy="31146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586"/>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B6" w:history="1">
                        <w:r w:rsidR="00D03E1F">
                          <w:rPr>
                            <w:b/>
                            <w:bCs/>
                            <w:color w:val="0000FF"/>
                            <w:sz w:val="16"/>
                            <w:szCs w:val="16"/>
                            <w:u w:val="single"/>
                          </w:rPr>
                          <w:t>statement/remove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D4"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change.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5"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6"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Regular expression </w:t>
                            </w:r>
                            <w:r>
                              <w:rPr>
                                <w:color w:val="000000"/>
                                <w:sz w:val="16"/>
                                <w:szCs w:val="16"/>
                              </w:rPr>
                              <w:lastRenderedPageBreak/>
                              <w:t>applied to the expanded value. If the value matches, and the regular expression contains a 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Remove a value from a list variable. If the variable exists, any values contained that match the regular expression will be removed.</w:t>
                      </w:r>
                      <w:r>
                        <w:rPr>
                          <w:color w:val="000000"/>
                          <w:sz w:val="16"/>
                          <w:szCs w:val="16"/>
                        </w:rPr>
                        <w:br/>
                      </w:r>
                      <w:r>
                        <w:rPr>
                          <w:color w:val="000000"/>
                          <w:sz w:val="16"/>
                          <w:szCs w:val="16"/>
                        </w:rPr>
                        <w:br/>
                        <w:t>If the removal results in the variable having no value, it will be deleted (become undefined).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84" w:name="LinkD4"/>
          <w:bookmarkEnd w:id="884"/>
          <w:proofErr w:type="gramStart"/>
          <w:r>
            <w:rPr>
              <w:color w:val="000000"/>
              <w:szCs w:val="20"/>
            </w:rPr>
            <w:t>attribute</w:t>
          </w:r>
          <w:proofErr w:type="gramEnd"/>
          <w:r>
            <w:rPr>
              <w:color w:val="000000"/>
              <w:szCs w:val="20"/>
            </w:rPr>
            <w:t xml:space="preserve"> </w:t>
          </w:r>
          <w:r>
            <w:rPr>
              <w:b/>
              <w:bCs/>
              <w:color w:val="000000"/>
              <w:szCs w:val="20"/>
            </w:rPr>
            <w:t>remove/@var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change.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85" w:name="LinkD5"/>
          <w:bookmarkEnd w:id="885"/>
          <w:proofErr w:type="gramStart"/>
          <w:r>
            <w:rPr>
              <w:color w:val="000000"/>
              <w:szCs w:val="20"/>
            </w:rPr>
            <w:t>attribute</w:t>
          </w:r>
          <w:proofErr w:type="gramEnd"/>
          <w:r>
            <w:rPr>
              <w:color w:val="000000"/>
              <w:szCs w:val="20"/>
            </w:rPr>
            <w:t xml:space="preserve"> </w:t>
          </w:r>
          <w:r>
            <w:rPr>
              <w:b/>
              <w:bCs/>
              <w:color w:val="000000"/>
              <w:szCs w:val="20"/>
            </w:rPr>
            <w:t>remove/@value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2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86" w:name="LinkD6"/>
          <w:bookmarkEnd w:id="886"/>
          <w:proofErr w:type="gramStart"/>
          <w:r>
            <w:rPr>
              <w:color w:val="000000"/>
              <w:szCs w:val="20"/>
            </w:rPr>
            <w:t>attribute</w:t>
          </w:r>
          <w:proofErr w:type="gramEnd"/>
          <w:r>
            <w:rPr>
              <w:color w:val="000000"/>
              <w:szCs w:val="20"/>
            </w:rPr>
            <w:t xml:space="preserve"> </w:t>
          </w:r>
          <w:r>
            <w:rPr>
              <w:b/>
              <w:bCs/>
              <w:color w:val="000000"/>
              <w:szCs w:val="20"/>
            </w:rPr>
            <w:t>remove/@regex</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Regular expression applied to the expanded value. If the value matches, and the regular expression contains a 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87" w:name="Link48"/>
          <w:bookmarkStart w:id="888" w:name="_Toc293927460"/>
          <w:bookmarkStart w:id="889" w:name="_Toc366229848"/>
          <w:bookmarkEnd w:id="887"/>
          <w:proofErr w:type="gramStart"/>
          <w:r>
            <w:lastRenderedPageBreak/>
            <w:t>complexType</w:t>
          </w:r>
          <w:proofErr w:type="gramEnd"/>
          <w:r>
            <w:t xml:space="preserve"> rule</w:t>
          </w:r>
          <w:bookmarkEnd w:id="888"/>
          <w:bookmarkEnd w:id="88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419225" cy="7953375"/>
                      <wp:effectExtent l="0" t="0" r="9525" b="952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9225" cy="79533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079"/>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106" w:history="1">
                        <w:r w:rsidR="00D03E1F">
                          <w:rPr>
                            <w:b/>
                            <w:bCs/>
                            <w:color w:val="0000FF"/>
                            <w:sz w:val="16"/>
                            <w:szCs w:val="16"/>
                            <w:u w:val="single"/>
                          </w:rPr>
                          <w:t>ruleset/rule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79"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rule.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76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 rule collects together a sequence of statements.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890" w:name="Link179"/>
          <w:bookmarkEnd w:id="890"/>
          <w:proofErr w:type="gramStart"/>
          <w:r>
            <w:rPr>
              <w:color w:val="000000"/>
              <w:szCs w:val="20"/>
            </w:rPr>
            <w:t>attribute</w:t>
          </w:r>
          <w:proofErr w:type="gramEnd"/>
          <w:r>
            <w:rPr>
              <w:color w:val="000000"/>
              <w:szCs w:val="20"/>
            </w:rPr>
            <w:t xml:space="preserve"> </w:t>
          </w:r>
          <w:r>
            <w:rPr>
              <w:b/>
              <w:bCs/>
              <w:color w:val="000000"/>
              <w:szCs w:val="20"/>
            </w:rPr>
            <w:t>rule/@name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44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rule.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91" w:name="Link49"/>
          <w:bookmarkStart w:id="892" w:name="_Toc293927461"/>
          <w:bookmarkStart w:id="893" w:name="_Toc366229849"/>
          <w:bookmarkEnd w:id="891"/>
          <w:proofErr w:type="gramStart"/>
          <w:r>
            <w:t>complexType</w:t>
          </w:r>
          <w:proofErr w:type="gramEnd"/>
          <w:r>
            <w:t xml:space="preserve"> ruleset</w:t>
          </w:r>
          <w:bookmarkEnd w:id="892"/>
          <w:bookmarkEnd w:id="89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086100" cy="192405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6100" cy="19240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06" w:history="1">
                  <w:r w:rsidR="00D03E1F">
                    <w:rPr>
                      <w:b/>
                      <w:bCs/>
                      <w:color w:val="0000FF"/>
                      <w:sz w:val="16"/>
                      <w:szCs w:val="16"/>
                      <w:u w:val="single"/>
                    </w:rPr>
                    <w:t>rule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66"/>
                  <w:gridCol w:w="672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elements </w:t>
                      </w:r>
                    </w:p>
                  </w:tc>
                  <w:tc>
                    <w:tcPr>
                      <w:tcW w:w="0" w:type="auto"/>
                    </w:tcPr>
                    <w:p w:rsidR="00D03E1F" w:rsidRDefault="00A61963" w:rsidP="006C2718">
                      <w:pPr>
                        <w:widowControl w:val="0"/>
                        <w:autoSpaceDE w:val="0"/>
                        <w:autoSpaceDN w:val="0"/>
                        <w:adjustRightInd w:val="0"/>
                        <w:rPr>
                          <w:sz w:val="24"/>
                        </w:rPr>
                      </w:pPr>
                      <w:hyperlink w:anchor="Link6E" w:history="1">
                        <w:r w:rsidR="00D03E1F">
                          <w:rPr>
                            <w:b/>
                            <w:bCs/>
                            <w:color w:val="0000FF"/>
                            <w:sz w:val="16"/>
                            <w:szCs w:val="16"/>
                            <w:u w:val="single"/>
                          </w:rPr>
                          <w:t>dpi/ruleset</w:t>
                        </w:r>
                      </w:hyperlink>
                      <w:r w:rsidR="00D03E1F">
                        <w:rPr>
                          <w:b/>
                          <w:bCs/>
                          <w:color w:val="000000"/>
                          <w:sz w:val="16"/>
                          <w:szCs w:val="16"/>
                        </w:rPr>
                        <w:t xml:space="preserve"> </w:t>
                      </w:r>
                      <w:hyperlink w:anchor="Link107" w:history="1">
                        <w:r w:rsidR="00D03E1F">
                          <w:rPr>
                            <w:b/>
                            <w:bCs/>
                            <w:color w:val="0000FF"/>
                            <w:sz w:val="16"/>
                            <w:szCs w:val="16"/>
                            <w:u w:val="single"/>
                          </w:rPr>
                          <w:t>auth-proxy-request/ruleset</w:t>
                        </w:r>
                      </w:hyperlink>
                      <w:r w:rsidR="00D03E1F">
                        <w:rPr>
                          <w:b/>
                          <w:bCs/>
                          <w:color w:val="000000"/>
                          <w:sz w:val="16"/>
                          <w:szCs w:val="16"/>
                        </w:rPr>
                        <w:t xml:space="preserve"> </w:t>
                      </w:r>
                      <w:hyperlink w:anchor="Link109" w:history="1">
                        <w:r w:rsidR="00D03E1F">
                          <w:rPr>
                            <w:b/>
                            <w:bCs/>
                            <w:color w:val="0000FF"/>
                            <w:sz w:val="16"/>
                            <w:szCs w:val="16"/>
                            <w:u w:val="single"/>
                          </w:rPr>
                          <w:t>auth-proxy-response/ruleset</w:t>
                        </w:r>
                      </w:hyperlink>
                      <w:r w:rsidR="00D03E1F">
                        <w:rPr>
                          <w:b/>
                          <w:bCs/>
                          <w:color w:val="000000"/>
                          <w:sz w:val="16"/>
                          <w:szCs w:val="16"/>
                        </w:rPr>
                        <w:t xml:space="preserve"> </w:t>
                      </w:r>
                      <w:hyperlink w:anchor="Link7D" w:history="1">
                        <w:r w:rsidR="00D03E1F">
                          <w:rPr>
                            <w:b/>
                            <w:bCs/>
                            <w:color w:val="0000FF"/>
                            <w:sz w:val="16"/>
                            <w:szCs w:val="16"/>
                            <w:u w:val="single"/>
                          </w:rPr>
                          <w:t>acct-proxy/ruleset</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 rule set gathers together all of the rules and logic that are applied within RRC.</w:t>
                      </w:r>
                      <w:r>
                        <w:rPr>
                          <w:color w:val="000000"/>
                          <w:sz w:val="16"/>
                          <w:szCs w:val="16"/>
                        </w:rPr>
                        <w:br/>
                      </w:r>
                      <w:r>
                        <w:rPr>
                          <w:color w:val="000000"/>
                          <w:sz w:val="16"/>
                          <w:szCs w:val="16"/>
                        </w:rPr>
                        <w:br/>
                        <w:t>Rulesets exists for handling requests in the followingg areas:</w:t>
                      </w:r>
                      <w:r>
                        <w:rPr>
                          <w:color w:val="000000"/>
                          <w:sz w:val="16"/>
                          <w:szCs w:val="16"/>
                        </w:rPr>
                        <w:br/>
                      </w:r>
                      <w:r>
                        <w:rPr>
                          <w:color w:val="000000"/>
                          <w:sz w:val="16"/>
                          <w:szCs w:val="16"/>
                        </w:rPr>
                        <w:br/>
                        <w:t>Authentication Requests</w:t>
                      </w:r>
                      <w:r>
                        <w:rPr>
                          <w:color w:val="000000"/>
                          <w:sz w:val="16"/>
                          <w:szCs w:val="16"/>
                        </w:rPr>
                        <w:br/>
                        <w:t>Authentication Responses</w:t>
                      </w:r>
                      <w:r>
                        <w:rPr>
                          <w:color w:val="000000"/>
                          <w:sz w:val="16"/>
                          <w:szCs w:val="16"/>
                        </w:rPr>
                        <w:br/>
                        <w:t>Accounting Requests</w:t>
                      </w:r>
                      <w:r>
                        <w:rPr>
                          <w:color w:val="000000"/>
                          <w:sz w:val="16"/>
                          <w:szCs w:val="16"/>
                        </w:rPr>
                        <w:br/>
                        <w:t>DPI Processing</w:t>
                      </w:r>
                      <w:r>
                        <w:rPr>
                          <w:color w:val="000000"/>
                          <w:sz w:val="16"/>
                          <w:szCs w:val="16"/>
                        </w:rPr>
                        <w:br/>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894" w:name="Link106"/>
          <w:bookmarkStart w:id="895" w:name="_Toc293927462"/>
          <w:bookmarkStart w:id="896" w:name="_Toc366229850"/>
          <w:bookmarkEnd w:id="894"/>
          <w:proofErr w:type="gramStart"/>
          <w:r>
            <w:lastRenderedPageBreak/>
            <w:t>element</w:t>
          </w:r>
          <w:proofErr w:type="gramEnd"/>
          <w:r>
            <w:t xml:space="preserve"> ruleset/rule</w:t>
          </w:r>
          <w:bookmarkEnd w:id="895"/>
          <w:bookmarkEnd w:id="89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457325" cy="7943850"/>
                      <wp:effectExtent l="0" t="0" r="952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57325" cy="79438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48" w:history="1">
                  <w:r w:rsidR="00D03E1F">
                    <w:rPr>
                      <w:b/>
                      <w:bCs/>
                      <w:color w:val="0000FF"/>
                      <w:sz w:val="16"/>
                      <w:szCs w:val="16"/>
                      <w:u w:val="single"/>
                    </w:rPr>
                    <w:t>rule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79"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rule.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76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A rule collects together a sequence of statements.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897" w:name="Link4A"/>
          <w:bookmarkStart w:id="898" w:name="_Toc293927463"/>
          <w:bookmarkStart w:id="899" w:name="_Toc366229851"/>
          <w:bookmarkEnd w:id="897"/>
          <w:proofErr w:type="gramStart"/>
          <w:r>
            <w:t>complexType</w:t>
          </w:r>
          <w:proofErr w:type="gramEnd"/>
          <w:r>
            <w:t xml:space="preserve"> set</w:t>
          </w:r>
          <w:bookmarkEnd w:id="898"/>
          <w:bookmarkEnd w:id="89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867025" cy="3009900"/>
                      <wp:effectExtent l="0" t="0" r="9525"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7025" cy="30099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66"/>
                  <w:gridCol w:w="2813"/>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elements </w:t>
                      </w:r>
                    </w:p>
                  </w:tc>
                  <w:tc>
                    <w:tcPr>
                      <w:tcW w:w="0" w:type="auto"/>
                    </w:tcPr>
                    <w:p w:rsidR="00D03E1F" w:rsidRDefault="00A61963" w:rsidP="006C2718">
                      <w:pPr>
                        <w:widowControl w:val="0"/>
                        <w:autoSpaceDE w:val="0"/>
                        <w:autoSpaceDN w:val="0"/>
                        <w:adjustRightInd w:val="0"/>
                        <w:rPr>
                          <w:sz w:val="24"/>
                        </w:rPr>
                      </w:pPr>
                      <w:hyperlink w:anchor="LinkB3" w:history="1">
                        <w:r w:rsidR="00D03E1F">
                          <w:rPr>
                            <w:b/>
                            <w:bCs/>
                            <w:color w:val="0000FF"/>
                            <w:sz w:val="16"/>
                            <w:szCs w:val="16"/>
                            <w:u w:val="single"/>
                          </w:rPr>
                          <w:t>statement/set</w:t>
                        </w:r>
                      </w:hyperlink>
                      <w:r w:rsidR="00D03E1F">
                        <w:rPr>
                          <w:b/>
                          <w:bCs/>
                          <w:color w:val="000000"/>
                          <w:sz w:val="16"/>
                          <w:szCs w:val="16"/>
                        </w:rPr>
                        <w:t xml:space="preserve"> </w:t>
                      </w:r>
                      <w:hyperlink w:anchor="LinkB4" w:history="1">
                        <w:r w:rsidR="00D03E1F">
                          <w:rPr>
                            <w:b/>
                            <w:bCs/>
                            <w:color w:val="0000FF"/>
                            <w:sz w:val="16"/>
                            <w:szCs w:val="16"/>
                            <w:u w:val="single"/>
                          </w:rPr>
                          <w:t>statement/set-if-null</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CE" w:history="1">
                        <w:r w:rsidR="00D03E1F">
                          <w:rPr>
                            <w:color w:val="0000FF"/>
                            <w:sz w:val="16"/>
                            <w:szCs w:val="16"/>
                            <w:u w:val="single"/>
                          </w:rPr>
                          <w:t>var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 to set.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CF" w:history="1">
                        <w:r w:rsidR="00D03E1F">
                          <w:rPr>
                            <w:color w:val="0000FF"/>
                            <w:sz w:val="16"/>
                            <w:szCs w:val="16"/>
                            <w:u w:val="single"/>
                          </w:rPr>
                          <w:t>value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D0"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Regular expression applied to the expanded value. If the value matches, and the regular expression contains a 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11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Set the value of a variable.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00" w:name="LinkCE"/>
          <w:bookmarkEnd w:id="900"/>
          <w:proofErr w:type="gramStart"/>
          <w:r>
            <w:rPr>
              <w:color w:val="000000"/>
              <w:szCs w:val="20"/>
            </w:rPr>
            <w:t>attribute</w:t>
          </w:r>
          <w:proofErr w:type="gramEnd"/>
          <w:r>
            <w:rPr>
              <w:color w:val="000000"/>
              <w:szCs w:val="20"/>
            </w:rPr>
            <w:t xml:space="preserve"> </w:t>
          </w:r>
          <w:r>
            <w:rPr>
              <w:b/>
              <w:bCs/>
              <w:color w:val="000000"/>
              <w:szCs w:val="20"/>
            </w:rPr>
            <w:t>set/@var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17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r>
                      <w:r>
                        <w:rPr>
                          <w:color w:val="000000"/>
                          <w:sz w:val="16"/>
                          <w:szCs w:val="16"/>
                        </w:rPr>
                        <w:lastRenderedPageBreak/>
                        <w:t>Name of the variable to set.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01" w:name="LinkCF"/>
          <w:bookmarkEnd w:id="901"/>
          <w:proofErr w:type="gramStart"/>
          <w:r>
            <w:rPr>
              <w:color w:val="000000"/>
              <w:szCs w:val="20"/>
            </w:rPr>
            <w:t>attribute</w:t>
          </w:r>
          <w:proofErr w:type="gramEnd"/>
          <w:r>
            <w:rPr>
              <w:color w:val="000000"/>
              <w:szCs w:val="20"/>
            </w:rPr>
            <w:t xml:space="preserve"> </w:t>
          </w:r>
          <w:r>
            <w:rPr>
              <w:b/>
              <w:bCs/>
              <w:color w:val="000000"/>
              <w:szCs w:val="20"/>
            </w:rPr>
            <w:t>set/@value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42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for the value.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02" w:name="LinkD0"/>
          <w:bookmarkEnd w:id="902"/>
          <w:proofErr w:type="gramStart"/>
          <w:r>
            <w:rPr>
              <w:color w:val="000000"/>
              <w:szCs w:val="20"/>
            </w:rPr>
            <w:t>attribute</w:t>
          </w:r>
          <w:proofErr w:type="gramEnd"/>
          <w:r>
            <w:rPr>
              <w:color w:val="000000"/>
              <w:szCs w:val="20"/>
            </w:rPr>
            <w:t xml:space="preserve"> </w:t>
          </w:r>
          <w:r>
            <w:rPr>
              <w:b/>
              <w:bCs/>
              <w:color w:val="000000"/>
              <w:szCs w:val="20"/>
            </w:rPr>
            <w:t>set/@regex</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Regular expression applied to the expanded value. If the value matches, and the regular expression contains a capturing group, the value becomes the value of the first capturing group.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903" w:name="Link4B"/>
          <w:bookmarkStart w:id="904" w:name="_Toc293927464"/>
          <w:bookmarkStart w:id="905" w:name="_Toc366229852"/>
          <w:bookmarkEnd w:id="903"/>
          <w:proofErr w:type="gramStart"/>
          <w:r>
            <w:lastRenderedPageBreak/>
            <w:t>complexType</w:t>
          </w:r>
          <w:proofErr w:type="gramEnd"/>
          <w:r>
            <w:t xml:space="preserve"> simple-string-match</w:t>
          </w:r>
          <w:bookmarkEnd w:id="904"/>
          <w:bookmarkEnd w:id="905"/>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895600" cy="259080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5600" cy="25908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66"/>
                  <w:gridCol w:w="5346"/>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elements </w:t>
                      </w:r>
                    </w:p>
                  </w:tc>
                  <w:tc>
                    <w:tcPr>
                      <w:tcW w:w="0" w:type="auto"/>
                    </w:tcPr>
                    <w:p w:rsidR="00D03E1F" w:rsidRDefault="00A61963" w:rsidP="006C2718">
                      <w:pPr>
                        <w:widowControl w:val="0"/>
                        <w:autoSpaceDE w:val="0"/>
                        <w:autoSpaceDN w:val="0"/>
                        <w:adjustRightInd w:val="0"/>
                        <w:rPr>
                          <w:sz w:val="24"/>
                        </w:rPr>
                      </w:pPr>
                      <w:hyperlink w:anchor="Link8C" w:history="1">
                        <w:r w:rsidR="00D03E1F">
                          <w:rPr>
                            <w:b/>
                            <w:bCs/>
                            <w:color w:val="0000FF"/>
                            <w:sz w:val="16"/>
                            <w:szCs w:val="16"/>
                            <w:u w:val="single"/>
                          </w:rPr>
                          <w:t>logicClause/contains</w:t>
                        </w:r>
                      </w:hyperlink>
                      <w:r w:rsidR="00D03E1F">
                        <w:rPr>
                          <w:b/>
                          <w:bCs/>
                          <w:color w:val="000000"/>
                          <w:sz w:val="16"/>
                          <w:szCs w:val="16"/>
                        </w:rPr>
                        <w:t xml:space="preserve"> </w:t>
                      </w:r>
                      <w:hyperlink w:anchor="Link8B" w:history="1">
                        <w:r w:rsidR="00D03E1F">
                          <w:rPr>
                            <w:b/>
                            <w:bCs/>
                            <w:color w:val="0000FF"/>
                            <w:sz w:val="16"/>
                            <w:szCs w:val="16"/>
                            <w:u w:val="single"/>
                          </w:rPr>
                          <w:t>logicClause/ends-with</w:t>
                        </w:r>
                      </w:hyperlink>
                      <w:r w:rsidR="00D03E1F">
                        <w:rPr>
                          <w:b/>
                          <w:bCs/>
                          <w:color w:val="000000"/>
                          <w:sz w:val="16"/>
                          <w:szCs w:val="16"/>
                        </w:rPr>
                        <w:t xml:space="preserve"> </w:t>
                      </w:r>
                      <w:hyperlink w:anchor="Link8A" w:history="1">
                        <w:r w:rsidR="00D03E1F">
                          <w:rPr>
                            <w:b/>
                            <w:bCs/>
                            <w:color w:val="0000FF"/>
                            <w:sz w:val="16"/>
                            <w:szCs w:val="16"/>
                            <w:u w:val="single"/>
                          </w:rPr>
                          <w:t>logicClause/starts-with</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2"/>
                  <w:gridCol w:w="1382"/>
                  <w:gridCol w:w="1383"/>
                  <w:gridCol w:w="1383"/>
                  <w:gridCol w:w="1383"/>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7" w:history="1">
                        <w:r w:rsidR="00D03E1F">
                          <w:rPr>
                            <w:color w:val="0000FF"/>
                            <w:sz w:val="16"/>
                            <w:szCs w:val="16"/>
                            <w:u w:val="single"/>
                          </w:rPr>
                          <w:t>string</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containing substition expressions.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8" w:history="1">
                        <w:r w:rsidR="00D03E1F">
                          <w:rPr>
                            <w:color w:val="0000FF"/>
                            <w:sz w:val="16"/>
                            <w:szCs w:val="16"/>
                            <w:u w:val="single"/>
                          </w:rPr>
                          <w:t>match</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to match against.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9" w:history="1">
                        <w:r w:rsidR="00D03E1F">
                          <w:rPr>
                            <w:color w:val="0000FF"/>
                            <w:sz w:val="16"/>
                            <w:szCs w:val="16"/>
                            <w:u w:val="single"/>
                          </w:rPr>
                          <w:t>ignore-case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xs:boolean</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Enables case insensitive matching.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06" w:name="LinkA7"/>
          <w:bookmarkEnd w:id="906"/>
          <w:proofErr w:type="gramStart"/>
          <w:r>
            <w:rPr>
              <w:color w:val="000000"/>
              <w:szCs w:val="20"/>
            </w:rPr>
            <w:t>attribute</w:t>
          </w:r>
          <w:proofErr w:type="gramEnd"/>
          <w:r>
            <w:rPr>
              <w:color w:val="000000"/>
              <w:szCs w:val="20"/>
            </w:rPr>
            <w:t xml:space="preserve"> </w:t>
          </w:r>
          <w:r>
            <w:rPr>
              <w:b/>
              <w:bCs/>
              <w:color w:val="000000"/>
              <w:szCs w:val="20"/>
            </w:rPr>
            <w:t>simple-string-match/@string</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lastRenderedPageBreak/>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07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containing substition expressions.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07" w:name="LinkA8"/>
          <w:bookmarkEnd w:id="907"/>
          <w:proofErr w:type="gramStart"/>
          <w:r>
            <w:rPr>
              <w:color w:val="000000"/>
              <w:szCs w:val="20"/>
            </w:rPr>
            <w:t>attribute</w:t>
          </w:r>
          <w:proofErr w:type="gramEnd"/>
          <w:r>
            <w:rPr>
              <w:color w:val="000000"/>
              <w:szCs w:val="20"/>
            </w:rPr>
            <w:t xml:space="preserve"> </w:t>
          </w:r>
          <w:r>
            <w:rPr>
              <w:b/>
              <w:bCs/>
              <w:color w:val="000000"/>
              <w:szCs w:val="20"/>
            </w:rPr>
            <w:t>simple-string-match/@match</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71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String expression to match against.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08" w:name="LinkA9"/>
          <w:bookmarkEnd w:id="908"/>
          <w:proofErr w:type="gramStart"/>
          <w:r>
            <w:rPr>
              <w:color w:val="000000"/>
              <w:szCs w:val="20"/>
            </w:rPr>
            <w:t>attribute</w:t>
          </w:r>
          <w:proofErr w:type="gramEnd"/>
          <w:r>
            <w:rPr>
              <w:color w:val="000000"/>
              <w:szCs w:val="20"/>
            </w:rPr>
            <w:t xml:space="preserve"> </w:t>
          </w:r>
          <w:r>
            <w:rPr>
              <w:b/>
              <w:bCs/>
              <w:color w:val="000000"/>
              <w:szCs w:val="20"/>
            </w:rPr>
            <w:t>simple-string-match/@ignore-case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xs:boolean</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270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Enables case insensitive matching.</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909" w:name="Link4C"/>
          <w:bookmarkStart w:id="910" w:name="_Toc293927465"/>
          <w:bookmarkStart w:id="911" w:name="_Toc366229853"/>
          <w:bookmarkEnd w:id="909"/>
          <w:proofErr w:type="gramStart"/>
          <w:r>
            <w:lastRenderedPageBreak/>
            <w:t>complexType</w:t>
          </w:r>
          <w:proofErr w:type="gramEnd"/>
          <w:r>
            <w:t xml:space="preserve"> statistics</w:t>
          </w:r>
          <w:bookmarkEnd w:id="910"/>
          <w:bookmarkEnd w:id="911"/>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3324225" cy="7772400"/>
                      <wp:effectExtent l="0" t="0" r="952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77724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5B" w:history="1">
                  <w:r w:rsidR="00D03E1F">
                    <w:rPr>
                      <w:b/>
                      <w:bCs/>
                      <w:color w:val="0000FF"/>
                      <w:sz w:val="16"/>
                      <w:szCs w:val="16"/>
                      <w:u w:val="single"/>
                    </w:rPr>
                    <w:t>scale</w:t>
                  </w:r>
                </w:hyperlink>
                <w:r w:rsidR="00D03E1F">
                  <w:rPr>
                    <w:b/>
                    <w:bCs/>
                    <w:color w:val="000000"/>
                    <w:sz w:val="16"/>
                    <w:szCs w:val="16"/>
                  </w:rPr>
                  <w:t xml:space="preserve"> </w:t>
                </w:r>
                <w:hyperlink w:anchor="Link5C" w:history="1">
                  <w:r w:rsidR="00D03E1F">
                    <w:rPr>
                      <w:b/>
                      <w:bCs/>
                      <w:color w:val="0000FF"/>
                      <w:sz w:val="16"/>
                      <w:szCs w:val="16"/>
                      <w:u w:val="single"/>
                    </w:rPr>
                    <w:t>metric</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168"/>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51" w:history="1">
                        <w:r w:rsidR="00D03E1F">
                          <w:rPr>
                            <w:b/>
                            <w:bCs/>
                            <w:color w:val="0000FF"/>
                            <w:sz w:val="16"/>
                            <w:szCs w:val="16"/>
                            <w:u w:val="single"/>
                          </w:rPr>
                          <w:t>rrc/statistics</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972"/>
                  <w:gridCol w:w="1586"/>
                  <w:gridCol w:w="777"/>
                  <w:gridCol w:w="2085"/>
                  <w:gridCol w:w="667"/>
                  <w:gridCol w:w="2301"/>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5D" w:history="1">
                        <w:r w:rsidR="00D03E1F">
                          <w:rPr>
                            <w:color w:val="0000FF"/>
                            <w:sz w:val="16"/>
                            <w:szCs w:val="16"/>
                            <w:u w:val="single"/>
                          </w:rPr>
                          <w:t>port</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xs:unsignedShort</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2823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20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Port to listen on for simple telnet access to the statistics.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5E" w:history="1">
                        <w:r w:rsidR="00D03E1F">
                          <w:rPr>
                            <w:color w:val="0000FF"/>
                            <w:sz w:val="16"/>
                            <w:szCs w:val="16"/>
                            <w:u w:val="single"/>
                          </w:rPr>
                          <w:t>output-dir</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${rrc.log.dir}/snmp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20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Directory where the SNMP MIB files should be written. Directory must already exist.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5F" w:history="1">
                        <w:r w:rsidR="00D03E1F">
                          <w:rPr>
                            <w:color w:val="0000FF"/>
                            <w:sz w:val="16"/>
                            <w:szCs w:val="16"/>
                            <w:u w:val="single"/>
                          </w:rPr>
                          <w:t>update-interval</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30000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20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Interval between updates to the SNMP MIB files.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60" w:history="1">
                        <w:r w:rsidR="00D03E1F">
                          <w:rPr>
                            <w:color w:val="0000FF"/>
                            <w:sz w:val="16"/>
                            <w:szCs w:val="16"/>
                            <w:u w:val="single"/>
                          </w:rPr>
                          <w:t>base</w:t>
                        </w:r>
                      </w:hyperlink>
                    </w:p>
                  </w:tc>
                  <w:tc>
                    <w:tcPr>
                      <w:tcW w:w="784" w:type="pct"/>
                    </w:tcPr>
                    <w:p w:rsidR="00D03E1F" w:rsidRDefault="00A61963" w:rsidP="006C2718">
                      <w:pPr>
                        <w:widowControl w:val="0"/>
                        <w:autoSpaceDE w:val="0"/>
                        <w:autoSpaceDN w:val="0"/>
                        <w:adjustRightInd w:val="0"/>
                        <w:rPr>
                          <w:sz w:val="24"/>
                        </w:rPr>
                      </w:pPr>
                      <w:hyperlink w:anchor="Link12" w:history="1">
                        <w:r w:rsidR="00D03E1F">
                          <w:rPr>
                            <w:b/>
                            <w:bCs/>
                            <w:color w:val="0000FF"/>
                            <w:sz w:val="16"/>
                            <w:szCs w:val="16"/>
                            <w:u w:val="single"/>
                          </w:rPr>
                          <w:t>oidType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1.3.6.1.4.1.7560.4.10.20.6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20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Base value of the OID used for the SNMP MIB stats. Allows shortening of the OID in each specific MIB statistics declaration.</w:t>
                            </w:r>
                            <w:r>
                              <w:rPr>
                                <w:color w:val="000000"/>
                                <w:sz w:val="16"/>
                                <w:szCs w:val="16"/>
                              </w:rPr>
                              <w:br/>
                              <w:t>e.g. 1.3.6.1.4.1.7560.4.10.20.6</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61" w:history="1">
                        <w:r w:rsidR="00D03E1F">
                          <w:rPr>
                            <w:color w:val="0000FF"/>
                            <w:sz w:val="16"/>
                            <w:szCs w:val="16"/>
                            <w:u w:val="single"/>
                          </w:rPr>
                          <w:t>histogram-granularity</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20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Level of granularity to use in generating histogram information on metric values.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62" w:history="1">
                        <w:r w:rsidR="00D03E1F">
                          <w:rPr>
                            <w:color w:val="0000FF"/>
                            <w:sz w:val="16"/>
                            <w:szCs w:val="16"/>
                            <w:u w:val="single"/>
                          </w:rPr>
                          <w:t>rate-estimator-window</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xs:positiveInteger</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optional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208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 interval over which RRC estimates the rate of an event occuring.</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15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Statistics that should be reported via the Phoenix SNMP MIB extension mechanism.</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12" w:name="Link5D"/>
          <w:bookmarkEnd w:id="912"/>
          <w:proofErr w:type="gramStart"/>
          <w:r>
            <w:rPr>
              <w:color w:val="000000"/>
              <w:szCs w:val="20"/>
            </w:rPr>
            <w:t>attribute</w:t>
          </w:r>
          <w:proofErr w:type="gramEnd"/>
          <w:r>
            <w:rPr>
              <w:color w:val="000000"/>
              <w:szCs w:val="20"/>
            </w:rPr>
            <w:t xml:space="preserve"> </w:t>
          </w:r>
          <w:r>
            <w:rPr>
              <w:b/>
              <w:bCs/>
              <w:color w:val="000000"/>
              <w:szCs w:val="20"/>
            </w:rPr>
            <w:t>statistics/@port</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xs:unsignedShort</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2823</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19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Port to listen on for simple telnet access to the statistics.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13" w:name="Link5E"/>
          <w:bookmarkEnd w:id="913"/>
          <w:proofErr w:type="gramStart"/>
          <w:r>
            <w:rPr>
              <w:color w:val="000000"/>
              <w:szCs w:val="20"/>
            </w:rPr>
            <w:t>attribute</w:t>
          </w:r>
          <w:proofErr w:type="gramEnd"/>
          <w:r>
            <w:rPr>
              <w:color w:val="000000"/>
              <w:szCs w:val="20"/>
            </w:rPr>
            <w:t xml:space="preserve"> </w:t>
          </w:r>
          <w:r>
            <w:rPr>
              <w:b/>
              <w:bCs/>
              <w:color w:val="000000"/>
              <w:szCs w:val="20"/>
            </w:rPr>
            <w:t>statistics/@output-dir</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151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${rrc.log.dir}/snmp</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13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Directory where the SNMP MIB files should be written. Directory must already exist.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14" w:name="Link5F"/>
          <w:bookmarkEnd w:id="914"/>
          <w:proofErr w:type="gramStart"/>
          <w:r>
            <w:rPr>
              <w:color w:val="000000"/>
              <w:szCs w:val="20"/>
            </w:rPr>
            <w:t>attribute</w:t>
          </w:r>
          <w:proofErr w:type="gramEnd"/>
          <w:r>
            <w:rPr>
              <w:color w:val="000000"/>
              <w:szCs w:val="20"/>
            </w:rPr>
            <w:t xml:space="preserve"> </w:t>
          </w:r>
          <w:r>
            <w:rPr>
              <w:b/>
              <w:bCs/>
              <w:color w:val="000000"/>
              <w:szCs w:val="20"/>
            </w:rPr>
            <w:t>statistics/@update-interval</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30000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65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r>
                      <w:r>
                        <w:rPr>
                          <w:color w:val="000000"/>
                          <w:sz w:val="16"/>
                          <w:szCs w:val="16"/>
                        </w:rPr>
                        <w:lastRenderedPageBreak/>
                        <w:t>Interval between updates to the SNMP MIB files.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15" w:name="Link60"/>
          <w:bookmarkEnd w:id="915"/>
          <w:proofErr w:type="gramStart"/>
          <w:r>
            <w:rPr>
              <w:color w:val="000000"/>
              <w:szCs w:val="20"/>
            </w:rPr>
            <w:t>attribute</w:t>
          </w:r>
          <w:proofErr w:type="gramEnd"/>
          <w:r>
            <w:rPr>
              <w:color w:val="000000"/>
              <w:szCs w:val="20"/>
            </w:rPr>
            <w:t xml:space="preserve"> </w:t>
          </w:r>
          <w:r>
            <w:rPr>
              <w:b/>
              <w:bCs/>
              <w:color w:val="000000"/>
              <w:szCs w:val="20"/>
            </w:rPr>
            <w:t>statistics/@base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2" w:history="1">
                  <w:r w:rsidR="00D03E1F">
                    <w:rPr>
                      <w:b/>
                      <w:bCs/>
                      <w:color w:val="0000FF"/>
                      <w:sz w:val="16"/>
                      <w:szCs w:val="16"/>
                      <w:u w:val="single"/>
                    </w:rPr>
                    <w:t>oidType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208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1.3.6.1.4.1.7560.4.10.20.6</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130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[0-9]+(\.[0-9]+)*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Base value of the OID used for the SNMP MIB stats. Allows shortening of the OID in each specific MIB statistics declaration.</w:t>
                      </w:r>
                      <w:r>
                        <w:rPr>
                          <w:color w:val="000000"/>
                          <w:sz w:val="16"/>
                          <w:szCs w:val="16"/>
                        </w:rPr>
                        <w:br/>
                        <w:t>e.g. 1.3.6.1.4.1.7560.4.10.20.6</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16" w:name="Link61"/>
          <w:bookmarkEnd w:id="916"/>
          <w:proofErr w:type="gramStart"/>
          <w:r>
            <w:rPr>
              <w:color w:val="000000"/>
              <w:szCs w:val="20"/>
            </w:rPr>
            <w:t>attribute</w:t>
          </w:r>
          <w:proofErr w:type="gramEnd"/>
          <w:r>
            <w:rPr>
              <w:color w:val="000000"/>
              <w:szCs w:val="20"/>
            </w:rPr>
            <w:t xml:space="preserve"> </w:t>
          </w:r>
          <w:r>
            <w:rPr>
              <w:b/>
              <w:bCs/>
              <w:color w:val="000000"/>
              <w:szCs w:val="20"/>
            </w:rPr>
            <w:t>statistics/@histogram-granularity</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5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Level of granularity to use in generating histogram information on metric values.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17" w:name="Link62"/>
          <w:bookmarkEnd w:id="917"/>
          <w:proofErr w:type="gramStart"/>
          <w:r>
            <w:rPr>
              <w:color w:val="000000"/>
              <w:szCs w:val="20"/>
            </w:rPr>
            <w:t>attribute</w:t>
          </w:r>
          <w:proofErr w:type="gramEnd"/>
          <w:r>
            <w:rPr>
              <w:color w:val="000000"/>
              <w:szCs w:val="20"/>
            </w:rPr>
            <w:t xml:space="preserve"> </w:t>
          </w:r>
          <w:r>
            <w:rPr>
              <w:b/>
              <w:bCs/>
              <w:color w:val="000000"/>
              <w:szCs w:val="20"/>
            </w:rPr>
            <w:t>statistics/@rate-estimator-window</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xs:positiveInteger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97"/>
                  <w:gridCol w:w="77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default </w:t>
                      </w:r>
                    </w:p>
                  </w:tc>
                  <w:tc>
                    <w:tcPr>
                      <w:tcW w:w="0" w:type="auto"/>
                    </w:tcPr>
                    <w:p w:rsidR="00D03E1F" w:rsidRDefault="00D03E1F" w:rsidP="006C2718">
                      <w:pPr>
                        <w:widowControl w:val="0"/>
                        <w:autoSpaceDE w:val="0"/>
                        <w:autoSpaceDN w:val="0"/>
                        <w:adjustRightInd w:val="0"/>
                        <w:rPr>
                          <w:sz w:val="24"/>
                        </w:rPr>
                      </w:pPr>
                      <w:r>
                        <w:rPr>
                          <w:color w:val="000000"/>
                          <w:sz w:val="16"/>
                          <w:szCs w:val="16"/>
                        </w:rPr>
                        <w:t>10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optional</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17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 interval over which RRC estimates the rate of an event occuring.</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18" w:name="Link5B"/>
          <w:bookmarkStart w:id="919" w:name="_Toc293927466"/>
          <w:bookmarkStart w:id="920" w:name="_Toc366229854"/>
          <w:bookmarkEnd w:id="918"/>
          <w:proofErr w:type="gramStart"/>
          <w:r>
            <w:t>element</w:t>
          </w:r>
          <w:proofErr w:type="gramEnd"/>
          <w:r>
            <w:t xml:space="preserve"> statistics/scale</w:t>
          </w:r>
          <w:bookmarkEnd w:id="919"/>
          <w:bookmarkEnd w:id="92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219325" cy="1333500"/>
                      <wp:effectExtent l="0" t="0" r="9525"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9325" cy="133350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extension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98"/>
                  <w:gridCol w:w="1398"/>
                  <w:gridCol w:w="1398"/>
                  <w:gridCol w:w="1398"/>
                  <w:gridCol w:w="1398"/>
                  <w:gridCol w:w="1398"/>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7A" w:history="1">
                        <w:r w:rsidR="00D03E1F">
                          <w:rPr>
                            <w:color w:val="0000FF"/>
                            <w:sz w:val="16"/>
                            <w:szCs w:val="16"/>
                            <w:u w:val="single"/>
                          </w:rPr>
                          <w:t>oid</w:t>
                        </w:r>
                      </w:hyperlink>
                    </w:p>
                  </w:tc>
                  <w:tc>
                    <w:tcPr>
                      <w:tcW w:w="784" w:type="pct"/>
                    </w:tcPr>
                    <w:p w:rsidR="00D03E1F" w:rsidRDefault="00A61963" w:rsidP="006C2718">
                      <w:pPr>
                        <w:widowControl w:val="0"/>
                        <w:autoSpaceDE w:val="0"/>
                        <w:autoSpaceDN w:val="0"/>
                        <w:adjustRightInd w:val="0"/>
                        <w:rPr>
                          <w:sz w:val="24"/>
                        </w:rPr>
                      </w:pPr>
                      <w:hyperlink w:anchor="Link12" w:history="1">
                        <w:r w:rsidR="00D03E1F">
                          <w:rPr>
                            <w:b/>
                            <w:bCs/>
                            <w:color w:val="0000FF"/>
                            <w:sz w:val="16"/>
                            <w:szCs w:val="16"/>
                            <w:u w:val="single"/>
                          </w:rPr>
                          <w:t>oidType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Scale factor to apply to the metric value. Allows small floating point values to be reported as scaled integers.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21" w:name="Link17A"/>
          <w:bookmarkEnd w:id="921"/>
          <w:proofErr w:type="gramStart"/>
          <w:r>
            <w:rPr>
              <w:color w:val="000000"/>
              <w:szCs w:val="20"/>
            </w:rPr>
            <w:t>attribute</w:t>
          </w:r>
          <w:proofErr w:type="gramEnd"/>
          <w:r>
            <w:rPr>
              <w:color w:val="000000"/>
              <w:szCs w:val="20"/>
            </w:rPr>
            <w:t xml:space="preserve"> </w:t>
          </w:r>
          <w:r>
            <w:rPr>
              <w:b/>
              <w:bCs/>
              <w:color w:val="000000"/>
              <w:szCs w:val="20"/>
            </w:rPr>
            <w:t>statistics/scale/@oid</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2" w:history="1">
                  <w:r w:rsidR="00D03E1F">
                    <w:rPr>
                      <w:b/>
                      <w:bCs/>
                      <w:color w:val="0000FF"/>
                      <w:sz w:val="16"/>
                      <w:szCs w:val="16"/>
                      <w:u w:val="single"/>
                    </w:rPr>
                    <w:t>oidType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130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[0-9]+(\.[0-9]+)*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22" w:name="Link5C"/>
          <w:bookmarkStart w:id="923" w:name="_Toc293927467"/>
          <w:bookmarkStart w:id="924" w:name="_Toc366229855"/>
          <w:bookmarkEnd w:id="922"/>
          <w:proofErr w:type="gramStart"/>
          <w:r>
            <w:t>element</w:t>
          </w:r>
          <w:proofErr w:type="gramEnd"/>
          <w:r>
            <w:t xml:space="preserve"> statistics/metric</w:t>
          </w:r>
          <w:bookmarkEnd w:id="923"/>
          <w:bookmarkEnd w:id="92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238375" cy="1123950"/>
                      <wp:effectExtent l="0" t="0" r="9525"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8375" cy="11239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extension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03"/>
                  <w:gridCol w:w="1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minOcc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maxOcc </w:t>
                      </w:r>
                    </w:p>
                  </w:tc>
                  <w:tc>
                    <w:tcPr>
                      <w:tcW w:w="0" w:type="auto"/>
                    </w:tcPr>
                    <w:p w:rsidR="00D03E1F" w:rsidRDefault="00D03E1F" w:rsidP="006C2718">
                      <w:pPr>
                        <w:widowControl w:val="0"/>
                        <w:autoSpaceDE w:val="0"/>
                        <w:autoSpaceDN w:val="0"/>
                        <w:adjustRightInd w:val="0"/>
                        <w:rPr>
                          <w:sz w:val="24"/>
                        </w:rPr>
                      </w:pPr>
                      <w:r>
                        <w:rPr>
                          <w:color w:val="000000"/>
                          <w:sz w:val="16"/>
                          <w:szCs w:val="16"/>
                        </w:rPr>
                        <w:t>unbounded</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content </w:t>
                      </w:r>
                    </w:p>
                  </w:tc>
                  <w:tc>
                    <w:tcPr>
                      <w:tcW w:w="0" w:type="auto"/>
                    </w:tcPr>
                    <w:p w:rsidR="00D03E1F" w:rsidRDefault="00D03E1F" w:rsidP="006C2718">
                      <w:pPr>
                        <w:widowControl w:val="0"/>
                        <w:autoSpaceDE w:val="0"/>
                        <w:autoSpaceDN w:val="0"/>
                        <w:adjustRightInd w:val="0"/>
                        <w:rPr>
                          <w:sz w:val="24"/>
                        </w:rPr>
                      </w:pPr>
                      <w:r>
                        <w:rPr>
                          <w:color w:val="000000"/>
                          <w:sz w:val="16"/>
                          <w:szCs w:val="16"/>
                        </w:rPr>
                        <w:t>complex</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98"/>
                  <w:gridCol w:w="1398"/>
                  <w:gridCol w:w="1398"/>
                  <w:gridCol w:w="1398"/>
                  <w:gridCol w:w="1398"/>
                  <w:gridCol w:w="1398"/>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17B" w:history="1">
                        <w:r w:rsidR="00D03E1F">
                          <w:rPr>
                            <w:color w:val="0000FF"/>
                            <w:sz w:val="16"/>
                            <w:szCs w:val="16"/>
                            <w:u w:val="single"/>
                          </w:rPr>
                          <w:t>oid</w:t>
                        </w:r>
                      </w:hyperlink>
                    </w:p>
                  </w:tc>
                  <w:tc>
                    <w:tcPr>
                      <w:tcW w:w="784" w:type="pct"/>
                    </w:tcPr>
                    <w:p w:rsidR="00D03E1F" w:rsidRDefault="00A61963" w:rsidP="006C2718">
                      <w:pPr>
                        <w:widowControl w:val="0"/>
                        <w:autoSpaceDE w:val="0"/>
                        <w:autoSpaceDN w:val="0"/>
                        <w:adjustRightInd w:val="0"/>
                        <w:rPr>
                          <w:sz w:val="24"/>
                        </w:rPr>
                      </w:pPr>
                      <w:hyperlink w:anchor="Link12" w:history="1">
                        <w:r w:rsidR="00D03E1F">
                          <w:rPr>
                            <w:b/>
                            <w:bCs/>
                            <w:color w:val="0000FF"/>
                            <w:sz w:val="16"/>
                            <w:szCs w:val="16"/>
                            <w:u w:val="single"/>
                          </w:rPr>
                          <w:t>oidType</w:t>
                        </w:r>
                      </w:hyperlink>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69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Metric to be reported as the specified OID object.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25" w:name="Link17B"/>
          <w:bookmarkEnd w:id="925"/>
          <w:proofErr w:type="gramStart"/>
          <w:r>
            <w:rPr>
              <w:color w:val="000000"/>
              <w:szCs w:val="20"/>
            </w:rPr>
            <w:t>attribute</w:t>
          </w:r>
          <w:proofErr w:type="gramEnd"/>
          <w:r>
            <w:rPr>
              <w:color w:val="000000"/>
              <w:szCs w:val="20"/>
            </w:rPr>
            <w:t xml:space="preserve"> </w:t>
          </w:r>
          <w:r>
            <w:rPr>
              <w:b/>
              <w:bCs/>
              <w:color w:val="000000"/>
              <w:szCs w:val="20"/>
            </w:rPr>
            <w:t>statistics/metric/@oid</w:t>
          </w:r>
        </w:p>
        <w:tbl>
          <w:tblPr>
            <w:tblW w:w="4999" w:type="pct"/>
            <w:tblLook w:val="0000"/>
          </w:tblPr>
          <w:tblGrid>
            <w:gridCol w:w="957"/>
            <w:gridCol w:w="8613"/>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12" w:history="1">
                  <w:r w:rsidR="00D03E1F">
                    <w:rPr>
                      <w:b/>
                      <w:bCs/>
                      <w:color w:val="0000FF"/>
                      <w:sz w:val="16"/>
                      <w:szCs w:val="16"/>
                      <w:u w:val="single"/>
                    </w:rPr>
                    <w:t>oidType</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30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130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[0-9]+(\.[0-9]+)*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926" w:name="Link4D"/>
          <w:bookmarkStart w:id="927" w:name="_Toc293927468"/>
          <w:bookmarkStart w:id="928" w:name="_Toc366229856"/>
          <w:bookmarkEnd w:id="926"/>
          <w:proofErr w:type="gramStart"/>
          <w:r>
            <w:lastRenderedPageBreak/>
            <w:t>complexType</w:t>
          </w:r>
          <w:proofErr w:type="gramEnd"/>
          <w:r>
            <w:t xml:space="preserve"> then</w:t>
          </w:r>
          <w:bookmarkEnd w:id="927"/>
          <w:bookmarkEnd w:id="928"/>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1466850" cy="790575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66850" cy="7905750"/>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children</w:t>
                </w:r>
              </w:p>
            </w:tc>
            <w:tc>
              <w:tcPr>
                <w:tcW w:w="4410" w:type="pct"/>
                <w:tcBorders>
                  <w:top w:val="single" w:sz="4" w:space="0" w:color="auto"/>
                  <w:left w:val="single" w:sz="4" w:space="0" w:color="auto"/>
                  <w:bottom w:val="single" w:sz="4" w:space="0" w:color="auto"/>
                  <w:right w:val="single" w:sz="4" w:space="0" w:color="auto"/>
                </w:tcBorders>
              </w:tcPr>
              <w:p w:rsidR="00D03E1F" w:rsidRDefault="00A61963" w:rsidP="006C2718">
                <w:pPr>
                  <w:widowControl w:val="0"/>
                  <w:autoSpaceDE w:val="0"/>
                  <w:autoSpaceDN w:val="0"/>
                  <w:adjustRightInd w:val="0"/>
                  <w:spacing w:before="75" w:after="75"/>
                  <w:rPr>
                    <w:sz w:val="24"/>
                  </w:rPr>
                </w:pPr>
                <w:hyperlink w:anchor="LinkB3" w:history="1">
                  <w:r w:rsidR="00D03E1F">
                    <w:rPr>
                      <w:b/>
                      <w:bCs/>
                      <w:color w:val="0000FF"/>
                      <w:sz w:val="16"/>
                      <w:szCs w:val="16"/>
                      <w:u w:val="single"/>
                    </w:rPr>
                    <w:t>set</w:t>
                  </w:r>
                </w:hyperlink>
                <w:r w:rsidR="00D03E1F">
                  <w:rPr>
                    <w:b/>
                    <w:bCs/>
                    <w:color w:val="000000"/>
                    <w:sz w:val="16"/>
                    <w:szCs w:val="16"/>
                  </w:rPr>
                  <w:t xml:space="preserve"> </w:t>
                </w:r>
                <w:hyperlink w:anchor="LinkB4" w:history="1">
                  <w:r w:rsidR="00D03E1F">
                    <w:rPr>
                      <w:b/>
                      <w:bCs/>
                      <w:color w:val="0000FF"/>
                      <w:sz w:val="16"/>
                      <w:szCs w:val="16"/>
                      <w:u w:val="single"/>
                    </w:rPr>
                    <w:t>set-if-null</w:t>
                  </w:r>
                </w:hyperlink>
                <w:r w:rsidR="00D03E1F">
                  <w:rPr>
                    <w:b/>
                    <w:bCs/>
                    <w:color w:val="000000"/>
                    <w:sz w:val="16"/>
                    <w:szCs w:val="16"/>
                  </w:rPr>
                  <w:t xml:space="preserve"> </w:t>
                </w:r>
                <w:hyperlink w:anchor="LinkB5" w:history="1">
                  <w:r w:rsidR="00D03E1F">
                    <w:rPr>
                      <w:b/>
                      <w:bCs/>
                      <w:color w:val="0000FF"/>
                      <w:sz w:val="16"/>
                      <w:szCs w:val="16"/>
                      <w:u w:val="single"/>
                    </w:rPr>
                    <w:t>add</w:t>
                  </w:r>
                </w:hyperlink>
                <w:r w:rsidR="00D03E1F">
                  <w:rPr>
                    <w:b/>
                    <w:bCs/>
                    <w:color w:val="000000"/>
                    <w:sz w:val="16"/>
                    <w:szCs w:val="16"/>
                  </w:rPr>
                  <w:t xml:space="preserve"> </w:t>
                </w:r>
                <w:hyperlink w:anchor="LinkB6" w:history="1">
                  <w:r w:rsidR="00D03E1F">
                    <w:rPr>
                      <w:b/>
                      <w:bCs/>
                      <w:color w:val="0000FF"/>
                      <w:sz w:val="16"/>
                      <w:szCs w:val="16"/>
                      <w:u w:val="single"/>
                    </w:rPr>
                    <w:t>remove</w:t>
                  </w:r>
                </w:hyperlink>
                <w:r w:rsidR="00D03E1F">
                  <w:rPr>
                    <w:b/>
                    <w:bCs/>
                    <w:color w:val="000000"/>
                    <w:sz w:val="16"/>
                    <w:szCs w:val="16"/>
                  </w:rPr>
                  <w:t xml:space="preserve"> </w:t>
                </w:r>
                <w:hyperlink w:anchor="LinkB7" w:history="1">
                  <w:r w:rsidR="00D03E1F">
                    <w:rPr>
                      <w:b/>
                      <w:bCs/>
                      <w:color w:val="0000FF"/>
                      <w:sz w:val="16"/>
                      <w:szCs w:val="16"/>
                      <w:u w:val="single"/>
                    </w:rPr>
                    <w:t>delete</w:t>
                  </w:r>
                </w:hyperlink>
                <w:r w:rsidR="00D03E1F">
                  <w:rPr>
                    <w:b/>
                    <w:bCs/>
                    <w:color w:val="000000"/>
                    <w:sz w:val="16"/>
                    <w:szCs w:val="16"/>
                  </w:rPr>
                  <w:t xml:space="preserve"> </w:t>
                </w:r>
                <w:hyperlink w:anchor="LinkB8" w:history="1">
                  <w:r w:rsidR="00D03E1F">
                    <w:rPr>
                      <w:b/>
                      <w:bCs/>
                      <w:color w:val="0000FF"/>
                      <w:sz w:val="16"/>
                      <w:szCs w:val="16"/>
                      <w:u w:val="single"/>
                    </w:rPr>
                    <w:t>lookup</w:t>
                  </w:r>
                </w:hyperlink>
                <w:r w:rsidR="00D03E1F">
                  <w:rPr>
                    <w:b/>
                    <w:bCs/>
                    <w:color w:val="000000"/>
                    <w:sz w:val="16"/>
                    <w:szCs w:val="16"/>
                  </w:rPr>
                  <w:t xml:space="preserve"> </w:t>
                </w:r>
                <w:hyperlink w:anchor="LinkB9" w:history="1">
                  <w:r w:rsidR="00D03E1F">
                    <w:rPr>
                      <w:b/>
                      <w:bCs/>
                      <w:color w:val="0000FF"/>
                      <w:sz w:val="16"/>
                      <w:szCs w:val="16"/>
                      <w:u w:val="single"/>
                    </w:rPr>
                    <w:t>break</w:t>
                  </w:r>
                </w:hyperlink>
                <w:r w:rsidR="00D03E1F">
                  <w:rPr>
                    <w:b/>
                    <w:bCs/>
                    <w:color w:val="000000"/>
                    <w:sz w:val="16"/>
                    <w:szCs w:val="16"/>
                  </w:rPr>
                  <w:t xml:space="preserve"> </w:t>
                </w:r>
                <w:hyperlink w:anchor="LinkBA" w:history="1">
                  <w:r w:rsidR="00D03E1F">
                    <w:rPr>
                      <w:b/>
                      <w:bCs/>
                      <w:color w:val="0000FF"/>
                      <w:sz w:val="16"/>
                      <w:szCs w:val="16"/>
                      <w:u w:val="single"/>
                    </w:rPr>
                    <w:t>end</w:t>
                  </w:r>
                </w:hyperlink>
                <w:r w:rsidR="00D03E1F">
                  <w:rPr>
                    <w:b/>
                    <w:bCs/>
                    <w:color w:val="000000"/>
                    <w:sz w:val="16"/>
                    <w:szCs w:val="16"/>
                  </w:rPr>
                  <w:t xml:space="preserve"> </w:t>
                </w:r>
                <w:hyperlink w:anchor="LinkBB" w:history="1">
                  <w:r w:rsidR="00D03E1F">
                    <w:rPr>
                      <w:b/>
                      <w:bCs/>
                      <w:color w:val="0000FF"/>
                      <w:sz w:val="16"/>
                      <w:szCs w:val="16"/>
                      <w:u w:val="single"/>
                    </w:rPr>
                    <w:t>call</w:t>
                  </w:r>
                </w:hyperlink>
                <w:r w:rsidR="00D03E1F">
                  <w:rPr>
                    <w:b/>
                    <w:bCs/>
                    <w:color w:val="000000"/>
                    <w:sz w:val="16"/>
                    <w:szCs w:val="16"/>
                  </w:rPr>
                  <w:t xml:space="preserve"> </w:t>
                </w:r>
                <w:hyperlink w:anchor="LinkBC" w:history="1">
                  <w:r w:rsidR="00D03E1F">
                    <w:rPr>
                      <w:b/>
                      <w:bCs/>
                      <w:color w:val="0000FF"/>
                      <w:sz w:val="16"/>
                      <w:szCs w:val="16"/>
                      <w:u w:val="single"/>
                    </w:rPr>
                    <w:t>log</w:t>
                  </w:r>
                </w:hyperlink>
                <w:r w:rsidR="00D03E1F">
                  <w:rPr>
                    <w:b/>
                    <w:bCs/>
                    <w:color w:val="000000"/>
                    <w:sz w:val="16"/>
                    <w:szCs w:val="16"/>
                  </w:rPr>
                  <w:t xml:space="preserve"> </w:t>
                </w:r>
                <w:hyperlink w:anchor="LinkBD" w:history="1">
                  <w:r w:rsidR="00D03E1F">
                    <w:rPr>
                      <w:b/>
                      <w:bCs/>
                      <w:color w:val="0000FF"/>
                      <w:sz w:val="16"/>
                      <w:szCs w:val="16"/>
                      <w:u w:val="single"/>
                    </w:rPr>
                    <w:t>if</w:t>
                  </w:r>
                </w:hyperlink>
                <w:r w:rsidR="00D03E1F">
                  <w:rPr>
                    <w:b/>
                    <w:bCs/>
                    <w:color w:val="000000"/>
                    <w:sz w:val="16"/>
                    <w:szCs w:val="16"/>
                  </w:rPr>
                  <w:t xml:space="preserve"> </w:t>
                </w:r>
                <w:hyperlink w:anchor="LinkBE" w:history="1">
                  <w:r w:rsidR="00D03E1F">
                    <w:rPr>
                      <w:b/>
                      <w:bCs/>
                      <w:color w:val="0000FF"/>
                      <w:sz w:val="16"/>
                      <w:szCs w:val="16"/>
                      <w:u w:val="single"/>
                    </w:rPr>
                    <w:t>foreach</w:t>
                  </w:r>
                </w:hyperlink>
                <w:r w:rsidR="00D03E1F">
                  <w:rPr>
                    <w:b/>
                    <w:bCs/>
                    <w:color w:val="000000"/>
                    <w:sz w:val="16"/>
                    <w:szCs w:val="16"/>
                  </w:rPr>
                  <w:t xml:space="preserve"> </w:t>
                </w:r>
                <w:hyperlink w:anchor="LinkBF" w:history="1">
                  <w:r w:rsidR="00D03E1F">
                    <w:rPr>
                      <w:b/>
                      <w:bCs/>
                      <w:color w:val="0000FF"/>
                      <w:sz w:val="16"/>
                      <w:szCs w:val="16"/>
                      <w:u w:val="single"/>
                    </w:rPr>
                    <w:t>dump-vars</w:t>
                  </w:r>
                </w:hyperlink>
                <w:r w:rsidR="00D03E1F">
                  <w:rPr>
                    <w:b/>
                    <w:bCs/>
                    <w:color w:val="000000"/>
                    <w:sz w:val="16"/>
                    <w:szCs w:val="16"/>
                  </w:rPr>
                  <w:t xml:space="preserve"> </w:t>
                </w:r>
                <w:hyperlink w:anchor="LinkC0" w:history="1">
                  <w:r w:rsidR="00D03E1F">
                    <w:rPr>
                      <w:b/>
                      <w:bCs/>
                      <w:color w:val="0000FF"/>
                      <w:sz w:val="16"/>
                      <w:szCs w:val="16"/>
                      <w:u w:val="single"/>
                    </w:rPr>
                    <w:t>pause</w:t>
                  </w:r>
                </w:hyperlink>
                <w:r w:rsidR="00D03E1F">
                  <w:rPr>
                    <w:b/>
                    <w:bCs/>
                    <w:color w:val="000000"/>
                    <w:sz w:val="16"/>
                    <w:szCs w:val="16"/>
                  </w:rPr>
                  <w:t xml:space="preserve"> </w:t>
                </w:r>
                <w:hyperlink w:anchor="LinkC1" w:history="1">
                  <w:r w:rsidR="00D03E1F">
                    <w:rPr>
                      <w:b/>
                      <w:bCs/>
                      <w:color w:val="0000FF"/>
                      <w:sz w:val="16"/>
                      <w:szCs w:val="16"/>
                      <w:u w:val="single"/>
                    </w:rPr>
                    <w:t>radius-set</w:t>
                  </w:r>
                </w:hyperlink>
                <w:r w:rsidR="00D03E1F">
                  <w:rPr>
                    <w:b/>
                    <w:bCs/>
                    <w:color w:val="000000"/>
                    <w:sz w:val="16"/>
                    <w:szCs w:val="16"/>
                  </w:rPr>
                  <w:t xml:space="preserve"> </w:t>
                </w:r>
                <w:hyperlink w:anchor="LinkC2" w:history="1">
                  <w:r w:rsidR="00D03E1F">
                    <w:rPr>
                      <w:b/>
                      <w:bCs/>
                      <w:color w:val="0000FF"/>
                      <w:sz w:val="16"/>
                      <w:szCs w:val="16"/>
                      <w:u w:val="single"/>
                    </w:rPr>
                    <w:t>radius-add</w:t>
                  </w:r>
                </w:hyperlink>
                <w:r w:rsidR="00D03E1F">
                  <w:rPr>
                    <w:b/>
                    <w:bCs/>
                    <w:color w:val="000000"/>
                    <w:sz w:val="16"/>
                    <w:szCs w:val="16"/>
                  </w:rPr>
                  <w:t xml:space="preserve"> </w:t>
                </w:r>
                <w:hyperlink w:anchor="LinkC3" w:history="1">
                  <w:r w:rsidR="00D03E1F">
                    <w:rPr>
                      <w:b/>
                      <w:bCs/>
                      <w:color w:val="0000FF"/>
                      <w:sz w:val="16"/>
                      <w:szCs w:val="16"/>
                      <w:u w:val="single"/>
                    </w:rPr>
                    <w:t>radius-remove</w:t>
                  </w:r>
                </w:hyperlink>
                <w:r w:rsidR="00D03E1F">
                  <w:rPr>
                    <w:b/>
                    <w:bCs/>
                    <w:color w:val="000000"/>
                    <w:sz w:val="16"/>
                    <w:szCs w:val="16"/>
                  </w:rPr>
                  <w:t xml:space="preserve"> </w:t>
                </w:r>
                <w:hyperlink w:anchor="LinkC4" w:history="1">
                  <w:r w:rsidR="00D03E1F">
                    <w:rPr>
                      <w:b/>
                      <w:bCs/>
                      <w:color w:val="0000FF"/>
                      <w:sz w:val="16"/>
                      <w:szCs w:val="16"/>
                      <w:u w:val="single"/>
                    </w:rPr>
                    <w:t>radius-delete</w:t>
                  </w:r>
                </w:hyperlink>
                <w:r w:rsidR="00D03E1F">
                  <w:rPr>
                    <w:b/>
                    <w:bCs/>
                    <w:color w:val="000000"/>
                    <w:sz w:val="16"/>
                    <w:szCs w:val="16"/>
                  </w:rPr>
                  <w:t xml:space="preserve"> </w:t>
                </w:r>
                <w:hyperlink w:anchor="LinkC5" w:history="1">
                  <w:r w:rsidR="00D03E1F">
                    <w:rPr>
                      <w:b/>
                      <w:bCs/>
                      <w:color w:val="0000FF"/>
                      <w:sz w:val="16"/>
                      <w:szCs w:val="16"/>
                      <w:u w:val="single"/>
                    </w:rPr>
                    <w:t>log-radius-packet</w:t>
                  </w:r>
                </w:hyperlink>
                <w:r w:rsidR="00D03E1F">
                  <w:rPr>
                    <w:b/>
                    <w:bCs/>
                    <w:color w:val="000000"/>
                    <w:sz w:val="16"/>
                    <w:szCs w:val="16"/>
                  </w:rPr>
                  <w:t xml:space="preserve"> </w:t>
                </w:r>
                <w:hyperlink w:anchor="LinkC6" w:history="1">
                  <w:r w:rsidR="00D03E1F">
                    <w:rPr>
                      <w:b/>
                      <w:bCs/>
                      <w:color w:val="0000FF"/>
                      <w:sz w:val="16"/>
                      <w:szCs w:val="16"/>
                      <w:u w:val="single"/>
                    </w:rPr>
                    <w:t>copy-framed-routes</w:t>
                  </w:r>
                </w:hyperlink>
                <w:r w:rsidR="00D03E1F">
                  <w:rPr>
                    <w:b/>
                    <w:bCs/>
                    <w:color w:val="000000"/>
                    <w:sz w:val="16"/>
                    <w:szCs w:val="16"/>
                  </w:rPr>
                  <w:t xml:space="preserve"> </w:t>
                </w:r>
                <w:hyperlink w:anchor="LinkC7" w:history="1">
                  <w:r w:rsidR="00D03E1F">
                    <w:rPr>
                      <w:b/>
                      <w:bCs/>
                      <w:color w:val="0000FF"/>
                      <w:sz w:val="16"/>
                      <w:szCs w:val="16"/>
                      <w:u w:val="single"/>
                    </w:rPr>
                    <w:t>add-session-type</w:t>
                  </w:r>
                </w:hyperlink>
                <w:r w:rsidR="00D03E1F">
                  <w:rPr>
                    <w:b/>
                    <w:bCs/>
                    <w:color w:val="000000"/>
                    <w:sz w:val="16"/>
                    <w:szCs w:val="16"/>
                  </w:rPr>
                  <w:t xml:space="preserve"> </w:t>
                </w:r>
                <w:hyperlink w:anchor="LinkC8" w:history="1">
                  <w:r w:rsidR="00D03E1F">
                    <w:rPr>
                      <w:b/>
                      <w:bCs/>
                      <w:color w:val="0000FF"/>
                      <w:sz w:val="16"/>
                      <w:szCs w:val="16"/>
                      <w:u w:val="single"/>
                    </w:rPr>
                    <w:t>dpi-get-profile</w:t>
                  </w:r>
                </w:hyperlink>
                <w:r w:rsidR="00D03E1F">
                  <w:rPr>
                    <w:b/>
                    <w:bCs/>
                    <w:color w:val="000000"/>
                    <w:sz w:val="16"/>
                    <w:szCs w:val="16"/>
                  </w:rPr>
                  <w:t xml:space="preserve"> </w:t>
                </w:r>
                <w:hyperlink w:anchor="LinkC9" w:history="1">
                  <w:r w:rsidR="00D03E1F">
                    <w:rPr>
                      <w:b/>
                      <w:bCs/>
                      <w:color w:val="0000FF"/>
                      <w:sz w:val="16"/>
                      <w:szCs w:val="16"/>
                      <w:u w:val="single"/>
                    </w:rPr>
                    <w:t>dpi-update</w:t>
                  </w:r>
                </w:hyperlink>
                <w:r w:rsidR="00D03E1F">
                  <w:rPr>
                    <w:b/>
                    <w:bCs/>
                    <w:color w:val="000000"/>
                    <w:sz w:val="16"/>
                    <w:szCs w:val="16"/>
                  </w:rPr>
                  <w:t xml:space="preserve"> </w:t>
                </w:r>
                <w:hyperlink w:anchor="LinkCA" w:history="1">
                  <w:r w:rsidR="00D03E1F">
                    <w:rPr>
                      <w:b/>
                      <w:bCs/>
                      <w:color w:val="0000FF"/>
                      <w:sz w:val="16"/>
                      <w:szCs w:val="16"/>
                      <w:u w:val="single"/>
                    </w:rPr>
                    <w:t>access-accept</w:t>
                  </w:r>
                </w:hyperlink>
                <w:r w:rsidR="00D03E1F">
                  <w:rPr>
                    <w:b/>
                    <w:bCs/>
                    <w:color w:val="000000"/>
                    <w:sz w:val="16"/>
                    <w:szCs w:val="16"/>
                  </w:rPr>
                  <w:t xml:space="preserve"> </w:t>
                </w:r>
                <w:hyperlink w:anchor="LinkCB" w:history="1">
                  <w:r w:rsidR="00D03E1F">
                    <w:rPr>
                      <w:b/>
                      <w:bCs/>
                      <w:color w:val="0000FF"/>
                      <w:sz w:val="16"/>
                      <w:szCs w:val="16"/>
                      <w:u w:val="single"/>
                    </w:rPr>
                    <w:t>access-reject</w:t>
                  </w:r>
                </w:hyperlink>
                <w:r w:rsidR="00D03E1F">
                  <w:rPr>
                    <w:b/>
                    <w:bCs/>
                    <w:color w:val="000000"/>
                    <w:sz w:val="16"/>
                    <w:szCs w:val="16"/>
                  </w:rPr>
                  <w:t xml:space="preserve"> </w:t>
                </w:r>
                <w:hyperlink w:anchor="LinkCC" w:history="1">
                  <w:r w:rsidR="00D03E1F">
                    <w:rPr>
                      <w:b/>
                      <w:bCs/>
                      <w:color w:val="0000FF"/>
                      <w:sz w:val="16"/>
                      <w:szCs w:val="16"/>
                      <w:u w:val="single"/>
                    </w:rPr>
                    <w:t>proxy</w:t>
                  </w:r>
                </w:hyperlink>
                <w:r w:rsidR="00D03E1F">
                  <w:rPr>
                    <w:b/>
                    <w:bCs/>
                    <w:color w:val="000000"/>
                    <w:sz w:val="16"/>
                    <w:szCs w:val="16"/>
                  </w:rPr>
                  <w:t xml:space="preserve"> </w:t>
                </w:r>
                <w:hyperlink w:anchor="LinkCD" w:history="1">
                  <w:r w:rsidR="00D03E1F">
                    <w:rPr>
                      <w:b/>
                      <w:bCs/>
                      <w:color w:val="0000FF"/>
                      <w:sz w:val="16"/>
                      <w:szCs w:val="16"/>
                      <w:u w:val="single"/>
                    </w:rPr>
                    <w:t>check-reorder-discard</w:t>
                  </w:r>
                </w:hyperlink>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696"/>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DC" w:history="1">
                        <w:r w:rsidR="00D03E1F">
                          <w:rPr>
                            <w:b/>
                            <w:bCs/>
                            <w:color w:val="0000FF"/>
                            <w:sz w:val="16"/>
                            <w:szCs w:val="16"/>
                            <w:u w:val="single"/>
                          </w:rPr>
                          <w:t>if/then</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03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Statements executed as part of an 'if' statement, when the logical test returns true.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2"/>
          </w:pPr>
          <w:bookmarkStart w:id="929" w:name="Link4E"/>
          <w:bookmarkStart w:id="930" w:name="_Toc293927469"/>
          <w:bookmarkStart w:id="931" w:name="_Toc366229857"/>
          <w:bookmarkEnd w:id="929"/>
          <w:proofErr w:type="gramStart"/>
          <w:r>
            <w:t>complexType</w:t>
          </w:r>
          <w:proofErr w:type="gramEnd"/>
          <w:r>
            <w:t xml:space="preserve"> variable</w:t>
          </w:r>
          <w:bookmarkEnd w:id="930"/>
          <w:bookmarkEnd w:id="931"/>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noProof/>
                    <w:sz w:val="24"/>
                  </w:rPr>
                  <w:drawing>
                    <wp:inline distT="0" distB="0" distL="0" distR="0">
                      <wp:extent cx="2790825" cy="1743075"/>
                      <wp:effectExtent l="0" t="0" r="9525" b="9525"/>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0825" cy="1743075"/>
                              </a:xfrm>
                              <a:prstGeom prst="rect">
                                <a:avLst/>
                              </a:prstGeom>
                              <a:noFill/>
                              <a:ln>
                                <a:noFill/>
                              </a:ln>
                            </pic:spPr>
                          </pic:pic>
                        </a:graphicData>
                      </a:graphic>
                    </wp:inline>
                  </w:drawing>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76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88" w:history="1">
                        <w:r w:rsidR="00D03E1F">
                          <w:rPr>
                            <w:b/>
                            <w:bCs/>
                            <w:color w:val="0000FF"/>
                            <w:sz w:val="16"/>
                            <w:szCs w:val="16"/>
                            <w:u w:val="single"/>
                          </w:rPr>
                          <w:t>logicClause/variable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attributes</w:t>
                </w:r>
              </w:p>
            </w:tc>
            <w:tc>
              <w:tcPr>
                <w:tcW w:w="4410" w:type="pct"/>
                <w:tcBorders>
                  <w:top w:val="single" w:sz="4" w:space="0" w:color="auto"/>
                  <w:left w:val="single" w:sz="4" w:space="0" w:color="auto"/>
                  <w:bottom w:val="single" w:sz="4" w:space="0" w:color="auto"/>
                  <w:right w:val="single" w:sz="4" w:space="0" w:color="auto"/>
                </w:tcBorders>
              </w:tcPr>
              <w:tbl>
                <w:tblPr>
                  <w:tblW w:w="4999" w:type="pct"/>
                  <w:tblLook w:val="0000"/>
                </w:tblPr>
                <w:tblGrid>
                  <w:gridCol w:w="1381"/>
                  <w:gridCol w:w="1381"/>
                  <w:gridCol w:w="1381"/>
                  <w:gridCol w:w="1381"/>
                  <w:gridCol w:w="1382"/>
                  <w:gridCol w:w="1482"/>
                </w:tblGrid>
                <w:tr w:rsidR="00D03E1F" w:rsidTr="006C2718">
                  <w:tc>
                    <w:tcPr>
                      <w:tcW w:w="784" w:type="pct"/>
                    </w:tcPr>
                    <w:p w:rsidR="00D03E1F" w:rsidRDefault="00D03E1F" w:rsidP="006C2718">
                      <w:pPr>
                        <w:widowControl w:val="0"/>
                        <w:autoSpaceDE w:val="0"/>
                        <w:autoSpaceDN w:val="0"/>
                        <w:adjustRightInd w:val="0"/>
                        <w:rPr>
                          <w:sz w:val="24"/>
                        </w:rPr>
                      </w:pPr>
                      <w:r>
                        <w:rPr>
                          <w:color w:val="808080"/>
                          <w:sz w:val="16"/>
                          <w:szCs w:val="16"/>
                        </w:rPr>
                        <w:t xml:space="preserve">Name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Type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Use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Default  </w:t>
                      </w:r>
                    </w:p>
                  </w:tc>
                  <w:tc>
                    <w:tcPr>
                      <w:tcW w:w="784" w:type="pct"/>
                    </w:tcPr>
                    <w:p w:rsidR="00D03E1F" w:rsidRDefault="00D03E1F" w:rsidP="006C2718">
                      <w:pPr>
                        <w:widowControl w:val="0"/>
                        <w:autoSpaceDE w:val="0"/>
                        <w:autoSpaceDN w:val="0"/>
                        <w:adjustRightInd w:val="0"/>
                        <w:rPr>
                          <w:sz w:val="24"/>
                        </w:rPr>
                      </w:pPr>
                      <w:r>
                        <w:rPr>
                          <w:color w:val="808080"/>
                          <w:sz w:val="16"/>
                          <w:szCs w:val="16"/>
                        </w:rPr>
                        <w:t xml:space="preserve">Fixed  </w:t>
                      </w:r>
                    </w:p>
                  </w:tc>
                  <w:tc>
                    <w:tcPr>
                      <w:tcW w:w="784" w:type="pct"/>
                    </w:tcPr>
                    <w:p w:rsidR="00D03E1F" w:rsidRDefault="00D03E1F" w:rsidP="006C2718">
                      <w:pPr>
                        <w:widowControl w:val="0"/>
                        <w:autoSpaceDE w:val="0"/>
                        <w:autoSpaceDN w:val="0"/>
                        <w:adjustRightInd w:val="0"/>
                        <w:rPr>
                          <w:sz w:val="24"/>
                        </w:rPr>
                      </w:pPr>
                      <w:r>
                        <w:rPr>
                          <w:color w:val="808080"/>
                          <w:sz w:val="16"/>
                          <w:szCs w:val="16"/>
                        </w:rPr>
                        <w:t>annotation</w:t>
                      </w:r>
                    </w:p>
                  </w:tc>
                </w:tr>
                <w:tr w:rsidR="00D03E1F" w:rsidTr="006C2718">
                  <w:tc>
                    <w:tcPr>
                      <w:tcW w:w="784" w:type="pct"/>
                    </w:tcPr>
                    <w:p w:rsidR="00D03E1F" w:rsidRDefault="00A61963" w:rsidP="006C2718">
                      <w:pPr>
                        <w:widowControl w:val="0"/>
                        <w:autoSpaceDE w:val="0"/>
                        <w:autoSpaceDN w:val="0"/>
                        <w:adjustRightInd w:val="0"/>
                        <w:rPr>
                          <w:sz w:val="24"/>
                        </w:rPr>
                      </w:pPr>
                      <w:hyperlink w:anchor="LinkA4" w:history="1">
                        <w:r w:rsidR="00D03E1F">
                          <w:rPr>
                            <w:color w:val="0000FF"/>
                            <w:sz w:val="16"/>
                            <w:szCs w:val="16"/>
                            <w:u w:val="single"/>
                          </w:rPr>
                          <w:t>name</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784" w:type="pct"/>
                    </w:tcPr>
                    <w:p w:rsidR="00D03E1F" w:rsidRDefault="00A61963" w:rsidP="006C2718">
                      <w:pPr>
                        <w:widowControl w:val="0"/>
                        <w:autoSpaceDE w:val="0"/>
                        <w:autoSpaceDN w:val="0"/>
                        <w:adjustRightInd w:val="0"/>
                        <w:rPr>
                          <w:sz w:val="24"/>
                        </w:rPr>
                      </w:pPr>
                      <w:hyperlink w:anchor="LinkA5" w:history="1">
                        <w:r w:rsidR="00D03E1F">
                          <w:rPr>
                            <w:color w:val="0000FF"/>
                            <w:sz w:val="16"/>
                            <w:szCs w:val="16"/>
                            <w:u w:val="single"/>
                          </w:rPr>
                          <w:t>regex</w:t>
                        </w:r>
                      </w:hyperlink>
                    </w:p>
                  </w:tc>
                  <w:tc>
                    <w:tcPr>
                      <w:tcW w:w="784" w:type="pct"/>
                    </w:tcPr>
                    <w:p w:rsidR="00D03E1F" w:rsidRDefault="00D03E1F" w:rsidP="006C2718">
                      <w:pPr>
                        <w:widowControl w:val="0"/>
                        <w:autoSpaceDE w:val="0"/>
                        <w:autoSpaceDN w:val="0"/>
                        <w:adjustRightInd w:val="0"/>
                        <w:rPr>
                          <w:sz w:val="24"/>
                        </w:rPr>
                      </w:pPr>
                      <w:r>
                        <w:rPr>
                          <w:b/>
                          <w:bCs/>
                          <w:color w:val="000000"/>
                          <w:sz w:val="16"/>
                          <w:szCs w:val="16"/>
                        </w:rPr>
                        <w:t>xs:string</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required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p w:rsidR="00D03E1F" w:rsidRDefault="00D03E1F" w:rsidP="006C2718">
                      <w:pPr>
                        <w:widowControl w:val="0"/>
                        <w:autoSpaceDE w:val="0"/>
                        <w:autoSpaceDN w:val="0"/>
                        <w:adjustRightInd w:val="0"/>
                        <w:rPr>
                          <w:sz w:val="24"/>
                        </w:rPr>
                      </w:pPr>
                      <w:r>
                        <w:rPr>
                          <w:color w:val="000000"/>
                          <w:sz w:val="16"/>
                          <w:szCs w:val="16"/>
                        </w:rPr>
                        <w:t xml:space="preserve">  </w:t>
                      </w:r>
                    </w:p>
                  </w:tc>
                  <w:tc>
                    <w:tcPr>
                      <w:tcW w:w="784" w:type="pct"/>
                    </w:tcPr>
                    <w:tbl>
                      <w:tblPr>
                        <w:tblW w:w="0" w:type="auto"/>
                        <w:tblLook w:val="0000"/>
                      </w:tblPr>
                      <w:tblGrid>
                        <w:gridCol w:w="126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Literal regular expression to match against.</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011"/>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Matches the value of a variable against a regular expression.  Returns true if the value matches.</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32" w:name="LinkA4"/>
          <w:bookmarkEnd w:id="932"/>
          <w:proofErr w:type="gramStart"/>
          <w:r>
            <w:rPr>
              <w:color w:val="000000"/>
              <w:szCs w:val="20"/>
            </w:rPr>
            <w:lastRenderedPageBreak/>
            <w:t>attribute</w:t>
          </w:r>
          <w:proofErr w:type="gramEnd"/>
          <w:r>
            <w:rPr>
              <w:color w:val="000000"/>
              <w:szCs w:val="20"/>
            </w:rPr>
            <w:t xml:space="preserve"> </w:t>
          </w:r>
          <w:r>
            <w:rPr>
              <w:b/>
              <w:bCs/>
              <w:color w:val="000000"/>
              <w:szCs w:val="20"/>
            </w:rPr>
            <w:t>variable/@name</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737"/>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Name of the variable.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keepNext/>
            <w:widowControl w:val="0"/>
            <w:autoSpaceDE w:val="0"/>
            <w:autoSpaceDN w:val="0"/>
            <w:adjustRightInd w:val="0"/>
            <w:rPr>
              <w:sz w:val="24"/>
            </w:rPr>
          </w:pPr>
          <w:bookmarkStart w:id="933" w:name="LinkA5"/>
          <w:bookmarkEnd w:id="933"/>
          <w:proofErr w:type="gramStart"/>
          <w:r>
            <w:rPr>
              <w:color w:val="000000"/>
              <w:szCs w:val="20"/>
            </w:rPr>
            <w:t>attribute</w:t>
          </w:r>
          <w:proofErr w:type="gramEnd"/>
          <w:r>
            <w:rPr>
              <w:color w:val="000000"/>
              <w:szCs w:val="20"/>
            </w:rPr>
            <w:t xml:space="preserve"> </w:t>
          </w:r>
          <w:r>
            <w:rPr>
              <w:b/>
              <w:bCs/>
              <w:color w:val="000000"/>
              <w:szCs w:val="20"/>
            </w:rPr>
            <w:t>variable/@regex</w:t>
          </w:r>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81"/>
                  <w:gridCol w:w="8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isRef </w:t>
                      </w:r>
                    </w:p>
                  </w:tc>
                  <w:tc>
                    <w:tcPr>
                      <w:tcW w:w="0" w:type="auto"/>
                    </w:tcPr>
                    <w:p w:rsidR="00D03E1F" w:rsidRDefault="00D03E1F" w:rsidP="006C2718">
                      <w:pPr>
                        <w:widowControl w:val="0"/>
                        <w:autoSpaceDE w:val="0"/>
                        <w:autoSpaceDN w:val="0"/>
                        <w:adjustRightInd w:val="0"/>
                        <w:rPr>
                          <w:sz w:val="24"/>
                        </w:rPr>
                      </w:pPr>
                      <w:r>
                        <w:rPr>
                          <w:color w:val="000000"/>
                          <w:sz w:val="16"/>
                          <w:szCs w:val="16"/>
                        </w:rPr>
                        <w:t>0</w:t>
                      </w:r>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use </w:t>
                      </w:r>
                    </w:p>
                  </w:tc>
                  <w:tc>
                    <w:tcPr>
                      <w:tcW w:w="0" w:type="auto"/>
                    </w:tcPr>
                    <w:p w:rsidR="00D03E1F" w:rsidRDefault="00D03E1F" w:rsidP="006C2718">
                      <w:pPr>
                        <w:widowControl w:val="0"/>
                        <w:autoSpaceDE w:val="0"/>
                        <w:autoSpaceDN w:val="0"/>
                        <w:adjustRightInd w:val="0"/>
                        <w:rPr>
                          <w:sz w:val="24"/>
                        </w:rPr>
                      </w:pPr>
                      <w:r>
                        <w:rPr>
                          <w:color w:val="000000"/>
                          <w:sz w:val="16"/>
                          <w:szCs w:val="16"/>
                        </w:rPr>
                        <w:t>required</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27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Literal regular expression to match against.</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34" w:name="Link4"/>
          <w:bookmarkStart w:id="935" w:name="_Toc293927470"/>
          <w:bookmarkStart w:id="936" w:name="_Toc366229858"/>
          <w:bookmarkEnd w:id="934"/>
          <w:proofErr w:type="gramStart"/>
          <w:r>
            <w:t>simpleType</w:t>
          </w:r>
          <w:proofErr w:type="gramEnd"/>
          <w:r>
            <w:t xml:space="preserve"> hostAndPort</w:t>
          </w:r>
          <w:bookmarkEnd w:id="935"/>
          <w:bookmarkEnd w:id="93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base </w:t>
                      </w:r>
                    </w:p>
                  </w:tc>
                  <w:tc>
                    <w:tcPr>
                      <w:tcW w:w="0" w:type="auto"/>
                    </w:tcPr>
                    <w:p w:rsidR="00D03E1F" w:rsidRDefault="00D03E1F" w:rsidP="006C2718">
                      <w:pPr>
                        <w:widowControl w:val="0"/>
                        <w:autoSpaceDE w:val="0"/>
                        <w:autoSpaceDN w:val="0"/>
                        <w:adjustRightInd w:val="0"/>
                        <w:rPr>
                          <w:sz w:val="24"/>
                        </w:rPr>
                      </w:pPr>
                      <w:r>
                        <w:rPr>
                          <w:color w:val="000000"/>
                          <w:sz w:val="16"/>
                          <w:szCs w:val="16"/>
                        </w:rPr>
                        <w:t>xs:string</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49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117" w:history="1">
                        <w:r w:rsidR="00D03E1F">
                          <w:rPr>
                            <w:b/>
                            <w:bCs/>
                            <w:color w:val="0000FF"/>
                            <w:sz w:val="16"/>
                            <w:szCs w:val="16"/>
                            <w:u w:val="single"/>
                          </w:rPr>
                          <w:t>db-instance/host</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2088"/>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w:t>
                      </w:r>
                      <w:proofErr w:type="gramStart"/>
                      <w:r>
                        <w:rPr>
                          <w:color w:val="000000"/>
                          <w:sz w:val="16"/>
                          <w:szCs w:val="16"/>
                        </w:rPr>
                        <w:t>a-zA-Z0-9\-</w:t>
                      </w:r>
                      <w:proofErr w:type="gramEnd"/>
                      <w:r>
                        <w:rPr>
                          <w:color w:val="000000"/>
                          <w:sz w:val="16"/>
                          <w:szCs w:val="16"/>
                        </w:rPr>
                        <w:t>_+.]</w:t>
                      </w:r>
                      <w:proofErr w:type="gramStart"/>
                      <w:r>
                        <w:rPr>
                          <w:color w:val="000000"/>
                          <w:sz w:val="16"/>
                          <w:szCs w:val="16"/>
                        </w:rPr>
                        <w:t>+(</w:t>
                      </w:r>
                      <w:proofErr w:type="gramEnd"/>
                      <w:r>
                        <w:rPr>
                          <w:color w:val="000000"/>
                          <w:sz w:val="16"/>
                          <w:szCs w:val="16"/>
                        </w:rPr>
                        <w:t xml:space="preserve">:[0-9]+)?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05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Hostname with an optional port number.</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37" w:name="Link7"/>
          <w:bookmarkStart w:id="938" w:name="_Toc293927471"/>
          <w:bookmarkStart w:id="939" w:name="_Toc366229859"/>
          <w:bookmarkEnd w:id="937"/>
          <w:proofErr w:type="gramStart"/>
          <w:r>
            <w:lastRenderedPageBreak/>
            <w:t>simpleType</w:t>
          </w:r>
          <w:proofErr w:type="gramEnd"/>
          <w:r>
            <w:t xml:space="preserve"> identifier</w:t>
          </w:r>
          <w:bookmarkEnd w:id="938"/>
          <w:bookmarkEnd w:id="93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base </w:t>
                      </w:r>
                    </w:p>
                  </w:tc>
                  <w:tc>
                    <w:tcPr>
                      <w:tcW w:w="0" w:type="auto"/>
                    </w:tcPr>
                    <w:p w:rsidR="00D03E1F" w:rsidRDefault="00D03E1F" w:rsidP="006C2718">
                      <w:pPr>
                        <w:widowControl w:val="0"/>
                        <w:autoSpaceDE w:val="0"/>
                        <w:autoSpaceDN w:val="0"/>
                        <w:adjustRightInd w:val="0"/>
                        <w:rPr>
                          <w:sz w:val="24"/>
                        </w:rPr>
                      </w:pPr>
                      <w:r>
                        <w:rPr>
                          <w:color w:val="000000"/>
                          <w:sz w:val="16"/>
                          <w:szCs w:val="16"/>
                        </w:rPr>
                        <w:t>xs:string</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95"/>
                  <w:gridCol w:w="2204"/>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10E" w:history="1">
                        <w:r w:rsidR="00D03E1F">
                          <w:rPr>
                            <w:b/>
                            <w:bCs/>
                            <w:color w:val="0000FF"/>
                            <w:sz w:val="16"/>
                            <w:szCs w:val="16"/>
                            <w:u w:val="single"/>
                          </w:rPr>
                          <w:t>database/extract-column</w:t>
                        </w:r>
                      </w:hyperlink>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attribute </w:t>
                      </w:r>
                    </w:p>
                  </w:tc>
                  <w:tc>
                    <w:tcPr>
                      <w:tcW w:w="0" w:type="auto"/>
                    </w:tcPr>
                    <w:p w:rsidR="00D03E1F" w:rsidRDefault="00A61963" w:rsidP="006C2718">
                      <w:pPr>
                        <w:widowControl w:val="0"/>
                        <w:autoSpaceDE w:val="0"/>
                        <w:autoSpaceDN w:val="0"/>
                        <w:adjustRightInd w:val="0"/>
                        <w:rPr>
                          <w:sz w:val="24"/>
                        </w:rPr>
                      </w:pPr>
                      <w:hyperlink w:anchor="Link11F" w:history="1">
                        <w:r w:rsidR="00D03E1F">
                          <w:rPr>
                            <w:b/>
                            <w:bCs/>
                            <w:color w:val="0000FF"/>
                            <w:sz w:val="16"/>
                            <w:szCs w:val="16"/>
                            <w:u w:val="single"/>
                          </w:rPr>
                          <w:t>database/param/@column</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1199"/>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[a-zA-Z0-9_]+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83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Simple identifier string.</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40" w:name="LinkA"/>
          <w:bookmarkStart w:id="941" w:name="_Toc293927472"/>
          <w:bookmarkStart w:id="942" w:name="_Toc366229860"/>
          <w:bookmarkEnd w:id="940"/>
          <w:proofErr w:type="gramStart"/>
          <w:r>
            <w:t>simpleType</w:t>
          </w:r>
          <w:proofErr w:type="gramEnd"/>
          <w:r>
            <w:t xml:space="preserve"> ipPortType</w:t>
          </w:r>
          <w:bookmarkEnd w:id="941"/>
          <w:bookmarkEnd w:id="942"/>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base </w:t>
                      </w:r>
                    </w:p>
                  </w:tc>
                  <w:tc>
                    <w:tcPr>
                      <w:tcW w:w="0" w:type="auto"/>
                    </w:tcPr>
                    <w:p w:rsidR="00D03E1F" w:rsidRDefault="00D03E1F" w:rsidP="006C2718">
                      <w:pPr>
                        <w:widowControl w:val="0"/>
                        <w:autoSpaceDE w:val="0"/>
                        <w:autoSpaceDN w:val="0"/>
                        <w:adjustRightInd w:val="0"/>
                        <w:rPr>
                          <w:sz w:val="24"/>
                        </w:rPr>
                      </w:pPr>
                      <w:r>
                        <w:rPr>
                          <w:color w:val="000000"/>
                          <w:sz w:val="16"/>
                          <w:szCs w:val="16"/>
                        </w:rPr>
                        <w:t>xs:string</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750"/>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122" w:history="1">
                        <w:r w:rsidR="00D03E1F">
                          <w:rPr>
                            <w:b/>
                            <w:bCs/>
                            <w:color w:val="0000FF"/>
                            <w:sz w:val="16"/>
                            <w:szCs w:val="16"/>
                            <w:u w:val="single"/>
                          </w:rPr>
                          <w:t>e30/sle</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3539"/>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[0-9]{1,3}\.[0-9]{1,3}\.[0-9]{1,3}\.[0-9]{1,3}:[0-9]+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628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Simple type representing an IP address and a port number in the format 1.2.3.4:1812.</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43" w:name="LinkC"/>
          <w:bookmarkStart w:id="944" w:name="_Toc293927473"/>
          <w:bookmarkStart w:id="945" w:name="_Toc366229861"/>
          <w:bookmarkEnd w:id="943"/>
          <w:proofErr w:type="gramStart"/>
          <w:r>
            <w:t>simpleType</w:t>
          </w:r>
          <w:proofErr w:type="gramEnd"/>
          <w:r>
            <w:t xml:space="preserve"> ipSubnetType</w:t>
          </w:r>
          <w:bookmarkEnd w:id="944"/>
          <w:bookmarkEnd w:id="945"/>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base </w:t>
                      </w:r>
                    </w:p>
                  </w:tc>
                  <w:tc>
                    <w:tcPr>
                      <w:tcW w:w="0" w:type="auto"/>
                    </w:tcPr>
                    <w:p w:rsidR="00D03E1F" w:rsidRDefault="00D03E1F" w:rsidP="006C2718">
                      <w:pPr>
                        <w:widowControl w:val="0"/>
                        <w:autoSpaceDE w:val="0"/>
                        <w:autoSpaceDN w:val="0"/>
                        <w:adjustRightInd w:val="0"/>
                        <w:rPr>
                          <w:sz w:val="24"/>
                        </w:rPr>
                      </w:pPr>
                      <w:r>
                        <w:rPr>
                          <w:color w:val="000000"/>
                          <w:sz w:val="16"/>
                          <w:szCs w:val="16"/>
                        </w:rPr>
                        <w:t>xs:string</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3970"/>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[0-9]{1,3}\.[0-9]{1,3}\.[0-9]{1,3}\.[0-9]{1,3}(/[0-9]{1,2})?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Simple type representing an IP subnet address. Validated based on regular expression so can't fully validate the IP </w:t>
                      </w:r>
                      <w:r>
                        <w:rPr>
                          <w:color w:val="000000"/>
                          <w:sz w:val="16"/>
                          <w:szCs w:val="16"/>
                        </w:rPr>
                        <w:lastRenderedPageBreak/>
                        <w:t>address (e.g. check the value of each octet is between 0 and 255).</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46" w:name="LinkE"/>
          <w:bookmarkStart w:id="947" w:name="_Toc293927474"/>
          <w:bookmarkStart w:id="948" w:name="_Toc366229862"/>
          <w:bookmarkEnd w:id="946"/>
          <w:proofErr w:type="gramStart"/>
          <w:r>
            <w:t>simpleType</w:t>
          </w:r>
          <w:proofErr w:type="gramEnd"/>
          <w:r>
            <w:t xml:space="preserve"> ipType</w:t>
          </w:r>
          <w:bookmarkEnd w:id="947"/>
          <w:bookmarkEnd w:id="948"/>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base </w:t>
                      </w:r>
                    </w:p>
                  </w:tc>
                  <w:tc>
                    <w:tcPr>
                      <w:tcW w:w="0" w:type="auto"/>
                    </w:tcPr>
                    <w:p w:rsidR="00D03E1F" w:rsidRDefault="00D03E1F" w:rsidP="006C2718">
                      <w:pPr>
                        <w:widowControl w:val="0"/>
                        <w:autoSpaceDE w:val="0"/>
                        <w:autoSpaceDN w:val="0"/>
                        <w:adjustRightInd w:val="0"/>
                        <w:rPr>
                          <w:sz w:val="24"/>
                        </w:rPr>
                      </w:pPr>
                      <w:r>
                        <w:rPr>
                          <w:color w:val="000000"/>
                          <w:sz w:val="16"/>
                          <w:szCs w:val="16"/>
                        </w:rPr>
                        <w:t>xs:string</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86"/>
                  <w:gridCol w:w="14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 </w:t>
                      </w:r>
                    </w:p>
                  </w:tc>
                  <w:tc>
                    <w:tcPr>
                      <w:tcW w:w="0" w:type="auto"/>
                    </w:tcPr>
                    <w:p w:rsidR="00D03E1F" w:rsidRDefault="00A61963" w:rsidP="006C2718">
                      <w:pPr>
                        <w:widowControl w:val="0"/>
                        <w:autoSpaceDE w:val="0"/>
                        <w:autoSpaceDN w:val="0"/>
                        <w:adjustRightInd w:val="0"/>
                        <w:rPr>
                          <w:sz w:val="24"/>
                        </w:rPr>
                      </w:pPr>
                      <w:hyperlink w:anchor="Link168" w:history="1">
                        <w:r w:rsidR="00D03E1F">
                          <w:rPr>
                            <w:b/>
                            <w:bCs/>
                            <w:color w:val="0000FF"/>
                            <w:sz w:val="16"/>
                            <w:szCs w:val="16"/>
                            <w:u w:val="single"/>
                          </w:rPr>
                          <w:t>radius-server/ip</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308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[0-9]{1,3}\.[0-9]{1,3}\.[0-9]{1,3}\.[0-9]{1,3}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Simple type representing an IP address. Validated based on regular expression so can't fully validate the IP address (e.g. check the value of each octet is between 0 and 255).</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49" w:name="Link10"/>
          <w:bookmarkStart w:id="950" w:name="_Toc293927475"/>
          <w:bookmarkStart w:id="951" w:name="_Toc366229863"/>
          <w:bookmarkEnd w:id="949"/>
          <w:proofErr w:type="gramStart"/>
          <w:r>
            <w:t>simpleType</w:t>
          </w:r>
          <w:proofErr w:type="gramEnd"/>
          <w:r>
            <w:t xml:space="preserve"> logLevel</w:t>
          </w:r>
          <w:bookmarkEnd w:id="950"/>
          <w:bookmarkEnd w:id="951"/>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base </w:t>
                      </w:r>
                    </w:p>
                  </w:tc>
                  <w:tc>
                    <w:tcPr>
                      <w:tcW w:w="0" w:type="auto"/>
                    </w:tcPr>
                    <w:p w:rsidR="00D03E1F" w:rsidRDefault="00D03E1F" w:rsidP="006C2718">
                      <w:pPr>
                        <w:widowControl w:val="0"/>
                        <w:autoSpaceDE w:val="0"/>
                        <w:autoSpaceDN w:val="0"/>
                        <w:adjustRightInd w:val="0"/>
                        <w:rPr>
                          <w:sz w:val="24"/>
                        </w:rPr>
                      </w:pPr>
                      <w:r>
                        <w:rPr>
                          <w:color w:val="000000"/>
                          <w:sz w:val="16"/>
                          <w:szCs w:val="16"/>
                        </w:rPr>
                        <w:t>xs:string</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75"/>
                  <w:gridCol w:w="238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attributes </w:t>
                      </w:r>
                    </w:p>
                  </w:tc>
                  <w:tc>
                    <w:tcPr>
                      <w:tcW w:w="0" w:type="auto"/>
                    </w:tcPr>
                    <w:p w:rsidR="00D03E1F" w:rsidRDefault="00A61963" w:rsidP="006C2718">
                      <w:pPr>
                        <w:widowControl w:val="0"/>
                        <w:autoSpaceDE w:val="0"/>
                        <w:autoSpaceDN w:val="0"/>
                        <w:adjustRightInd w:val="0"/>
                        <w:rPr>
                          <w:sz w:val="24"/>
                        </w:rPr>
                      </w:pPr>
                      <w:hyperlink w:anchor="LinkEE" w:history="1">
                        <w:r w:rsidR="00D03E1F">
                          <w:rPr>
                            <w:b/>
                            <w:bCs/>
                            <w:color w:val="0000FF"/>
                            <w:sz w:val="16"/>
                            <w:szCs w:val="16"/>
                            <w:u w:val="single"/>
                          </w:rPr>
                          <w:t>radius-log/@level</w:t>
                        </w:r>
                      </w:hyperlink>
                      <w:r w:rsidR="00D03E1F">
                        <w:rPr>
                          <w:b/>
                          <w:bCs/>
                          <w:color w:val="000000"/>
                          <w:sz w:val="16"/>
                          <w:szCs w:val="16"/>
                        </w:rPr>
                        <w:t xml:space="preserve"> </w:t>
                      </w:r>
                      <w:hyperlink w:anchor="LinkDB" w:history="1">
                        <w:r w:rsidR="00D03E1F">
                          <w:rPr>
                            <w:b/>
                            <w:bCs/>
                            <w:color w:val="0000FF"/>
                            <w:sz w:val="16"/>
                            <w:szCs w:val="16"/>
                            <w:u w:val="single"/>
                          </w:rPr>
                          <w:t>log/@level</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777"/>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trace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debug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info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warn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warning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error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32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Valid log levels.</w:t>
                      </w:r>
                      <w:r>
                        <w:rPr>
                          <w:color w:val="000000"/>
                          <w:sz w:val="16"/>
                          <w:szCs w:val="16"/>
                        </w:rPr>
                        <w:br/>
                      </w:r>
                      <w:r>
                        <w:rPr>
                          <w:color w:val="000000"/>
                          <w:sz w:val="16"/>
                          <w:szCs w:val="16"/>
                        </w:rPr>
                        <w:lastRenderedPageBreak/>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52" w:name="Link12"/>
          <w:bookmarkStart w:id="953" w:name="_Toc293927476"/>
          <w:bookmarkStart w:id="954" w:name="_Toc366229864"/>
          <w:bookmarkEnd w:id="952"/>
          <w:proofErr w:type="gramStart"/>
          <w:r>
            <w:t>simpleType</w:t>
          </w:r>
          <w:proofErr w:type="gramEnd"/>
          <w:r>
            <w:t xml:space="preserve"> oidType</w:t>
          </w:r>
          <w:bookmarkEnd w:id="953"/>
          <w:bookmarkEnd w:id="954"/>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base </w:t>
                      </w:r>
                    </w:p>
                  </w:tc>
                  <w:tc>
                    <w:tcPr>
                      <w:tcW w:w="0" w:type="auto"/>
                    </w:tcPr>
                    <w:p w:rsidR="00D03E1F" w:rsidRDefault="00D03E1F" w:rsidP="006C2718">
                      <w:pPr>
                        <w:widowControl w:val="0"/>
                        <w:autoSpaceDE w:val="0"/>
                        <w:autoSpaceDN w:val="0"/>
                        <w:adjustRightInd w:val="0"/>
                        <w:rPr>
                          <w:sz w:val="24"/>
                        </w:rPr>
                      </w:pPr>
                      <w:r>
                        <w:rPr>
                          <w:color w:val="000000"/>
                          <w:sz w:val="16"/>
                          <w:szCs w:val="16"/>
                        </w:rPr>
                        <w:t>xs:string</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75"/>
                  <w:gridCol w:w="480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attributes </w:t>
                      </w:r>
                    </w:p>
                  </w:tc>
                  <w:tc>
                    <w:tcPr>
                      <w:tcW w:w="0" w:type="auto"/>
                    </w:tcPr>
                    <w:p w:rsidR="00D03E1F" w:rsidRDefault="00A61963" w:rsidP="006C2718">
                      <w:pPr>
                        <w:widowControl w:val="0"/>
                        <w:autoSpaceDE w:val="0"/>
                        <w:autoSpaceDN w:val="0"/>
                        <w:adjustRightInd w:val="0"/>
                        <w:rPr>
                          <w:sz w:val="24"/>
                        </w:rPr>
                      </w:pPr>
                      <w:hyperlink w:anchor="Link60" w:history="1">
                        <w:r w:rsidR="00D03E1F">
                          <w:rPr>
                            <w:b/>
                            <w:bCs/>
                            <w:color w:val="0000FF"/>
                            <w:sz w:val="16"/>
                            <w:szCs w:val="16"/>
                            <w:u w:val="single"/>
                          </w:rPr>
                          <w:t>statistics/@base</w:t>
                        </w:r>
                      </w:hyperlink>
                      <w:r w:rsidR="00D03E1F">
                        <w:rPr>
                          <w:b/>
                          <w:bCs/>
                          <w:color w:val="000000"/>
                          <w:sz w:val="16"/>
                          <w:szCs w:val="16"/>
                        </w:rPr>
                        <w:t xml:space="preserve"> </w:t>
                      </w:r>
                      <w:hyperlink w:anchor="Link17A" w:history="1">
                        <w:r w:rsidR="00D03E1F">
                          <w:rPr>
                            <w:b/>
                            <w:bCs/>
                            <w:color w:val="0000FF"/>
                            <w:sz w:val="16"/>
                            <w:szCs w:val="16"/>
                            <w:u w:val="single"/>
                          </w:rPr>
                          <w:t>statistics/scale/@oid</w:t>
                        </w:r>
                      </w:hyperlink>
                      <w:r w:rsidR="00D03E1F">
                        <w:rPr>
                          <w:b/>
                          <w:bCs/>
                          <w:color w:val="000000"/>
                          <w:sz w:val="16"/>
                          <w:szCs w:val="16"/>
                        </w:rPr>
                        <w:t xml:space="preserve"> </w:t>
                      </w:r>
                      <w:hyperlink w:anchor="Link17B" w:history="1">
                        <w:r w:rsidR="00D03E1F">
                          <w:rPr>
                            <w:b/>
                            <w:bCs/>
                            <w:color w:val="0000FF"/>
                            <w:sz w:val="16"/>
                            <w:szCs w:val="16"/>
                            <w:u w:val="single"/>
                          </w:rPr>
                          <w:t>statistics/metric/@oid</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15"/>
                  <w:gridCol w:w="130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pattern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[0-9]+(\.[0-9]+)*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3089"/>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Simple type representing an SNMP OID.</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55" w:name="Link14"/>
          <w:bookmarkStart w:id="956" w:name="_Toc293927477"/>
          <w:bookmarkStart w:id="957" w:name="_Toc366229865"/>
          <w:bookmarkEnd w:id="955"/>
          <w:proofErr w:type="gramStart"/>
          <w:r>
            <w:t>simpleType</w:t>
          </w:r>
          <w:proofErr w:type="gramEnd"/>
          <w:r>
            <w:t xml:space="preserve"> percent</w:t>
          </w:r>
          <w:bookmarkEnd w:id="956"/>
          <w:bookmarkEnd w:id="957"/>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3"/>
                  <w:gridCol w:w="910"/>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base </w:t>
                      </w:r>
                    </w:p>
                  </w:tc>
                  <w:tc>
                    <w:tcPr>
                      <w:tcW w:w="0" w:type="auto"/>
                    </w:tcPr>
                    <w:p w:rsidR="00D03E1F" w:rsidRDefault="00D03E1F" w:rsidP="006C2718">
                      <w:pPr>
                        <w:widowControl w:val="0"/>
                        <w:autoSpaceDE w:val="0"/>
                        <w:autoSpaceDN w:val="0"/>
                        <w:adjustRightInd w:val="0"/>
                        <w:rPr>
                          <w:sz w:val="24"/>
                        </w:rPr>
                      </w:pPr>
                      <w:r>
                        <w:rPr>
                          <w:color w:val="000000"/>
                          <w:sz w:val="16"/>
                          <w:szCs w:val="16"/>
                        </w:rPr>
                        <w:t>xs:integer</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75"/>
                  <w:gridCol w:w="4591"/>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attributes </w:t>
                      </w:r>
                    </w:p>
                  </w:tc>
                  <w:tc>
                    <w:tcPr>
                      <w:tcW w:w="0" w:type="auto"/>
                    </w:tcPr>
                    <w:p w:rsidR="00D03E1F" w:rsidRDefault="00A61963" w:rsidP="006C2718">
                      <w:pPr>
                        <w:widowControl w:val="0"/>
                        <w:autoSpaceDE w:val="0"/>
                        <w:autoSpaceDN w:val="0"/>
                        <w:adjustRightInd w:val="0"/>
                        <w:rPr>
                          <w:sz w:val="24"/>
                        </w:rPr>
                      </w:pPr>
                      <w:hyperlink w:anchor="Link121" w:history="1">
                        <w:r w:rsidR="00D03E1F">
                          <w:rPr>
                            <w:b/>
                            <w:bCs/>
                            <w:color w:val="0000FF"/>
                            <w:sz w:val="16"/>
                            <w:szCs w:val="16"/>
                            <w:u w:val="single"/>
                          </w:rPr>
                          <w:t>red-threshold/@max-percent</w:t>
                        </w:r>
                      </w:hyperlink>
                      <w:r w:rsidR="00D03E1F">
                        <w:rPr>
                          <w:b/>
                          <w:bCs/>
                          <w:color w:val="000000"/>
                          <w:sz w:val="16"/>
                          <w:szCs w:val="16"/>
                        </w:rPr>
                        <w:t xml:space="preserve"> </w:t>
                      </w:r>
                      <w:hyperlink w:anchor="Link120" w:history="1">
                        <w:r w:rsidR="00D03E1F">
                          <w:rPr>
                            <w:b/>
                            <w:bCs/>
                            <w:color w:val="0000FF"/>
                            <w:sz w:val="16"/>
                            <w:szCs w:val="16"/>
                            <w:u w:val="single"/>
                          </w:rPr>
                          <w:t>red-threshold/@min-percent</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59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Simple percentage.</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58" w:name="Link16"/>
          <w:bookmarkStart w:id="959" w:name="_Toc293927478"/>
          <w:bookmarkStart w:id="960" w:name="_Toc366229866"/>
          <w:bookmarkEnd w:id="958"/>
          <w:proofErr w:type="gramStart"/>
          <w:r>
            <w:t>simpleType</w:t>
          </w:r>
          <w:proofErr w:type="gramEnd"/>
          <w:r>
            <w:t xml:space="preserve"> portType</w:t>
          </w:r>
          <w:bookmarkEnd w:id="959"/>
          <w:bookmarkEnd w:id="960"/>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3"/>
                  <w:gridCol w:w="910"/>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base </w:t>
                      </w:r>
                    </w:p>
                  </w:tc>
                  <w:tc>
                    <w:tcPr>
                      <w:tcW w:w="0" w:type="auto"/>
                    </w:tcPr>
                    <w:p w:rsidR="00D03E1F" w:rsidRDefault="00D03E1F" w:rsidP="006C2718">
                      <w:pPr>
                        <w:widowControl w:val="0"/>
                        <w:autoSpaceDE w:val="0"/>
                        <w:autoSpaceDN w:val="0"/>
                        <w:adjustRightInd w:val="0"/>
                        <w:rPr>
                          <w:sz w:val="24"/>
                        </w:rPr>
                      </w:pPr>
                      <w:r>
                        <w:rPr>
                          <w:color w:val="000000"/>
                          <w:sz w:val="16"/>
                          <w:szCs w:val="16"/>
                        </w:rPr>
                        <w:t>xs:integer</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65535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005"/>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TCP / UDP port type with a sensible range restriction.</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61" w:name="Link18"/>
          <w:bookmarkStart w:id="962" w:name="_Toc293927479"/>
          <w:bookmarkStart w:id="963" w:name="_Toc366229867"/>
          <w:bookmarkEnd w:id="961"/>
          <w:proofErr w:type="gramStart"/>
          <w:r>
            <w:t>simpleType</w:t>
          </w:r>
          <w:proofErr w:type="gramEnd"/>
          <w:r>
            <w:t xml:space="preserve"> radiusSelectorType</w:t>
          </w:r>
          <w:bookmarkEnd w:id="962"/>
          <w:bookmarkEnd w:id="963"/>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xs:string</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3"/>
                  <w:gridCol w:w="812"/>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base </w:t>
                      </w:r>
                    </w:p>
                  </w:tc>
                  <w:tc>
                    <w:tcPr>
                      <w:tcW w:w="0" w:type="auto"/>
                    </w:tcPr>
                    <w:p w:rsidR="00D03E1F" w:rsidRDefault="00D03E1F" w:rsidP="006C2718">
                      <w:pPr>
                        <w:widowControl w:val="0"/>
                        <w:autoSpaceDE w:val="0"/>
                        <w:autoSpaceDN w:val="0"/>
                        <w:adjustRightInd w:val="0"/>
                        <w:rPr>
                          <w:sz w:val="24"/>
                        </w:rPr>
                      </w:pPr>
                      <w:r>
                        <w:rPr>
                          <w:color w:val="000000"/>
                          <w:sz w:val="16"/>
                          <w:szCs w:val="16"/>
                        </w:rPr>
                        <w:t>xs:string</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795"/>
                  <w:gridCol w:w="2017"/>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attribute </w:t>
                      </w:r>
                    </w:p>
                  </w:tc>
                  <w:tc>
                    <w:tcPr>
                      <w:tcW w:w="0" w:type="auto"/>
                    </w:tcPr>
                    <w:p w:rsidR="00D03E1F" w:rsidRDefault="00A61963" w:rsidP="006C2718">
                      <w:pPr>
                        <w:widowControl w:val="0"/>
                        <w:autoSpaceDE w:val="0"/>
                        <w:autoSpaceDN w:val="0"/>
                        <w:adjustRightInd w:val="0"/>
                        <w:rPr>
                          <w:sz w:val="24"/>
                        </w:rPr>
                      </w:pPr>
                      <w:hyperlink w:anchor="Link174" w:history="1">
                        <w:r w:rsidR="00D03E1F">
                          <w:rPr>
                            <w:b/>
                            <w:bCs/>
                            <w:color w:val="0000FF"/>
                            <w:sz w:val="16"/>
                            <w:szCs w:val="16"/>
                            <w:u w:val="single"/>
                          </w:rPr>
                          <w:t>radius-group/@selector</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06"/>
                  <w:gridCol w:w="996"/>
                  <w:gridCol w:w="6288"/>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sequential </w:t>
                      </w:r>
                    </w:p>
                  </w:tc>
                  <w:tc>
                    <w:tcPr>
                      <w:tcW w:w="0" w:type="auto"/>
                    </w:tcPr>
                    <w:tbl>
                      <w:tblPr>
                        <w:tblW w:w="0" w:type="auto"/>
                        <w:tblLook w:val="0000"/>
                      </w:tblPr>
                      <w:tblGrid>
                        <w:gridCol w:w="607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For each packet, works through the configured servers from the start if the list until a working server is found. No state is maintained between packets.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round-robin </w:t>
                      </w:r>
                    </w:p>
                  </w:tc>
                  <w:tc>
                    <w:tcPr>
                      <w:tcW w:w="0" w:type="auto"/>
                    </w:tcPr>
                    <w:tbl>
                      <w:tblPr>
                        <w:tblW w:w="0" w:type="auto"/>
                        <w:tblLook w:val="0000"/>
                      </w:tblPr>
                      <w:tblGrid>
                        <w:gridCol w:w="607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Passes the packet to the next server in sequence. Remembers the last used server between packets.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roundrobin </w:t>
                      </w:r>
                    </w:p>
                  </w:tc>
                  <w:tc>
                    <w:tcPr>
                      <w:tcW w:w="0" w:type="auto"/>
                    </w:tcPr>
                    <w:tbl>
                      <w:tblPr>
                        <w:tblW w:w="0" w:type="auto"/>
                        <w:tblLook w:val="0000"/>
                      </w:tblPr>
                      <w:tblGrid>
                        <w:gridCol w:w="607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Passes the packet to the next server in sequence. Remembers the last used server between packets.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hash </w:t>
                      </w:r>
                    </w:p>
                  </w:tc>
                  <w:tc>
                    <w:tcPr>
                      <w:tcW w:w="0" w:type="auto"/>
                    </w:tcPr>
                    <w:tbl>
                      <w:tblPr>
                        <w:tblW w:w="0" w:type="auto"/>
                        <w:tblLook w:val="0000"/>
                      </w:tblPr>
                      <w:tblGrid>
                        <w:gridCol w:w="607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 xml:space="preserve">For each packet, generates a hash value from the specified attribute (Framed-IP-Address by </w:t>
                            </w:r>
                            <w:proofErr w:type="gramStart"/>
                            <w:r>
                              <w:rPr>
                                <w:color w:val="000000"/>
                                <w:sz w:val="16"/>
                                <w:szCs w:val="16"/>
                              </w:rPr>
                              <w:t>default(</w:t>
                            </w:r>
                            <w:proofErr w:type="gramEnd"/>
                            <w:r>
                              <w:rPr>
                                <w:color w:val="000000"/>
                                <w:sz w:val="16"/>
                                <w:szCs w:val="16"/>
                              </w:rPr>
                              <w:t xml:space="preserve"> and distributes the hash values across the configured (and available) servers. Produces a consistent distribution of packets based on the hashed attribute.</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enumeration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random </w:t>
                      </w:r>
                    </w:p>
                  </w:tc>
                  <w:tc>
                    <w:tcPr>
                      <w:tcW w:w="0" w:type="auto"/>
                    </w:tcPr>
                    <w:tbl>
                      <w:tblPr>
                        <w:tblW w:w="0" w:type="auto"/>
                        <w:tblLook w:val="0000"/>
                      </w:tblPr>
                      <w:tblGrid>
                        <w:gridCol w:w="6072"/>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r>
                            <w:r>
                              <w:rPr>
                                <w:color w:val="000000"/>
                                <w:sz w:val="16"/>
                                <w:szCs w:val="16"/>
                              </w:rPr>
                              <w:lastRenderedPageBreak/>
                              <w:t>For each packet, picks a random server from the list. If the request times out, a new random selection is made. No state is maintained between packets.</w:t>
                            </w:r>
                            <w:r>
                              <w:rPr>
                                <w:color w:val="000000"/>
                                <w:sz w:val="16"/>
                                <w:szCs w:val="16"/>
                              </w:rPr>
                              <w:br/>
                              <w:t xml:space="preserve">                    </w:t>
                            </w:r>
                          </w:p>
                        </w:tc>
                      </w:tr>
                    </w:tbl>
                    <w:p w:rsidR="00D03E1F" w:rsidRDefault="00D03E1F" w:rsidP="006C2718">
                      <w:pPr>
                        <w:widowControl w:val="0"/>
                        <w:autoSpaceDE w:val="0"/>
                        <w:autoSpaceDN w:val="0"/>
                        <w:adjustRightInd w:val="0"/>
                        <w:rPr>
                          <w:sz w:val="24"/>
                        </w:rPr>
                      </w:pP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390"/>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Defines the different types of load balancing algorithm that may be used to distribute RADIUS packets across the members of a radius-server-group.</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64" w:name="Link1A"/>
          <w:bookmarkStart w:id="965" w:name="_Toc293927480"/>
          <w:bookmarkStart w:id="966" w:name="_Toc366229868"/>
          <w:bookmarkEnd w:id="964"/>
          <w:proofErr w:type="gramStart"/>
          <w:r>
            <w:t>simpleType</w:t>
          </w:r>
          <w:proofErr w:type="gramEnd"/>
          <w:r>
            <w:t xml:space="preserve"> retryType</w:t>
          </w:r>
          <w:bookmarkEnd w:id="965"/>
          <w:bookmarkEnd w:id="966"/>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3"/>
                  <w:gridCol w:w="910"/>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base </w:t>
                      </w:r>
                    </w:p>
                  </w:tc>
                  <w:tc>
                    <w:tcPr>
                      <w:tcW w:w="0" w:type="auto"/>
                    </w:tcPr>
                    <w:p w:rsidR="00D03E1F" w:rsidRDefault="00D03E1F" w:rsidP="006C2718">
                      <w:pPr>
                        <w:widowControl w:val="0"/>
                        <w:autoSpaceDE w:val="0"/>
                        <w:autoSpaceDN w:val="0"/>
                        <w:adjustRightInd w:val="0"/>
                        <w:rPr>
                          <w:sz w:val="24"/>
                        </w:rPr>
                      </w:pPr>
                      <w:r>
                        <w:rPr>
                          <w:color w:val="000000"/>
                          <w:sz w:val="16"/>
                          <w:szCs w:val="16"/>
                        </w:rPr>
                        <w:t>xs:integer</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75"/>
                  <w:gridCol w:w="751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attributes </w:t>
                      </w:r>
                    </w:p>
                  </w:tc>
                  <w:tc>
                    <w:tcPr>
                      <w:tcW w:w="0" w:type="auto"/>
                    </w:tcPr>
                    <w:p w:rsidR="00D03E1F" w:rsidRDefault="00A61963" w:rsidP="006C2718">
                      <w:pPr>
                        <w:widowControl w:val="0"/>
                        <w:autoSpaceDE w:val="0"/>
                        <w:autoSpaceDN w:val="0"/>
                        <w:adjustRightInd w:val="0"/>
                        <w:rPr>
                          <w:sz w:val="24"/>
                        </w:rPr>
                      </w:pPr>
                      <w:hyperlink w:anchor="Link139" w:history="1">
                        <w:r w:rsidR="00D03E1F">
                          <w:rPr>
                            <w:b/>
                            <w:bCs/>
                            <w:color w:val="0000FF"/>
                            <w:sz w:val="16"/>
                            <w:szCs w:val="16"/>
                            <w:u w:val="single"/>
                          </w:rPr>
                          <w:t>e100/cm/@fail-threshold</w:t>
                        </w:r>
                      </w:hyperlink>
                      <w:r w:rsidR="00D03E1F">
                        <w:rPr>
                          <w:b/>
                          <w:bCs/>
                          <w:color w:val="000000"/>
                          <w:sz w:val="16"/>
                          <w:szCs w:val="16"/>
                        </w:rPr>
                        <w:t xml:space="preserve"> </w:t>
                      </w:r>
                      <w:hyperlink w:anchor="Link144" w:history="1">
                        <w:r w:rsidR="00D03E1F">
                          <w:rPr>
                            <w:b/>
                            <w:bCs/>
                            <w:color w:val="0000FF"/>
                            <w:sz w:val="16"/>
                            <w:szCs w:val="16"/>
                            <w:u w:val="single"/>
                          </w:rPr>
                          <w:t>e100/sm/@fail-threshold</w:t>
                        </w:r>
                      </w:hyperlink>
                      <w:r w:rsidR="00D03E1F">
                        <w:rPr>
                          <w:b/>
                          <w:bCs/>
                          <w:color w:val="000000"/>
                          <w:sz w:val="16"/>
                          <w:szCs w:val="16"/>
                        </w:rPr>
                        <w:t xml:space="preserve"> </w:t>
                      </w:r>
                      <w:hyperlink w:anchor="Link16F" w:history="1">
                        <w:r w:rsidR="00D03E1F">
                          <w:rPr>
                            <w:b/>
                            <w:bCs/>
                            <w:color w:val="0000FF"/>
                            <w:sz w:val="16"/>
                            <w:szCs w:val="16"/>
                            <w:u w:val="single"/>
                          </w:rPr>
                          <w:t>radius-server/@failure-threshold</w:t>
                        </w:r>
                      </w:hyperlink>
                      <w:r w:rsidR="00D03E1F">
                        <w:rPr>
                          <w:b/>
                          <w:bCs/>
                          <w:color w:val="000000"/>
                          <w:sz w:val="16"/>
                          <w:szCs w:val="16"/>
                        </w:rPr>
                        <w:t xml:space="preserve"> </w:t>
                      </w:r>
                      <w:hyperlink w:anchor="Link176" w:history="1">
                        <w:r w:rsidR="00D03E1F">
                          <w:rPr>
                            <w:b/>
                            <w:bCs/>
                            <w:color w:val="0000FF"/>
                            <w:sz w:val="16"/>
                            <w:szCs w:val="16"/>
                            <w:u w:val="single"/>
                          </w:rPr>
                          <w:t>radius-group/@retries</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26"/>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20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463"/>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Retry count for a RADIUS retransmission with a sensible range restriction.</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Default="00D03E1F" w:rsidP="00D03E1F">
          <w:pPr>
            <w:widowControl w:val="0"/>
            <w:autoSpaceDE w:val="0"/>
            <w:autoSpaceDN w:val="0"/>
            <w:adjustRightInd w:val="0"/>
            <w:rPr>
              <w:sz w:val="24"/>
            </w:rPr>
          </w:pPr>
        </w:p>
        <w:p w:rsidR="00D03E1F" w:rsidRDefault="00D03E1F" w:rsidP="00D03E1F">
          <w:pPr>
            <w:pStyle w:val="Heading3"/>
          </w:pPr>
          <w:bookmarkStart w:id="967" w:name="Link1C"/>
          <w:bookmarkStart w:id="968" w:name="_Toc293927481"/>
          <w:bookmarkStart w:id="969" w:name="_Toc366229869"/>
          <w:bookmarkEnd w:id="967"/>
          <w:proofErr w:type="gramStart"/>
          <w:r>
            <w:t>simpleType</w:t>
          </w:r>
          <w:proofErr w:type="gramEnd"/>
          <w:r>
            <w:t xml:space="preserve"> timeoutType</w:t>
          </w:r>
          <w:bookmarkEnd w:id="968"/>
          <w:bookmarkEnd w:id="969"/>
        </w:p>
        <w:tbl>
          <w:tblPr>
            <w:tblW w:w="4999" w:type="pct"/>
            <w:tblLook w:val="0000"/>
          </w:tblPr>
          <w:tblGrid>
            <w:gridCol w:w="964"/>
            <w:gridCol w:w="8606"/>
          </w:tblGrid>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rPr>
                    <w:sz w:val="24"/>
                  </w:rPr>
                </w:pPr>
                <w:r>
                  <w:rPr>
                    <w:color w:val="000000"/>
                    <w:sz w:val="16"/>
                    <w:szCs w:val="16"/>
                  </w:rPr>
                  <w:t xml:space="preserve">restriction of </w:t>
                </w:r>
                <w:r>
                  <w:rPr>
                    <w:b/>
                    <w:bCs/>
                    <w:color w:val="000000"/>
                    <w:sz w:val="16"/>
                    <w:szCs w:val="16"/>
                  </w:rPr>
                  <w:t>xs:integer</w:t>
                </w: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563"/>
                  <w:gridCol w:w="910"/>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base </w:t>
                      </w:r>
                    </w:p>
                  </w:tc>
                  <w:tc>
                    <w:tcPr>
                      <w:tcW w:w="0" w:type="auto"/>
                    </w:tcPr>
                    <w:p w:rsidR="00D03E1F" w:rsidRDefault="00D03E1F" w:rsidP="006C2718">
                      <w:pPr>
                        <w:widowControl w:val="0"/>
                        <w:autoSpaceDE w:val="0"/>
                        <w:autoSpaceDN w:val="0"/>
                        <w:adjustRightInd w:val="0"/>
                        <w:rPr>
                          <w:sz w:val="24"/>
                        </w:rPr>
                      </w:pPr>
                      <w:r>
                        <w:rPr>
                          <w:color w:val="000000"/>
                          <w:sz w:val="16"/>
                          <w:szCs w:val="16"/>
                        </w:rPr>
                        <w:t>xs:integer</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875"/>
                  <w:gridCol w:w="7515"/>
                </w:tblGrid>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elements </w:t>
                      </w:r>
                    </w:p>
                  </w:tc>
                  <w:tc>
                    <w:tcPr>
                      <w:tcW w:w="0" w:type="auto"/>
                    </w:tcPr>
                    <w:p w:rsidR="00D03E1F" w:rsidRDefault="00A61963" w:rsidP="006C2718">
                      <w:pPr>
                        <w:widowControl w:val="0"/>
                        <w:autoSpaceDE w:val="0"/>
                        <w:autoSpaceDN w:val="0"/>
                        <w:adjustRightInd w:val="0"/>
                        <w:rPr>
                          <w:sz w:val="24"/>
                        </w:rPr>
                      </w:pPr>
                      <w:hyperlink w:anchor="Link11C" w:history="1">
                        <w:r w:rsidR="00D03E1F">
                          <w:rPr>
                            <w:b/>
                            <w:bCs/>
                            <w:color w:val="0000FF"/>
                            <w:sz w:val="16"/>
                            <w:szCs w:val="16"/>
                            <w:u w:val="single"/>
                          </w:rPr>
                          <w:t>db-instance/connect-timeout</w:t>
                        </w:r>
                      </w:hyperlink>
                      <w:r w:rsidR="00D03E1F">
                        <w:rPr>
                          <w:b/>
                          <w:bCs/>
                          <w:color w:val="000000"/>
                          <w:sz w:val="16"/>
                          <w:szCs w:val="16"/>
                        </w:rPr>
                        <w:t xml:space="preserve"> </w:t>
                      </w:r>
                      <w:hyperlink w:anchor="Link156" w:history="1">
                        <w:r w:rsidR="00D03E1F">
                          <w:rPr>
                            <w:b/>
                            <w:bCs/>
                            <w:color w:val="0000FF"/>
                            <w:sz w:val="16"/>
                            <w:szCs w:val="16"/>
                            <w:u w:val="single"/>
                          </w:rPr>
                          <w:t>ldap/connect-timeout</w:t>
                        </w:r>
                      </w:hyperlink>
                      <w:r w:rsidR="00D03E1F">
                        <w:rPr>
                          <w:b/>
                          <w:bCs/>
                          <w:color w:val="000000"/>
                          <w:sz w:val="16"/>
                          <w:szCs w:val="16"/>
                        </w:rPr>
                        <w:t xml:space="preserve"> </w:t>
                      </w:r>
                      <w:hyperlink w:anchor="Link113" w:history="1">
                        <w:r w:rsidR="00D03E1F">
                          <w:rPr>
                            <w:b/>
                            <w:bCs/>
                            <w:color w:val="0000FF"/>
                            <w:sz w:val="16"/>
                            <w:szCs w:val="16"/>
                            <w:u w:val="single"/>
                          </w:rPr>
                          <w:t>database/probe-interval</w:t>
                        </w:r>
                      </w:hyperlink>
                      <w:r w:rsidR="00D03E1F">
                        <w:rPr>
                          <w:b/>
                          <w:bCs/>
                          <w:color w:val="000000"/>
                          <w:sz w:val="16"/>
                          <w:szCs w:val="16"/>
                        </w:rPr>
                        <w:t xml:space="preserve"> </w:t>
                      </w:r>
                      <w:hyperlink w:anchor="Link15C" w:history="1">
                        <w:r w:rsidR="00D03E1F">
                          <w:rPr>
                            <w:b/>
                            <w:bCs/>
                            <w:color w:val="0000FF"/>
                            <w:sz w:val="16"/>
                            <w:szCs w:val="16"/>
                            <w:u w:val="single"/>
                          </w:rPr>
                          <w:t>ldap/probe-interval</w:t>
                        </w:r>
                      </w:hyperlink>
                      <w:r w:rsidR="00D03E1F">
                        <w:rPr>
                          <w:b/>
                          <w:bCs/>
                          <w:color w:val="000000"/>
                          <w:sz w:val="16"/>
                          <w:szCs w:val="16"/>
                        </w:rPr>
                        <w:t xml:space="preserve"> </w:t>
                      </w:r>
                      <w:hyperlink w:anchor="Link11D" w:history="1">
                        <w:r w:rsidR="00D03E1F">
                          <w:rPr>
                            <w:b/>
                            <w:bCs/>
                            <w:color w:val="0000FF"/>
                            <w:sz w:val="16"/>
                            <w:szCs w:val="16"/>
                            <w:u w:val="single"/>
                          </w:rPr>
                          <w:t>db-instance/query-timeout</w:t>
                        </w:r>
                      </w:hyperlink>
                      <w:r w:rsidR="00D03E1F">
                        <w:rPr>
                          <w:b/>
                          <w:bCs/>
                          <w:color w:val="000000"/>
                          <w:sz w:val="16"/>
                          <w:szCs w:val="16"/>
                        </w:rPr>
                        <w:t xml:space="preserve"> </w:t>
                      </w:r>
                      <w:hyperlink w:anchor="Link157" w:history="1">
                        <w:r w:rsidR="00D03E1F">
                          <w:rPr>
                            <w:b/>
                            <w:bCs/>
                            <w:color w:val="0000FF"/>
                            <w:sz w:val="16"/>
                            <w:szCs w:val="16"/>
                            <w:u w:val="single"/>
                          </w:rPr>
                          <w:t>ldap/read-timeout</w:t>
                        </w:r>
                      </w:hyperlink>
                    </w:p>
                  </w:tc>
                </w:tr>
                <w:tr w:rsidR="00D03E1F" w:rsidTr="006C2718">
                  <w:tc>
                    <w:tcPr>
                      <w:tcW w:w="0" w:type="auto"/>
                    </w:tcPr>
                    <w:p w:rsidR="00D03E1F" w:rsidRDefault="00D03E1F" w:rsidP="006C2718">
                      <w:pPr>
                        <w:widowControl w:val="0"/>
                        <w:autoSpaceDE w:val="0"/>
                        <w:autoSpaceDN w:val="0"/>
                        <w:adjustRightInd w:val="0"/>
                        <w:jc w:val="right"/>
                        <w:rPr>
                          <w:sz w:val="24"/>
                        </w:rPr>
                      </w:pPr>
                      <w:r>
                        <w:rPr>
                          <w:color w:val="808080"/>
                          <w:sz w:val="16"/>
                          <w:szCs w:val="16"/>
                        </w:rPr>
                        <w:t xml:space="preserve">attributes </w:t>
                      </w:r>
                    </w:p>
                  </w:tc>
                  <w:tc>
                    <w:tcPr>
                      <w:tcW w:w="0" w:type="auto"/>
                    </w:tcPr>
                    <w:p w:rsidR="00D03E1F" w:rsidRDefault="00A61963" w:rsidP="006C2718">
                      <w:pPr>
                        <w:widowControl w:val="0"/>
                        <w:autoSpaceDE w:val="0"/>
                        <w:autoSpaceDN w:val="0"/>
                        <w:adjustRightInd w:val="0"/>
                        <w:rPr>
                          <w:sz w:val="24"/>
                        </w:rPr>
                      </w:pPr>
                      <w:hyperlink w:anchor="Link146" w:history="1">
                        <w:r w:rsidR="00D03E1F">
                          <w:rPr>
                            <w:b/>
                            <w:bCs/>
                            <w:color w:val="0000FF"/>
                            <w:sz w:val="16"/>
                            <w:szCs w:val="16"/>
                            <w:u w:val="single"/>
                          </w:rPr>
                          <w:t>e100/sm/@busy-timeout</w:t>
                        </w:r>
                      </w:hyperlink>
                      <w:r w:rsidR="00D03E1F">
                        <w:rPr>
                          <w:b/>
                          <w:bCs/>
                          <w:color w:val="000000"/>
                          <w:sz w:val="16"/>
                          <w:szCs w:val="16"/>
                        </w:rPr>
                        <w:t xml:space="preserve"> </w:t>
                      </w:r>
                      <w:hyperlink w:anchor="Link13A" w:history="1">
                        <w:r w:rsidR="00D03E1F">
                          <w:rPr>
                            <w:b/>
                            <w:bCs/>
                            <w:color w:val="0000FF"/>
                            <w:sz w:val="16"/>
                            <w:szCs w:val="16"/>
                            <w:u w:val="single"/>
                          </w:rPr>
                          <w:t>e100/cm/@fail-time</w:t>
                        </w:r>
                      </w:hyperlink>
                      <w:r w:rsidR="00D03E1F">
                        <w:rPr>
                          <w:b/>
                          <w:bCs/>
                          <w:color w:val="000000"/>
                          <w:sz w:val="16"/>
                          <w:szCs w:val="16"/>
                        </w:rPr>
                        <w:t xml:space="preserve"> </w:t>
                      </w:r>
                      <w:hyperlink w:anchor="Link145" w:history="1">
                        <w:r w:rsidR="00D03E1F">
                          <w:rPr>
                            <w:b/>
                            <w:bCs/>
                            <w:color w:val="0000FF"/>
                            <w:sz w:val="16"/>
                            <w:szCs w:val="16"/>
                            <w:u w:val="single"/>
                          </w:rPr>
                          <w:t>e100/sm/@fail-time</w:t>
                        </w:r>
                      </w:hyperlink>
                      <w:r w:rsidR="00D03E1F">
                        <w:rPr>
                          <w:b/>
                          <w:bCs/>
                          <w:color w:val="000000"/>
                          <w:sz w:val="16"/>
                          <w:szCs w:val="16"/>
                        </w:rPr>
                        <w:t xml:space="preserve"> </w:t>
                      </w:r>
                      <w:hyperlink w:anchor="Link170" w:history="1">
                        <w:r w:rsidR="00D03E1F">
                          <w:rPr>
                            <w:b/>
                            <w:bCs/>
                            <w:color w:val="0000FF"/>
                            <w:sz w:val="16"/>
                            <w:szCs w:val="16"/>
                            <w:u w:val="single"/>
                          </w:rPr>
                          <w:t>radius-server/@failure-time</w:t>
                        </w:r>
                      </w:hyperlink>
                      <w:r w:rsidR="00D03E1F">
                        <w:rPr>
                          <w:b/>
                          <w:bCs/>
                          <w:color w:val="000000"/>
                          <w:sz w:val="16"/>
                          <w:szCs w:val="16"/>
                        </w:rPr>
                        <w:t xml:space="preserve"> </w:t>
                      </w:r>
                      <w:hyperlink w:anchor="Link171" w:history="1">
                        <w:r w:rsidR="00D03E1F">
                          <w:rPr>
                            <w:b/>
                            <w:bCs/>
                            <w:color w:val="0000FF"/>
                            <w:sz w:val="16"/>
                            <w:szCs w:val="16"/>
                            <w:u w:val="single"/>
                          </w:rPr>
                          <w:t>radius-server/@retry-probe-interval</w:t>
                        </w:r>
                      </w:hyperlink>
                      <w:r w:rsidR="00D03E1F">
                        <w:rPr>
                          <w:b/>
                          <w:bCs/>
                          <w:color w:val="000000"/>
                          <w:sz w:val="16"/>
                          <w:szCs w:val="16"/>
                        </w:rPr>
                        <w:t xml:space="preserve"> </w:t>
                      </w:r>
                      <w:hyperlink w:anchor="Link16D" w:history="1">
                        <w:r w:rsidR="00D03E1F">
                          <w:rPr>
                            <w:b/>
                            <w:bCs/>
                            <w:color w:val="0000FF"/>
                            <w:sz w:val="16"/>
                            <w:szCs w:val="16"/>
                            <w:u w:val="single"/>
                          </w:rPr>
                          <w:t>radius-server/@timeout</w:t>
                        </w:r>
                      </w:hyperlink>
                      <w:r w:rsidR="00D03E1F">
                        <w:rPr>
                          <w:b/>
                          <w:bCs/>
                          <w:color w:val="000000"/>
                          <w:sz w:val="16"/>
                          <w:szCs w:val="16"/>
                        </w:rPr>
                        <w:t xml:space="preserve"> </w:t>
                      </w:r>
                      <w:hyperlink w:anchor="Link177" w:history="1">
                        <w:r w:rsidR="00D03E1F">
                          <w:rPr>
                            <w:b/>
                            <w:bCs/>
                            <w:color w:val="0000FF"/>
                            <w:sz w:val="16"/>
                            <w:szCs w:val="16"/>
                            <w:u w:val="single"/>
                          </w:rPr>
                          <w:t>radius-group/@timeout</w:t>
                        </w:r>
                      </w:hyperlink>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1141"/>
                  <w:gridCol w:w="661"/>
                  <w:gridCol w:w="964"/>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 xml:space="preserve">Kind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Value </w:t>
                      </w:r>
                    </w:p>
                  </w:tc>
                  <w:tc>
                    <w:tcPr>
                      <w:tcW w:w="0" w:type="auto"/>
                    </w:tcPr>
                    <w:p w:rsidR="00D03E1F" w:rsidRDefault="00D03E1F" w:rsidP="006C2718">
                      <w:pPr>
                        <w:widowControl w:val="0"/>
                        <w:autoSpaceDE w:val="0"/>
                        <w:autoSpaceDN w:val="0"/>
                        <w:adjustRightInd w:val="0"/>
                        <w:rPr>
                          <w:sz w:val="24"/>
                        </w:rPr>
                      </w:pPr>
                      <w:r>
                        <w:rPr>
                          <w:color w:val="808080"/>
                          <w:sz w:val="16"/>
                          <w:szCs w:val="16"/>
                        </w:rPr>
                        <w:t xml:space="preserve">annotation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minInclusive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10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t xml:space="preserve">maxInclusive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60000 </w:t>
                      </w:r>
                    </w:p>
                  </w:tc>
                  <w:tc>
                    <w:tcPr>
                      <w:tcW w:w="0" w:type="auto"/>
                    </w:tcPr>
                    <w:p w:rsidR="00D03E1F" w:rsidRDefault="00D03E1F" w:rsidP="006C2718">
                      <w:pPr>
                        <w:widowControl w:val="0"/>
                        <w:autoSpaceDE w:val="0"/>
                        <w:autoSpaceDN w:val="0"/>
                        <w:adjustRightInd w:val="0"/>
                        <w:rPr>
                          <w:sz w:val="24"/>
                        </w:rPr>
                      </w:pPr>
                      <w:r>
                        <w:rPr>
                          <w:color w:val="000000"/>
                          <w:sz w:val="16"/>
                          <w:szCs w:val="16"/>
                        </w:rPr>
                        <w:t xml:space="preserve"> </w:t>
                      </w:r>
                    </w:p>
                  </w:tc>
                </w:tr>
              </w:tbl>
              <w:p w:rsidR="00D03E1F" w:rsidRDefault="00D03E1F" w:rsidP="006C2718">
                <w:pPr>
                  <w:widowControl w:val="0"/>
                  <w:autoSpaceDE w:val="0"/>
                  <w:autoSpaceDN w:val="0"/>
                  <w:adjustRightInd w:val="0"/>
                  <w:spacing w:after="75"/>
                  <w:rPr>
                    <w:sz w:val="24"/>
                  </w:rPr>
                </w:pPr>
              </w:p>
            </w:tc>
          </w:tr>
          <w:tr w:rsidR="00D03E1F" w:rsidTr="006C2718">
            <w:tc>
              <w:tcPr>
                <w:tcW w:w="490" w:type="pct"/>
                <w:tcBorders>
                  <w:top w:val="single" w:sz="4" w:space="0" w:color="auto"/>
                  <w:left w:val="single" w:sz="4" w:space="0" w:color="auto"/>
                  <w:bottom w:val="single" w:sz="4" w:space="0" w:color="auto"/>
                  <w:right w:val="single" w:sz="4" w:space="0" w:color="auto"/>
                </w:tcBorders>
              </w:tcPr>
              <w:p w:rsidR="00D03E1F" w:rsidRDefault="00D03E1F" w:rsidP="006C2718">
                <w:pPr>
                  <w:widowControl w:val="0"/>
                  <w:autoSpaceDE w:val="0"/>
                  <w:autoSpaceDN w:val="0"/>
                  <w:adjustRightInd w:val="0"/>
                  <w:spacing w:before="75" w:after="75"/>
                  <w:jc w:val="right"/>
                  <w:rPr>
                    <w:sz w:val="24"/>
                  </w:rPr>
                </w:pPr>
                <w:r>
                  <w:rPr>
                    <w:color w:val="808080"/>
                    <w:sz w:val="16"/>
                    <w:szCs w:val="16"/>
                  </w:rPr>
                  <w:lastRenderedPageBreak/>
                  <w:t>annotation</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tblPr>
                <w:tblGrid>
                  <w:gridCol w:w="4556"/>
                </w:tblGrid>
                <w:tr w:rsidR="00D03E1F" w:rsidTr="006C2718">
                  <w:tc>
                    <w:tcPr>
                      <w:tcW w:w="0" w:type="auto"/>
                    </w:tcPr>
                    <w:p w:rsidR="00D03E1F" w:rsidRDefault="00D03E1F" w:rsidP="006C2718">
                      <w:pPr>
                        <w:widowControl w:val="0"/>
                        <w:autoSpaceDE w:val="0"/>
                        <w:autoSpaceDN w:val="0"/>
                        <w:adjustRightInd w:val="0"/>
                        <w:rPr>
                          <w:sz w:val="24"/>
                        </w:rPr>
                      </w:pPr>
                      <w:r>
                        <w:rPr>
                          <w:color w:val="808080"/>
                          <w:sz w:val="16"/>
                          <w:szCs w:val="16"/>
                        </w:rPr>
                        <w:t>documentation</w:t>
                      </w:r>
                    </w:p>
                  </w:tc>
                </w:tr>
                <w:tr w:rsidR="00D03E1F" w:rsidTr="006C2718">
                  <w:tc>
                    <w:tcPr>
                      <w:tcW w:w="0" w:type="auto"/>
                    </w:tcPr>
                    <w:p w:rsidR="00D03E1F" w:rsidRDefault="00D03E1F" w:rsidP="006C2718">
                      <w:pPr>
                        <w:widowControl w:val="0"/>
                        <w:autoSpaceDE w:val="0"/>
                        <w:autoSpaceDN w:val="0"/>
                        <w:adjustRightInd w:val="0"/>
                        <w:rPr>
                          <w:sz w:val="24"/>
                        </w:rPr>
                      </w:pPr>
                      <w:r>
                        <w:rPr>
                          <w:color w:val="000000"/>
                          <w:sz w:val="16"/>
                          <w:szCs w:val="16"/>
                        </w:rPr>
                        <w:br/>
                        <w:t>Timeout type in milliseconds with a sensible range restriction.</w:t>
                      </w:r>
                      <w:r>
                        <w:rPr>
                          <w:color w:val="000000"/>
                          <w:sz w:val="16"/>
                          <w:szCs w:val="16"/>
                        </w:rPr>
                        <w:br/>
                        <w:t xml:space="preserve">            </w:t>
                      </w:r>
                    </w:p>
                  </w:tc>
                </w:tr>
              </w:tbl>
              <w:p w:rsidR="00D03E1F" w:rsidRDefault="00D03E1F" w:rsidP="006C2718">
                <w:pPr>
                  <w:widowControl w:val="0"/>
                  <w:autoSpaceDE w:val="0"/>
                  <w:autoSpaceDN w:val="0"/>
                  <w:adjustRightInd w:val="0"/>
                  <w:spacing w:after="75"/>
                  <w:rPr>
                    <w:sz w:val="24"/>
                  </w:rPr>
                </w:pPr>
              </w:p>
            </w:tc>
          </w:tr>
        </w:tbl>
        <w:p w:rsidR="00D03E1F" w:rsidRDefault="00D03E1F" w:rsidP="00D03E1F">
          <w:pPr>
            <w:widowControl w:val="0"/>
            <w:autoSpaceDE w:val="0"/>
            <w:autoSpaceDN w:val="0"/>
            <w:adjustRightInd w:val="0"/>
            <w:rPr>
              <w:sz w:val="24"/>
            </w:rPr>
          </w:pPr>
        </w:p>
        <w:p w:rsidR="00D03E1F" w:rsidRPr="004A490C" w:rsidRDefault="00D03E1F" w:rsidP="00D03E1F"/>
        <w:p w:rsidR="00896CD0" w:rsidRDefault="00A61963" w:rsidP="00D03E1F">
          <w:pPr>
            <w:pStyle w:val="Heading1"/>
            <w:ind w:left="0" w:firstLine="0"/>
          </w:pPr>
        </w:p>
      </w:sdtContent>
    </w:sdt>
    <w:bookmarkStart w:id="970" w:name="_Toc366229870" w:displacedByCustomXml="prev"/>
    <w:bookmarkEnd w:id="970" w:displacedByCustomXml="prev"/>
    <w:sectPr w:rsidR="00896CD0" w:rsidSect="00F11448">
      <w:headerReference w:type="default" r:id="rId242"/>
      <w:footerReference w:type="default" r:id="rId243"/>
      <w:headerReference w:type="first" r:id="rId244"/>
      <w:pgSz w:w="11906" w:h="16838"/>
      <w:pgMar w:top="1985" w:right="1274" w:bottom="1440" w:left="1276" w:header="708" w:footer="56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6B68" w:rsidRDefault="00A06B68" w:rsidP="00020F7E">
      <w:r>
        <w:separator/>
      </w:r>
    </w:p>
  </w:endnote>
  <w:endnote w:type="continuationSeparator" w:id="0">
    <w:p w:rsidR="00A06B68" w:rsidRDefault="00A06B68" w:rsidP="00020F7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TMedium">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AED" w:rsidRDefault="00D03E1F" w:rsidP="00F11448">
    <w:pPr>
      <w:pStyle w:val="Footer"/>
    </w:pPr>
    <w:r>
      <w:t>RRC User Guide</w:t>
    </w:r>
    <w:r w:rsidR="00DF3AED">
      <w:tab/>
    </w:r>
    <w:r w:rsidR="00DF3AED">
      <w:tab/>
    </w:r>
    <w:r w:rsidR="00A61963">
      <w:fldChar w:fldCharType="begin"/>
    </w:r>
    <w:r w:rsidR="00AD3E7A">
      <w:instrText xml:space="preserve"> PAGE </w:instrText>
    </w:r>
    <w:r w:rsidR="00A61963">
      <w:fldChar w:fldCharType="separate"/>
    </w:r>
    <w:r w:rsidR="00C83F53">
      <w:rPr>
        <w:noProof/>
      </w:rPr>
      <w:t>8</w:t>
    </w:r>
    <w:r w:rsidR="00A61963">
      <w:rPr>
        <w:noProof/>
      </w:rPr>
      <w:fldChar w:fldCharType="end"/>
    </w:r>
    <w:r w:rsidR="00DF3AED" w:rsidRPr="00C4584C">
      <w:t xml:space="preserve"> of </w:t>
    </w:r>
    <w:r w:rsidR="00A61963">
      <w:fldChar w:fldCharType="begin"/>
    </w:r>
    <w:r w:rsidR="00AD3E7A">
      <w:instrText xml:space="preserve"> NUMPAGES  </w:instrText>
    </w:r>
    <w:r w:rsidR="00A61963">
      <w:fldChar w:fldCharType="separate"/>
    </w:r>
    <w:r w:rsidR="00C83F53">
      <w:rPr>
        <w:noProof/>
      </w:rPr>
      <w:t>370</w:t>
    </w:r>
    <w:r w:rsidR="00A61963">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6B68" w:rsidRDefault="00A06B68" w:rsidP="00020F7E">
      <w:r>
        <w:separator/>
      </w:r>
    </w:p>
  </w:footnote>
  <w:footnote w:type="continuationSeparator" w:id="0">
    <w:p w:rsidR="00A06B68" w:rsidRDefault="00A06B68" w:rsidP="00020F7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AED" w:rsidRDefault="002977A9" w:rsidP="00020F7E">
    <w:pPr>
      <w:pStyle w:val="Header"/>
    </w:pPr>
    <w:r>
      <w:rPr>
        <w:noProof/>
      </w:rPr>
      <w:drawing>
        <wp:anchor distT="0" distB="0" distL="114300" distR="114300" simplePos="0" relativeHeight="251657216" behindDoc="1" locked="0" layoutInCell="1" allowOverlap="1">
          <wp:simplePos x="0" y="0"/>
          <wp:positionH relativeFrom="column">
            <wp:posOffset>-814070</wp:posOffset>
          </wp:positionH>
          <wp:positionV relativeFrom="paragraph">
            <wp:posOffset>-449580</wp:posOffset>
          </wp:positionV>
          <wp:extent cx="7595235" cy="10735945"/>
          <wp:effectExtent l="19050" t="0" r="5715" b="0"/>
          <wp:wrapNone/>
          <wp:docPr id="4" name="Picture 0" descr="Proposal-front-coverv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roposal-front-coverv2_4.jpg"/>
                  <pic:cNvPicPr>
                    <a:picLocks noChangeAspect="1" noChangeArrowheads="1"/>
                  </pic:cNvPicPr>
                </pic:nvPicPr>
                <pic:blipFill>
                  <a:blip r:embed="rId1"/>
                  <a:srcRect/>
                  <a:stretch>
                    <a:fillRect/>
                  </a:stretch>
                </pic:blipFill>
                <pic:spPr bwMode="auto">
                  <a:xfrm>
                    <a:off x="0" y="0"/>
                    <a:ext cx="7595235" cy="10735945"/>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AED" w:rsidRDefault="002977A9" w:rsidP="00020F7E">
    <w:pPr>
      <w:pStyle w:val="Header"/>
    </w:pPr>
    <w:r>
      <w:rPr>
        <w:noProof/>
      </w:rPr>
      <w:drawing>
        <wp:anchor distT="0" distB="0" distL="114300" distR="114300" simplePos="0" relativeHeight="251658240" behindDoc="1" locked="0" layoutInCell="1" allowOverlap="1">
          <wp:simplePos x="0" y="0"/>
          <wp:positionH relativeFrom="column">
            <wp:posOffset>-814070</wp:posOffset>
          </wp:positionH>
          <wp:positionV relativeFrom="paragraph">
            <wp:posOffset>-461010</wp:posOffset>
          </wp:positionV>
          <wp:extent cx="7567295" cy="10701655"/>
          <wp:effectExtent l="19050" t="0" r="0" b="0"/>
          <wp:wrapNone/>
          <wp:docPr id="3" name="Picture 1" descr="Proposal-front-coverv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osal-front-coverv3_1.jpg"/>
                  <pic:cNvPicPr>
                    <a:picLocks noChangeAspect="1" noChangeArrowheads="1"/>
                  </pic:cNvPicPr>
                </pic:nvPicPr>
                <pic:blipFill>
                  <a:blip r:embed="rId1"/>
                  <a:srcRect/>
                  <a:stretch>
                    <a:fillRect/>
                  </a:stretch>
                </pic:blipFill>
                <pic:spPr bwMode="auto">
                  <a:xfrm>
                    <a:off x="0" y="0"/>
                    <a:ext cx="7567295" cy="1070165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10DE99D2"/>
    <w:lvl w:ilvl="0">
      <w:start w:val="1"/>
      <w:numFmt w:val="bullet"/>
      <w:pStyle w:val="ListBullet2"/>
      <w:lvlText w:val=""/>
      <w:lvlJc w:val="left"/>
      <w:pPr>
        <w:tabs>
          <w:tab w:val="num" w:pos="643"/>
        </w:tabs>
        <w:ind w:left="0" w:firstLine="283"/>
      </w:pPr>
      <w:rPr>
        <w:rFonts w:ascii="Symbol" w:hAnsi="Symbol" w:hint="default"/>
      </w:rPr>
    </w:lvl>
  </w:abstractNum>
  <w:abstractNum w:abstractNumId="1">
    <w:nsid w:val="FFFFFF88"/>
    <w:multiLevelType w:val="singleLevel"/>
    <w:tmpl w:val="898081D4"/>
    <w:lvl w:ilvl="0">
      <w:start w:val="1"/>
      <w:numFmt w:val="upperLetter"/>
      <w:pStyle w:val="ListNumber"/>
      <w:lvlText w:val="%1)"/>
      <w:lvlJc w:val="left"/>
      <w:pPr>
        <w:tabs>
          <w:tab w:val="num" w:pos="360"/>
        </w:tabs>
        <w:ind w:left="284" w:hanging="284"/>
      </w:pPr>
      <w:rPr>
        <w:rFonts w:hint="default"/>
      </w:rPr>
    </w:lvl>
  </w:abstractNum>
  <w:abstractNum w:abstractNumId="2">
    <w:nsid w:val="FFFFFF89"/>
    <w:multiLevelType w:val="singleLevel"/>
    <w:tmpl w:val="6F4AE300"/>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073CF9"/>
    <w:multiLevelType w:val="multilevel"/>
    <w:tmpl w:val="C16CE31E"/>
    <w:lvl w:ilvl="0">
      <w:start w:val="1"/>
      <w:numFmt w:val="bullet"/>
      <w:pStyle w:val="Skill"/>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0937A9"/>
    <w:multiLevelType w:val="hybridMultilevel"/>
    <w:tmpl w:val="2F565D52"/>
    <w:lvl w:ilvl="0" w:tplc="0D46B93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nsid w:val="037429E6"/>
    <w:multiLevelType w:val="hybridMultilevel"/>
    <w:tmpl w:val="AEDA5292"/>
    <w:lvl w:ilvl="0" w:tplc="1472C5C4">
      <w:start w:val="1"/>
      <w:numFmt w:val="bullet"/>
      <w:pStyle w:val="FirstBullet"/>
      <w:lvlText w:val=""/>
      <w:lvlJc w:val="left"/>
      <w:pPr>
        <w:ind w:left="720" w:hanging="360"/>
      </w:pPr>
      <w:rPr>
        <w:rFonts w:ascii="Symbol" w:hAnsi="Symbol" w:hint="default"/>
        <w:color w:val="811418"/>
        <w:sz w:val="3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4B6687E"/>
    <w:multiLevelType w:val="hybridMultilevel"/>
    <w:tmpl w:val="CCBCD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11B74EF"/>
    <w:multiLevelType w:val="hybridMultilevel"/>
    <w:tmpl w:val="4A3E893E"/>
    <w:lvl w:ilvl="0" w:tplc="ED4C1DC0">
      <w:start w:val="1"/>
      <w:numFmt w:val="bullet"/>
      <w:lvlText w:val=""/>
      <w:lvlJc w:val="left"/>
      <w:pPr>
        <w:ind w:left="720" w:hanging="360"/>
      </w:pPr>
      <w:rPr>
        <w:rFonts w:ascii="Symbol" w:hAnsi="Symbol" w:hint="default"/>
        <w:color w:val="811418"/>
      </w:rPr>
    </w:lvl>
    <w:lvl w:ilvl="1" w:tplc="78E43B44">
      <w:start w:val="1"/>
      <w:numFmt w:val="bullet"/>
      <w:pStyle w:val="SecondBullet"/>
      <w:lvlText w:val=""/>
      <w:lvlJc w:val="left"/>
      <w:pPr>
        <w:ind w:left="1440" w:hanging="360"/>
      </w:pPr>
      <w:rPr>
        <w:rFonts w:ascii="Symbol" w:hAnsi="Symbol" w:hint="default"/>
        <w:color w:val="AE1A1D"/>
        <w:sz w:val="32"/>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3776E6"/>
    <w:multiLevelType w:val="hybridMultilevel"/>
    <w:tmpl w:val="FAC8858C"/>
    <w:lvl w:ilvl="0" w:tplc="0D46B93A">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nsid w:val="16F60A87"/>
    <w:multiLevelType w:val="hybridMultilevel"/>
    <w:tmpl w:val="F780815E"/>
    <w:lvl w:ilvl="0" w:tplc="0D46B93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20076675"/>
    <w:multiLevelType w:val="hybridMultilevel"/>
    <w:tmpl w:val="4746DD4A"/>
    <w:lvl w:ilvl="0" w:tplc="0AC211FE">
      <w:start w:val="1"/>
      <w:numFmt w:val="decimal"/>
      <w:pStyle w:val="Reference"/>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28FC0FD0"/>
    <w:multiLevelType w:val="hybridMultilevel"/>
    <w:tmpl w:val="857EB43C"/>
    <w:lvl w:ilvl="0" w:tplc="ED4C1DC0">
      <w:start w:val="1"/>
      <w:numFmt w:val="bullet"/>
      <w:lvlText w:val=""/>
      <w:lvlJc w:val="left"/>
      <w:pPr>
        <w:ind w:left="720" w:hanging="360"/>
      </w:pPr>
      <w:rPr>
        <w:rFonts w:ascii="Symbol" w:hAnsi="Symbol" w:hint="default"/>
        <w:color w:val="811418"/>
      </w:rPr>
    </w:lvl>
    <w:lvl w:ilvl="1" w:tplc="08090003">
      <w:start w:val="1"/>
      <w:numFmt w:val="bullet"/>
      <w:lvlText w:val="o"/>
      <w:lvlJc w:val="left"/>
      <w:pPr>
        <w:ind w:left="1440" w:hanging="360"/>
      </w:pPr>
      <w:rPr>
        <w:rFonts w:ascii="Courier New" w:hAnsi="Courier New" w:cs="Courier New" w:hint="default"/>
      </w:rPr>
    </w:lvl>
    <w:lvl w:ilvl="2" w:tplc="0E3C836E">
      <w:start w:val="1"/>
      <w:numFmt w:val="bullet"/>
      <w:pStyle w:val="ThirdBullet"/>
      <w:lvlText w:val=""/>
      <w:lvlJc w:val="left"/>
      <w:pPr>
        <w:ind w:left="2160" w:hanging="360"/>
      </w:pPr>
      <w:rPr>
        <w:rFonts w:ascii="Symbol" w:hAnsi="Symbol" w:hint="default"/>
        <w:color w:val="D0201C"/>
        <w:sz w:val="28"/>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96365FD"/>
    <w:multiLevelType w:val="multilevel"/>
    <w:tmpl w:val="C4F8D8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A4B4B65"/>
    <w:multiLevelType w:val="hybridMultilevel"/>
    <w:tmpl w:val="A664FBC4"/>
    <w:lvl w:ilvl="0" w:tplc="ED4C1DC0">
      <w:start w:val="1"/>
      <w:numFmt w:val="bullet"/>
      <w:lvlText w:val=""/>
      <w:lvlJc w:val="left"/>
      <w:pPr>
        <w:ind w:left="720" w:hanging="360"/>
      </w:pPr>
      <w:rPr>
        <w:rFonts w:ascii="Symbol" w:hAnsi="Symbol" w:hint="default"/>
        <w:color w:val="811418"/>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3E7CA3B6">
      <w:start w:val="1"/>
      <w:numFmt w:val="bullet"/>
      <w:pStyle w:val="FourthBullet"/>
      <w:lvlText w:val=""/>
      <w:lvlJc w:val="left"/>
      <w:pPr>
        <w:ind w:left="2880" w:hanging="360"/>
      </w:pPr>
      <w:rPr>
        <w:rFonts w:ascii="Symbol" w:hAnsi="Symbol" w:hint="default"/>
        <w:color w:val="DF221A"/>
        <w:sz w:val="22"/>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764D1E"/>
    <w:multiLevelType w:val="hybridMultilevel"/>
    <w:tmpl w:val="8B3E4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0F1474F"/>
    <w:multiLevelType w:val="hybridMultilevel"/>
    <w:tmpl w:val="C78A6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1A8432B"/>
    <w:multiLevelType w:val="hybridMultilevel"/>
    <w:tmpl w:val="35FA374A"/>
    <w:lvl w:ilvl="0" w:tplc="0D46B93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nsid w:val="330E6109"/>
    <w:multiLevelType w:val="hybridMultilevel"/>
    <w:tmpl w:val="9B407E3C"/>
    <w:lvl w:ilvl="0" w:tplc="0D46B93A">
      <w:start w:val="1"/>
      <w:numFmt w:val="bullet"/>
      <w:lvlText w:val=""/>
      <w:lvlJc w:val="left"/>
      <w:pPr>
        <w:tabs>
          <w:tab w:val="num" w:pos="720"/>
        </w:tabs>
        <w:ind w:left="720" w:hanging="360"/>
      </w:pPr>
      <w:rPr>
        <w:rFonts w:ascii="Symbol" w:hAnsi="Symbol" w:hint="default"/>
      </w:rPr>
    </w:lvl>
    <w:lvl w:ilvl="1" w:tplc="5DC81DC8">
      <w:start w:val="500"/>
      <w:numFmt w:val="bullet"/>
      <w:lvlText w:val="-"/>
      <w:lvlJc w:val="left"/>
      <w:pPr>
        <w:tabs>
          <w:tab w:val="num" w:pos="1440"/>
        </w:tabs>
        <w:ind w:left="1440" w:hanging="360"/>
      </w:pPr>
      <w:rPr>
        <w:rFonts w:ascii="Courier New" w:eastAsia="Times New Roman"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nsid w:val="33CB3D7A"/>
    <w:multiLevelType w:val="hybridMultilevel"/>
    <w:tmpl w:val="257ED230"/>
    <w:lvl w:ilvl="0" w:tplc="512C9E58">
      <w:start w:val="1"/>
      <w:numFmt w:val="decimal"/>
      <w:pStyle w:val="Figure"/>
      <w:lvlText w:val="Figure %1: "/>
      <w:lvlJc w:val="left"/>
      <w:pPr>
        <w:tabs>
          <w:tab w:val="num" w:pos="0"/>
        </w:tabs>
        <w:ind w:left="0" w:firstLine="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36510E75"/>
    <w:multiLevelType w:val="hybridMultilevel"/>
    <w:tmpl w:val="92B4896E"/>
    <w:lvl w:ilvl="0" w:tplc="0D46B93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nsid w:val="38BE1650"/>
    <w:multiLevelType w:val="hybridMultilevel"/>
    <w:tmpl w:val="7EC60C74"/>
    <w:lvl w:ilvl="0" w:tplc="ED4C1DC0">
      <w:start w:val="1"/>
      <w:numFmt w:val="bullet"/>
      <w:lvlText w:val=""/>
      <w:lvlJc w:val="left"/>
      <w:pPr>
        <w:ind w:left="720" w:hanging="360"/>
      </w:pPr>
      <w:rPr>
        <w:rFonts w:ascii="Symbol" w:hAnsi="Symbol" w:hint="default"/>
        <w:color w:val="811418"/>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21FAEB84">
      <w:start w:val="1"/>
      <w:numFmt w:val="bullet"/>
      <w:pStyle w:val="FifthBullet"/>
      <w:lvlText w:val=""/>
      <w:lvlJc w:val="left"/>
      <w:pPr>
        <w:ind w:left="3600" w:hanging="360"/>
      </w:pPr>
      <w:rPr>
        <w:rFonts w:ascii="Symbol" w:hAnsi="Symbol" w:hint="default"/>
        <w:sz w:val="20"/>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E2B3460"/>
    <w:multiLevelType w:val="hybridMultilevel"/>
    <w:tmpl w:val="E9F877B6"/>
    <w:lvl w:ilvl="0" w:tplc="F84C002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540B01F6"/>
    <w:multiLevelType w:val="hybridMultilevel"/>
    <w:tmpl w:val="F6F4797A"/>
    <w:lvl w:ilvl="0" w:tplc="0D46B93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3">
    <w:nsid w:val="56276AA2"/>
    <w:multiLevelType w:val="hybridMultilevel"/>
    <w:tmpl w:val="34CC0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AB9394E"/>
    <w:multiLevelType w:val="hybridMultilevel"/>
    <w:tmpl w:val="3BD01BB0"/>
    <w:lvl w:ilvl="0" w:tplc="0D46B93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nsid w:val="5BAA4098"/>
    <w:multiLevelType w:val="hybridMultilevel"/>
    <w:tmpl w:val="729651A2"/>
    <w:lvl w:ilvl="0" w:tplc="0D46B93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nsid w:val="5D652AA4"/>
    <w:multiLevelType w:val="hybridMultilevel"/>
    <w:tmpl w:val="1256ABEC"/>
    <w:lvl w:ilvl="0" w:tplc="0D46B93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nsid w:val="6F1950B4"/>
    <w:multiLevelType w:val="hybridMultilevel"/>
    <w:tmpl w:val="A108269C"/>
    <w:lvl w:ilvl="0" w:tplc="0D46B93A">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nsid w:val="712A1BBA"/>
    <w:multiLevelType w:val="hybridMultilevel"/>
    <w:tmpl w:val="BE82F21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nsid w:val="78A47F63"/>
    <w:multiLevelType w:val="hybridMultilevel"/>
    <w:tmpl w:val="95BCD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DFB66A6"/>
    <w:multiLevelType w:val="hybridMultilevel"/>
    <w:tmpl w:val="74ECE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7"/>
  </w:num>
  <w:num w:numId="4">
    <w:abstractNumId w:val="11"/>
  </w:num>
  <w:num w:numId="5">
    <w:abstractNumId w:val="13"/>
  </w:num>
  <w:num w:numId="6">
    <w:abstractNumId w:val="20"/>
  </w:num>
  <w:num w:numId="7">
    <w:abstractNumId w:val="2"/>
  </w:num>
  <w:num w:numId="8">
    <w:abstractNumId w:val="0"/>
  </w:num>
  <w:num w:numId="9">
    <w:abstractNumId w:val="1"/>
  </w:num>
  <w:num w:numId="10">
    <w:abstractNumId w:val="27"/>
  </w:num>
  <w:num w:numId="11">
    <w:abstractNumId w:val="3"/>
  </w:num>
  <w:num w:numId="12">
    <w:abstractNumId w:val="25"/>
  </w:num>
  <w:num w:numId="13">
    <w:abstractNumId w:val="19"/>
  </w:num>
  <w:num w:numId="14">
    <w:abstractNumId w:val="18"/>
  </w:num>
  <w:num w:numId="15">
    <w:abstractNumId w:val="8"/>
  </w:num>
  <w:num w:numId="16">
    <w:abstractNumId w:val="26"/>
  </w:num>
  <w:num w:numId="17">
    <w:abstractNumId w:val="24"/>
  </w:num>
  <w:num w:numId="18">
    <w:abstractNumId w:val="9"/>
  </w:num>
  <w:num w:numId="19">
    <w:abstractNumId w:val="16"/>
  </w:num>
  <w:num w:numId="20">
    <w:abstractNumId w:val="17"/>
  </w:num>
  <w:num w:numId="21">
    <w:abstractNumId w:val="4"/>
  </w:num>
  <w:num w:numId="22">
    <w:abstractNumId w:val="22"/>
  </w:num>
  <w:num w:numId="23">
    <w:abstractNumId w:val="10"/>
  </w:num>
  <w:num w:numId="24">
    <w:abstractNumId w:val="21"/>
  </w:num>
  <w:num w:numId="25">
    <w:abstractNumId w:val="28"/>
  </w:num>
  <w:num w:numId="26">
    <w:abstractNumId w:val="6"/>
  </w:num>
  <w:num w:numId="27">
    <w:abstractNumId w:val="14"/>
  </w:num>
  <w:num w:numId="28">
    <w:abstractNumId w:val="29"/>
  </w:num>
  <w:num w:numId="29">
    <w:abstractNumId w:val="23"/>
  </w:num>
  <w:num w:numId="30">
    <w:abstractNumId w:val="30"/>
  </w:num>
  <w:num w:numId="31">
    <w:abstractNumId w:val="1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attachedTemplate r:id="rId1"/>
  <w:defaultTabStop w:val="720"/>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C20682"/>
    <w:rsid w:val="00013540"/>
    <w:rsid w:val="00020F7E"/>
    <w:rsid w:val="000309FD"/>
    <w:rsid w:val="00050F3E"/>
    <w:rsid w:val="00057109"/>
    <w:rsid w:val="0009230C"/>
    <w:rsid w:val="000C6F98"/>
    <w:rsid w:val="00114402"/>
    <w:rsid w:val="00146019"/>
    <w:rsid w:val="00167926"/>
    <w:rsid w:val="001732F0"/>
    <w:rsid w:val="00174D45"/>
    <w:rsid w:val="001A6739"/>
    <w:rsid w:val="001B5DE4"/>
    <w:rsid w:val="001C29BC"/>
    <w:rsid w:val="001D4E6E"/>
    <w:rsid w:val="0020200C"/>
    <w:rsid w:val="00221D8A"/>
    <w:rsid w:val="00221EFD"/>
    <w:rsid w:val="0026501D"/>
    <w:rsid w:val="002706D4"/>
    <w:rsid w:val="002819CF"/>
    <w:rsid w:val="00285D38"/>
    <w:rsid w:val="00292A4A"/>
    <w:rsid w:val="002977A9"/>
    <w:rsid w:val="002A6E50"/>
    <w:rsid w:val="002B278D"/>
    <w:rsid w:val="002B60A5"/>
    <w:rsid w:val="002D1170"/>
    <w:rsid w:val="002D5D3E"/>
    <w:rsid w:val="002D7DAD"/>
    <w:rsid w:val="002F761E"/>
    <w:rsid w:val="003378B0"/>
    <w:rsid w:val="003564B8"/>
    <w:rsid w:val="0036466A"/>
    <w:rsid w:val="00365E26"/>
    <w:rsid w:val="003E454C"/>
    <w:rsid w:val="003F05FF"/>
    <w:rsid w:val="00402407"/>
    <w:rsid w:val="0040571D"/>
    <w:rsid w:val="00433D4F"/>
    <w:rsid w:val="00445527"/>
    <w:rsid w:val="00445591"/>
    <w:rsid w:val="00465885"/>
    <w:rsid w:val="004E203B"/>
    <w:rsid w:val="00523C66"/>
    <w:rsid w:val="00524966"/>
    <w:rsid w:val="00541C8C"/>
    <w:rsid w:val="005451FF"/>
    <w:rsid w:val="005761B9"/>
    <w:rsid w:val="00577958"/>
    <w:rsid w:val="005A4567"/>
    <w:rsid w:val="005A61A8"/>
    <w:rsid w:val="005B5A1C"/>
    <w:rsid w:val="005E449D"/>
    <w:rsid w:val="00600F02"/>
    <w:rsid w:val="006244AC"/>
    <w:rsid w:val="00633C6C"/>
    <w:rsid w:val="00654F68"/>
    <w:rsid w:val="006642B6"/>
    <w:rsid w:val="006707F0"/>
    <w:rsid w:val="0068278C"/>
    <w:rsid w:val="00690E9A"/>
    <w:rsid w:val="00691176"/>
    <w:rsid w:val="00693E7D"/>
    <w:rsid w:val="006A4B7E"/>
    <w:rsid w:val="006D6DC7"/>
    <w:rsid w:val="006E1EDE"/>
    <w:rsid w:val="00701481"/>
    <w:rsid w:val="007028E2"/>
    <w:rsid w:val="00705D6B"/>
    <w:rsid w:val="0074585A"/>
    <w:rsid w:val="0074693C"/>
    <w:rsid w:val="00764094"/>
    <w:rsid w:val="00764C2E"/>
    <w:rsid w:val="00777AF5"/>
    <w:rsid w:val="007B4F7C"/>
    <w:rsid w:val="007D4675"/>
    <w:rsid w:val="00896CD0"/>
    <w:rsid w:val="008C481F"/>
    <w:rsid w:val="008E5867"/>
    <w:rsid w:val="00907533"/>
    <w:rsid w:val="00935088"/>
    <w:rsid w:val="00940629"/>
    <w:rsid w:val="00956474"/>
    <w:rsid w:val="009920A7"/>
    <w:rsid w:val="009A0DFF"/>
    <w:rsid w:val="009D47FC"/>
    <w:rsid w:val="009E5A19"/>
    <w:rsid w:val="00A06B68"/>
    <w:rsid w:val="00A20927"/>
    <w:rsid w:val="00A2466E"/>
    <w:rsid w:val="00A464F8"/>
    <w:rsid w:val="00A61963"/>
    <w:rsid w:val="00A7167C"/>
    <w:rsid w:val="00A84A9A"/>
    <w:rsid w:val="00A8713C"/>
    <w:rsid w:val="00A95447"/>
    <w:rsid w:val="00A9699B"/>
    <w:rsid w:val="00AA02B6"/>
    <w:rsid w:val="00AA0C82"/>
    <w:rsid w:val="00AB7A56"/>
    <w:rsid w:val="00AD3E7A"/>
    <w:rsid w:val="00AE254E"/>
    <w:rsid w:val="00B12F84"/>
    <w:rsid w:val="00B339CF"/>
    <w:rsid w:val="00B6266C"/>
    <w:rsid w:val="00B73A45"/>
    <w:rsid w:val="00B75720"/>
    <w:rsid w:val="00B95521"/>
    <w:rsid w:val="00B968F8"/>
    <w:rsid w:val="00BA6248"/>
    <w:rsid w:val="00BB167B"/>
    <w:rsid w:val="00C14ADF"/>
    <w:rsid w:val="00C20682"/>
    <w:rsid w:val="00C83F53"/>
    <w:rsid w:val="00CB3F95"/>
    <w:rsid w:val="00CC2EF1"/>
    <w:rsid w:val="00CE6902"/>
    <w:rsid w:val="00D03E1F"/>
    <w:rsid w:val="00D33913"/>
    <w:rsid w:val="00D355CF"/>
    <w:rsid w:val="00D6623F"/>
    <w:rsid w:val="00D70308"/>
    <w:rsid w:val="00D80C2B"/>
    <w:rsid w:val="00D9239F"/>
    <w:rsid w:val="00D934AB"/>
    <w:rsid w:val="00DF3AED"/>
    <w:rsid w:val="00DF7A69"/>
    <w:rsid w:val="00E12C23"/>
    <w:rsid w:val="00E21FD5"/>
    <w:rsid w:val="00E353EC"/>
    <w:rsid w:val="00E90F89"/>
    <w:rsid w:val="00EA0A9E"/>
    <w:rsid w:val="00EA4F25"/>
    <w:rsid w:val="00EA7D47"/>
    <w:rsid w:val="00EE377D"/>
    <w:rsid w:val="00EF1AFD"/>
    <w:rsid w:val="00F03059"/>
    <w:rsid w:val="00F11448"/>
    <w:rsid w:val="00F31232"/>
    <w:rsid w:val="00F323CE"/>
    <w:rsid w:val="00F47446"/>
    <w:rsid w:val="00F5159F"/>
    <w:rsid w:val="00F7448B"/>
    <w:rsid w:val="00F75F32"/>
    <w:rsid w:val="00F76E84"/>
    <w:rsid w:val="00F771F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hapeDefaults>
    <o:shapedefaults v:ext="edit" spidmax="5122"/>
    <o:shapelayout v:ext="edit">
      <o:idmap v:ext="edit" data="1"/>
      <o:rules v:ext="edit">
        <o:r id="V:Rule5" type="connector" idref="#AutoShape 335"/>
        <o:r id="V:Rule6" type="connector" idref="#AutoShape 337"/>
        <o:r id="V:Rule7" type="connector" idref="#AutoShape 336"/>
        <o:r id="V:Rule8" type="connector" idref="#AutoShape 3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Arial"/>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List Bullet" w:uiPriority="0"/>
    <w:lsdException w:name="List Number" w:uiPriority="0"/>
    <w:lsdException w:name="List Bullet 2" w:uiPriority="0"/>
    <w:lsdException w:name="Title" w:semiHidden="0" w:uiPriority="10" w:unhideWhenUsed="0"/>
    <w:lsdException w:name="Default Paragraph Font" w:uiPriority="1"/>
    <w:lsdException w:name="Body Text" w:uiPriority="0"/>
    <w:lsdException w:name="Subtitle" w:semiHidden="0" w:uiPriority="11" w:unhideWhenUsed="0"/>
    <w:lsdException w:name="Date" w:uiPriority="0"/>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HTML Code" w:uiPriority="0"/>
    <w:lsdException w:name="HTML Preformatted" w:uiPriority="0"/>
    <w:lsdException w:name="HTML Typewriter" w:uiPriority="0"/>
    <w:lsdException w:name="Table Grid 8" w:uiPriority="0"/>
    <w:lsdException w:name="Table Contemporary"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0F7E"/>
    <w:pPr>
      <w:spacing w:after="200" w:line="276" w:lineRule="auto"/>
    </w:pPr>
    <w:rPr>
      <w:sz w:val="22"/>
      <w:szCs w:val="22"/>
    </w:rPr>
  </w:style>
  <w:style w:type="paragraph" w:styleId="Heading1">
    <w:name w:val="heading 1"/>
    <w:basedOn w:val="Normal"/>
    <w:next w:val="Normal"/>
    <w:link w:val="Heading1Char"/>
    <w:qFormat/>
    <w:rsid w:val="00020F7E"/>
    <w:pPr>
      <w:keepNext/>
      <w:numPr>
        <w:numId w:val="1"/>
      </w:numPr>
      <w:spacing w:before="240" w:after="60" w:line="240" w:lineRule="auto"/>
      <w:outlineLvl w:val="0"/>
    </w:pPr>
    <w:rPr>
      <w:rFonts w:eastAsia="Times New Roman" w:cs="Times New Roman"/>
      <w:b/>
      <w:bCs/>
      <w:color w:val="AE1A1D"/>
      <w:kern w:val="32"/>
      <w:sz w:val="32"/>
      <w:szCs w:val="32"/>
    </w:rPr>
  </w:style>
  <w:style w:type="paragraph" w:styleId="Heading2">
    <w:name w:val="heading 2"/>
    <w:basedOn w:val="Normal"/>
    <w:next w:val="Normal"/>
    <w:link w:val="Heading2Char"/>
    <w:qFormat/>
    <w:rsid w:val="00020F7E"/>
    <w:pPr>
      <w:keepNext/>
      <w:numPr>
        <w:ilvl w:val="1"/>
        <w:numId w:val="1"/>
      </w:numPr>
      <w:spacing w:before="240" w:after="60" w:line="240" w:lineRule="auto"/>
      <w:outlineLvl w:val="1"/>
    </w:pPr>
    <w:rPr>
      <w:rFonts w:eastAsia="Times New Roman" w:cs="Times New Roman"/>
      <w:b/>
      <w:bCs/>
      <w:iCs/>
      <w:color w:val="AE1A1D"/>
      <w:sz w:val="28"/>
      <w:szCs w:val="28"/>
    </w:rPr>
  </w:style>
  <w:style w:type="paragraph" w:styleId="Heading3">
    <w:name w:val="heading 3"/>
    <w:basedOn w:val="Normal"/>
    <w:next w:val="Normal"/>
    <w:link w:val="Heading3Char"/>
    <w:qFormat/>
    <w:rsid w:val="00020F7E"/>
    <w:pPr>
      <w:keepNext/>
      <w:numPr>
        <w:ilvl w:val="2"/>
        <w:numId w:val="1"/>
      </w:numPr>
      <w:spacing w:before="240" w:after="60" w:line="240" w:lineRule="auto"/>
      <w:outlineLvl w:val="2"/>
    </w:pPr>
    <w:rPr>
      <w:rFonts w:ascii="Calibri" w:eastAsia="Times New Roman" w:hAnsi="Calibri" w:cs="Times New Roman"/>
      <w:b/>
      <w:bCs/>
      <w:color w:val="AE1A1D"/>
      <w:sz w:val="24"/>
      <w:szCs w:val="26"/>
    </w:rPr>
  </w:style>
  <w:style w:type="paragraph" w:styleId="Heading4">
    <w:name w:val="heading 4"/>
    <w:basedOn w:val="Normal"/>
    <w:next w:val="Normal"/>
    <w:link w:val="Heading4Char"/>
    <w:qFormat/>
    <w:rsid w:val="00B968F8"/>
    <w:pPr>
      <w:keepNext/>
      <w:numPr>
        <w:ilvl w:val="3"/>
        <w:numId w:val="1"/>
      </w:numPr>
      <w:spacing w:before="240" w:after="60" w:line="240" w:lineRule="auto"/>
      <w:outlineLvl w:val="3"/>
    </w:pPr>
    <w:rPr>
      <w:rFonts w:ascii="Calibri" w:eastAsia="Times New Roman" w:hAnsi="Calibri" w:cs="Times New Roman"/>
      <w:b/>
      <w:bCs/>
      <w:color w:val="E31B23"/>
      <w:sz w:val="24"/>
      <w:szCs w:val="28"/>
    </w:rPr>
  </w:style>
  <w:style w:type="paragraph" w:styleId="Heading5">
    <w:name w:val="heading 5"/>
    <w:basedOn w:val="Normal"/>
    <w:next w:val="Normal"/>
    <w:link w:val="Heading5Char"/>
    <w:unhideWhenUsed/>
    <w:qFormat/>
    <w:rsid w:val="00020F7E"/>
    <w:pPr>
      <w:keepNext/>
      <w:keepLines/>
      <w:spacing w:before="200" w:after="0" w:line="240" w:lineRule="auto"/>
      <w:outlineLvl w:val="4"/>
    </w:pPr>
    <w:rPr>
      <w:rFonts w:eastAsia="Times New Roman" w:cs="Times New Roman"/>
      <w:b/>
      <w:color w:val="AE1A1D"/>
      <w:sz w:val="20"/>
      <w:szCs w:val="20"/>
    </w:rPr>
  </w:style>
  <w:style w:type="paragraph" w:styleId="Heading6">
    <w:name w:val="heading 6"/>
    <w:basedOn w:val="Normal"/>
    <w:next w:val="Normal"/>
    <w:link w:val="Heading6Char"/>
    <w:semiHidden/>
    <w:unhideWhenUsed/>
    <w:rsid w:val="00B968F8"/>
    <w:pPr>
      <w:keepNext/>
      <w:keepLines/>
      <w:numPr>
        <w:ilvl w:val="5"/>
        <w:numId w:val="1"/>
      </w:numPr>
      <w:spacing w:before="200" w:after="0" w:line="240" w:lineRule="auto"/>
      <w:outlineLvl w:val="5"/>
    </w:pPr>
    <w:rPr>
      <w:rFonts w:ascii="Cambria" w:eastAsia="Times New Roman" w:hAnsi="Cambria" w:cs="Times New Roman"/>
      <w:i/>
      <w:iCs/>
      <w:color w:val="243F60"/>
      <w:sz w:val="24"/>
      <w:szCs w:val="24"/>
    </w:rPr>
  </w:style>
  <w:style w:type="paragraph" w:styleId="Heading7">
    <w:name w:val="heading 7"/>
    <w:basedOn w:val="Normal"/>
    <w:next w:val="Normal"/>
    <w:link w:val="Heading7Char"/>
    <w:semiHidden/>
    <w:unhideWhenUsed/>
    <w:qFormat/>
    <w:rsid w:val="00B968F8"/>
    <w:pPr>
      <w:keepNext/>
      <w:keepLines/>
      <w:numPr>
        <w:ilvl w:val="6"/>
        <w:numId w:val="1"/>
      </w:numPr>
      <w:spacing w:before="200" w:after="0" w:line="240" w:lineRule="auto"/>
      <w:outlineLvl w:val="6"/>
    </w:pPr>
    <w:rPr>
      <w:rFonts w:ascii="Cambria" w:eastAsia="Times New Roman" w:hAnsi="Cambria" w:cs="Times New Roman"/>
      <w:i/>
      <w:iCs/>
      <w:color w:val="404040"/>
      <w:sz w:val="24"/>
      <w:szCs w:val="24"/>
    </w:rPr>
  </w:style>
  <w:style w:type="paragraph" w:styleId="Heading8">
    <w:name w:val="heading 8"/>
    <w:basedOn w:val="Normal"/>
    <w:next w:val="Normal"/>
    <w:link w:val="Heading8Char"/>
    <w:semiHidden/>
    <w:unhideWhenUsed/>
    <w:qFormat/>
    <w:rsid w:val="00B968F8"/>
    <w:pPr>
      <w:keepNext/>
      <w:keepLines/>
      <w:numPr>
        <w:ilvl w:val="7"/>
        <w:numId w:val="1"/>
      </w:numPr>
      <w:spacing w:before="200" w:after="0" w:line="240" w:lineRule="auto"/>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semiHidden/>
    <w:unhideWhenUsed/>
    <w:qFormat/>
    <w:rsid w:val="00B968F8"/>
    <w:pPr>
      <w:keepNext/>
      <w:keepLines/>
      <w:numPr>
        <w:ilvl w:val="8"/>
        <w:numId w:val="1"/>
      </w:numPr>
      <w:spacing w:before="200" w:after="0" w:line="240" w:lineRule="auto"/>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406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0629"/>
  </w:style>
  <w:style w:type="paragraph" w:styleId="Footer">
    <w:name w:val="footer"/>
    <w:basedOn w:val="Normal"/>
    <w:link w:val="FooterChar"/>
    <w:unhideWhenUsed/>
    <w:rsid w:val="009406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0629"/>
  </w:style>
  <w:style w:type="paragraph" w:styleId="BalloonText">
    <w:name w:val="Balloon Text"/>
    <w:basedOn w:val="Normal"/>
    <w:link w:val="BalloonTextChar"/>
    <w:unhideWhenUsed/>
    <w:rsid w:val="00940629"/>
    <w:pPr>
      <w:spacing w:after="0" w:line="240" w:lineRule="auto"/>
    </w:pPr>
    <w:rPr>
      <w:rFonts w:ascii="Tahoma" w:hAnsi="Tahoma" w:cs="Times New Roman"/>
      <w:sz w:val="16"/>
      <w:szCs w:val="16"/>
    </w:rPr>
  </w:style>
  <w:style w:type="character" w:customStyle="1" w:styleId="BalloonTextChar">
    <w:name w:val="Balloon Text Char"/>
    <w:link w:val="BalloonText"/>
    <w:rsid w:val="00940629"/>
    <w:rPr>
      <w:rFonts w:ascii="Tahoma" w:hAnsi="Tahoma" w:cs="Tahoma"/>
      <w:sz w:val="16"/>
      <w:szCs w:val="16"/>
    </w:rPr>
  </w:style>
  <w:style w:type="paragraph" w:customStyle="1" w:styleId="BasicParagraph">
    <w:name w:val="[Basic Paragraph]"/>
    <w:basedOn w:val="Normal"/>
    <w:uiPriority w:val="99"/>
    <w:rsid w:val="009D47FC"/>
    <w:pPr>
      <w:autoSpaceDE w:val="0"/>
      <w:autoSpaceDN w:val="0"/>
      <w:adjustRightInd w:val="0"/>
      <w:spacing w:after="0" w:line="288" w:lineRule="auto"/>
      <w:textAlignment w:val="center"/>
    </w:pPr>
    <w:rPr>
      <w:rFonts w:ascii="Times New Roman" w:hAnsi="Times New Roman" w:cs="Times New Roman"/>
      <w:color w:val="000000"/>
      <w:sz w:val="24"/>
      <w:szCs w:val="24"/>
    </w:rPr>
  </w:style>
  <w:style w:type="character" w:styleId="Hyperlink">
    <w:name w:val="Hyperlink"/>
    <w:uiPriority w:val="99"/>
    <w:rsid w:val="00B968F8"/>
    <w:rPr>
      <w:color w:val="0000FF"/>
      <w:u w:val="single"/>
    </w:rPr>
  </w:style>
  <w:style w:type="paragraph" w:styleId="TOC1">
    <w:name w:val="toc 1"/>
    <w:basedOn w:val="Normal"/>
    <w:next w:val="Normal"/>
    <w:autoRedefine/>
    <w:uiPriority w:val="39"/>
    <w:qFormat/>
    <w:rsid w:val="002706D4"/>
    <w:pPr>
      <w:tabs>
        <w:tab w:val="left" w:pos="482"/>
        <w:tab w:val="right" w:leader="dot" w:pos="9356"/>
      </w:tabs>
      <w:spacing w:before="120" w:after="0" w:line="240" w:lineRule="auto"/>
      <w:ind w:right="95"/>
    </w:pPr>
    <w:rPr>
      <w:rFonts w:eastAsia="Times New Roman" w:cs="Times New Roman"/>
      <w:noProof/>
    </w:rPr>
  </w:style>
  <w:style w:type="paragraph" w:styleId="TOC2">
    <w:name w:val="toc 2"/>
    <w:basedOn w:val="Normal"/>
    <w:next w:val="Normal"/>
    <w:autoRedefine/>
    <w:uiPriority w:val="39"/>
    <w:qFormat/>
    <w:rsid w:val="002706D4"/>
    <w:pPr>
      <w:tabs>
        <w:tab w:val="left" w:pos="880"/>
        <w:tab w:val="right" w:leader="dot" w:pos="9356"/>
      </w:tabs>
      <w:spacing w:after="0" w:line="240" w:lineRule="auto"/>
      <w:ind w:left="238"/>
    </w:pPr>
    <w:rPr>
      <w:rFonts w:eastAsia="Times New Roman" w:cs="Times New Roman"/>
      <w:noProof/>
      <w:sz w:val="20"/>
      <w:szCs w:val="24"/>
    </w:rPr>
  </w:style>
  <w:style w:type="paragraph" w:styleId="BodyText2">
    <w:name w:val="Body Text 2"/>
    <w:basedOn w:val="Normal"/>
    <w:link w:val="BodyText2Char"/>
    <w:unhideWhenUsed/>
    <w:rsid w:val="00B968F8"/>
    <w:pPr>
      <w:spacing w:after="120" w:line="480" w:lineRule="auto"/>
    </w:pPr>
  </w:style>
  <w:style w:type="character" w:customStyle="1" w:styleId="BodyText2Char">
    <w:name w:val="Body Text 2 Char"/>
    <w:basedOn w:val="DefaultParagraphFont"/>
    <w:link w:val="BodyText2"/>
    <w:uiPriority w:val="99"/>
    <w:semiHidden/>
    <w:rsid w:val="00B968F8"/>
  </w:style>
  <w:style w:type="character" w:customStyle="1" w:styleId="Heading1Char">
    <w:name w:val="Heading 1 Char"/>
    <w:link w:val="Heading1"/>
    <w:rsid w:val="00020F7E"/>
    <w:rPr>
      <w:rFonts w:eastAsia="Times New Roman" w:cs="Times New Roman"/>
      <w:b/>
      <w:bCs/>
      <w:color w:val="AE1A1D"/>
      <w:kern w:val="32"/>
      <w:sz w:val="32"/>
      <w:szCs w:val="32"/>
    </w:rPr>
  </w:style>
  <w:style w:type="character" w:customStyle="1" w:styleId="Heading2Char">
    <w:name w:val="Heading 2 Char"/>
    <w:link w:val="Heading2"/>
    <w:rsid w:val="00020F7E"/>
    <w:rPr>
      <w:rFonts w:eastAsia="Times New Roman" w:cs="Times New Roman"/>
      <w:b/>
      <w:bCs/>
      <w:iCs/>
      <w:color w:val="AE1A1D"/>
      <w:sz w:val="28"/>
      <w:szCs w:val="28"/>
    </w:rPr>
  </w:style>
  <w:style w:type="character" w:customStyle="1" w:styleId="Heading3Char">
    <w:name w:val="Heading 3 Char"/>
    <w:link w:val="Heading3"/>
    <w:rsid w:val="00020F7E"/>
    <w:rPr>
      <w:rFonts w:ascii="Calibri" w:eastAsia="Times New Roman" w:hAnsi="Calibri" w:cs="Times New Roman"/>
      <w:b/>
      <w:bCs/>
      <w:color w:val="AE1A1D"/>
      <w:sz w:val="24"/>
      <w:szCs w:val="26"/>
    </w:rPr>
  </w:style>
  <w:style w:type="character" w:customStyle="1" w:styleId="Heading4Char">
    <w:name w:val="Heading 4 Char"/>
    <w:link w:val="Heading4"/>
    <w:rsid w:val="00B968F8"/>
    <w:rPr>
      <w:rFonts w:ascii="Calibri" w:eastAsia="Times New Roman" w:hAnsi="Calibri" w:cs="Times New Roman"/>
      <w:b/>
      <w:bCs/>
      <w:color w:val="E31B23"/>
      <w:sz w:val="24"/>
      <w:szCs w:val="28"/>
    </w:rPr>
  </w:style>
  <w:style w:type="character" w:customStyle="1" w:styleId="Heading5Char">
    <w:name w:val="Heading 5 Char"/>
    <w:link w:val="Heading5"/>
    <w:rsid w:val="00020F7E"/>
    <w:rPr>
      <w:rFonts w:ascii="Arial" w:eastAsia="Times New Roman" w:hAnsi="Arial" w:cs="Arial"/>
      <w:b/>
      <w:color w:val="AE1A1D"/>
      <w:lang w:eastAsia="en-GB"/>
    </w:rPr>
  </w:style>
  <w:style w:type="character" w:customStyle="1" w:styleId="Heading6Char">
    <w:name w:val="Heading 6 Char"/>
    <w:link w:val="Heading6"/>
    <w:semiHidden/>
    <w:rsid w:val="00B968F8"/>
    <w:rPr>
      <w:rFonts w:ascii="Cambria" w:eastAsia="Times New Roman" w:hAnsi="Cambria" w:cs="Times New Roman"/>
      <w:i/>
      <w:iCs/>
      <w:color w:val="243F60"/>
      <w:sz w:val="24"/>
      <w:szCs w:val="24"/>
    </w:rPr>
  </w:style>
  <w:style w:type="character" w:customStyle="1" w:styleId="Heading7Char">
    <w:name w:val="Heading 7 Char"/>
    <w:link w:val="Heading7"/>
    <w:semiHidden/>
    <w:rsid w:val="00B968F8"/>
    <w:rPr>
      <w:rFonts w:ascii="Cambria" w:eastAsia="Times New Roman" w:hAnsi="Cambria" w:cs="Times New Roman"/>
      <w:i/>
      <w:iCs/>
      <w:color w:val="404040"/>
      <w:sz w:val="24"/>
      <w:szCs w:val="24"/>
    </w:rPr>
  </w:style>
  <w:style w:type="character" w:customStyle="1" w:styleId="Heading8Char">
    <w:name w:val="Heading 8 Char"/>
    <w:link w:val="Heading8"/>
    <w:semiHidden/>
    <w:rsid w:val="00B968F8"/>
    <w:rPr>
      <w:rFonts w:ascii="Cambria" w:eastAsia="Times New Roman" w:hAnsi="Cambria" w:cs="Times New Roman"/>
      <w:color w:val="404040"/>
    </w:rPr>
  </w:style>
  <w:style w:type="character" w:customStyle="1" w:styleId="Heading9Char">
    <w:name w:val="Heading 9 Char"/>
    <w:link w:val="Heading9"/>
    <w:semiHidden/>
    <w:rsid w:val="00B968F8"/>
    <w:rPr>
      <w:rFonts w:ascii="Cambria" w:eastAsia="Times New Roman" w:hAnsi="Cambria" w:cs="Times New Roman"/>
      <w:i/>
      <w:iCs/>
      <w:color w:val="404040"/>
    </w:rPr>
  </w:style>
  <w:style w:type="paragraph" w:customStyle="1" w:styleId="ServoStyle">
    <w:name w:val="Servo Style"/>
    <w:basedOn w:val="Normal"/>
    <w:link w:val="ServoStyleChar"/>
    <w:autoRedefine/>
    <w:rsid w:val="00B968F8"/>
    <w:pPr>
      <w:spacing w:after="0" w:line="300" w:lineRule="atLeast"/>
    </w:pPr>
    <w:rPr>
      <w:rFonts w:ascii="Calibri" w:eastAsia="Times New Roman" w:hAnsi="Calibri" w:cs="Times New Roman"/>
      <w:sz w:val="24"/>
      <w:szCs w:val="24"/>
    </w:rPr>
  </w:style>
  <w:style w:type="character" w:customStyle="1" w:styleId="ServoStyleChar">
    <w:name w:val="Servo Style Char"/>
    <w:link w:val="ServoStyle"/>
    <w:rsid w:val="00B968F8"/>
    <w:rPr>
      <w:rFonts w:ascii="Calibri" w:eastAsia="Times New Roman" w:hAnsi="Calibri" w:cs="Times New Roman"/>
      <w:sz w:val="24"/>
      <w:szCs w:val="24"/>
      <w:lang w:eastAsia="en-GB"/>
    </w:rPr>
  </w:style>
  <w:style w:type="paragraph" w:styleId="Title">
    <w:name w:val="Title"/>
    <w:basedOn w:val="Normal"/>
    <w:next w:val="Normal"/>
    <w:link w:val="TitleChar"/>
    <w:uiPriority w:val="10"/>
    <w:rsid w:val="00020F7E"/>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character" w:customStyle="1" w:styleId="TitleChar">
    <w:name w:val="Title Char"/>
    <w:link w:val="Title"/>
    <w:uiPriority w:val="10"/>
    <w:rsid w:val="00020F7E"/>
    <w:rPr>
      <w:rFonts w:ascii="Cambria" w:eastAsia="Times New Roman" w:hAnsi="Cambria" w:cs="Times New Roman"/>
      <w:color w:val="17365D"/>
      <w:spacing w:val="5"/>
      <w:kern w:val="28"/>
      <w:sz w:val="52"/>
      <w:szCs w:val="52"/>
    </w:rPr>
  </w:style>
  <w:style w:type="paragraph" w:styleId="NoSpacing">
    <w:name w:val="No Spacing"/>
    <w:uiPriority w:val="1"/>
    <w:rsid w:val="00020F7E"/>
    <w:rPr>
      <w:color w:val="1C1C1C"/>
      <w:sz w:val="22"/>
      <w:szCs w:val="22"/>
      <w:lang w:eastAsia="en-US"/>
    </w:rPr>
  </w:style>
  <w:style w:type="character" w:styleId="BookTitle">
    <w:name w:val="Book Title"/>
    <w:uiPriority w:val="33"/>
    <w:qFormat/>
    <w:rsid w:val="00020F7E"/>
    <w:rPr>
      <w:b/>
      <w:bCs/>
      <w:smallCaps/>
      <w:color w:val="AE1A1D"/>
      <w:spacing w:val="5"/>
      <w:sz w:val="44"/>
      <w:szCs w:val="44"/>
    </w:rPr>
  </w:style>
  <w:style w:type="paragraph" w:styleId="IntenseQuote">
    <w:name w:val="Intense Quote"/>
    <w:basedOn w:val="Normal"/>
    <w:next w:val="Normal"/>
    <w:link w:val="IntenseQuoteChar"/>
    <w:uiPriority w:val="30"/>
    <w:rsid w:val="00020F7E"/>
    <w:pPr>
      <w:pBdr>
        <w:bottom w:val="single" w:sz="4" w:space="4" w:color="4F81BD"/>
      </w:pBdr>
      <w:spacing w:before="200" w:after="280"/>
      <w:ind w:left="936" w:right="936"/>
    </w:pPr>
    <w:rPr>
      <w:rFonts w:cs="Times New Roman"/>
      <w:b/>
      <w:bCs/>
      <w:i/>
      <w:iCs/>
      <w:color w:val="4F81BD"/>
      <w:sz w:val="20"/>
      <w:szCs w:val="20"/>
    </w:rPr>
  </w:style>
  <w:style w:type="character" w:customStyle="1" w:styleId="IntenseQuoteChar">
    <w:name w:val="Intense Quote Char"/>
    <w:link w:val="IntenseQuote"/>
    <w:uiPriority w:val="30"/>
    <w:rsid w:val="00020F7E"/>
    <w:rPr>
      <w:rFonts w:ascii="Arial" w:hAnsi="Arial" w:cs="Arial"/>
      <w:b/>
      <w:bCs/>
      <w:i/>
      <w:iCs/>
      <w:color w:val="4F81BD"/>
    </w:rPr>
  </w:style>
  <w:style w:type="character" w:styleId="IntenseEmphasis">
    <w:name w:val="Intense Emphasis"/>
    <w:uiPriority w:val="21"/>
    <w:rsid w:val="002B278D"/>
    <w:rPr>
      <w:b/>
      <w:bCs/>
      <w:i/>
      <w:iCs/>
      <w:color w:val="4F81BD"/>
    </w:rPr>
  </w:style>
  <w:style w:type="character" w:styleId="Strong">
    <w:name w:val="Strong"/>
    <w:uiPriority w:val="22"/>
    <w:qFormat/>
    <w:rsid w:val="002B278D"/>
    <w:rPr>
      <w:b/>
      <w:bCs/>
    </w:rPr>
  </w:style>
  <w:style w:type="paragraph" w:styleId="ListParagraph">
    <w:name w:val="List Paragraph"/>
    <w:basedOn w:val="Normal"/>
    <w:link w:val="ListParagraphChar"/>
    <w:uiPriority w:val="34"/>
    <w:qFormat/>
    <w:rsid w:val="004E203B"/>
    <w:pPr>
      <w:ind w:left="720"/>
      <w:contextualSpacing/>
    </w:pPr>
  </w:style>
  <w:style w:type="paragraph" w:styleId="TOC3">
    <w:name w:val="toc 3"/>
    <w:basedOn w:val="Normal"/>
    <w:next w:val="Normal"/>
    <w:autoRedefine/>
    <w:uiPriority w:val="39"/>
    <w:unhideWhenUsed/>
    <w:qFormat/>
    <w:rsid w:val="002706D4"/>
    <w:pPr>
      <w:tabs>
        <w:tab w:val="left" w:pos="1320"/>
        <w:tab w:val="right" w:leader="dot" w:pos="9356"/>
      </w:tabs>
      <w:spacing w:after="0"/>
      <w:ind w:left="397"/>
    </w:pPr>
    <w:rPr>
      <w:noProof/>
      <w:sz w:val="18"/>
    </w:rPr>
  </w:style>
  <w:style w:type="paragraph" w:styleId="TOCHeading">
    <w:name w:val="TOC Heading"/>
    <w:basedOn w:val="Heading1"/>
    <w:next w:val="Normal"/>
    <w:uiPriority w:val="39"/>
    <w:semiHidden/>
    <w:unhideWhenUsed/>
    <w:qFormat/>
    <w:rsid w:val="00907533"/>
    <w:pPr>
      <w:keepLines/>
      <w:numPr>
        <w:numId w:val="0"/>
      </w:numPr>
      <w:spacing w:before="480" w:after="0" w:line="276" w:lineRule="auto"/>
      <w:outlineLvl w:val="9"/>
    </w:pPr>
    <w:rPr>
      <w:rFonts w:ascii="Cambria" w:hAnsi="Cambria"/>
      <w:color w:val="365F91"/>
      <w:kern w:val="0"/>
      <w:sz w:val="28"/>
      <w:szCs w:val="28"/>
      <w:lang w:val="en-US" w:eastAsia="en-US"/>
    </w:rPr>
  </w:style>
  <w:style w:type="table" w:styleId="TableGrid">
    <w:name w:val="Table Grid"/>
    <w:basedOn w:val="TableNormal"/>
    <w:rsid w:val="007028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907533"/>
    <w:pPr>
      <w:spacing w:after="0"/>
      <w:ind w:left="660"/>
    </w:pPr>
    <w:rPr>
      <w:sz w:val="16"/>
    </w:rPr>
  </w:style>
  <w:style w:type="table" w:customStyle="1" w:styleId="Phoenix">
    <w:name w:val="Phoenix"/>
    <w:basedOn w:val="TableNormal"/>
    <w:uiPriority w:val="99"/>
    <w:qFormat/>
    <w:rsid w:val="00DF7A69"/>
    <w:rPr>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shd w:val="clear" w:color="auto" w:fill="F2F2F2"/>
      <w:vAlign w:val="center"/>
    </w:tcPr>
    <w:tblStylePr w:type="firstRow">
      <w:pPr>
        <w:jc w:val="left"/>
      </w:pPr>
      <w:rPr>
        <w:rFonts w:ascii="Arial" w:hAnsi="Arial"/>
        <w:b/>
        <w:color w:val="FFFFFF"/>
        <w:sz w:val="24"/>
        <w:u w:color="FFFFFF"/>
      </w:rPr>
      <w:tblPr/>
      <w:tcPr>
        <w:shd w:val="clear" w:color="auto" w:fill="AE1A1D"/>
      </w:tcPr>
    </w:tblStylePr>
  </w:style>
  <w:style w:type="table" w:customStyle="1" w:styleId="Phoenix1">
    <w:name w:val="Phoenix 1"/>
    <w:basedOn w:val="TableNormal"/>
    <w:uiPriority w:val="99"/>
    <w:qFormat/>
    <w:rsid w:val="00174D45"/>
    <w:tblPr>
      <w:tblInd w:w="0" w:type="dxa"/>
      <w:tblBorders>
        <w:top w:val="single" w:sz="4" w:space="0" w:color="auto"/>
        <w:left w:val="single" w:sz="4" w:space="0" w:color="auto"/>
        <w:bottom w:val="single" w:sz="4" w:space="0" w:color="auto"/>
        <w:right w:val="single" w:sz="4" w:space="0" w:color="auto"/>
        <w:insideH w:val="dashed" w:sz="4" w:space="0" w:color="auto"/>
        <w:insideV w:val="single" w:sz="4" w:space="0" w:color="auto"/>
      </w:tblBorders>
      <w:tblCellMar>
        <w:top w:w="0" w:type="dxa"/>
        <w:left w:w="108" w:type="dxa"/>
        <w:bottom w:w="0" w:type="dxa"/>
        <w:right w:w="108" w:type="dxa"/>
      </w:tblCellMar>
    </w:tblPr>
    <w:tcPr>
      <w:shd w:val="clear" w:color="auto" w:fill="F2F2F2"/>
    </w:tcPr>
    <w:tblStylePr w:type="firstRow">
      <w:pPr>
        <w:wordWrap/>
        <w:jc w:val="center"/>
      </w:pPr>
      <w:rPr>
        <w:rFonts w:ascii="Arial" w:hAnsi="Arial"/>
        <w:b/>
        <w:i w:val="0"/>
        <w:color w:val="FFFFFF"/>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AE1A1D"/>
      </w:tcPr>
    </w:tblStylePr>
  </w:style>
  <w:style w:type="paragraph" w:customStyle="1" w:styleId="FirstBullet">
    <w:name w:val="First Bullet"/>
    <w:basedOn w:val="ListParagraph"/>
    <w:link w:val="FirstBulletChar"/>
    <w:qFormat/>
    <w:rsid w:val="005A61A8"/>
    <w:pPr>
      <w:numPr>
        <w:numId w:val="2"/>
      </w:numPr>
    </w:pPr>
  </w:style>
  <w:style w:type="paragraph" w:customStyle="1" w:styleId="SecondBullet">
    <w:name w:val="Second Bullet"/>
    <w:basedOn w:val="ListParagraph"/>
    <w:link w:val="SecondBulletChar"/>
    <w:qFormat/>
    <w:rsid w:val="005A61A8"/>
    <w:pPr>
      <w:numPr>
        <w:ilvl w:val="1"/>
        <w:numId w:val="3"/>
      </w:numPr>
    </w:pPr>
    <w:rPr>
      <w:sz w:val="20"/>
      <w:szCs w:val="20"/>
    </w:rPr>
  </w:style>
  <w:style w:type="character" w:customStyle="1" w:styleId="ListParagraphChar">
    <w:name w:val="List Paragraph Char"/>
    <w:basedOn w:val="DefaultParagraphFont"/>
    <w:link w:val="ListParagraph"/>
    <w:uiPriority w:val="34"/>
    <w:rsid w:val="005A61A8"/>
    <w:rPr>
      <w:sz w:val="22"/>
      <w:szCs w:val="22"/>
    </w:rPr>
  </w:style>
  <w:style w:type="character" w:customStyle="1" w:styleId="FirstBulletChar">
    <w:name w:val="First Bullet Char"/>
    <w:basedOn w:val="ListParagraphChar"/>
    <w:link w:val="FirstBullet"/>
    <w:rsid w:val="005A61A8"/>
    <w:rPr>
      <w:sz w:val="22"/>
      <w:szCs w:val="22"/>
    </w:rPr>
  </w:style>
  <w:style w:type="paragraph" w:customStyle="1" w:styleId="ThirdBullet">
    <w:name w:val="Third Bullet"/>
    <w:basedOn w:val="ListParagraph"/>
    <w:link w:val="ThirdBulletChar"/>
    <w:qFormat/>
    <w:rsid w:val="005A61A8"/>
    <w:pPr>
      <w:numPr>
        <w:ilvl w:val="2"/>
        <w:numId w:val="4"/>
      </w:numPr>
    </w:pPr>
    <w:rPr>
      <w:sz w:val="18"/>
      <w:szCs w:val="18"/>
    </w:rPr>
  </w:style>
  <w:style w:type="character" w:customStyle="1" w:styleId="SecondBulletChar">
    <w:name w:val="Second Bullet Char"/>
    <w:basedOn w:val="ListParagraphChar"/>
    <w:link w:val="SecondBullet"/>
    <w:rsid w:val="005A61A8"/>
    <w:rPr>
      <w:sz w:val="22"/>
      <w:szCs w:val="22"/>
    </w:rPr>
  </w:style>
  <w:style w:type="paragraph" w:customStyle="1" w:styleId="FourthBullet">
    <w:name w:val="Fourth Bullet"/>
    <w:basedOn w:val="ListParagraph"/>
    <w:link w:val="FourthBulletChar"/>
    <w:qFormat/>
    <w:rsid w:val="005A61A8"/>
    <w:pPr>
      <w:numPr>
        <w:ilvl w:val="3"/>
        <w:numId w:val="5"/>
      </w:numPr>
    </w:pPr>
    <w:rPr>
      <w:sz w:val="16"/>
      <w:szCs w:val="16"/>
    </w:rPr>
  </w:style>
  <w:style w:type="character" w:customStyle="1" w:styleId="ThirdBulletChar">
    <w:name w:val="Third Bullet Char"/>
    <w:basedOn w:val="ListParagraphChar"/>
    <w:link w:val="ThirdBullet"/>
    <w:rsid w:val="005A61A8"/>
    <w:rPr>
      <w:sz w:val="18"/>
      <w:szCs w:val="18"/>
    </w:rPr>
  </w:style>
  <w:style w:type="paragraph" w:customStyle="1" w:styleId="FifthBullet">
    <w:name w:val="Fifth Bullet"/>
    <w:basedOn w:val="ListParagraph"/>
    <w:link w:val="FifthBulletChar"/>
    <w:qFormat/>
    <w:rsid w:val="005A61A8"/>
    <w:pPr>
      <w:numPr>
        <w:ilvl w:val="4"/>
        <w:numId w:val="6"/>
      </w:numPr>
    </w:pPr>
    <w:rPr>
      <w:sz w:val="16"/>
      <w:szCs w:val="16"/>
    </w:rPr>
  </w:style>
  <w:style w:type="character" w:customStyle="1" w:styleId="FourthBulletChar">
    <w:name w:val="Fourth Bullet Char"/>
    <w:basedOn w:val="ListParagraphChar"/>
    <w:link w:val="FourthBullet"/>
    <w:rsid w:val="005A61A8"/>
    <w:rPr>
      <w:sz w:val="16"/>
      <w:szCs w:val="16"/>
    </w:rPr>
  </w:style>
  <w:style w:type="character" w:styleId="PlaceholderText">
    <w:name w:val="Placeholder Text"/>
    <w:basedOn w:val="DefaultParagraphFont"/>
    <w:uiPriority w:val="99"/>
    <w:semiHidden/>
    <w:rsid w:val="00701481"/>
    <w:rPr>
      <w:color w:val="808080"/>
    </w:rPr>
  </w:style>
  <w:style w:type="character" w:customStyle="1" w:styleId="FifthBulletChar">
    <w:name w:val="Fifth Bullet Char"/>
    <w:basedOn w:val="ListParagraphChar"/>
    <w:link w:val="FifthBullet"/>
    <w:rsid w:val="005A61A8"/>
    <w:rPr>
      <w:sz w:val="16"/>
      <w:szCs w:val="16"/>
    </w:rPr>
  </w:style>
  <w:style w:type="paragraph" w:styleId="BodyText">
    <w:name w:val="Body Text"/>
    <w:basedOn w:val="Normal"/>
    <w:link w:val="BodyTextChar"/>
    <w:rsid w:val="00D03E1F"/>
    <w:pPr>
      <w:spacing w:after="120" w:line="280" w:lineRule="exact"/>
      <w:ind w:right="1134"/>
    </w:pPr>
    <w:rPr>
      <w:rFonts w:eastAsia="Times New Roman" w:cs="Times New Roman"/>
      <w:sz w:val="20"/>
      <w:szCs w:val="24"/>
      <w:lang w:eastAsia="en-US"/>
    </w:rPr>
  </w:style>
  <w:style w:type="character" w:customStyle="1" w:styleId="BodyTextChar">
    <w:name w:val="Body Text Char"/>
    <w:basedOn w:val="DefaultParagraphFont"/>
    <w:link w:val="BodyText"/>
    <w:rsid w:val="00D03E1F"/>
    <w:rPr>
      <w:rFonts w:eastAsia="Times New Roman" w:cs="Times New Roman"/>
      <w:szCs w:val="24"/>
      <w:lang w:eastAsia="en-US"/>
    </w:rPr>
  </w:style>
  <w:style w:type="paragraph" w:styleId="ListBullet">
    <w:name w:val="List Bullet"/>
    <w:basedOn w:val="Normal"/>
    <w:autoRedefine/>
    <w:rsid w:val="00D03E1F"/>
    <w:pPr>
      <w:numPr>
        <w:numId w:val="7"/>
      </w:numPr>
      <w:tabs>
        <w:tab w:val="clear" w:pos="360"/>
        <w:tab w:val="left" w:pos="284"/>
      </w:tabs>
      <w:spacing w:after="0" w:line="280" w:lineRule="exact"/>
      <w:ind w:left="284" w:right="1134" w:hanging="284"/>
    </w:pPr>
    <w:rPr>
      <w:rFonts w:eastAsia="Times New Roman" w:cs="Times New Roman"/>
      <w:sz w:val="20"/>
      <w:szCs w:val="24"/>
      <w:lang w:eastAsia="en-US"/>
    </w:rPr>
  </w:style>
  <w:style w:type="paragraph" w:styleId="TOC5">
    <w:name w:val="toc 5"/>
    <w:basedOn w:val="Normal"/>
    <w:next w:val="Normal"/>
    <w:autoRedefine/>
    <w:uiPriority w:val="39"/>
    <w:rsid w:val="00D03E1F"/>
    <w:pPr>
      <w:spacing w:after="0" w:line="240" w:lineRule="auto"/>
      <w:ind w:left="800"/>
    </w:pPr>
    <w:rPr>
      <w:rFonts w:eastAsia="Times New Roman" w:cs="Times New Roman"/>
      <w:sz w:val="20"/>
      <w:szCs w:val="24"/>
      <w:lang w:eastAsia="en-US"/>
    </w:rPr>
  </w:style>
  <w:style w:type="paragraph" w:styleId="TOC6">
    <w:name w:val="toc 6"/>
    <w:basedOn w:val="Normal"/>
    <w:next w:val="Normal"/>
    <w:autoRedefine/>
    <w:uiPriority w:val="39"/>
    <w:rsid w:val="00D03E1F"/>
    <w:pPr>
      <w:spacing w:after="0" w:line="240" w:lineRule="auto"/>
      <w:ind w:left="1000"/>
    </w:pPr>
    <w:rPr>
      <w:rFonts w:eastAsia="Times New Roman" w:cs="Times New Roman"/>
      <w:sz w:val="20"/>
      <w:szCs w:val="24"/>
      <w:lang w:eastAsia="en-US"/>
    </w:rPr>
  </w:style>
  <w:style w:type="paragraph" w:styleId="TOC7">
    <w:name w:val="toc 7"/>
    <w:basedOn w:val="Normal"/>
    <w:next w:val="Normal"/>
    <w:autoRedefine/>
    <w:uiPriority w:val="39"/>
    <w:rsid w:val="00D03E1F"/>
    <w:pPr>
      <w:spacing w:after="0" w:line="240" w:lineRule="auto"/>
      <w:ind w:left="1200"/>
    </w:pPr>
    <w:rPr>
      <w:rFonts w:eastAsia="Times New Roman" w:cs="Times New Roman"/>
      <w:sz w:val="20"/>
      <w:szCs w:val="24"/>
      <w:lang w:eastAsia="en-US"/>
    </w:rPr>
  </w:style>
  <w:style w:type="paragraph" w:styleId="TOC8">
    <w:name w:val="toc 8"/>
    <w:basedOn w:val="Normal"/>
    <w:next w:val="Normal"/>
    <w:autoRedefine/>
    <w:uiPriority w:val="39"/>
    <w:rsid w:val="00D03E1F"/>
    <w:pPr>
      <w:spacing w:after="0" w:line="240" w:lineRule="auto"/>
      <w:ind w:left="1400"/>
    </w:pPr>
    <w:rPr>
      <w:rFonts w:eastAsia="Times New Roman" w:cs="Times New Roman"/>
      <w:sz w:val="20"/>
      <w:szCs w:val="24"/>
      <w:lang w:eastAsia="en-US"/>
    </w:rPr>
  </w:style>
  <w:style w:type="paragraph" w:styleId="TOC9">
    <w:name w:val="toc 9"/>
    <w:basedOn w:val="Normal"/>
    <w:next w:val="Normal"/>
    <w:autoRedefine/>
    <w:uiPriority w:val="39"/>
    <w:rsid w:val="00D03E1F"/>
    <w:pPr>
      <w:spacing w:after="0" w:line="240" w:lineRule="auto"/>
      <w:ind w:left="1600"/>
    </w:pPr>
    <w:rPr>
      <w:rFonts w:eastAsia="Times New Roman" w:cs="Times New Roman"/>
      <w:sz w:val="20"/>
      <w:szCs w:val="24"/>
      <w:lang w:eastAsia="en-US"/>
    </w:rPr>
  </w:style>
  <w:style w:type="paragraph" w:styleId="ListBullet2">
    <w:name w:val="List Bullet 2"/>
    <w:basedOn w:val="Normal"/>
    <w:autoRedefine/>
    <w:rsid w:val="00D03E1F"/>
    <w:pPr>
      <w:numPr>
        <w:numId w:val="8"/>
      </w:numPr>
      <w:tabs>
        <w:tab w:val="clear" w:pos="643"/>
        <w:tab w:val="left" w:pos="284"/>
      </w:tabs>
      <w:spacing w:after="0" w:line="280" w:lineRule="exact"/>
      <w:ind w:left="284" w:right="1134" w:hanging="284"/>
    </w:pPr>
    <w:rPr>
      <w:rFonts w:eastAsia="Times New Roman" w:cs="Times New Roman"/>
      <w:sz w:val="20"/>
      <w:szCs w:val="24"/>
      <w:lang w:eastAsia="en-US"/>
    </w:rPr>
  </w:style>
  <w:style w:type="paragraph" w:customStyle="1" w:styleId="Heading">
    <w:name w:val="Heading"/>
    <w:basedOn w:val="Heading1"/>
    <w:next w:val="Normal"/>
    <w:autoRedefine/>
    <w:rsid w:val="00D03E1F"/>
    <w:pPr>
      <w:pageBreakBefore/>
      <w:numPr>
        <w:numId w:val="0"/>
      </w:numPr>
      <w:pBdr>
        <w:bottom w:val="single" w:sz="4" w:space="1" w:color="auto"/>
      </w:pBdr>
      <w:tabs>
        <w:tab w:val="right" w:pos="7371"/>
      </w:tabs>
      <w:spacing w:before="0" w:after="480" w:line="360" w:lineRule="exact"/>
      <w:jc w:val="right"/>
      <w:outlineLvl w:val="9"/>
    </w:pPr>
    <w:rPr>
      <w:b w:val="0"/>
      <w:color w:val="333399"/>
      <w:sz w:val="36"/>
      <w:szCs w:val="36"/>
      <w:lang w:eastAsia="en-US"/>
    </w:rPr>
  </w:style>
  <w:style w:type="paragraph" w:customStyle="1" w:styleId="conifdence">
    <w:name w:val="conifdence"/>
    <w:basedOn w:val="Normal"/>
    <w:rsid w:val="00D03E1F"/>
    <w:pPr>
      <w:spacing w:after="0" w:line="240" w:lineRule="auto"/>
    </w:pPr>
    <w:rPr>
      <w:rFonts w:eastAsia="Times New Roman" w:cs="Times New Roman"/>
      <w:szCs w:val="24"/>
      <w:lang w:eastAsia="en-US"/>
    </w:rPr>
  </w:style>
  <w:style w:type="paragraph" w:customStyle="1" w:styleId="btSTRICTESTCONFIDENCE">
    <w:name w:val="btSTRICTEST CONFIDENCE"/>
    <w:basedOn w:val="Normal"/>
    <w:rsid w:val="00D03E1F"/>
    <w:pPr>
      <w:spacing w:after="0" w:line="240" w:lineRule="auto"/>
      <w:jc w:val="right"/>
    </w:pPr>
    <w:rPr>
      <w:rFonts w:eastAsia="Times New Roman" w:cs="Times New Roman"/>
      <w:b/>
      <w:sz w:val="16"/>
      <w:szCs w:val="24"/>
      <w:lang w:eastAsia="en-US"/>
    </w:rPr>
  </w:style>
  <w:style w:type="paragraph" w:customStyle="1" w:styleId="btPageNumber">
    <w:name w:val="btPageNumber"/>
    <w:basedOn w:val="Normal"/>
    <w:autoRedefine/>
    <w:rsid w:val="00D03E1F"/>
    <w:pPr>
      <w:spacing w:after="60" w:line="240" w:lineRule="exact"/>
      <w:jc w:val="right"/>
    </w:pPr>
    <w:rPr>
      <w:rFonts w:eastAsia="Times New Roman" w:cs="Times New Roman"/>
      <w:sz w:val="16"/>
      <w:szCs w:val="24"/>
      <w:lang w:eastAsia="en-US"/>
    </w:rPr>
  </w:style>
  <w:style w:type="paragraph" w:styleId="ListNumber">
    <w:name w:val="List Number"/>
    <w:basedOn w:val="Normal"/>
    <w:autoRedefine/>
    <w:rsid w:val="00D03E1F"/>
    <w:pPr>
      <w:numPr>
        <w:numId w:val="9"/>
      </w:numPr>
      <w:tabs>
        <w:tab w:val="left" w:pos="284"/>
      </w:tabs>
      <w:spacing w:before="120" w:after="120" w:line="260" w:lineRule="exact"/>
      <w:ind w:right="1134"/>
    </w:pPr>
    <w:rPr>
      <w:rFonts w:eastAsia="Times New Roman" w:cs="Times New Roman"/>
      <w:szCs w:val="24"/>
      <w:lang w:eastAsia="en-US"/>
    </w:rPr>
  </w:style>
  <w:style w:type="character" w:customStyle="1" w:styleId="TOCHeadingPage">
    <w:name w:val="TOC Heading Page"/>
    <w:basedOn w:val="DefaultParagraphFont"/>
    <w:rsid w:val="00D03E1F"/>
    <w:rPr>
      <w:rFonts w:ascii="BTMedium" w:hAnsi="BTMedium"/>
      <w:sz w:val="20"/>
    </w:rPr>
  </w:style>
  <w:style w:type="paragraph" w:customStyle="1" w:styleId="Headingsmall">
    <w:name w:val="Heading small"/>
    <w:basedOn w:val="Normal"/>
    <w:autoRedefine/>
    <w:rsid w:val="00D03E1F"/>
    <w:pPr>
      <w:spacing w:before="120" w:after="120" w:line="300" w:lineRule="exact"/>
    </w:pPr>
    <w:rPr>
      <w:rFonts w:eastAsia="Times New Roman" w:cs="Times New Roman"/>
      <w:szCs w:val="24"/>
      <w:lang w:eastAsia="en-US"/>
    </w:rPr>
  </w:style>
  <w:style w:type="paragraph" w:customStyle="1" w:styleId="btName">
    <w:name w:val="btName"/>
    <w:basedOn w:val="Normal"/>
    <w:rsid w:val="00D03E1F"/>
    <w:pPr>
      <w:spacing w:after="0" w:line="180" w:lineRule="exact"/>
    </w:pPr>
    <w:rPr>
      <w:rFonts w:eastAsia="Times New Roman" w:cs="Times New Roman"/>
      <w:b/>
      <w:sz w:val="18"/>
      <w:szCs w:val="24"/>
      <w:lang w:eastAsia="en-US"/>
    </w:rPr>
  </w:style>
  <w:style w:type="paragraph" w:customStyle="1" w:styleId="btAddress">
    <w:name w:val="btAddress"/>
    <w:basedOn w:val="Normal"/>
    <w:rsid w:val="00D03E1F"/>
    <w:pPr>
      <w:spacing w:after="0" w:line="120" w:lineRule="exact"/>
    </w:pPr>
    <w:rPr>
      <w:rFonts w:eastAsia="Times New Roman" w:cs="Times New Roman"/>
      <w:sz w:val="11"/>
      <w:szCs w:val="24"/>
      <w:lang w:eastAsia="en-US"/>
    </w:rPr>
  </w:style>
  <w:style w:type="paragraph" w:customStyle="1" w:styleId="Bidcompanyname">
    <w:name w:val="Bid company name"/>
    <w:basedOn w:val="Normal"/>
    <w:rsid w:val="00D03E1F"/>
    <w:pPr>
      <w:spacing w:before="60" w:after="240" w:line="240" w:lineRule="atLeast"/>
    </w:pPr>
    <w:rPr>
      <w:rFonts w:eastAsia="Times New Roman" w:cs="Times New Roman"/>
      <w:b/>
      <w:bCs/>
      <w:color w:val="000066"/>
      <w:sz w:val="72"/>
      <w:szCs w:val="24"/>
      <w:lang w:eastAsia="en-US"/>
    </w:rPr>
  </w:style>
  <w:style w:type="paragraph" w:customStyle="1" w:styleId="Bidortendertitle">
    <w:name w:val="Bid or tender title"/>
    <w:basedOn w:val="Normal"/>
    <w:rsid w:val="00D03E1F"/>
    <w:pPr>
      <w:spacing w:after="120" w:line="240" w:lineRule="auto"/>
    </w:pPr>
    <w:rPr>
      <w:rFonts w:eastAsia="Times New Roman" w:cs="Times New Roman"/>
      <w:sz w:val="34"/>
      <w:szCs w:val="24"/>
      <w:lang w:eastAsia="en-US"/>
    </w:rPr>
  </w:style>
  <w:style w:type="paragraph" w:customStyle="1" w:styleId="biddescription">
    <w:name w:val="bid description"/>
    <w:basedOn w:val="Normal"/>
    <w:rsid w:val="00D03E1F"/>
    <w:pPr>
      <w:spacing w:after="2720" w:line="240" w:lineRule="auto"/>
    </w:pPr>
    <w:rPr>
      <w:rFonts w:eastAsia="Times New Roman" w:cs="Times New Roman"/>
      <w:sz w:val="28"/>
      <w:szCs w:val="24"/>
      <w:lang w:eastAsia="en-US"/>
    </w:rPr>
  </w:style>
  <w:style w:type="paragraph" w:customStyle="1" w:styleId="VolumeName">
    <w:name w:val="Volume Name"/>
    <w:basedOn w:val="biddescription"/>
    <w:rsid w:val="00D03E1F"/>
    <w:pPr>
      <w:spacing w:after="160"/>
    </w:pPr>
  </w:style>
  <w:style w:type="paragraph" w:customStyle="1" w:styleId="VolumeTitle">
    <w:name w:val="Volume Title"/>
    <w:basedOn w:val="VolumeName"/>
    <w:rsid w:val="00D03E1F"/>
  </w:style>
  <w:style w:type="paragraph" w:styleId="Date">
    <w:name w:val="Date"/>
    <w:basedOn w:val="Normal"/>
    <w:next w:val="Normal"/>
    <w:link w:val="DateChar"/>
    <w:rsid w:val="00D03E1F"/>
    <w:pPr>
      <w:spacing w:after="0" w:line="240" w:lineRule="auto"/>
    </w:pPr>
    <w:rPr>
      <w:rFonts w:eastAsia="Times New Roman" w:cs="Times New Roman"/>
      <w:sz w:val="20"/>
      <w:szCs w:val="24"/>
      <w:lang w:eastAsia="en-US"/>
    </w:rPr>
  </w:style>
  <w:style w:type="character" w:customStyle="1" w:styleId="DateChar">
    <w:name w:val="Date Char"/>
    <w:basedOn w:val="DefaultParagraphFont"/>
    <w:link w:val="Date"/>
    <w:rsid w:val="00D03E1F"/>
    <w:rPr>
      <w:rFonts w:eastAsia="Times New Roman" w:cs="Times New Roman"/>
      <w:szCs w:val="24"/>
      <w:lang w:eastAsia="en-US"/>
    </w:rPr>
  </w:style>
  <w:style w:type="paragraph" w:customStyle="1" w:styleId="Date2">
    <w:name w:val="Date2"/>
    <w:basedOn w:val="Date"/>
    <w:rsid w:val="00D03E1F"/>
    <w:pPr>
      <w:spacing w:before="1840"/>
      <w:ind w:firstLine="7513"/>
    </w:pPr>
    <w:rPr>
      <w:sz w:val="28"/>
    </w:rPr>
  </w:style>
  <w:style w:type="paragraph" w:customStyle="1" w:styleId="ReportTitle">
    <w:name w:val="Report Title"/>
    <w:basedOn w:val="Bidcompanyname"/>
    <w:rsid w:val="00D03E1F"/>
    <w:pPr>
      <w:spacing w:before="1680" w:after="60"/>
    </w:pPr>
  </w:style>
  <w:style w:type="paragraph" w:styleId="DocumentMap">
    <w:name w:val="Document Map"/>
    <w:basedOn w:val="Normal"/>
    <w:link w:val="DocumentMapChar"/>
    <w:semiHidden/>
    <w:rsid w:val="00D03E1F"/>
    <w:pPr>
      <w:shd w:val="clear" w:color="auto" w:fill="000080"/>
      <w:spacing w:after="0" w:line="240" w:lineRule="auto"/>
    </w:pPr>
    <w:rPr>
      <w:rFonts w:ascii="Tahoma" w:eastAsia="Times New Roman" w:hAnsi="Tahoma" w:cs="Tahoma"/>
      <w:sz w:val="20"/>
      <w:szCs w:val="20"/>
      <w:lang w:eastAsia="en-US"/>
    </w:rPr>
  </w:style>
  <w:style w:type="character" w:customStyle="1" w:styleId="DocumentMapChar">
    <w:name w:val="Document Map Char"/>
    <w:basedOn w:val="DefaultParagraphFont"/>
    <w:link w:val="DocumentMap"/>
    <w:semiHidden/>
    <w:rsid w:val="00D03E1F"/>
    <w:rPr>
      <w:rFonts w:ascii="Tahoma" w:eastAsia="Times New Roman" w:hAnsi="Tahoma" w:cs="Tahoma"/>
      <w:shd w:val="clear" w:color="auto" w:fill="000080"/>
      <w:lang w:eastAsia="en-US"/>
    </w:rPr>
  </w:style>
  <w:style w:type="paragraph" w:customStyle="1" w:styleId="Filename">
    <w:name w:val="Filename"/>
    <w:basedOn w:val="Normal"/>
    <w:autoRedefine/>
    <w:rsid w:val="00D03E1F"/>
    <w:pPr>
      <w:spacing w:after="0" w:line="240" w:lineRule="auto"/>
    </w:pPr>
    <w:rPr>
      <w:rFonts w:eastAsia="Times New Roman" w:cs="Times New Roman"/>
      <w:i/>
      <w:sz w:val="20"/>
      <w:szCs w:val="24"/>
      <w:lang w:eastAsia="en-US"/>
    </w:rPr>
  </w:style>
  <w:style w:type="character" w:customStyle="1" w:styleId="FilenameChar">
    <w:name w:val="Filename Char"/>
    <w:basedOn w:val="DefaultParagraphFont"/>
    <w:rsid w:val="00D03E1F"/>
    <w:rPr>
      <w:rFonts w:ascii="Arial" w:hAnsi="Arial"/>
      <w:i/>
      <w:szCs w:val="24"/>
      <w:lang w:val="en-GB" w:eastAsia="en-US" w:bidi="ar-SA"/>
    </w:rPr>
  </w:style>
  <w:style w:type="paragraph" w:customStyle="1" w:styleId="Skill">
    <w:name w:val="Skill"/>
    <w:basedOn w:val="Normal"/>
    <w:rsid w:val="00D03E1F"/>
    <w:pPr>
      <w:numPr>
        <w:numId w:val="11"/>
      </w:numPr>
      <w:spacing w:after="0" w:line="240" w:lineRule="auto"/>
    </w:pPr>
    <w:rPr>
      <w:rFonts w:eastAsia="Times New Roman" w:cs="Times New Roman"/>
      <w:sz w:val="20"/>
      <w:szCs w:val="24"/>
      <w:lang w:eastAsia="en-US"/>
    </w:rPr>
  </w:style>
  <w:style w:type="paragraph" w:customStyle="1" w:styleId="Code">
    <w:name w:val="Code"/>
    <w:basedOn w:val="Normal"/>
    <w:link w:val="CodeChar1"/>
    <w:autoRedefine/>
    <w:rsid w:val="00D03E1F"/>
    <w:pPr>
      <w:keepNext/>
      <w:keepLines/>
      <w:suppressAutoHyphens/>
      <w:spacing w:after="0" w:line="240" w:lineRule="auto"/>
    </w:pPr>
    <w:rPr>
      <w:rFonts w:ascii="Lucida Console" w:eastAsia="Times New Roman" w:hAnsi="Lucida Console" w:cs="Times New Roman"/>
      <w:spacing w:val="-10"/>
      <w:sz w:val="18"/>
      <w:szCs w:val="18"/>
      <w:lang w:val="en-US"/>
    </w:rPr>
  </w:style>
  <w:style w:type="character" w:customStyle="1" w:styleId="CodeChar">
    <w:name w:val="Code Char"/>
    <w:basedOn w:val="DefaultParagraphFont"/>
    <w:rsid w:val="00D03E1F"/>
    <w:rPr>
      <w:rFonts w:ascii="Courier New" w:hAnsi="Courier New"/>
      <w:b/>
      <w:spacing w:val="-10"/>
      <w:sz w:val="18"/>
      <w:szCs w:val="18"/>
      <w:lang w:val="en-GB" w:eastAsia="en-GB" w:bidi="ar-SA"/>
    </w:rPr>
  </w:style>
  <w:style w:type="paragraph" w:customStyle="1" w:styleId="Directive">
    <w:name w:val="Directive"/>
    <w:basedOn w:val="Normal"/>
    <w:autoRedefine/>
    <w:rsid w:val="00D03E1F"/>
    <w:pPr>
      <w:spacing w:after="0" w:line="240" w:lineRule="auto"/>
    </w:pPr>
    <w:rPr>
      <w:rFonts w:eastAsia="Times New Roman" w:cs="Times New Roman"/>
      <w:b/>
      <w:sz w:val="20"/>
      <w:szCs w:val="24"/>
      <w:lang w:eastAsia="en-US"/>
    </w:rPr>
  </w:style>
  <w:style w:type="character" w:styleId="PageNumber">
    <w:name w:val="page number"/>
    <w:basedOn w:val="DefaultParagraphFont"/>
    <w:rsid w:val="00D03E1F"/>
  </w:style>
  <w:style w:type="character" w:customStyle="1" w:styleId="hlt">
    <w:name w:val="hlt"/>
    <w:basedOn w:val="DefaultParagraphFont"/>
    <w:rsid w:val="00D03E1F"/>
  </w:style>
  <w:style w:type="character" w:styleId="HTMLCode">
    <w:name w:val="HTML Code"/>
    <w:basedOn w:val="DefaultParagraphFont"/>
    <w:rsid w:val="00D03E1F"/>
    <w:rPr>
      <w:rFonts w:ascii="Courier New" w:eastAsia="Times New Roman" w:hAnsi="Courier New" w:cs="Courier New"/>
      <w:sz w:val="20"/>
      <w:szCs w:val="20"/>
    </w:rPr>
  </w:style>
  <w:style w:type="paragraph" w:styleId="HTMLPreformatted">
    <w:name w:val="HTML Preformatted"/>
    <w:basedOn w:val="Normal"/>
    <w:link w:val="HTMLPreformattedChar"/>
    <w:rsid w:val="00D03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D03E1F"/>
    <w:rPr>
      <w:rFonts w:ascii="Courier New" w:eastAsia="Times New Roman" w:hAnsi="Courier New" w:cs="Courier New"/>
    </w:rPr>
  </w:style>
  <w:style w:type="paragraph" w:styleId="NormalWeb">
    <w:name w:val="Normal (Web)"/>
    <w:basedOn w:val="Normal"/>
    <w:rsid w:val="00D03E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1">
    <w:name w:val="Strong1"/>
    <w:basedOn w:val="DefaultParagraphFont"/>
    <w:rsid w:val="00D03E1F"/>
  </w:style>
  <w:style w:type="character" w:styleId="Emphasis">
    <w:name w:val="Emphasis"/>
    <w:basedOn w:val="DefaultParagraphFont"/>
    <w:qFormat/>
    <w:rsid w:val="00D03E1F"/>
    <w:rPr>
      <w:i/>
      <w:iCs/>
    </w:rPr>
  </w:style>
  <w:style w:type="paragraph" w:customStyle="1" w:styleId="Title1">
    <w:name w:val="Title1"/>
    <w:basedOn w:val="Normal"/>
    <w:rsid w:val="00D03E1F"/>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rsid w:val="00D03E1F"/>
    <w:rPr>
      <w:rFonts w:ascii="Courier New" w:eastAsia="Times New Roman" w:hAnsi="Courier New" w:cs="Courier New"/>
      <w:sz w:val="20"/>
      <w:szCs w:val="20"/>
    </w:rPr>
  </w:style>
  <w:style w:type="character" w:styleId="FollowedHyperlink">
    <w:name w:val="FollowedHyperlink"/>
    <w:basedOn w:val="DefaultParagraphFont"/>
    <w:rsid w:val="00D03E1F"/>
    <w:rPr>
      <w:color w:val="800080"/>
      <w:u w:val="single"/>
    </w:rPr>
  </w:style>
  <w:style w:type="paragraph" w:customStyle="1" w:styleId="Figure">
    <w:name w:val="Figure"/>
    <w:basedOn w:val="Normal"/>
    <w:autoRedefine/>
    <w:rsid w:val="00D03E1F"/>
    <w:pPr>
      <w:numPr>
        <w:numId w:val="14"/>
      </w:numPr>
      <w:tabs>
        <w:tab w:val="clear" w:pos="0"/>
      </w:tabs>
      <w:spacing w:after="0" w:line="240" w:lineRule="auto"/>
      <w:jc w:val="center"/>
    </w:pPr>
    <w:rPr>
      <w:rFonts w:eastAsia="Times New Roman" w:cs="Times New Roman"/>
      <w:b/>
      <w:bCs/>
      <w:sz w:val="20"/>
      <w:szCs w:val="24"/>
      <w:lang w:eastAsia="en-US"/>
    </w:rPr>
  </w:style>
  <w:style w:type="paragraph" w:styleId="Caption">
    <w:name w:val="caption"/>
    <w:basedOn w:val="Normal"/>
    <w:next w:val="Normal"/>
    <w:qFormat/>
    <w:rsid w:val="00D03E1F"/>
    <w:pPr>
      <w:spacing w:after="0" w:line="240" w:lineRule="auto"/>
    </w:pPr>
    <w:rPr>
      <w:rFonts w:eastAsia="Times New Roman" w:cs="Times New Roman"/>
      <w:b/>
      <w:bCs/>
      <w:sz w:val="20"/>
      <w:szCs w:val="20"/>
      <w:lang w:eastAsia="en-US"/>
    </w:rPr>
  </w:style>
  <w:style w:type="paragraph" w:customStyle="1" w:styleId="StyleCode8pt">
    <w:name w:val="Style Code + 8 pt"/>
    <w:basedOn w:val="Code"/>
    <w:autoRedefine/>
    <w:rsid w:val="00D03E1F"/>
    <w:rPr>
      <w:bCs/>
    </w:rPr>
  </w:style>
  <w:style w:type="paragraph" w:customStyle="1" w:styleId="Reference">
    <w:name w:val="Reference"/>
    <w:basedOn w:val="Normal"/>
    <w:autoRedefine/>
    <w:rsid w:val="00D03E1F"/>
    <w:pPr>
      <w:keepNext/>
      <w:keepLines/>
      <w:numPr>
        <w:numId w:val="23"/>
      </w:numPr>
      <w:spacing w:after="0" w:line="240" w:lineRule="auto"/>
      <w:ind w:left="714" w:hanging="357"/>
    </w:pPr>
    <w:rPr>
      <w:rFonts w:eastAsia="Times New Roman" w:cs="Times New Roman"/>
      <w:sz w:val="20"/>
      <w:szCs w:val="24"/>
      <w:lang w:eastAsia="en-US"/>
    </w:rPr>
  </w:style>
  <w:style w:type="character" w:customStyle="1" w:styleId="CodeChar1">
    <w:name w:val="Code Char1"/>
    <w:basedOn w:val="DefaultParagraphFont"/>
    <w:link w:val="Code"/>
    <w:rsid w:val="00D03E1F"/>
    <w:rPr>
      <w:rFonts w:ascii="Lucida Console" w:eastAsia="Times New Roman" w:hAnsi="Lucida Console" w:cs="Times New Roman"/>
      <w:spacing w:val="-10"/>
      <w:sz w:val="18"/>
      <w:szCs w:val="18"/>
      <w:lang w:val="en-US"/>
    </w:rPr>
  </w:style>
  <w:style w:type="table" w:styleId="TableGrid8">
    <w:name w:val="Table Grid 8"/>
    <w:basedOn w:val="TableNormal"/>
    <w:rsid w:val="00D03E1F"/>
    <w:rPr>
      <w:rFonts w:ascii="Times New Roman" w:eastAsia="Times New Roman" w:hAnsi="Times New Roman" w:cs="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ntemporary">
    <w:name w:val="Table Contemporary"/>
    <w:basedOn w:val="TableNormal"/>
    <w:rsid w:val="00D03E1F"/>
    <w:rPr>
      <w:rFonts w:ascii="Times New Roman" w:eastAsia="Times New Roman" w:hAnsi="Times New Roman"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PlainText">
    <w:name w:val="Plain Text"/>
    <w:basedOn w:val="Normal"/>
    <w:link w:val="PlainTextChar"/>
    <w:uiPriority w:val="99"/>
    <w:unhideWhenUsed/>
    <w:rsid w:val="00D03E1F"/>
    <w:pPr>
      <w:spacing w:after="0" w:line="240" w:lineRule="auto"/>
    </w:pPr>
    <w:rPr>
      <w:rFonts w:ascii="Consolas" w:eastAsiaTheme="minorHAnsi" w:hAnsi="Consolas" w:cstheme="minorBidi"/>
      <w:sz w:val="20"/>
      <w:szCs w:val="20"/>
      <w:lang w:eastAsia="en-US"/>
    </w:rPr>
  </w:style>
  <w:style w:type="character" w:customStyle="1" w:styleId="PlainTextChar">
    <w:name w:val="Plain Text Char"/>
    <w:basedOn w:val="DefaultParagraphFont"/>
    <w:link w:val="PlainText"/>
    <w:uiPriority w:val="99"/>
    <w:rsid w:val="00D03E1F"/>
    <w:rPr>
      <w:rFonts w:ascii="Consolas" w:eastAsiaTheme="minorHAnsi" w:hAnsi="Consolas" w:cstheme="minorBidi"/>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4303057">
      <w:bodyDiv w:val="1"/>
      <w:marLeft w:val="0"/>
      <w:marRight w:val="0"/>
      <w:marTop w:val="0"/>
      <w:marBottom w:val="0"/>
      <w:divBdr>
        <w:top w:val="none" w:sz="0" w:space="0" w:color="auto"/>
        <w:left w:val="none" w:sz="0" w:space="0" w:color="auto"/>
        <w:bottom w:val="none" w:sz="0" w:space="0" w:color="auto"/>
        <w:right w:val="none" w:sz="0" w:space="0" w:color="auto"/>
      </w:divBdr>
    </w:div>
    <w:div w:id="148595589">
      <w:bodyDiv w:val="1"/>
      <w:marLeft w:val="0"/>
      <w:marRight w:val="0"/>
      <w:marTop w:val="0"/>
      <w:marBottom w:val="0"/>
      <w:divBdr>
        <w:top w:val="none" w:sz="0" w:space="0" w:color="auto"/>
        <w:left w:val="none" w:sz="0" w:space="0" w:color="auto"/>
        <w:bottom w:val="none" w:sz="0" w:space="0" w:color="auto"/>
        <w:right w:val="none" w:sz="0" w:space="0" w:color="auto"/>
      </w:divBdr>
    </w:div>
    <w:div w:id="345985588">
      <w:bodyDiv w:val="1"/>
      <w:marLeft w:val="0"/>
      <w:marRight w:val="0"/>
      <w:marTop w:val="0"/>
      <w:marBottom w:val="0"/>
      <w:divBdr>
        <w:top w:val="none" w:sz="0" w:space="0" w:color="auto"/>
        <w:left w:val="none" w:sz="0" w:space="0" w:color="auto"/>
        <w:bottom w:val="none" w:sz="0" w:space="0" w:color="auto"/>
        <w:right w:val="none" w:sz="0" w:space="0" w:color="auto"/>
      </w:divBdr>
    </w:div>
    <w:div w:id="1215048080">
      <w:bodyDiv w:val="1"/>
      <w:marLeft w:val="0"/>
      <w:marRight w:val="0"/>
      <w:marTop w:val="0"/>
      <w:marBottom w:val="0"/>
      <w:divBdr>
        <w:top w:val="none" w:sz="0" w:space="0" w:color="auto"/>
        <w:left w:val="none" w:sz="0" w:space="0" w:color="auto"/>
        <w:bottom w:val="none" w:sz="0" w:space="0" w:color="auto"/>
        <w:right w:val="none" w:sz="0" w:space="0" w:color="auto"/>
      </w:divBdr>
      <w:divsChild>
        <w:div w:id="186600725">
          <w:marLeft w:val="267"/>
          <w:marRight w:val="267"/>
          <w:marTop w:val="267"/>
          <w:marBottom w:val="0"/>
          <w:divBdr>
            <w:top w:val="none" w:sz="0" w:space="0" w:color="auto"/>
            <w:left w:val="none" w:sz="0" w:space="0" w:color="auto"/>
            <w:bottom w:val="none" w:sz="0" w:space="0" w:color="auto"/>
            <w:right w:val="none" w:sz="0" w:space="0" w:color="auto"/>
          </w:divBdr>
          <w:divsChild>
            <w:div w:id="78165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hyperlink" Target="http://java.sun.com/j2se/1.5.0/docs/api/java/util/regex/Pattern.html" TargetMode="External"/><Relationship Id="rId42" Type="http://schemas.openxmlformats.org/officeDocument/2006/relationships/image" Target="media/image11.png"/><Relationship Id="rId63" Type="http://schemas.openxmlformats.org/officeDocument/2006/relationships/image" Target="media/image32.png"/><Relationship Id="rId84" Type="http://schemas.openxmlformats.org/officeDocument/2006/relationships/image" Target="media/image53.png"/><Relationship Id="rId138" Type="http://schemas.openxmlformats.org/officeDocument/2006/relationships/image" Target="media/image107.png"/><Relationship Id="rId159" Type="http://schemas.openxmlformats.org/officeDocument/2006/relationships/image" Target="media/image128.png"/><Relationship Id="rId170" Type="http://schemas.openxmlformats.org/officeDocument/2006/relationships/image" Target="media/image139.png"/><Relationship Id="rId191" Type="http://schemas.openxmlformats.org/officeDocument/2006/relationships/image" Target="media/image160.png"/><Relationship Id="rId205" Type="http://schemas.openxmlformats.org/officeDocument/2006/relationships/image" Target="media/image174.png"/><Relationship Id="rId226" Type="http://schemas.openxmlformats.org/officeDocument/2006/relationships/image" Target="media/image195.png"/><Relationship Id="rId247" Type="http://schemas.openxmlformats.org/officeDocument/2006/relationships/theme" Target="theme/theme1.xml"/><Relationship Id="rId107" Type="http://schemas.openxmlformats.org/officeDocument/2006/relationships/image" Target="media/image76.png"/><Relationship Id="rId11" Type="http://schemas.openxmlformats.org/officeDocument/2006/relationships/image" Target="media/image4.jpeg"/><Relationship Id="rId32" Type="http://schemas.openxmlformats.org/officeDocument/2006/relationships/hyperlink" Target="http://java.sun.com/j2se/1.5.0/docs/api/java/util/regex/Pattern.html" TargetMode="External"/><Relationship Id="rId53" Type="http://schemas.openxmlformats.org/officeDocument/2006/relationships/image" Target="media/image22.png"/><Relationship Id="rId74" Type="http://schemas.openxmlformats.org/officeDocument/2006/relationships/image" Target="media/image43.png"/><Relationship Id="rId128" Type="http://schemas.openxmlformats.org/officeDocument/2006/relationships/image" Target="media/image97.png"/><Relationship Id="rId149" Type="http://schemas.openxmlformats.org/officeDocument/2006/relationships/image" Target="media/image118.png"/><Relationship Id="rId5" Type="http://schemas.openxmlformats.org/officeDocument/2006/relationships/webSettings" Target="webSettings.xml"/><Relationship Id="rId95" Type="http://schemas.openxmlformats.org/officeDocument/2006/relationships/image" Target="media/image64.png"/><Relationship Id="rId160" Type="http://schemas.openxmlformats.org/officeDocument/2006/relationships/image" Target="media/image129.png"/><Relationship Id="rId181" Type="http://schemas.openxmlformats.org/officeDocument/2006/relationships/image" Target="media/image150.png"/><Relationship Id="rId216" Type="http://schemas.openxmlformats.org/officeDocument/2006/relationships/image" Target="media/image185.png"/><Relationship Id="rId237" Type="http://schemas.openxmlformats.org/officeDocument/2006/relationships/image" Target="media/image206.png"/><Relationship Id="rId22" Type="http://schemas.openxmlformats.org/officeDocument/2006/relationships/hyperlink" Target="http://java.sun.com/j2se/1.5.0/docs/api/java/util/regex/Pattern.html" TargetMode="External"/><Relationship Id="rId43" Type="http://schemas.openxmlformats.org/officeDocument/2006/relationships/image" Target="media/image12.png"/><Relationship Id="rId64" Type="http://schemas.openxmlformats.org/officeDocument/2006/relationships/image" Target="media/image33.png"/><Relationship Id="rId118" Type="http://schemas.openxmlformats.org/officeDocument/2006/relationships/image" Target="media/image87.png"/><Relationship Id="rId139" Type="http://schemas.openxmlformats.org/officeDocument/2006/relationships/image" Target="media/image108.png"/><Relationship Id="rId85" Type="http://schemas.openxmlformats.org/officeDocument/2006/relationships/image" Target="media/image54.png"/><Relationship Id="rId150" Type="http://schemas.openxmlformats.org/officeDocument/2006/relationships/image" Target="media/image119.png"/><Relationship Id="rId171" Type="http://schemas.openxmlformats.org/officeDocument/2006/relationships/image" Target="media/image140.png"/><Relationship Id="rId192" Type="http://schemas.openxmlformats.org/officeDocument/2006/relationships/image" Target="media/image161.png"/><Relationship Id="rId206" Type="http://schemas.openxmlformats.org/officeDocument/2006/relationships/image" Target="media/image175.png"/><Relationship Id="rId227" Type="http://schemas.openxmlformats.org/officeDocument/2006/relationships/image" Target="media/image196.png"/><Relationship Id="rId248"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hyperlink" Target="mailto:%5e.*@.*btclick.com$" TargetMode="External"/><Relationship Id="rId33" Type="http://schemas.openxmlformats.org/officeDocument/2006/relationships/hyperlink" Target="http://java.sun.com/j2se/1.5.0/docs/api/java/util/regex/Pattern.html" TargetMode="External"/><Relationship Id="rId38" Type="http://schemas.openxmlformats.org/officeDocument/2006/relationships/hyperlink" Target="http://java.sun.com/j2se/1.5.0/docs/guide/management/SNMP.html" TargetMode="External"/><Relationship Id="rId59" Type="http://schemas.openxmlformats.org/officeDocument/2006/relationships/image" Target="media/image28.png"/><Relationship Id="rId103" Type="http://schemas.openxmlformats.org/officeDocument/2006/relationships/image" Target="media/image72.png"/><Relationship Id="rId108" Type="http://schemas.openxmlformats.org/officeDocument/2006/relationships/image" Target="media/image77.png"/><Relationship Id="rId124" Type="http://schemas.openxmlformats.org/officeDocument/2006/relationships/image" Target="media/image93.png"/><Relationship Id="rId129" Type="http://schemas.openxmlformats.org/officeDocument/2006/relationships/image" Target="media/image98.png"/><Relationship Id="rId54" Type="http://schemas.openxmlformats.org/officeDocument/2006/relationships/image" Target="media/image23.png"/><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60.png"/><Relationship Id="rId96" Type="http://schemas.openxmlformats.org/officeDocument/2006/relationships/image" Target="media/image65.png"/><Relationship Id="rId140" Type="http://schemas.openxmlformats.org/officeDocument/2006/relationships/image" Target="media/image109.png"/><Relationship Id="rId145" Type="http://schemas.openxmlformats.org/officeDocument/2006/relationships/image" Target="media/image114.png"/><Relationship Id="rId161" Type="http://schemas.openxmlformats.org/officeDocument/2006/relationships/image" Target="media/image130.png"/><Relationship Id="rId166" Type="http://schemas.openxmlformats.org/officeDocument/2006/relationships/image" Target="media/image135.png"/><Relationship Id="rId182" Type="http://schemas.openxmlformats.org/officeDocument/2006/relationships/image" Target="media/image151.png"/><Relationship Id="rId187" Type="http://schemas.openxmlformats.org/officeDocument/2006/relationships/image" Target="media/image156.png"/><Relationship Id="rId217" Type="http://schemas.openxmlformats.org/officeDocument/2006/relationships/image" Target="media/image186.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81.png"/><Relationship Id="rId233" Type="http://schemas.openxmlformats.org/officeDocument/2006/relationships/image" Target="media/image202.png"/><Relationship Id="rId238" Type="http://schemas.openxmlformats.org/officeDocument/2006/relationships/image" Target="media/image207.png"/><Relationship Id="rId23" Type="http://schemas.openxmlformats.org/officeDocument/2006/relationships/hyperlink" Target="http://java.sun.com/j2se/1.5.0/docs/api/java/util/regex/Pattern.html" TargetMode="External"/><Relationship Id="rId28" Type="http://schemas.openxmlformats.org/officeDocument/2006/relationships/hyperlink" Target="http://java.sun.com/j2se/1.5.0/docs/api/java/util/regex/Pattern.html" TargetMode="External"/><Relationship Id="rId49" Type="http://schemas.openxmlformats.org/officeDocument/2006/relationships/image" Target="media/image18.png"/><Relationship Id="rId114" Type="http://schemas.openxmlformats.org/officeDocument/2006/relationships/image" Target="media/image83.png"/><Relationship Id="rId119" Type="http://schemas.openxmlformats.org/officeDocument/2006/relationships/image" Target="media/image88.png"/><Relationship Id="rId44" Type="http://schemas.openxmlformats.org/officeDocument/2006/relationships/image" Target="media/image13.png"/><Relationship Id="rId60" Type="http://schemas.openxmlformats.org/officeDocument/2006/relationships/image" Target="media/image29.png"/><Relationship Id="rId65" Type="http://schemas.openxmlformats.org/officeDocument/2006/relationships/image" Target="media/image34.png"/><Relationship Id="rId81" Type="http://schemas.openxmlformats.org/officeDocument/2006/relationships/image" Target="media/image50.png"/><Relationship Id="rId86" Type="http://schemas.openxmlformats.org/officeDocument/2006/relationships/image" Target="media/image55.png"/><Relationship Id="rId130" Type="http://schemas.openxmlformats.org/officeDocument/2006/relationships/image" Target="media/image99.png"/><Relationship Id="rId135" Type="http://schemas.openxmlformats.org/officeDocument/2006/relationships/image" Target="media/image104.png"/><Relationship Id="rId151" Type="http://schemas.openxmlformats.org/officeDocument/2006/relationships/image" Target="media/image120.png"/><Relationship Id="rId156" Type="http://schemas.openxmlformats.org/officeDocument/2006/relationships/image" Target="media/image125.png"/><Relationship Id="rId177" Type="http://schemas.openxmlformats.org/officeDocument/2006/relationships/image" Target="media/image146.png"/><Relationship Id="rId198" Type="http://schemas.openxmlformats.org/officeDocument/2006/relationships/image" Target="media/image167.png"/><Relationship Id="rId172" Type="http://schemas.openxmlformats.org/officeDocument/2006/relationships/image" Target="media/image141.png"/><Relationship Id="rId193" Type="http://schemas.openxmlformats.org/officeDocument/2006/relationships/image" Target="media/image162.png"/><Relationship Id="rId202" Type="http://schemas.openxmlformats.org/officeDocument/2006/relationships/image" Target="media/image171.png"/><Relationship Id="rId207" Type="http://schemas.openxmlformats.org/officeDocument/2006/relationships/image" Target="media/image176.png"/><Relationship Id="rId223" Type="http://schemas.openxmlformats.org/officeDocument/2006/relationships/image" Target="media/image192.png"/><Relationship Id="rId228" Type="http://schemas.openxmlformats.org/officeDocument/2006/relationships/image" Target="media/image197.png"/><Relationship Id="rId244" Type="http://schemas.openxmlformats.org/officeDocument/2006/relationships/header" Target="header2.xml"/><Relationship Id="rId13" Type="http://schemas.openxmlformats.org/officeDocument/2006/relationships/image" Target="media/image6.jpeg"/><Relationship Id="rId18" Type="http://schemas.openxmlformats.org/officeDocument/2006/relationships/hyperlink" Target="mailto:%5e.*@.*btclick.com$" TargetMode="External"/><Relationship Id="rId39" Type="http://schemas.openxmlformats.org/officeDocument/2006/relationships/hyperlink" Target="http://java.sun.com/j2se/1.5.0/docs/guide/management/jconsole.html" TargetMode="External"/><Relationship Id="rId109" Type="http://schemas.openxmlformats.org/officeDocument/2006/relationships/image" Target="media/image78.png"/><Relationship Id="rId34" Type="http://schemas.openxmlformats.org/officeDocument/2006/relationships/hyperlink" Target="http://java.sun.com/docs/books/jls/second_edition/html/lexical.doc.html"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image" Target="media/image89.png"/><Relationship Id="rId125" Type="http://schemas.openxmlformats.org/officeDocument/2006/relationships/image" Target="media/image94.png"/><Relationship Id="rId141" Type="http://schemas.openxmlformats.org/officeDocument/2006/relationships/image" Target="media/image110.png"/><Relationship Id="rId146" Type="http://schemas.openxmlformats.org/officeDocument/2006/relationships/image" Target="media/image115.png"/><Relationship Id="rId167" Type="http://schemas.openxmlformats.org/officeDocument/2006/relationships/image" Target="media/image136.png"/><Relationship Id="rId188" Type="http://schemas.openxmlformats.org/officeDocument/2006/relationships/image" Target="media/image157.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1.png"/><Relationship Id="rId162" Type="http://schemas.openxmlformats.org/officeDocument/2006/relationships/image" Target="media/image131.png"/><Relationship Id="rId183" Type="http://schemas.openxmlformats.org/officeDocument/2006/relationships/image" Target="media/image152.png"/><Relationship Id="rId213" Type="http://schemas.openxmlformats.org/officeDocument/2006/relationships/image" Target="media/image182.png"/><Relationship Id="rId218" Type="http://schemas.openxmlformats.org/officeDocument/2006/relationships/image" Target="media/image187.png"/><Relationship Id="rId234" Type="http://schemas.openxmlformats.org/officeDocument/2006/relationships/image" Target="media/image203.png"/><Relationship Id="rId239" Type="http://schemas.openxmlformats.org/officeDocument/2006/relationships/image" Target="media/image208.png"/><Relationship Id="rId2" Type="http://schemas.openxmlformats.org/officeDocument/2006/relationships/numbering" Target="numbering.xml"/><Relationship Id="rId29" Type="http://schemas.openxmlformats.org/officeDocument/2006/relationships/hyperlink" Target="http://java.sun.com/docs/books/jls/second_edition/html/lexical.doc.html" TargetMode="External"/><Relationship Id="rId24" Type="http://schemas.openxmlformats.org/officeDocument/2006/relationships/hyperlink" Target="http://java.sun.com/j2se/1.5.0/docs/api/java/util/regex/Pattern.html"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5.png"/><Relationship Id="rId87" Type="http://schemas.openxmlformats.org/officeDocument/2006/relationships/image" Target="media/image56.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100.png"/><Relationship Id="rId136" Type="http://schemas.openxmlformats.org/officeDocument/2006/relationships/image" Target="media/image105.png"/><Relationship Id="rId157" Type="http://schemas.openxmlformats.org/officeDocument/2006/relationships/image" Target="media/image126.png"/><Relationship Id="rId178" Type="http://schemas.openxmlformats.org/officeDocument/2006/relationships/image" Target="media/image147.png"/><Relationship Id="rId61" Type="http://schemas.openxmlformats.org/officeDocument/2006/relationships/image" Target="media/image30.png"/><Relationship Id="rId82" Type="http://schemas.openxmlformats.org/officeDocument/2006/relationships/image" Target="media/image51.png"/><Relationship Id="rId152" Type="http://schemas.openxmlformats.org/officeDocument/2006/relationships/image" Target="media/image121.png"/><Relationship Id="rId173" Type="http://schemas.openxmlformats.org/officeDocument/2006/relationships/image" Target="media/image142.png"/><Relationship Id="rId194" Type="http://schemas.openxmlformats.org/officeDocument/2006/relationships/image" Target="media/image163.png"/><Relationship Id="rId199" Type="http://schemas.openxmlformats.org/officeDocument/2006/relationships/image" Target="media/image168.png"/><Relationship Id="rId203" Type="http://schemas.openxmlformats.org/officeDocument/2006/relationships/image" Target="media/image172.png"/><Relationship Id="rId208" Type="http://schemas.openxmlformats.org/officeDocument/2006/relationships/image" Target="media/image177.png"/><Relationship Id="rId229" Type="http://schemas.openxmlformats.org/officeDocument/2006/relationships/image" Target="media/image198.png"/><Relationship Id="rId19" Type="http://schemas.openxmlformats.org/officeDocument/2006/relationships/hyperlink" Target="mailto:%5e.*@.*btclick.com$" TargetMode="External"/><Relationship Id="rId224" Type="http://schemas.openxmlformats.org/officeDocument/2006/relationships/image" Target="media/image193.png"/><Relationship Id="rId240" Type="http://schemas.openxmlformats.org/officeDocument/2006/relationships/image" Target="media/image209.png"/><Relationship Id="rId245" Type="http://schemas.openxmlformats.org/officeDocument/2006/relationships/fontTable" Target="fontTable.xml"/><Relationship Id="rId14" Type="http://schemas.openxmlformats.org/officeDocument/2006/relationships/image" Target="media/image7.gif"/><Relationship Id="rId30" Type="http://schemas.openxmlformats.org/officeDocument/2006/relationships/hyperlink" Target="http://java.sun.com/docs/books/jls/second_edition/html/lexical.doc.html" TargetMode="External"/><Relationship Id="rId35" Type="http://schemas.openxmlformats.org/officeDocument/2006/relationships/hyperlink" Target="http://java.sun.com/j2se/1.5.0/docs/api/java/lang/Character.html" TargetMode="External"/><Relationship Id="rId56" Type="http://schemas.openxmlformats.org/officeDocument/2006/relationships/image" Target="media/image25.png"/><Relationship Id="rId77" Type="http://schemas.openxmlformats.org/officeDocument/2006/relationships/image" Target="media/image46.png"/><Relationship Id="rId100" Type="http://schemas.openxmlformats.org/officeDocument/2006/relationships/image" Target="media/image69.png"/><Relationship Id="rId105" Type="http://schemas.openxmlformats.org/officeDocument/2006/relationships/image" Target="media/image74.png"/><Relationship Id="rId126" Type="http://schemas.openxmlformats.org/officeDocument/2006/relationships/image" Target="media/image95.png"/><Relationship Id="rId147" Type="http://schemas.openxmlformats.org/officeDocument/2006/relationships/image" Target="media/image116.png"/><Relationship Id="rId168" Type="http://schemas.openxmlformats.org/officeDocument/2006/relationships/image" Target="media/image137.png"/><Relationship Id="rId8" Type="http://schemas.openxmlformats.org/officeDocument/2006/relationships/image" Target="media/image1.emf"/><Relationship Id="rId51" Type="http://schemas.openxmlformats.org/officeDocument/2006/relationships/image" Target="media/image20.png"/><Relationship Id="rId72" Type="http://schemas.openxmlformats.org/officeDocument/2006/relationships/image" Target="media/image41.png"/><Relationship Id="rId93" Type="http://schemas.openxmlformats.org/officeDocument/2006/relationships/image" Target="media/image62.png"/><Relationship Id="rId98" Type="http://schemas.openxmlformats.org/officeDocument/2006/relationships/image" Target="media/image67.png"/><Relationship Id="rId121" Type="http://schemas.openxmlformats.org/officeDocument/2006/relationships/image" Target="media/image90.png"/><Relationship Id="rId142" Type="http://schemas.openxmlformats.org/officeDocument/2006/relationships/image" Target="media/image111.png"/><Relationship Id="rId163" Type="http://schemas.openxmlformats.org/officeDocument/2006/relationships/image" Target="media/image132.png"/><Relationship Id="rId184" Type="http://schemas.openxmlformats.org/officeDocument/2006/relationships/image" Target="media/image153.png"/><Relationship Id="rId189" Type="http://schemas.openxmlformats.org/officeDocument/2006/relationships/image" Target="media/image158.png"/><Relationship Id="rId219" Type="http://schemas.openxmlformats.org/officeDocument/2006/relationships/image" Target="media/image188.png"/><Relationship Id="rId3" Type="http://schemas.openxmlformats.org/officeDocument/2006/relationships/styles" Target="styles.xml"/><Relationship Id="rId214" Type="http://schemas.openxmlformats.org/officeDocument/2006/relationships/image" Target="media/image183.png"/><Relationship Id="rId230" Type="http://schemas.openxmlformats.org/officeDocument/2006/relationships/image" Target="media/image199.png"/><Relationship Id="rId235" Type="http://schemas.openxmlformats.org/officeDocument/2006/relationships/image" Target="media/image204.png"/><Relationship Id="rId25" Type="http://schemas.openxmlformats.org/officeDocument/2006/relationships/hyperlink" Target="http://java.sun.com/j2se/1.5.0/docs/api/java/util/regex/Pattern.html" TargetMode="External"/><Relationship Id="rId46" Type="http://schemas.openxmlformats.org/officeDocument/2006/relationships/image" Target="media/image15.png"/><Relationship Id="rId67" Type="http://schemas.openxmlformats.org/officeDocument/2006/relationships/image" Target="media/image36.png"/><Relationship Id="rId116" Type="http://schemas.openxmlformats.org/officeDocument/2006/relationships/image" Target="media/image85.png"/><Relationship Id="rId137" Type="http://schemas.openxmlformats.org/officeDocument/2006/relationships/image" Target="media/image106.png"/><Relationship Id="rId158" Type="http://schemas.openxmlformats.org/officeDocument/2006/relationships/image" Target="media/image127.png"/><Relationship Id="rId20" Type="http://schemas.openxmlformats.org/officeDocument/2006/relationships/hyperlink" Target="mailto:User-Name=homehub@btbroadband.com" TargetMode="External"/><Relationship Id="rId41" Type="http://schemas.openxmlformats.org/officeDocument/2006/relationships/image" Target="media/image10.png"/><Relationship Id="rId62" Type="http://schemas.openxmlformats.org/officeDocument/2006/relationships/image" Target="media/image31.png"/><Relationship Id="rId83" Type="http://schemas.openxmlformats.org/officeDocument/2006/relationships/image" Target="media/image52.png"/><Relationship Id="rId88" Type="http://schemas.openxmlformats.org/officeDocument/2006/relationships/image" Target="media/image57.png"/><Relationship Id="rId111" Type="http://schemas.openxmlformats.org/officeDocument/2006/relationships/image" Target="media/image80.png"/><Relationship Id="rId132" Type="http://schemas.openxmlformats.org/officeDocument/2006/relationships/image" Target="media/image101.png"/><Relationship Id="rId153" Type="http://schemas.openxmlformats.org/officeDocument/2006/relationships/image" Target="media/image122.png"/><Relationship Id="rId174" Type="http://schemas.openxmlformats.org/officeDocument/2006/relationships/image" Target="media/image143.png"/><Relationship Id="rId179" Type="http://schemas.openxmlformats.org/officeDocument/2006/relationships/image" Target="media/image148.png"/><Relationship Id="rId195" Type="http://schemas.openxmlformats.org/officeDocument/2006/relationships/image" Target="media/image164.png"/><Relationship Id="rId209" Type="http://schemas.openxmlformats.org/officeDocument/2006/relationships/image" Target="media/image178.png"/><Relationship Id="rId190" Type="http://schemas.openxmlformats.org/officeDocument/2006/relationships/image" Target="media/image159.png"/><Relationship Id="rId204" Type="http://schemas.openxmlformats.org/officeDocument/2006/relationships/image" Target="media/image173.png"/><Relationship Id="rId220" Type="http://schemas.openxmlformats.org/officeDocument/2006/relationships/image" Target="media/image189.png"/><Relationship Id="rId225" Type="http://schemas.openxmlformats.org/officeDocument/2006/relationships/image" Target="media/image194.png"/><Relationship Id="rId241" Type="http://schemas.openxmlformats.org/officeDocument/2006/relationships/image" Target="media/image210.png"/><Relationship Id="rId246" Type="http://schemas.openxmlformats.org/officeDocument/2006/relationships/glossaryDocument" Target="glossary/document.xml"/><Relationship Id="rId15" Type="http://schemas.openxmlformats.org/officeDocument/2006/relationships/image" Target="media/image8.gif"/><Relationship Id="rId36" Type="http://schemas.openxmlformats.org/officeDocument/2006/relationships/hyperlink" Target="http://java.sun.com/j2se/1.5.0/docs/api/java/lang/Character.UnicodeBlock.html" TargetMode="External"/><Relationship Id="rId57" Type="http://schemas.openxmlformats.org/officeDocument/2006/relationships/image" Target="media/image26.png"/><Relationship Id="rId106" Type="http://schemas.openxmlformats.org/officeDocument/2006/relationships/image" Target="media/image75.png"/><Relationship Id="rId127" Type="http://schemas.openxmlformats.org/officeDocument/2006/relationships/image" Target="media/image96.png"/><Relationship Id="rId10" Type="http://schemas.openxmlformats.org/officeDocument/2006/relationships/image" Target="media/image3.jpeg"/><Relationship Id="rId31" Type="http://schemas.openxmlformats.org/officeDocument/2006/relationships/hyperlink" Target="http://java.sun.com/j2se/1.5.0/docs/api/java/util/regex/Pattern.html" TargetMode="External"/><Relationship Id="rId52" Type="http://schemas.openxmlformats.org/officeDocument/2006/relationships/image" Target="media/image21.png"/><Relationship Id="rId73" Type="http://schemas.openxmlformats.org/officeDocument/2006/relationships/image" Target="media/image42.png"/><Relationship Id="rId78" Type="http://schemas.openxmlformats.org/officeDocument/2006/relationships/image" Target="media/image47.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91.png"/><Relationship Id="rId143" Type="http://schemas.openxmlformats.org/officeDocument/2006/relationships/image" Target="media/image112.png"/><Relationship Id="rId148" Type="http://schemas.openxmlformats.org/officeDocument/2006/relationships/image" Target="media/image117.png"/><Relationship Id="rId164" Type="http://schemas.openxmlformats.org/officeDocument/2006/relationships/image" Target="media/image133.png"/><Relationship Id="rId169" Type="http://schemas.openxmlformats.org/officeDocument/2006/relationships/image" Target="media/image138.png"/><Relationship Id="rId185" Type="http://schemas.openxmlformats.org/officeDocument/2006/relationships/image" Target="media/image154.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49.png"/><Relationship Id="rId210" Type="http://schemas.openxmlformats.org/officeDocument/2006/relationships/image" Target="media/image179.png"/><Relationship Id="rId215" Type="http://schemas.openxmlformats.org/officeDocument/2006/relationships/image" Target="media/image184.png"/><Relationship Id="rId236" Type="http://schemas.openxmlformats.org/officeDocument/2006/relationships/image" Target="media/image205.png"/><Relationship Id="rId26" Type="http://schemas.openxmlformats.org/officeDocument/2006/relationships/hyperlink" Target="http://java.sun.com/j2se/1.5.0/docs/api/java/util/regex/Pattern.html" TargetMode="External"/><Relationship Id="rId231" Type="http://schemas.openxmlformats.org/officeDocument/2006/relationships/image" Target="media/image200.png"/><Relationship Id="rId47" Type="http://schemas.openxmlformats.org/officeDocument/2006/relationships/image" Target="media/image16.png"/><Relationship Id="rId68" Type="http://schemas.openxmlformats.org/officeDocument/2006/relationships/image" Target="media/image37.png"/><Relationship Id="rId89" Type="http://schemas.openxmlformats.org/officeDocument/2006/relationships/image" Target="media/image58.png"/><Relationship Id="rId112" Type="http://schemas.openxmlformats.org/officeDocument/2006/relationships/image" Target="media/image81.png"/><Relationship Id="rId133" Type="http://schemas.openxmlformats.org/officeDocument/2006/relationships/image" Target="media/image102.png"/><Relationship Id="rId154" Type="http://schemas.openxmlformats.org/officeDocument/2006/relationships/image" Target="media/image123.png"/><Relationship Id="rId175" Type="http://schemas.openxmlformats.org/officeDocument/2006/relationships/image" Target="media/image144.png"/><Relationship Id="rId196" Type="http://schemas.openxmlformats.org/officeDocument/2006/relationships/image" Target="media/image165.png"/><Relationship Id="rId200" Type="http://schemas.openxmlformats.org/officeDocument/2006/relationships/image" Target="media/image169.png"/><Relationship Id="rId16" Type="http://schemas.openxmlformats.org/officeDocument/2006/relationships/hyperlink" Target="mailto:%5e.*@.*btclick.com$" TargetMode="External"/><Relationship Id="rId221" Type="http://schemas.openxmlformats.org/officeDocument/2006/relationships/image" Target="media/image190.png"/><Relationship Id="rId242" Type="http://schemas.openxmlformats.org/officeDocument/2006/relationships/header" Target="header1.xml"/><Relationship Id="rId37" Type="http://schemas.openxmlformats.org/officeDocument/2006/relationships/hyperlink" Target="http://java.sun.com/j2se/1.5.0/docs/api/java/util/regex/Pattern.html" TargetMode="External"/><Relationship Id="rId58" Type="http://schemas.openxmlformats.org/officeDocument/2006/relationships/image" Target="media/image27.png"/><Relationship Id="rId79" Type="http://schemas.openxmlformats.org/officeDocument/2006/relationships/image" Target="media/image48.png"/><Relationship Id="rId102" Type="http://schemas.openxmlformats.org/officeDocument/2006/relationships/image" Target="media/image71.png"/><Relationship Id="rId123" Type="http://schemas.openxmlformats.org/officeDocument/2006/relationships/image" Target="media/image92.png"/><Relationship Id="rId144" Type="http://schemas.openxmlformats.org/officeDocument/2006/relationships/image" Target="media/image113.png"/><Relationship Id="rId90" Type="http://schemas.openxmlformats.org/officeDocument/2006/relationships/image" Target="media/image59.png"/><Relationship Id="rId165" Type="http://schemas.openxmlformats.org/officeDocument/2006/relationships/image" Target="media/image134.png"/><Relationship Id="rId186" Type="http://schemas.openxmlformats.org/officeDocument/2006/relationships/image" Target="media/image155.png"/><Relationship Id="rId211" Type="http://schemas.openxmlformats.org/officeDocument/2006/relationships/image" Target="media/image180.png"/><Relationship Id="rId232" Type="http://schemas.openxmlformats.org/officeDocument/2006/relationships/image" Target="media/image201.png"/><Relationship Id="rId27" Type="http://schemas.openxmlformats.org/officeDocument/2006/relationships/hyperlink" Target="http://java.sun.com/j2se/1.5.0/docs/api/java/util/regex/Pattern.html" TargetMode="External"/><Relationship Id="rId48" Type="http://schemas.openxmlformats.org/officeDocument/2006/relationships/image" Target="media/image17.png"/><Relationship Id="rId69" Type="http://schemas.openxmlformats.org/officeDocument/2006/relationships/image" Target="media/image38.png"/><Relationship Id="rId113" Type="http://schemas.openxmlformats.org/officeDocument/2006/relationships/image" Target="media/image82.png"/><Relationship Id="rId134" Type="http://schemas.openxmlformats.org/officeDocument/2006/relationships/image" Target="media/image103.png"/><Relationship Id="rId80" Type="http://schemas.openxmlformats.org/officeDocument/2006/relationships/image" Target="media/image49.png"/><Relationship Id="rId155" Type="http://schemas.openxmlformats.org/officeDocument/2006/relationships/image" Target="media/image124.png"/><Relationship Id="rId176" Type="http://schemas.openxmlformats.org/officeDocument/2006/relationships/image" Target="media/image145.png"/><Relationship Id="rId197" Type="http://schemas.openxmlformats.org/officeDocument/2006/relationships/image" Target="media/image166.png"/><Relationship Id="rId201" Type="http://schemas.openxmlformats.org/officeDocument/2006/relationships/image" Target="media/image170.png"/><Relationship Id="rId222" Type="http://schemas.openxmlformats.org/officeDocument/2006/relationships/image" Target="media/image191.png"/><Relationship Id="rId2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1.jpeg"/></Relationships>
</file>

<file path=word/_rels/header2.xml.rels><?xml version="1.0" encoding="UTF-8" standalone="yes"?>
<Relationships xmlns="http://schemas.openxmlformats.org/package/2006/relationships"><Relationship Id="rId1" Type="http://schemas.openxmlformats.org/officeDocument/2006/relationships/image" Target="media/image2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702404199\AppData\Local\Microsoft\Windows\Temporary%20Internet%20Files\Content.Outlook\1G66S9MC\Document-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01FD22D3E2647BCB3AA6CA990B8951C"/>
        <w:category>
          <w:name w:val="General"/>
          <w:gallery w:val="placeholder"/>
        </w:category>
        <w:types>
          <w:type w:val="bbPlcHdr"/>
        </w:types>
        <w:behaviors>
          <w:behavior w:val="content"/>
        </w:behaviors>
        <w:guid w:val="{7876CB17-3B9C-4C57-B133-939E7AE71DCF}"/>
      </w:docPartPr>
      <w:docPartBody>
        <w:p w:rsidR="00CD33FC" w:rsidRDefault="004D1829">
          <w:pPr>
            <w:pStyle w:val="901FD22D3E2647BCB3AA6CA990B8951C"/>
          </w:pPr>
          <w:r w:rsidRPr="00630A3C">
            <w:rPr>
              <w:rStyle w:val="PlaceholderText"/>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TMedium">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D1829"/>
    <w:rsid w:val="00186017"/>
    <w:rsid w:val="002001BA"/>
    <w:rsid w:val="004D1829"/>
    <w:rsid w:val="00CD33F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01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6017"/>
    <w:rPr>
      <w:color w:val="808080"/>
    </w:rPr>
  </w:style>
  <w:style w:type="paragraph" w:customStyle="1" w:styleId="901FD22D3E2647BCB3AA6CA990B8951C">
    <w:name w:val="901FD22D3E2647BCB3AA6CA990B8951C"/>
    <w:rsid w:val="00186017"/>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C57B7-6E50-4ACD-9492-101BCA6A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Document-Template.dotx</Template>
  <TotalTime>8</TotalTime>
  <Pages>370</Pages>
  <Words>45291</Words>
  <Characters>258162</Characters>
  <Application>Microsoft Office Word</Application>
  <DocSecurity>0</DocSecurity>
  <Lines>2151</Lines>
  <Paragraphs>605</Paragraphs>
  <ScaleCrop>false</ScaleCrop>
  <HeadingPairs>
    <vt:vector size="4" baseType="variant">
      <vt:variant>
        <vt:lpstr>Title</vt:lpstr>
      </vt:variant>
      <vt:variant>
        <vt:i4>1</vt:i4>
      </vt:variant>
      <vt:variant>
        <vt:lpstr>Headings</vt:lpstr>
      </vt:variant>
      <vt:variant>
        <vt:i4>88</vt:i4>
      </vt:variant>
    </vt:vector>
  </HeadingPairs>
  <TitlesOfParts>
    <vt:vector size="89" baseType="lpstr">
      <vt:lpstr>DOCUMENT TITLE</vt:lpstr>
      <vt:lpstr>&lt;Introduction</vt:lpstr>
      <vt:lpstr>Features</vt:lpstr>
      <vt:lpstr>Installation</vt:lpstr>
      <vt:lpstr>    Requirements</vt:lpstr>
      <vt:lpstr>    Unpacking</vt:lpstr>
      <vt:lpstr>    Starting and Stopping</vt:lpstr>
      <vt:lpstr>    Starting RRC at Boot Time</vt:lpstr>
      <vt:lpstr>Overview</vt:lpstr>
      <vt:lpstr>    Proxying</vt:lpstr>
      <vt:lpstr>    DPI Processing</vt:lpstr>
      <vt:lpstr>    Authentication Proxy Overview</vt:lpstr>
      <vt:lpstr>    Accounting Proxy Overview</vt:lpstr>
      <vt:lpstr>Rules and Rulesets</vt:lpstr>
      <vt:lpstr>    Rules</vt:lpstr>
      <vt:lpstr>        Variables and Expressions</vt:lpstr>
      <vt:lpstr>    </vt:lpstr>
      <vt:lpstr>    Rule and Ruleset Checking</vt:lpstr>
      <vt:lpstr>Configuration Overview</vt:lpstr>
      <vt:lpstr>    Configuration Files</vt:lpstr>
      <vt:lpstr>        Referencing Other Configuration Property Values</vt:lpstr>
      <vt:lpstr>    Radius</vt:lpstr>
      <vt:lpstr>        Radius Servers</vt:lpstr>
      <vt:lpstr>        Radius Server Groups</vt:lpstr>
      <vt:lpstr>    Access Control Lists</vt:lpstr>
      <vt:lpstr>        Regular Expressions</vt:lpstr>
      <vt:lpstr>    Proxy Configuration</vt:lpstr>
      <vt:lpstr>        Authentication Proxy</vt:lpstr>
      <vt:lpstr>        Logging Authentication Requests and Responses</vt:lpstr>
      <vt:lpstr>        Example authentication log;</vt:lpstr>
      <vt:lpstr>        Accounting Proxy</vt:lpstr>
      <vt:lpstr>        Proxy Only Mode</vt:lpstr>
      <vt:lpstr>        Fire and Forget Accounting Proxy</vt:lpstr>
      <vt:lpstr>        Logging Accounting Requests</vt:lpstr>
      <vt:lpstr>        Example accounting log</vt:lpstr>
      <vt:lpstr>    Arbor Session Management</vt:lpstr>
      <vt:lpstr>    External Lookups</vt:lpstr>
      <vt:lpstr>        LDAP Lookup</vt:lpstr>
      <vt:lpstr>        File Lookup</vt:lpstr>
      <vt:lpstr>        Database Lookup</vt:lpstr>
      <vt:lpstr>    Interface to External Load Balancers</vt:lpstr>
      <vt:lpstr>    Statistics</vt:lpstr>
      <vt:lpstr>        JConsole (JMX Management)</vt:lpstr>
      <vt:lpstr>        MIB Statistics Files</vt:lpstr>
      <vt:lpstr>        Mapping OIDs to MIB Statistics</vt:lpstr>
      <vt:lpstr>        MIB Statistics Scaling</vt:lpstr>
      <vt:lpstr>        Detailed Telnet Statistics</vt:lpstr>
      <vt:lpstr>    Configuration Validation and Testing</vt:lpstr>
      <vt:lpstr>Logging</vt:lpstr>
      <vt:lpstr>    RRC Log</vt:lpstr>
      <vt:lpstr>    Bad Packet Log</vt:lpstr>
      <vt:lpstr>Logging Configuration</vt:lpstr>
      <vt:lpstr>    Basic Concepts</vt:lpstr>
      <vt:lpstr>        Logger</vt:lpstr>
      <vt:lpstr>        Appender</vt:lpstr>
      <vt:lpstr>        Stout and Stderr Appenders</vt:lpstr>
      <vt:lpstr>        Rolling File Appender</vt:lpstr>
      <vt:lpstr>    Log Levels</vt:lpstr>
      <vt:lpstr>    Configuration File</vt:lpstr>
      <vt:lpstr>Command Line Client</vt:lpstr>
      <vt:lpstr>RADIUS Dictionary</vt:lpstr>
      <vt:lpstr>Regular Expression Reference</vt:lpstr>
      <vt:lpstr>    Summary of regular-expression constructs </vt:lpstr>
      <vt:lpstr>    Backslashes, escapes, and quoting </vt:lpstr>
      <vt:lpstr>    Character Classes </vt:lpstr>
      <vt:lpstr>    Line terminators </vt:lpstr>
      <vt:lpstr>    Groups and capturing </vt:lpstr>
      <vt:lpstr>    Unicode support </vt:lpstr>
      <vt:lpstr>    Comparison to Perl 5 </vt:lpstr>
      <vt:lpstr>Monitoring The Java Virtual Machine</vt:lpstr>
      <vt:lpstr>    SNMP.ACL</vt:lpstr>
      <vt:lpstr>    Java Virtual Machine SNMP MIB</vt:lpstr>
      <vt:lpstr>References</vt:lpstr>
      <vt:lpstr>Change Log</vt:lpstr>
      <vt:lpstr>Glossary</vt:lpstr>
      <vt:lpstr>RRC Configuration Schema Reference</vt:lpstr>
      <vt:lpstr>        element rrc</vt:lpstr>
      <vt:lpstr>        element rrc/property</vt:lpstr>
      <vt:lpstr>        element rrc/listener</vt:lpstr>
      <vt:lpstr>        element rrc/statistics</vt:lpstr>
      <vt:lpstr>        element rrc/lookups</vt:lpstr>
      <vt:lpstr>        element rrc/access-lists</vt:lpstr>
      <vt:lpstr>        element rrc/radius</vt:lpstr>
      <vt:lpstr>        element rrc/dpi</vt:lpstr>
      <vt:lpstr>        element rrc/auth-proxy</vt:lpstr>
      <vt:lpstr>        element rrc/acct-proxy</vt:lpstr>
      <vt:lpstr>    group booleanOp</vt:lpstr>
      <vt:lpstr>        element booleanOp/and</vt:lpstr>
      <vt:lpstr>        element booleanOp/or</vt:lpstr>
    </vt:vector>
  </TitlesOfParts>
  <Company>Phoenix- Document Template PNXTPL001</Company>
  <LinksUpToDate>false</LinksUpToDate>
  <CharactersWithSpaces>302848</CharactersWithSpaces>
  <SharedDoc>false</SharedDoc>
  <HLinks>
    <vt:vector size="54" baseType="variant">
      <vt:variant>
        <vt:i4>1966129</vt:i4>
      </vt:variant>
      <vt:variant>
        <vt:i4>50</vt:i4>
      </vt:variant>
      <vt:variant>
        <vt:i4>0</vt:i4>
      </vt:variant>
      <vt:variant>
        <vt:i4>5</vt:i4>
      </vt:variant>
      <vt:variant>
        <vt:lpwstr/>
      </vt:variant>
      <vt:variant>
        <vt:lpwstr>_Toc316636789</vt:lpwstr>
      </vt:variant>
      <vt:variant>
        <vt:i4>1966129</vt:i4>
      </vt:variant>
      <vt:variant>
        <vt:i4>44</vt:i4>
      </vt:variant>
      <vt:variant>
        <vt:i4>0</vt:i4>
      </vt:variant>
      <vt:variant>
        <vt:i4>5</vt:i4>
      </vt:variant>
      <vt:variant>
        <vt:lpwstr/>
      </vt:variant>
      <vt:variant>
        <vt:lpwstr>_Toc316636788</vt:lpwstr>
      </vt:variant>
      <vt:variant>
        <vt:i4>1966129</vt:i4>
      </vt:variant>
      <vt:variant>
        <vt:i4>38</vt:i4>
      </vt:variant>
      <vt:variant>
        <vt:i4>0</vt:i4>
      </vt:variant>
      <vt:variant>
        <vt:i4>5</vt:i4>
      </vt:variant>
      <vt:variant>
        <vt:lpwstr/>
      </vt:variant>
      <vt:variant>
        <vt:lpwstr>_Toc316636787</vt:lpwstr>
      </vt:variant>
      <vt:variant>
        <vt:i4>1966129</vt:i4>
      </vt:variant>
      <vt:variant>
        <vt:i4>32</vt:i4>
      </vt:variant>
      <vt:variant>
        <vt:i4>0</vt:i4>
      </vt:variant>
      <vt:variant>
        <vt:i4>5</vt:i4>
      </vt:variant>
      <vt:variant>
        <vt:lpwstr/>
      </vt:variant>
      <vt:variant>
        <vt:lpwstr>_Toc316636786</vt:lpwstr>
      </vt:variant>
      <vt:variant>
        <vt:i4>1966129</vt:i4>
      </vt:variant>
      <vt:variant>
        <vt:i4>26</vt:i4>
      </vt:variant>
      <vt:variant>
        <vt:i4>0</vt:i4>
      </vt:variant>
      <vt:variant>
        <vt:i4>5</vt:i4>
      </vt:variant>
      <vt:variant>
        <vt:lpwstr/>
      </vt:variant>
      <vt:variant>
        <vt:lpwstr>_Toc316636785</vt:lpwstr>
      </vt:variant>
      <vt:variant>
        <vt:i4>1966129</vt:i4>
      </vt:variant>
      <vt:variant>
        <vt:i4>20</vt:i4>
      </vt:variant>
      <vt:variant>
        <vt:i4>0</vt:i4>
      </vt:variant>
      <vt:variant>
        <vt:i4>5</vt:i4>
      </vt:variant>
      <vt:variant>
        <vt:lpwstr/>
      </vt:variant>
      <vt:variant>
        <vt:lpwstr>_Toc316636784</vt:lpwstr>
      </vt:variant>
      <vt:variant>
        <vt:i4>1966129</vt:i4>
      </vt:variant>
      <vt:variant>
        <vt:i4>14</vt:i4>
      </vt:variant>
      <vt:variant>
        <vt:i4>0</vt:i4>
      </vt:variant>
      <vt:variant>
        <vt:i4>5</vt:i4>
      </vt:variant>
      <vt:variant>
        <vt:lpwstr/>
      </vt:variant>
      <vt:variant>
        <vt:lpwstr>_Toc316636783</vt:lpwstr>
      </vt:variant>
      <vt:variant>
        <vt:i4>1966129</vt:i4>
      </vt:variant>
      <vt:variant>
        <vt:i4>8</vt:i4>
      </vt:variant>
      <vt:variant>
        <vt:i4>0</vt:i4>
      </vt:variant>
      <vt:variant>
        <vt:i4>5</vt:i4>
      </vt:variant>
      <vt:variant>
        <vt:lpwstr/>
      </vt:variant>
      <vt:variant>
        <vt:lpwstr>_Toc316636782</vt:lpwstr>
      </vt:variant>
      <vt:variant>
        <vt:i4>1966129</vt:i4>
      </vt:variant>
      <vt:variant>
        <vt:i4>2</vt:i4>
      </vt:variant>
      <vt:variant>
        <vt:i4>0</vt:i4>
      </vt:variant>
      <vt:variant>
        <vt:i4>5</vt:i4>
      </vt:variant>
      <vt:variant>
        <vt:lpwstr/>
      </vt:variant>
      <vt:variant>
        <vt:lpwstr>_Toc316636781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creator>Chris Burrows</dc:creator>
  <cp:lastModifiedBy>paul.bennett</cp:lastModifiedBy>
  <cp:revision>5</cp:revision>
  <cp:lastPrinted>2012-01-18T11:23:00Z</cp:lastPrinted>
  <dcterms:created xsi:type="dcterms:W3CDTF">2013-09-06T10:13:00Z</dcterms:created>
  <dcterms:modified xsi:type="dcterms:W3CDTF">2014-03-24T15:42:00Z</dcterms:modified>
</cp:coreProperties>
</file>